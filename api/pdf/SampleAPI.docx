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440" w:topFromText="9360" w:vertAnchor="page" w:horzAnchor="margin" w:tblpY="9246"/>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9026"/>
      </w:tblGrid>
      <w:tr w:rsidR="00A57D5F" w14:paraId="3D8040FC" w14:textId="77777777" w:rsidTr="00930D2E">
        <w:trPr>
          <w:trHeight w:val="1800"/>
        </w:trPr>
        <w:tc>
          <w:tcPr>
            <w:tcW w:w="9026" w:type="dxa"/>
          </w:tcPr>
          <w:p w14:paraId="2ED0E319" w14:textId="551B9DBD" w:rsidR="00A57D5F" w:rsidRDefault="008F5F20" w:rsidP="00930D2E">
            <w:pPr>
              <w:pStyle w:val="Title1"/>
              <w:jc w:val="left"/>
            </w:pPr>
            <w:bookmarkStart w:id="0" w:name="_Hlk78969072"/>
            <w:r>
              <w:rPr>
                <w:rFonts w:ascii="SimSun" w:eastAsia="SimSun" w:hAnsi="SimSun"/>
                <w:b/>
                <w:bCs/>
                <w:noProof/>
                <w:sz w:val="21"/>
                <w:lang w:eastAsia="en-IN"/>
              </w:rPr>
              <mc:AlternateContent>
                <mc:Choice Requires="wps">
                  <w:drawing>
                    <wp:anchor distT="0" distB="0" distL="114300" distR="114300" simplePos="0" relativeHeight="251669504" behindDoc="0" locked="0" layoutInCell="1" allowOverlap="1" wp14:anchorId="6150D06C" wp14:editId="135F8104">
                      <wp:simplePos x="0" y="0"/>
                      <wp:positionH relativeFrom="page">
                        <wp:posOffset>-994410</wp:posOffset>
                      </wp:positionH>
                      <wp:positionV relativeFrom="page">
                        <wp:posOffset>-5870575</wp:posOffset>
                      </wp:positionV>
                      <wp:extent cx="7637780" cy="10805160"/>
                      <wp:effectExtent l="0" t="0" r="20320" b="15240"/>
                      <wp:wrapNone/>
                      <wp:docPr id="1671333136" name="Rectangle 6"/>
                      <wp:cNvGraphicFramePr/>
                      <a:graphic xmlns:a="http://schemas.openxmlformats.org/drawingml/2006/main">
                        <a:graphicData uri="http://schemas.microsoft.com/office/word/2010/wordprocessingShape">
                          <wps:wsp>
                            <wps:cNvSpPr/>
                            <wps:spPr>
                              <a:xfrm>
                                <a:off x="0" y="0"/>
                                <a:ext cx="7637780" cy="108051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52A5083" w14:textId="2E3C0442" w:rsidR="004B56AD" w:rsidRPr="004B56AD" w:rsidRDefault="004B56AD" w:rsidP="004B56AD">
                                  <w:pPr>
                                    <w:jc w:val="center"/>
                                    <w:rPr>
                                      <w:sz w:val="144"/>
                                      <w:szCs w:val="144"/>
                                      <w:lang w:val="en-US"/>
                                    </w:rPr>
                                  </w:pPr>
                                  <w:r w:rsidRPr="004B56AD">
                                    <w:rPr>
                                      <w:sz w:val="144"/>
                                      <w:szCs w:val="144"/>
                                      <w:lang w:val="en-US"/>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0D06C" id="Rectangle 6" o:spid="_x0000_s1026" style="position:absolute;margin-left:-78.3pt;margin-top:-462.25pt;width:601.4pt;height:850.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" fillcolor="#91bce3 [2168]" strokecolor="#5b9bd5 [3208]" strokeweight=".5pt">
                      <v:fill color2="#7aaddd [2616]" rotate="t" colors="0 #b1cbe9;.5 #a3c1e5;1 #92b9e4" focus="100%" type="gradient">
                        <o:fill v:ext="view" type="gradientUnscaled"/>
                      </v:fill>
                      <v:textbox>
                        <w:txbxContent>
                          <w:p w14:paraId="152A5083" w14:textId="2E3C0442" w:rsidR="004B56AD" w:rsidRPr="004B56AD" w:rsidRDefault="004B56AD" w:rsidP="004B56AD">
                            <w:pPr>
                              <w:jc w:val="center"/>
                              <w:rPr>
                                <w:sz w:val="144"/>
                                <w:szCs w:val="144"/>
                                <w:lang w:val="en-US"/>
                              </w:rPr>
                            </w:pPr>
                            <w:r w:rsidRPr="004B56AD">
                              <w:rPr>
                                <w:sz w:val="144"/>
                                <w:szCs w:val="144"/>
                                <w:lang w:val="en-US"/>
                              </w:rPr>
                              <w:t>Sample</w:t>
                            </w:r>
                          </w:p>
                        </w:txbxContent>
                      </v:textbox>
                      <w10:wrap anchorx="page" anchory="page"/>
                    </v:rect>
                  </w:pict>
                </mc:Fallback>
              </mc:AlternateContent>
            </w:r>
          </w:p>
          <w:p w14:paraId="1EA510BF" w14:textId="7FE524EB" w:rsidR="00A57D5F" w:rsidRDefault="00B90E00" w:rsidP="00930D2E">
            <w:pPr>
              <w:pStyle w:val="Title1"/>
              <w:jc w:val="left"/>
            </w:pPr>
            <w:r w:rsidRPr="00F04DDD">
              <w:rPr>
                <w:lang w:val="en-GB"/>
              </w:rPr>
              <w:t xml:space="preserve">Intelligent Business Automation </w:t>
            </w:r>
            <w:r w:rsidR="00A57D5F">
              <w:t>Platform</w:t>
            </w:r>
          </w:p>
        </w:tc>
      </w:tr>
      <w:tr w:rsidR="00A57D5F" w14:paraId="37A25D71" w14:textId="77777777" w:rsidTr="00930D2E">
        <w:trPr>
          <w:trHeight w:val="1080"/>
        </w:trPr>
        <w:tc>
          <w:tcPr>
            <w:tcW w:w="9026" w:type="dxa"/>
            <w:vAlign w:val="bottom"/>
          </w:tcPr>
          <w:p w14:paraId="7C49D5F7" w14:textId="1158B7AC" w:rsidR="00A57D5F" w:rsidRDefault="008E036F" w:rsidP="00930D2E">
            <w:pPr>
              <w:pStyle w:val="Title2"/>
            </w:pPr>
            <w:r>
              <w:t>API Doc</w:t>
            </w:r>
          </w:p>
        </w:tc>
      </w:tr>
      <w:tr w:rsidR="00A57D5F" w14:paraId="4EACC254" w14:textId="77777777" w:rsidTr="00930D2E">
        <w:trPr>
          <w:trHeight w:val="747"/>
        </w:trPr>
        <w:tc>
          <w:tcPr>
            <w:tcW w:w="9026" w:type="dxa"/>
          </w:tcPr>
          <w:p w14:paraId="6AE78380" w14:textId="6C97AFE4" w:rsidR="00A57D5F" w:rsidRDefault="0067575D" w:rsidP="008E036F">
            <w:pPr>
              <w:pStyle w:val="Title3"/>
            </w:pPr>
            <w:r>
              <w:t>Webservice</w:t>
            </w:r>
            <w:r w:rsidR="00427F42">
              <w:t xml:space="preserve"> APIs</w:t>
            </w:r>
            <w:r w:rsidR="006E35BB">
              <w:t xml:space="preserve"> </w:t>
            </w:r>
          </w:p>
        </w:tc>
      </w:tr>
      <w:tr w:rsidR="00A57D5F" w14:paraId="4C62CDDD" w14:textId="77777777" w:rsidTr="00930D2E">
        <w:trPr>
          <w:trHeight w:val="81"/>
        </w:trPr>
        <w:tc>
          <w:tcPr>
            <w:tcW w:w="9026" w:type="dxa"/>
          </w:tcPr>
          <w:p w14:paraId="54A80208" w14:textId="181282B3" w:rsidR="00A57D5F" w:rsidRDefault="00A57D5F" w:rsidP="002C0E4E">
            <w:pPr>
              <w:pStyle w:val="Version"/>
            </w:pPr>
            <w:r>
              <w:t xml:space="preserve">Version </w:t>
            </w:r>
            <w:r w:rsidR="002C0E4E">
              <w:t>5</w:t>
            </w:r>
            <w:r w:rsidR="00D02DAC">
              <w:t>.1</w:t>
            </w:r>
          </w:p>
        </w:tc>
      </w:tr>
      <w:tr w:rsidR="00A57D5F" w14:paraId="2BBFE774" w14:textId="77777777" w:rsidTr="00930D2E">
        <w:trPr>
          <w:trHeight w:val="576"/>
        </w:trPr>
        <w:tc>
          <w:tcPr>
            <w:tcW w:w="9026" w:type="dxa"/>
          </w:tcPr>
          <w:p w14:paraId="058072C7" w14:textId="652EF402" w:rsidR="00A57D5F" w:rsidRPr="001D0A02" w:rsidRDefault="00A57D5F" w:rsidP="00930D2E">
            <w:pPr>
              <w:pStyle w:val="Text1"/>
            </w:pPr>
          </w:p>
        </w:tc>
      </w:tr>
    </w:tbl>
    <w:bookmarkEnd w:id="0"/>
    <w:p w14:paraId="7C1F1897" w14:textId="15018E76" w:rsidR="00A57D5F" w:rsidRDefault="00A57D5F" w:rsidP="00A57D5F">
      <w:r>
        <w:rPr>
          <w:rFonts w:ascii="SimSun" w:eastAsia="SimSun" w:hAnsi="SimSun"/>
          <w:b/>
          <w:bCs/>
          <w:noProof/>
          <w:sz w:val="21"/>
          <w:lang w:eastAsia="en-IN"/>
        </w:rPr>
        <w:drawing>
          <wp:anchor distT="0" distB="0" distL="114300" distR="114300" simplePos="0" relativeHeight="251659264" behindDoc="1" locked="1" layoutInCell="1" allowOverlap="0" wp14:anchorId="4FFF55AF" wp14:editId="6F57847E">
            <wp:simplePos x="0" y="0"/>
            <wp:positionH relativeFrom="page">
              <wp:align>left</wp:align>
            </wp:positionH>
            <wp:positionV relativeFrom="page">
              <wp:align>top</wp:align>
            </wp:positionV>
            <wp:extent cx="7562088" cy="10698480"/>
            <wp:effectExtent l="0" t="0" r="1270" b="762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1-cover-p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088" cy="10698480"/>
                    </a:xfrm>
                    <a:prstGeom prst="rect">
                      <a:avLst/>
                    </a:prstGeom>
                  </pic:spPr>
                </pic:pic>
              </a:graphicData>
            </a:graphic>
            <wp14:sizeRelH relativeFrom="page">
              <wp14:pctWidth>0</wp14:pctWidth>
            </wp14:sizeRelH>
            <wp14:sizeRelV relativeFrom="page">
              <wp14:pctHeight>0</wp14:pctHeight>
            </wp14:sizeRelV>
          </wp:anchor>
        </w:drawing>
      </w:r>
    </w:p>
    <w:p w14:paraId="4BE35298" w14:textId="77777777" w:rsidR="00A57D5F" w:rsidRDefault="00A57D5F" w:rsidP="003F1877">
      <w:pPr>
        <w:pStyle w:val="Head3"/>
        <w:rPr>
          <w:vanish/>
        </w:rPr>
        <w:sectPr w:rsidR="00A57D5F" w:rsidSect="009C5FAD">
          <w:headerReference w:type="even" r:id="rId9"/>
          <w:headerReference w:type="default" r:id="rId10"/>
          <w:footerReference w:type="default" r:id="rId11"/>
          <w:headerReference w:type="first" r:id="rId12"/>
          <w:type w:val="oddPage"/>
          <w:pgSz w:w="11906" w:h="16838"/>
          <w:pgMar w:top="1440" w:right="1440" w:bottom="1440" w:left="1440" w:header="706" w:footer="706" w:gutter="0"/>
          <w:pgNumType w:fmt="lowerRoman"/>
          <w:cols w:space="708"/>
          <w:titlePg/>
          <w:docGrid w:linePitch="360"/>
        </w:sectPr>
      </w:pPr>
    </w:p>
    <w:p w14:paraId="50C906AC" w14:textId="48CD9B00" w:rsidR="003F1877" w:rsidRPr="00C32A08" w:rsidRDefault="003F1877" w:rsidP="003F1877">
      <w:pPr>
        <w:pStyle w:val="Head3"/>
        <w:rPr>
          <w:vanish/>
        </w:rPr>
      </w:pPr>
      <w:r w:rsidRPr="00C32A08">
        <w:rPr>
          <w:vanish/>
        </w:rPr>
        <w:lastRenderedPageBreak/>
        <w:t>Document Version History</w:t>
      </w:r>
      <w:r w:rsidR="006F564D" w:rsidRPr="00C32A08">
        <w:rPr>
          <w:vanish/>
        </w:rPr>
        <w:t xml:space="preserve"> - </w:t>
      </w:r>
      <w:r w:rsidR="00B53CC6" w:rsidRPr="00C32A08">
        <w:rPr>
          <w:vanish/>
        </w:rPr>
        <w:fldChar w:fldCharType="begin"/>
      </w:r>
      <w:r w:rsidR="00B53CC6" w:rsidRPr="00C32A08">
        <w:rPr>
          <w:vanish/>
        </w:rPr>
        <w:instrText xml:space="preserve"> STYLEREF  Title3  \* MERGEFORMAT </w:instrText>
      </w:r>
      <w:r w:rsidR="00B53CC6" w:rsidRPr="00C32A08">
        <w:rPr>
          <w:vanish/>
        </w:rPr>
        <w:fldChar w:fldCharType="separate"/>
      </w:r>
      <w:r w:rsidR="005662C9">
        <w:rPr>
          <w:noProof/>
          <w:vanish/>
        </w:rPr>
        <w:t>Webservice APIs</w:t>
      </w:r>
      <w:r w:rsidR="00B53CC6" w:rsidRPr="00C32A08">
        <w:rPr>
          <w:noProof/>
          <w:vanish/>
        </w:rPr>
        <w:fldChar w:fldCharType="end"/>
      </w:r>
    </w:p>
    <w:tbl>
      <w:tblPr>
        <w:tblStyle w:val="TableStyle2"/>
        <w:tblW w:w="0" w:type="auto"/>
        <w:tblLook w:val="04A0" w:firstRow="1" w:lastRow="0" w:firstColumn="1" w:lastColumn="0" w:noHBand="0" w:noVBand="1"/>
      </w:tblPr>
      <w:tblGrid>
        <w:gridCol w:w="914"/>
        <w:gridCol w:w="1349"/>
        <w:gridCol w:w="1080"/>
        <w:gridCol w:w="2486"/>
        <w:gridCol w:w="1456"/>
        <w:gridCol w:w="1638"/>
      </w:tblGrid>
      <w:tr w:rsidR="003F1877" w:rsidRPr="00C32A08" w14:paraId="5356C619" w14:textId="77777777" w:rsidTr="00AD08A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0B511CCC" w14:textId="77777777" w:rsidR="003F1877" w:rsidRPr="00C32A08" w:rsidRDefault="003F1877" w:rsidP="00E44A34">
            <w:pPr>
              <w:rPr>
                <w:b w:val="0"/>
                <w:bCs w:val="0"/>
                <w:vanish/>
                <w:lang w:val="en-US"/>
              </w:rPr>
            </w:pPr>
            <w:r w:rsidRPr="00C32A08">
              <w:rPr>
                <w:vanish/>
                <w:lang w:val="en-US"/>
              </w:rPr>
              <w:t>Version</w:t>
            </w:r>
          </w:p>
          <w:p w14:paraId="4B11E1BB" w14:textId="13432686" w:rsidR="00AD08A1" w:rsidRPr="00C32A08" w:rsidRDefault="00AD08A1" w:rsidP="00E44A34">
            <w:pPr>
              <w:rPr>
                <w:vanish/>
                <w:lang w:val="en-US"/>
              </w:rPr>
            </w:pPr>
          </w:p>
        </w:tc>
        <w:tc>
          <w:tcPr>
            <w:tcW w:w="1349" w:type="dxa"/>
          </w:tcPr>
          <w:p w14:paraId="080D9655" w14:textId="77777777" w:rsidR="003F1877" w:rsidRPr="00C32A08"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C32A08">
              <w:rPr>
                <w:vanish/>
                <w:lang w:val="en-US"/>
              </w:rPr>
              <w:t>Modified Date</w:t>
            </w:r>
          </w:p>
        </w:tc>
        <w:tc>
          <w:tcPr>
            <w:tcW w:w="1080" w:type="dxa"/>
          </w:tcPr>
          <w:p w14:paraId="0C4CF4BA" w14:textId="77777777" w:rsidR="003F1877" w:rsidRPr="00C32A08"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C32A08">
              <w:rPr>
                <w:vanish/>
                <w:lang w:val="en-US"/>
              </w:rPr>
              <w:t>Author/ Reviewer</w:t>
            </w:r>
          </w:p>
        </w:tc>
        <w:tc>
          <w:tcPr>
            <w:tcW w:w="2486" w:type="dxa"/>
          </w:tcPr>
          <w:p w14:paraId="7F553FBC" w14:textId="77777777" w:rsidR="003F1877" w:rsidRPr="00C32A08"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C32A08">
              <w:rPr>
                <w:vanish/>
                <w:lang w:val="en-US"/>
              </w:rPr>
              <w:t>Changes</w:t>
            </w:r>
          </w:p>
        </w:tc>
        <w:tc>
          <w:tcPr>
            <w:tcW w:w="1456" w:type="dxa"/>
          </w:tcPr>
          <w:p w14:paraId="047B0A09" w14:textId="77777777" w:rsidR="003F1877" w:rsidRPr="00C32A08"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C32A08">
              <w:rPr>
                <w:vanish/>
                <w:lang w:val="en-US"/>
              </w:rPr>
              <w:t>Reviewed By</w:t>
            </w:r>
          </w:p>
        </w:tc>
        <w:tc>
          <w:tcPr>
            <w:tcW w:w="1638" w:type="dxa"/>
          </w:tcPr>
          <w:p w14:paraId="7F3C9CC2" w14:textId="77777777" w:rsidR="003F1877" w:rsidRPr="00C32A08" w:rsidRDefault="003F1877" w:rsidP="00E44A34">
            <w:pPr>
              <w:cnfStyle w:val="100000000000" w:firstRow="1" w:lastRow="0" w:firstColumn="0" w:lastColumn="0" w:oddVBand="0" w:evenVBand="0" w:oddHBand="0" w:evenHBand="0" w:firstRowFirstColumn="0" w:firstRowLastColumn="0" w:lastRowFirstColumn="0" w:lastRowLastColumn="0"/>
              <w:rPr>
                <w:vanish/>
                <w:lang w:val="en-US"/>
              </w:rPr>
            </w:pPr>
            <w:r w:rsidRPr="00C32A08">
              <w:rPr>
                <w:vanish/>
                <w:lang w:val="en-US"/>
              </w:rPr>
              <w:t>Reviewed Date</w:t>
            </w:r>
          </w:p>
        </w:tc>
      </w:tr>
      <w:tr w:rsidR="003F1877" w:rsidRPr="00C32A08" w14:paraId="271EE361" w14:textId="77777777" w:rsidTr="00AD08A1">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74C8D292" w14:textId="1F8378E9" w:rsidR="003130D5" w:rsidRPr="00C32A08" w:rsidRDefault="000D408C" w:rsidP="00E44A34">
            <w:pPr>
              <w:rPr>
                <w:b w:val="0"/>
                <w:bCs w:val="0"/>
                <w:vanish/>
                <w:lang w:val="en-US"/>
              </w:rPr>
            </w:pPr>
            <w:r w:rsidRPr="00C32A08">
              <w:rPr>
                <w:vanish/>
                <w:lang w:val="en-US"/>
              </w:rPr>
              <w:t>V</w:t>
            </w:r>
            <w:r w:rsidR="002C0E4E">
              <w:rPr>
                <w:vanish/>
                <w:lang w:val="en-US"/>
              </w:rPr>
              <w:t>5</w:t>
            </w:r>
            <w:r w:rsidR="006F054C" w:rsidRPr="00C32A08">
              <w:rPr>
                <w:vanish/>
                <w:lang w:val="en-US"/>
              </w:rPr>
              <w:t>.</w:t>
            </w:r>
            <w:r w:rsidR="00CC3750">
              <w:rPr>
                <w:vanish/>
                <w:lang w:val="en-US"/>
              </w:rPr>
              <w:t>1</w:t>
            </w:r>
          </w:p>
          <w:p w14:paraId="42FA7E3B" w14:textId="518D3518" w:rsidR="003F1877" w:rsidRPr="00C32A08" w:rsidRDefault="000D408C" w:rsidP="00EE1046">
            <w:pPr>
              <w:rPr>
                <w:vanish/>
                <w:lang w:val="en-US"/>
              </w:rPr>
            </w:pPr>
            <w:r w:rsidRPr="00C32A08">
              <w:rPr>
                <w:vanish/>
                <w:lang w:val="en-US"/>
              </w:rPr>
              <w:t>(</w:t>
            </w:r>
            <w:r w:rsidR="00EE1046">
              <w:rPr>
                <w:vanish/>
                <w:lang w:val="en-US"/>
              </w:rPr>
              <w:t>2</w:t>
            </w:r>
            <w:r w:rsidRPr="00C32A08">
              <w:rPr>
                <w:vanish/>
                <w:lang w:val="en-US"/>
              </w:rPr>
              <w:t>.0)</w:t>
            </w:r>
          </w:p>
        </w:tc>
        <w:tc>
          <w:tcPr>
            <w:tcW w:w="1349" w:type="dxa"/>
          </w:tcPr>
          <w:p w14:paraId="1EC96C69" w14:textId="205741D8" w:rsidR="003F1877" w:rsidRPr="00C32A08" w:rsidRDefault="00D41E37" w:rsidP="00427F42">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15 May 2024</w:t>
            </w:r>
          </w:p>
        </w:tc>
        <w:tc>
          <w:tcPr>
            <w:tcW w:w="1080" w:type="dxa"/>
          </w:tcPr>
          <w:p w14:paraId="3050BCDB" w14:textId="77777777" w:rsidR="003F1877" w:rsidRPr="00C32A08"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r w:rsidRPr="00C32A08">
              <w:rPr>
                <w:vanish/>
                <w:lang w:val="en-US"/>
              </w:rPr>
              <w:t>Darsana</w:t>
            </w:r>
          </w:p>
        </w:tc>
        <w:tc>
          <w:tcPr>
            <w:tcW w:w="2486" w:type="dxa"/>
          </w:tcPr>
          <w:p w14:paraId="2469E6B1" w14:textId="6B1432E3" w:rsidR="003F1877" w:rsidRPr="00C32A08" w:rsidRDefault="00D41E37" w:rsidP="00EE1046">
            <w:pPr>
              <w:cnfStyle w:val="000000100000" w:firstRow="0" w:lastRow="0" w:firstColumn="0" w:lastColumn="0" w:oddVBand="0" w:evenVBand="0" w:oddHBand="1" w:evenHBand="0" w:firstRowFirstColumn="0" w:firstRowLastColumn="0" w:lastRowFirstColumn="0" w:lastRowLastColumn="0"/>
              <w:rPr>
                <w:vanish/>
                <w:lang w:val="en-US"/>
              </w:rPr>
            </w:pPr>
            <w:r>
              <w:rPr>
                <w:vanish/>
                <w:lang w:val="en-US"/>
              </w:rPr>
              <w:t>Webservice API First copy</w:t>
            </w:r>
          </w:p>
        </w:tc>
        <w:tc>
          <w:tcPr>
            <w:tcW w:w="1456" w:type="dxa"/>
          </w:tcPr>
          <w:p w14:paraId="0DC3D292" w14:textId="4AA6A705" w:rsidR="003F1877" w:rsidRPr="00C32A08"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p>
        </w:tc>
        <w:tc>
          <w:tcPr>
            <w:tcW w:w="1638" w:type="dxa"/>
          </w:tcPr>
          <w:p w14:paraId="2C71DC58" w14:textId="77777777" w:rsidR="003F1877" w:rsidRPr="00C32A08" w:rsidRDefault="003F1877" w:rsidP="00E44A34">
            <w:pPr>
              <w:cnfStyle w:val="000000100000" w:firstRow="0" w:lastRow="0" w:firstColumn="0" w:lastColumn="0" w:oddVBand="0" w:evenVBand="0" w:oddHBand="1" w:evenHBand="0" w:firstRowFirstColumn="0" w:firstRowLastColumn="0" w:lastRowFirstColumn="0" w:lastRowLastColumn="0"/>
              <w:rPr>
                <w:vanish/>
                <w:lang w:val="en-US"/>
              </w:rPr>
            </w:pPr>
          </w:p>
        </w:tc>
      </w:tr>
      <w:tr w:rsidR="003F1877" w:rsidRPr="00C32A08" w14:paraId="790B7731" w14:textId="77777777" w:rsidTr="00AD08A1">
        <w:trPr>
          <w:hidden/>
        </w:trPr>
        <w:tc>
          <w:tcPr>
            <w:cnfStyle w:val="001000000000" w:firstRow="0" w:lastRow="0" w:firstColumn="1" w:lastColumn="0" w:oddVBand="0" w:evenVBand="0" w:oddHBand="0" w:evenHBand="0" w:firstRowFirstColumn="0" w:firstRowLastColumn="0" w:lastRowFirstColumn="0" w:lastRowLastColumn="0"/>
            <w:tcW w:w="914" w:type="dxa"/>
          </w:tcPr>
          <w:p w14:paraId="6705B7AF" w14:textId="3BAAEE9B" w:rsidR="003F1877" w:rsidRPr="00C32A08" w:rsidRDefault="003F1877" w:rsidP="00E44A34">
            <w:pPr>
              <w:rPr>
                <w:vanish/>
                <w:lang w:val="en-US"/>
              </w:rPr>
            </w:pPr>
          </w:p>
        </w:tc>
        <w:tc>
          <w:tcPr>
            <w:tcW w:w="1349" w:type="dxa"/>
          </w:tcPr>
          <w:p w14:paraId="61649E4C" w14:textId="6D78503C" w:rsidR="003F1877" w:rsidRPr="00C32A08" w:rsidRDefault="003F1877" w:rsidP="00E44A34">
            <w:pPr>
              <w:cnfStyle w:val="000000000000" w:firstRow="0" w:lastRow="0" w:firstColumn="0" w:lastColumn="0" w:oddVBand="0" w:evenVBand="0" w:oddHBand="0" w:evenHBand="0" w:firstRowFirstColumn="0" w:firstRowLastColumn="0" w:lastRowFirstColumn="0" w:lastRowLastColumn="0"/>
              <w:rPr>
                <w:vanish/>
                <w:lang w:val="en-US"/>
              </w:rPr>
            </w:pPr>
          </w:p>
        </w:tc>
        <w:tc>
          <w:tcPr>
            <w:tcW w:w="1080" w:type="dxa"/>
          </w:tcPr>
          <w:p w14:paraId="6C19AEC3" w14:textId="32EA9C3B" w:rsidR="003F1877" w:rsidRPr="00C32A08" w:rsidRDefault="003F1877" w:rsidP="00E44A34">
            <w:pPr>
              <w:cnfStyle w:val="000000000000" w:firstRow="0" w:lastRow="0" w:firstColumn="0" w:lastColumn="0" w:oddVBand="0" w:evenVBand="0" w:oddHBand="0" w:evenHBand="0" w:firstRowFirstColumn="0" w:firstRowLastColumn="0" w:lastRowFirstColumn="0" w:lastRowLastColumn="0"/>
              <w:rPr>
                <w:vanish/>
                <w:lang w:val="en-US"/>
              </w:rPr>
            </w:pPr>
          </w:p>
        </w:tc>
        <w:tc>
          <w:tcPr>
            <w:tcW w:w="2486" w:type="dxa"/>
          </w:tcPr>
          <w:p w14:paraId="305250EC" w14:textId="7D1F4017" w:rsidR="003F1877" w:rsidRPr="00C32A08" w:rsidRDefault="003F1877" w:rsidP="00571EC6">
            <w:pPr>
              <w:cnfStyle w:val="000000000000" w:firstRow="0" w:lastRow="0" w:firstColumn="0" w:lastColumn="0" w:oddVBand="0" w:evenVBand="0" w:oddHBand="0" w:evenHBand="0" w:firstRowFirstColumn="0" w:firstRowLastColumn="0" w:lastRowFirstColumn="0" w:lastRowLastColumn="0"/>
              <w:rPr>
                <w:vanish/>
                <w:lang w:val="en-US"/>
              </w:rPr>
            </w:pPr>
          </w:p>
        </w:tc>
        <w:tc>
          <w:tcPr>
            <w:tcW w:w="1456" w:type="dxa"/>
          </w:tcPr>
          <w:p w14:paraId="60F73EBB" w14:textId="77777777" w:rsidR="003F1877" w:rsidRPr="00C32A08" w:rsidRDefault="003F1877" w:rsidP="00E44A34">
            <w:pPr>
              <w:cnfStyle w:val="000000000000" w:firstRow="0" w:lastRow="0" w:firstColumn="0" w:lastColumn="0" w:oddVBand="0" w:evenVBand="0" w:oddHBand="0" w:evenHBand="0" w:firstRowFirstColumn="0" w:firstRowLastColumn="0" w:lastRowFirstColumn="0" w:lastRowLastColumn="0"/>
              <w:rPr>
                <w:vanish/>
                <w:lang w:val="en-US"/>
              </w:rPr>
            </w:pPr>
          </w:p>
        </w:tc>
        <w:tc>
          <w:tcPr>
            <w:tcW w:w="1638" w:type="dxa"/>
          </w:tcPr>
          <w:p w14:paraId="082E7357" w14:textId="77777777" w:rsidR="003F1877" w:rsidRPr="00C32A08" w:rsidRDefault="003F1877" w:rsidP="00E44A34">
            <w:pPr>
              <w:cnfStyle w:val="000000000000" w:firstRow="0" w:lastRow="0" w:firstColumn="0" w:lastColumn="0" w:oddVBand="0" w:evenVBand="0" w:oddHBand="0" w:evenHBand="0" w:firstRowFirstColumn="0" w:firstRowLastColumn="0" w:lastRowFirstColumn="0" w:lastRowLastColumn="0"/>
              <w:rPr>
                <w:vanish/>
                <w:lang w:val="en-US"/>
              </w:rPr>
            </w:pPr>
          </w:p>
        </w:tc>
      </w:tr>
      <w:tr w:rsidR="00D53050" w:rsidRPr="00C32A08" w14:paraId="5F68EC2B" w14:textId="77777777" w:rsidTr="00AD08A1">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14" w:type="dxa"/>
          </w:tcPr>
          <w:p w14:paraId="47E8818B" w14:textId="105C3D2B" w:rsidR="00D53050" w:rsidRPr="00C32A08" w:rsidRDefault="00D53050" w:rsidP="00D53050">
            <w:pPr>
              <w:rPr>
                <w:vanish/>
                <w:lang w:val="en-US"/>
              </w:rPr>
            </w:pPr>
          </w:p>
        </w:tc>
        <w:tc>
          <w:tcPr>
            <w:tcW w:w="1349" w:type="dxa"/>
          </w:tcPr>
          <w:p w14:paraId="3DBE9D52" w14:textId="478D3CA4" w:rsidR="00D53050" w:rsidRPr="00C32A08" w:rsidRDefault="00D53050" w:rsidP="00D53050">
            <w:pPr>
              <w:cnfStyle w:val="000000100000" w:firstRow="0" w:lastRow="0" w:firstColumn="0" w:lastColumn="0" w:oddVBand="0" w:evenVBand="0" w:oddHBand="1" w:evenHBand="0" w:firstRowFirstColumn="0" w:firstRowLastColumn="0" w:lastRowFirstColumn="0" w:lastRowLastColumn="0"/>
              <w:rPr>
                <w:vanish/>
                <w:lang w:val="en-US"/>
              </w:rPr>
            </w:pPr>
          </w:p>
        </w:tc>
        <w:tc>
          <w:tcPr>
            <w:tcW w:w="1080" w:type="dxa"/>
          </w:tcPr>
          <w:p w14:paraId="54A614E0" w14:textId="6D393AAF" w:rsidR="00D53050" w:rsidRPr="00C32A08" w:rsidRDefault="00D53050" w:rsidP="00D53050">
            <w:pPr>
              <w:cnfStyle w:val="000000100000" w:firstRow="0" w:lastRow="0" w:firstColumn="0" w:lastColumn="0" w:oddVBand="0" w:evenVBand="0" w:oddHBand="1" w:evenHBand="0" w:firstRowFirstColumn="0" w:firstRowLastColumn="0" w:lastRowFirstColumn="0" w:lastRowLastColumn="0"/>
              <w:rPr>
                <w:vanish/>
                <w:lang w:val="en-US"/>
              </w:rPr>
            </w:pPr>
          </w:p>
        </w:tc>
        <w:tc>
          <w:tcPr>
            <w:tcW w:w="2486" w:type="dxa"/>
          </w:tcPr>
          <w:p w14:paraId="027BB729" w14:textId="27907DDC" w:rsidR="00D53050" w:rsidRPr="00C32A08" w:rsidRDefault="00D53050" w:rsidP="00D53050">
            <w:pPr>
              <w:cnfStyle w:val="000000100000" w:firstRow="0" w:lastRow="0" w:firstColumn="0" w:lastColumn="0" w:oddVBand="0" w:evenVBand="0" w:oddHBand="1" w:evenHBand="0" w:firstRowFirstColumn="0" w:firstRowLastColumn="0" w:lastRowFirstColumn="0" w:lastRowLastColumn="0"/>
              <w:rPr>
                <w:vanish/>
                <w:lang w:val="en-US"/>
              </w:rPr>
            </w:pPr>
          </w:p>
        </w:tc>
        <w:tc>
          <w:tcPr>
            <w:tcW w:w="1456" w:type="dxa"/>
          </w:tcPr>
          <w:p w14:paraId="5F2E54F1" w14:textId="77777777" w:rsidR="00D53050" w:rsidRPr="00C32A08" w:rsidRDefault="00D53050" w:rsidP="00D53050">
            <w:pPr>
              <w:cnfStyle w:val="000000100000" w:firstRow="0" w:lastRow="0" w:firstColumn="0" w:lastColumn="0" w:oddVBand="0" w:evenVBand="0" w:oddHBand="1" w:evenHBand="0" w:firstRowFirstColumn="0" w:firstRowLastColumn="0" w:lastRowFirstColumn="0" w:lastRowLastColumn="0"/>
              <w:rPr>
                <w:vanish/>
                <w:lang w:val="en-US"/>
              </w:rPr>
            </w:pPr>
          </w:p>
        </w:tc>
        <w:tc>
          <w:tcPr>
            <w:tcW w:w="1638" w:type="dxa"/>
          </w:tcPr>
          <w:p w14:paraId="0F7D9279" w14:textId="77777777" w:rsidR="00D53050" w:rsidRPr="00C32A08" w:rsidRDefault="00D53050" w:rsidP="00D53050">
            <w:pPr>
              <w:cnfStyle w:val="000000100000" w:firstRow="0" w:lastRow="0" w:firstColumn="0" w:lastColumn="0" w:oddVBand="0" w:evenVBand="0" w:oddHBand="1" w:evenHBand="0" w:firstRowFirstColumn="0" w:firstRowLastColumn="0" w:lastRowFirstColumn="0" w:lastRowLastColumn="0"/>
              <w:rPr>
                <w:vanish/>
                <w:lang w:val="en-US"/>
              </w:rPr>
            </w:pPr>
          </w:p>
        </w:tc>
      </w:tr>
      <w:tr w:rsidR="00D53050" w:rsidRPr="00C32A08" w14:paraId="61669770" w14:textId="77777777" w:rsidTr="00AD08A1">
        <w:trPr>
          <w:hidden/>
        </w:trPr>
        <w:tc>
          <w:tcPr>
            <w:cnfStyle w:val="001000000000" w:firstRow="0" w:lastRow="0" w:firstColumn="1" w:lastColumn="0" w:oddVBand="0" w:evenVBand="0" w:oddHBand="0" w:evenHBand="0" w:firstRowFirstColumn="0" w:firstRowLastColumn="0" w:lastRowFirstColumn="0" w:lastRowLastColumn="0"/>
            <w:tcW w:w="914" w:type="dxa"/>
          </w:tcPr>
          <w:p w14:paraId="57392102" w14:textId="77777777" w:rsidR="00D53050" w:rsidRPr="00C32A08" w:rsidRDefault="00D53050" w:rsidP="00D53050">
            <w:pPr>
              <w:rPr>
                <w:vanish/>
                <w:lang w:val="en-US"/>
              </w:rPr>
            </w:pPr>
          </w:p>
        </w:tc>
        <w:tc>
          <w:tcPr>
            <w:tcW w:w="1349" w:type="dxa"/>
          </w:tcPr>
          <w:p w14:paraId="45B43F70" w14:textId="77777777" w:rsidR="00D53050" w:rsidRPr="00C32A08" w:rsidRDefault="00D53050" w:rsidP="00D53050">
            <w:pPr>
              <w:cnfStyle w:val="000000000000" w:firstRow="0" w:lastRow="0" w:firstColumn="0" w:lastColumn="0" w:oddVBand="0" w:evenVBand="0" w:oddHBand="0" w:evenHBand="0" w:firstRowFirstColumn="0" w:firstRowLastColumn="0" w:lastRowFirstColumn="0" w:lastRowLastColumn="0"/>
              <w:rPr>
                <w:vanish/>
                <w:lang w:val="en-US"/>
              </w:rPr>
            </w:pPr>
          </w:p>
        </w:tc>
        <w:tc>
          <w:tcPr>
            <w:tcW w:w="1080" w:type="dxa"/>
          </w:tcPr>
          <w:p w14:paraId="2EF2933D" w14:textId="77777777" w:rsidR="00D53050" w:rsidRPr="00C32A08" w:rsidRDefault="00D53050" w:rsidP="00D53050">
            <w:pPr>
              <w:cnfStyle w:val="000000000000" w:firstRow="0" w:lastRow="0" w:firstColumn="0" w:lastColumn="0" w:oddVBand="0" w:evenVBand="0" w:oddHBand="0" w:evenHBand="0" w:firstRowFirstColumn="0" w:firstRowLastColumn="0" w:lastRowFirstColumn="0" w:lastRowLastColumn="0"/>
              <w:rPr>
                <w:vanish/>
                <w:lang w:val="en-US"/>
              </w:rPr>
            </w:pPr>
          </w:p>
        </w:tc>
        <w:tc>
          <w:tcPr>
            <w:tcW w:w="2486" w:type="dxa"/>
          </w:tcPr>
          <w:p w14:paraId="2B07660D" w14:textId="77777777" w:rsidR="00D53050" w:rsidRPr="00C32A08" w:rsidRDefault="00D53050" w:rsidP="00D53050">
            <w:pPr>
              <w:cnfStyle w:val="000000000000" w:firstRow="0" w:lastRow="0" w:firstColumn="0" w:lastColumn="0" w:oddVBand="0" w:evenVBand="0" w:oddHBand="0" w:evenHBand="0" w:firstRowFirstColumn="0" w:firstRowLastColumn="0" w:lastRowFirstColumn="0" w:lastRowLastColumn="0"/>
              <w:rPr>
                <w:vanish/>
                <w:lang w:val="en-US"/>
              </w:rPr>
            </w:pPr>
          </w:p>
        </w:tc>
        <w:tc>
          <w:tcPr>
            <w:tcW w:w="1456" w:type="dxa"/>
          </w:tcPr>
          <w:p w14:paraId="55E2C0DC" w14:textId="77777777" w:rsidR="00D53050" w:rsidRPr="00C32A08" w:rsidRDefault="00D53050" w:rsidP="00D53050">
            <w:pPr>
              <w:cnfStyle w:val="000000000000" w:firstRow="0" w:lastRow="0" w:firstColumn="0" w:lastColumn="0" w:oddVBand="0" w:evenVBand="0" w:oddHBand="0" w:evenHBand="0" w:firstRowFirstColumn="0" w:firstRowLastColumn="0" w:lastRowFirstColumn="0" w:lastRowLastColumn="0"/>
              <w:rPr>
                <w:vanish/>
                <w:lang w:val="en-US"/>
              </w:rPr>
            </w:pPr>
          </w:p>
        </w:tc>
        <w:tc>
          <w:tcPr>
            <w:tcW w:w="1638" w:type="dxa"/>
          </w:tcPr>
          <w:p w14:paraId="770DA457" w14:textId="77777777" w:rsidR="00D53050" w:rsidRPr="00C32A08" w:rsidRDefault="00D53050" w:rsidP="00D53050">
            <w:pPr>
              <w:cnfStyle w:val="000000000000" w:firstRow="0" w:lastRow="0" w:firstColumn="0" w:lastColumn="0" w:oddVBand="0" w:evenVBand="0" w:oddHBand="0" w:evenHBand="0" w:firstRowFirstColumn="0" w:firstRowLastColumn="0" w:lastRowFirstColumn="0" w:lastRowLastColumn="0"/>
              <w:rPr>
                <w:vanish/>
                <w:lang w:val="en-US"/>
              </w:rPr>
            </w:pPr>
          </w:p>
        </w:tc>
      </w:tr>
    </w:tbl>
    <w:p w14:paraId="37CC8B04" w14:textId="6740A9D3" w:rsidR="003F1877" w:rsidRPr="00C32A08" w:rsidRDefault="008F5F20" w:rsidP="003F1877">
      <w:pPr>
        <w:rPr>
          <w:vanish/>
          <w:lang w:val="en-US"/>
        </w:rPr>
      </w:pPr>
      <w:r>
        <w:rPr>
          <w:rFonts w:ascii="SimSun" w:eastAsia="SimSun" w:hAnsi="SimSun"/>
          <w:b/>
          <w:bCs/>
          <w:noProof/>
          <w:sz w:val="21"/>
          <w:lang w:eastAsia="en-IN"/>
        </w:rPr>
        <mc:AlternateContent>
          <mc:Choice Requires="wps">
            <w:drawing>
              <wp:anchor distT="0" distB="0" distL="114300" distR="114300" simplePos="0" relativeHeight="251671552" behindDoc="0" locked="0" layoutInCell="1" allowOverlap="1" wp14:anchorId="0D22AC0C" wp14:editId="57A29B19">
                <wp:simplePos x="0" y="0"/>
                <wp:positionH relativeFrom="page">
                  <wp:posOffset>624840</wp:posOffset>
                </wp:positionH>
                <wp:positionV relativeFrom="page">
                  <wp:posOffset>807720</wp:posOffset>
                </wp:positionV>
                <wp:extent cx="6431280" cy="1996440"/>
                <wp:effectExtent l="0" t="0" r="26670" b="22860"/>
                <wp:wrapNone/>
                <wp:docPr id="1815342403" name="Rectangle 6"/>
                <wp:cNvGraphicFramePr/>
                <a:graphic xmlns:a="http://schemas.openxmlformats.org/drawingml/2006/main">
                  <a:graphicData uri="http://schemas.microsoft.com/office/word/2010/wordprocessingShape">
                    <wps:wsp>
                      <wps:cNvSpPr/>
                      <wps:spPr>
                        <a:xfrm>
                          <a:off x="0" y="0"/>
                          <a:ext cx="6431280" cy="1996440"/>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E731755" id="Rectangle 6" o:spid="_x0000_s1026" style="position:absolute;margin-left:49.2pt;margin-top:63.6pt;width:506.4pt;height:157.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" fillcolor="#91bce3 [2168]" strokecolor="#5b9bd5 [3208]" strokeweight=".5pt">
                <v:fill color2="#7aaddd [2616]" rotate="t" colors="0 #b1cbe9;.5 #a3c1e5;1 #92b9e4" focus="100%" type="gradient">
                  <o:fill v:ext="view" type="gradientUnscaled"/>
                </v:fill>
                <w10:wrap anchorx="page" anchory="page"/>
              </v:rect>
            </w:pict>
          </mc:Fallback>
        </mc:AlternateContent>
      </w:r>
    </w:p>
    <w:p w14:paraId="3CFDDE70" w14:textId="77777777" w:rsidR="003F1877" w:rsidRPr="00C32A08" w:rsidRDefault="003F1877" w:rsidP="003F1877">
      <w:pPr>
        <w:rPr>
          <w:vanish/>
          <w:lang w:val="en-US"/>
        </w:rPr>
      </w:pPr>
    </w:p>
    <w:p w14:paraId="724B3B30" w14:textId="77777777" w:rsidR="003F1877" w:rsidRPr="00C32A08" w:rsidRDefault="003F1877" w:rsidP="003F1877">
      <w:pPr>
        <w:rPr>
          <w:vanish/>
          <w:lang w:val="en-US"/>
        </w:rPr>
      </w:pPr>
    </w:p>
    <w:p w14:paraId="4B2A8BBC" w14:textId="5618F701" w:rsidR="003F1877" w:rsidRPr="00C32A08" w:rsidRDefault="003F1877" w:rsidP="003F1877">
      <w:pPr>
        <w:rPr>
          <w:vanish/>
          <w:lang w:val="en-US"/>
        </w:rPr>
      </w:pPr>
    </w:p>
    <w:p w14:paraId="3A3F8955" w14:textId="31867B28" w:rsidR="003F1877" w:rsidRPr="00C32A08" w:rsidRDefault="003F1877" w:rsidP="003F1877">
      <w:pPr>
        <w:rPr>
          <w:vanish/>
          <w:lang w:val="en-US"/>
        </w:rPr>
      </w:pPr>
    </w:p>
    <w:p w14:paraId="32845A25" w14:textId="61FD27E5" w:rsidR="003F1877" w:rsidRPr="00C32A08" w:rsidRDefault="003F1877" w:rsidP="003F1877">
      <w:pPr>
        <w:rPr>
          <w:vanish/>
          <w:lang w:val="en-US"/>
        </w:rPr>
      </w:pPr>
    </w:p>
    <w:p w14:paraId="67CF8E8C" w14:textId="51A13E62" w:rsidR="00B800C5" w:rsidRPr="00C32A08" w:rsidRDefault="00B800C5" w:rsidP="003F1877">
      <w:pPr>
        <w:rPr>
          <w:vanish/>
          <w:lang w:val="en-US"/>
        </w:rPr>
      </w:pPr>
    </w:p>
    <w:p w14:paraId="663CF27A" w14:textId="106D6A4B" w:rsidR="00B800C5" w:rsidRPr="00C32A08" w:rsidRDefault="00B800C5" w:rsidP="003F1877">
      <w:pPr>
        <w:rPr>
          <w:vanish/>
          <w:lang w:val="en-US"/>
        </w:rPr>
      </w:pPr>
    </w:p>
    <w:p w14:paraId="6FFC00E1" w14:textId="267CDFB9" w:rsidR="00B800C5" w:rsidRPr="00C32A08" w:rsidRDefault="00B800C5" w:rsidP="004B56AD">
      <w:pPr>
        <w:tabs>
          <w:tab w:val="left" w:pos="986"/>
        </w:tabs>
        <w:rPr>
          <w:vanish/>
          <w:lang w:val="en-US"/>
        </w:rPr>
      </w:pPr>
    </w:p>
    <w:p w14:paraId="68A04434" w14:textId="722B9767" w:rsidR="00B800C5" w:rsidRPr="00C32A08" w:rsidRDefault="00B800C5" w:rsidP="003F1877">
      <w:pPr>
        <w:rPr>
          <w:vanish/>
          <w:lang w:val="en-US"/>
        </w:rPr>
      </w:pPr>
    </w:p>
    <w:p w14:paraId="0D5C3F3C" w14:textId="2394EBCC" w:rsidR="00B800C5" w:rsidRPr="00C32A08" w:rsidRDefault="00B800C5" w:rsidP="003F1877">
      <w:pPr>
        <w:rPr>
          <w:vanish/>
          <w:lang w:val="en-US"/>
        </w:rPr>
      </w:pPr>
    </w:p>
    <w:p w14:paraId="2326AD34" w14:textId="42E48A1D" w:rsidR="00B800C5" w:rsidRPr="00C32A08" w:rsidRDefault="00B800C5" w:rsidP="003F1877">
      <w:pPr>
        <w:rPr>
          <w:vanish/>
          <w:lang w:val="en-US"/>
        </w:rPr>
      </w:pPr>
    </w:p>
    <w:p w14:paraId="61915F9A" w14:textId="520E31D7" w:rsidR="00B800C5" w:rsidRPr="00C32A08" w:rsidRDefault="00B800C5" w:rsidP="003F1877">
      <w:pPr>
        <w:rPr>
          <w:vanish/>
          <w:lang w:val="en-US"/>
        </w:rPr>
      </w:pPr>
    </w:p>
    <w:p w14:paraId="31F8B8A4" w14:textId="77777777" w:rsidR="003F1877" w:rsidRPr="00C32A08" w:rsidRDefault="003F1877" w:rsidP="003F1877">
      <w:pPr>
        <w:rPr>
          <w:vanish/>
          <w:lang w:val="en-US"/>
        </w:rPr>
      </w:pPr>
    </w:p>
    <w:p w14:paraId="27188D2B" w14:textId="77777777" w:rsidR="003F1877" w:rsidRDefault="003F1877" w:rsidP="003F1877">
      <w:pPr>
        <w:pStyle w:val="Head3"/>
      </w:pPr>
      <w:r>
        <w:t>Copyright</w:t>
      </w:r>
    </w:p>
    <w:p w14:paraId="73EC814F" w14:textId="47278724" w:rsidR="003F1877" w:rsidRDefault="003F1877" w:rsidP="006B4F0B">
      <w:pPr>
        <w:pStyle w:val="BodyParagraphLeft"/>
      </w:pPr>
      <w:r>
        <w:t>Copyright © 202</w:t>
      </w:r>
      <w:r w:rsidR="00494E78">
        <w:t>4</w:t>
      </w:r>
      <w:r>
        <w:t>. All rights reserved.</w:t>
      </w:r>
    </w:p>
    <w:p w14:paraId="5329B9F8" w14:textId="77777777" w:rsidR="003F1877" w:rsidRDefault="003F1877" w:rsidP="006B4F0B">
      <w:pPr>
        <w:pStyle w:val="BodyParagraphLeft"/>
      </w:pPr>
    </w:p>
    <w:p w14:paraId="02D04C1E" w14:textId="59568532" w:rsidR="003F1877" w:rsidRDefault="003F1877" w:rsidP="006B4F0B">
      <w:pPr>
        <w:pStyle w:val="BodyParagraphJustified"/>
      </w:pPr>
      <w:r w:rsidRPr="00147774">
        <w:t xml:space="preserve">© All copyright and other property in this document and its contents are confidential and proprietary to </w:t>
      </w:r>
      <w:r w:rsidR="00930D2E">
        <w:t>the original Organization</w:t>
      </w:r>
      <w:r w:rsidRPr="00147774">
        <w:t>. No part of these materials should be reproduced, published, transmitted</w:t>
      </w:r>
      <w:r w:rsidR="008C0350">
        <w:t>,</w:t>
      </w:r>
      <w:r w:rsidRPr="00147774">
        <w:t xml:space="preserve"> or distributed in any form or by any means, electronic, mechanical, photocopying, recording</w:t>
      </w:r>
      <w:r w:rsidR="008C0350">
        <w:t>,</w:t>
      </w:r>
      <w:r w:rsidRPr="00147774">
        <w:t xml:space="preserve"> or otherwise, or stored in any information storage or retrieval system of any nature nor should the materials be disclosed to third parties without the prior written authorization of </w:t>
      </w:r>
      <w:r w:rsidR="00930D2E">
        <w:t>the original Organization</w:t>
      </w:r>
      <w:r w:rsidRPr="00147774">
        <w:t>.</w:t>
      </w:r>
    </w:p>
    <w:p w14:paraId="371E2204" w14:textId="72515201" w:rsidR="005869A3" w:rsidRDefault="005869A3" w:rsidP="006B4F0B">
      <w:pPr>
        <w:pStyle w:val="BodyParagraphJustified"/>
      </w:pPr>
    </w:p>
    <w:p w14:paraId="1996788F" w14:textId="77777777" w:rsidR="00BE6FAE" w:rsidRDefault="00BE6FAE">
      <w:pPr>
        <w:rPr>
          <w:lang w:val="en-US"/>
        </w:rPr>
        <w:sectPr w:rsidR="00BE6FAE" w:rsidSect="00BE6FAE">
          <w:headerReference w:type="even" r:id="rId13"/>
          <w:headerReference w:type="default" r:id="rId14"/>
          <w:headerReference w:type="first" r:id="rId15"/>
          <w:footerReference w:type="first" r:id="rId16"/>
          <w:type w:val="evenPage"/>
          <w:pgSz w:w="11906" w:h="16838" w:code="9"/>
          <w:pgMar w:top="1440" w:right="1440" w:bottom="1440" w:left="1440" w:header="706" w:footer="706" w:gutter="0"/>
          <w:pgNumType w:fmt="lowerRoman"/>
          <w:cols w:space="708"/>
          <w:titlePg/>
          <w:docGrid w:linePitch="360"/>
        </w:sectPr>
      </w:pPr>
    </w:p>
    <w:p w14:paraId="541C6323" w14:textId="77777777" w:rsidR="004E1D87" w:rsidRDefault="004E1D87">
      <w:pPr>
        <w:rPr>
          <w:lang w:val="en-US"/>
        </w:rPr>
      </w:pPr>
    </w:p>
    <w:sdt>
      <w:sdtPr>
        <w:rPr>
          <w:rFonts w:asciiTheme="minorHAnsi" w:eastAsiaTheme="minorHAnsi" w:hAnsiTheme="minorHAnsi" w:cstheme="minorBidi"/>
          <w:b w:val="0"/>
          <w:smallCaps/>
          <w:color w:val="auto"/>
          <w:sz w:val="22"/>
          <w:szCs w:val="22"/>
          <w:lang w:val="en-IN"/>
        </w:rPr>
        <w:id w:val="690890707"/>
        <w:docPartObj>
          <w:docPartGallery w:val="Table of Contents"/>
          <w:docPartUnique/>
        </w:docPartObj>
      </w:sdtPr>
      <w:sdtEndPr>
        <w:rPr>
          <w:bCs/>
          <w:smallCaps w:val="0"/>
          <w:noProof/>
        </w:rPr>
      </w:sdtEndPr>
      <w:sdtContent>
        <w:p w14:paraId="1A809530" w14:textId="77777777" w:rsidR="00CE0D61" w:rsidRDefault="00CE0D61" w:rsidP="007D6DA2">
          <w:pPr>
            <w:pStyle w:val="TOCHeading"/>
          </w:pPr>
          <w:r>
            <w:t>Table of Contents</w:t>
          </w:r>
        </w:p>
        <w:p w14:paraId="78D33694" w14:textId="22AC3ABF" w:rsidR="002A2AF3" w:rsidRDefault="00CE0D61">
          <w:pPr>
            <w:pStyle w:val="TOC1"/>
            <w:tabs>
              <w:tab w:val="right" w:leader="dot" w:pos="9016"/>
            </w:tabs>
            <w:rPr>
              <w:rFonts w:eastAsiaTheme="minorEastAsia" w:cstheme="minorBidi"/>
              <w:b w:val="0"/>
              <w:bCs w:val="0"/>
              <w:noProof/>
              <w:color w:val="auto"/>
              <w:sz w:val="22"/>
              <w:szCs w:val="22"/>
              <w:lang w:eastAsia="en-IN"/>
            </w:rPr>
          </w:pPr>
          <w:r>
            <w:rPr>
              <w:caps/>
              <w:sz w:val="24"/>
            </w:rPr>
            <w:fldChar w:fldCharType="begin"/>
          </w:r>
          <w:r>
            <w:instrText xml:space="preserve"> TOC \o "1-3" \h \z \u </w:instrText>
          </w:r>
          <w:r>
            <w:rPr>
              <w:caps/>
              <w:sz w:val="24"/>
            </w:rPr>
            <w:fldChar w:fldCharType="separate"/>
          </w:r>
          <w:hyperlink w:anchor="_Toc166596482" w:history="1">
            <w:r w:rsidR="002A2AF3" w:rsidRPr="005E18B6">
              <w:rPr>
                <w:rStyle w:val="Hyperlink"/>
                <w:noProof/>
              </w:rPr>
              <w:t>1.</w:t>
            </w:r>
            <w:r w:rsidR="002A2AF3">
              <w:rPr>
                <w:rFonts w:eastAsiaTheme="minorEastAsia" w:cstheme="minorBidi"/>
                <w:b w:val="0"/>
                <w:bCs w:val="0"/>
                <w:noProof/>
                <w:color w:val="auto"/>
                <w:sz w:val="22"/>
                <w:szCs w:val="22"/>
                <w:lang w:eastAsia="en-IN"/>
              </w:rPr>
              <w:tab/>
            </w:r>
            <w:r w:rsidR="002A2AF3" w:rsidRPr="005E18B6">
              <w:rPr>
                <w:rStyle w:val="Hyperlink"/>
                <w:noProof/>
              </w:rPr>
              <w:t>Webservice API Overview</w:t>
            </w:r>
            <w:r w:rsidR="002A2AF3">
              <w:rPr>
                <w:noProof/>
                <w:webHidden/>
              </w:rPr>
              <w:tab/>
            </w:r>
            <w:r w:rsidR="002A2AF3">
              <w:rPr>
                <w:noProof/>
                <w:webHidden/>
              </w:rPr>
              <w:fldChar w:fldCharType="begin"/>
            </w:r>
            <w:r w:rsidR="002A2AF3">
              <w:rPr>
                <w:noProof/>
                <w:webHidden/>
              </w:rPr>
              <w:instrText xml:space="preserve"> PAGEREF _Toc166596482 \h </w:instrText>
            </w:r>
            <w:r w:rsidR="002A2AF3">
              <w:rPr>
                <w:noProof/>
                <w:webHidden/>
              </w:rPr>
            </w:r>
            <w:r w:rsidR="002A2AF3">
              <w:rPr>
                <w:noProof/>
                <w:webHidden/>
              </w:rPr>
              <w:fldChar w:fldCharType="separate"/>
            </w:r>
            <w:r w:rsidR="005662C9">
              <w:rPr>
                <w:noProof/>
                <w:webHidden/>
              </w:rPr>
              <w:t>5</w:t>
            </w:r>
            <w:r w:rsidR="002A2AF3">
              <w:rPr>
                <w:noProof/>
                <w:webHidden/>
              </w:rPr>
              <w:fldChar w:fldCharType="end"/>
            </w:r>
          </w:hyperlink>
        </w:p>
        <w:p w14:paraId="59E1CFCA" w14:textId="459873B8" w:rsidR="002A2AF3" w:rsidRDefault="002A2AF3">
          <w:pPr>
            <w:pStyle w:val="TOC2"/>
            <w:tabs>
              <w:tab w:val="left" w:pos="1728"/>
            </w:tabs>
            <w:rPr>
              <w:rFonts w:eastAsiaTheme="minorEastAsia" w:cstheme="minorBidi"/>
              <w:noProof/>
              <w:sz w:val="22"/>
              <w:szCs w:val="22"/>
              <w:lang w:eastAsia="en-IN"/>
            </w:rPr>
          </w:pPr>
          <w:hyperlink w:anchor="_Toc166596483" w:history="1">
            <w:r w:rsidRPr="005E18B6">
              <w:rPr>
                <w:rStyle w:val="Hyperlink"/>
                <w:noProof/>
              </w:rPr>
              <w:t>1.1.</w:t>
            </w:r>
            <w:r>
              <w:rPr>
                <w:rFonts w:eastAsiaTheme="minorEastAsia" w:cstheme="minorBidi"/>
                <w:noProof/>
                <w:sz w:val="22"/>
                <w:szCs w:val="22"/>
                <w:lang w:eastAsia="en-IN"/>
              </w:rPr>
              <w:tab/>
            </w:r>
            <w:r w:rsidRPr="005E18B6">
              <w:rPr>
                <w:rStyle w:val="Hyperlink"/>
                <w:noProof/>
              </w:rPr>
              <w:t>About Webservice API</w:t>
            </w:r>
            <w:r>
              <w:rPr>
                <w:noProof/>
                <w:webHidden/>
              </w:rPr>
              <w:tab/>
            </w:r>
            <w:r>
              <w:rPr>
                <w:noProof/>
                <w:webHidden/>
              </w:rPr>
              <w:fldChar w:fldCharType="begin"/>
            </w:r>
            <w:r>
              <w:rPr>
                <w:noProof/>
                <w:webHidden/>
              </w:rPr>
              <w:instrText xml:space="preserve"> PAGEREF _Toc166596483 \h </w:instrText>
            </w:r>
            <w:r>
              <w:rPr>
                <w:noProof/>
                <w:webHidden/>
              </w:rPr>
            </w:r>
            <w:r>
              <w:rPr>
                <w:noProof/>
                <w:webHidden/>
              </w:rPr>
              <w:fldChar w:fldCharType="separate"/>
            </w:r>
            <w:r w:rsidR="005662C9">
              <w:rPr>
                <w:noProof/>
                <w:webHidden/>
              </w:rPr>
              <w:t>5</w:t>
            </w:r>
            <w:r>
              <w:rPr>
                <w:noProof/>
                <w:webHidden/>
              </w:rPr>
              <w:fldChar w:fldCharType="end"/>
            </w:r>
          </w:hyperlink>
        </w:p>
        <w:p w14:paraId="46ED5452" w14:textId="7701B78C" w:rsidR="002A2AF3" w:rsidRDefault="002A2AF3">
          <w:pPr>
            <w:pStyle w:val="TOC2"/>
            <w:tabs>
              <w:tab w:val="left" w:pos="1728"/>
            </w:tabs>
            <w:rPr>
              <w:rFonts w:eastAsiaTheme="minorEastAsia" w:cstheme="minorBidi"/>
              <w:noProof/>
              <w:sz w:val="22"/>
              <w:szCs w:val="22"/>
              <w:lang w:eastAsia="en-IN"/>
            </w:rPr>
          </w:pPr>
          <w:hyperlink w:anchor="_Toc166596484" w:history="1">
            <w:r w:rsidRPr="005E18B6">
              <w:rPr>
                <w:rStyle w:val="Hyperlink"/>
                <w:noProof/>
              </w:rPr>
              <w:t>1.2.</w:t>
            </w:r>
            <w:r>
              <w:rPr>
                <w:rFonts w:eastAsiaTheme="minorEastAsia" w:cstheme="minorBidi"/>
                <w:noProof/>
                <w:sz w:val="22"/>
                <w:szCs w:val="22"/>
                <w:lang w:eastAsia="en-IN"/>
              </w:rPr>
              <w:tab/>
            </w:r>
            <w:r w:rsidRPr="005E18B6">
              <w:rPr>
                <w:rStyle w:val="Hyperlink"/>
                <w:noProof/>
              </w:rPr>
              <w:t>Purpose</w:t>
            </w:r>
            <w:r>
              <w:rPr>
                <w:noProof/>
                <w:webHidden/>
              </w:rPr>
              <w:tab/>
            </w:r>
            <w:r>
              <w:rPr>
                <w:noProof/>
                <w:webHidden/>
              </w:rPr>
              <w:fldChar w:fldCharType="begin"/>
            </w:r>
            <w:r>
              <w:rPr>
                <w:noProof/>
                <w:webHidden/>
              </w:rPr>
              <w:instrText xml:space="preserve"> PAGEREF _Toc166596484 \h </w:instrText>
            </w:r>
            <w:r>
              <w:rPr>
                <w:noProof/>
                <w:webHidden/>
              </w:rPr>
            </w:r>
            <w:r>
              <w:rPr>
                <w:noProof/>
                <w:webHidden/>
              </w:rPr>
              <w:fldChar w:fldCharType="separate"/>
            </w:r>
            <w:r w:rsidR="005662C9">
              <w:rPr>
                <w:noProof/>
                <w:webHidden/>
              </w:rPr>
              <w:t>5</w:t>
            </w:r>
            <w:r>
              <w:rPr>
                <w:noProof/>
                <w:webHidden/>
              </w:rPr>
              <w:fldChar w:fldCharType="end"/>
            </w:r>
          </w:hyperlink>
        </w:p>
        <w:p w14:paraId="19C8A2C3" w14:textId="3B9F1DB5" w:rsidR="002A2AF3" w:rsidRDefault="002A2AF3">
          <w:pPr>
            <w:pStyle w:val="TOC2"/>
            <w:tabs>
              <w:tab w:val="left" w:pos="1728"/>
            </w:tabs>
            <w:rPr>
              <w:rFonts w:eastAsiaTheme="minorEastAsia" w:cstheme="minorBidi"/>
              <w:noProof/>
              <w:sz w:val="22"/>
              <w:szCs w:val="22"/>
              <w:lang w:eastAsia="en-IN"/>
            </w:rPr>
          </w:pPr>
          <w:hyperlink w:anchor="_Toc166596485" w:history="1">
            <w:r w:rsidRPr="005E18B6">
              <w:rPr>
                <w:rStyle w:val="Hyperlink"/>
                <w:noProof/>
              </w:rPr>
              <w:t>1.3.</w:t>
            </w:r>
            <w:r>
              <w:rPr>
                <w:rFonts w:eastAsiaTheme="minorEastAsia" w:cstheme="minorBidi"/>
                <w:noProof/>
                <w:sz w:val="22"/>
                <w:szCs w:val="22"/>
                <w:lang w:eastAsia="en-IN"/>
              </w:rPr>
              <w:tab/>
            </w:r>
            <w:r w:rsidRPr="005E18B6">
              <w:rPr>
                <w:rStyle w:val="Hyperlink"/>
                <w:noProof/>
              </w:rPr>
              <w:t>HTTP Status Codes</w:t>
            </w:r>
            <w:r>
              <w:rPr>
                <w:noProof/>
                <w:webHidden/>
              </w:rPr>
              <w:tab/>
            </w:r>
            <w:r>
              <w:rPr>
                <w:noProof/>
                <w:webHidden/>
              </w:rPr>
              <w:fldChar w:fldCharType="begin"/>
            </w:r>
            <w:r>
              <w:rPr>
                <w:noProof/>
                <w:webHidden/>
              </w:rPr>
              <w:instrText xml:space="preserve"> PAGEREF _Toc166596485 \h </w:instrText>
            </w:r>
            <w:r>
              <w:rPr>
                <w:noProof/>
                <w:webHidden/>
              </w:rPr>
            </w:r>
            <w:r>
              <w:rPr>
                <w:noProof/>
                <w:webHidden/>
              </w:rPr>
              <w:fldChar w:fldCharType="separate"/>
            </w:r>
            <w:r w:rsidR="005662C9">
              <w:rPr>
                <w:noProof/>
                <w:webHidden/>
              </w:rPr>
              <w:t>5</w:t>
            </w:r>
            <w:r>
              <w:rPr>
                <w:noProof/>
                <w:webHidden/>
              </w:rPr>
              <w:fldChar w:fldCharType="end"/>
            </w:r>
          </w:hyperlink>
        </w:p>
        <w:p w14:paraId="4118C591" w14:textId="4F7D9ADA" w:rsidR="002A2AF3" w:rsidRDefault="002A2AF3">
          <w:pPr>
            <w:pStyle w:val="TOC2"/>
            <w:tabs>
              <w:tab w:val="left" w:pos="1728"/>
            </w:tabs>
            <w:rPr>
              <w:rFonts w:eastAsiaTheme="minorEastAsia" w:cstheme="minorBidi"/>
              <w:noProof/>
              <w:sz w:val="22"/>
              <w:szCs w:val="22"/>
              <w:lang w:eastAsia="en-IN"/>
            </w:rPr>
          </w:pPr>
          <w:hyperlink w:anchor="_Toc166596486" w:history="1">
            <w:r w:rsidRPr="005E18B6">
              <w:rPr>
                <w:rStyle w:val="Hyperlink"/>
                <w:noProof/>
              </w:rPr>
              <w:t>1.4.</w:t>
            </w:r>
            <w:r>
              <w:rPr>
                <w:rFonts w:eastAsiaTheme="minorEastAsia" w:cstheme="minorBidi"/>
                <w:noProof/>
                <w:sz w:val="22"/>
                <w:szCs w:val="22"/>
                <w:lang w:eastAsia="en-IN"/>
              </w:rPr>
              <w:tab/>
            </w:r>
            <w:r w:rsidRPr="005E18B6">
              <w:rPr>
                <w:rStyle w:val="Hyperlink"/>
                <w:noProof/>
              </w:rPr>
              <w:t>Permissions</w:t>
            </w:r>
            <w:r>
              <w:rPr>
                <w:noProof/>
                <w:webHidden/>
              </w:rPr>
              <w:tab/>
            </w:r>
            <w:r>
              <w:rPr>
                <w:noProof/>
                <w:webHidden/>
              </w:rPr>
              <w:fldChar w:fldCharType="begin"/>
            </w:r>
            <w:r>
              <w:rPr>
                <w:noProof/>
                <w:webHidden/>
              </w:rPr>
              <w:instrText xml:space="preserve"> PAGEREF _Toc166596486 \h </w:instrText>
            </w:r>
            <w:r>
              <w:rPr>
                <w:noProof/>
                <w:webHidden/>
              </w:rPr>
            </w:r>
            <w:r>
              <w:rPr>
                <w:noProof/>
                <w:webHidden/>
              </w:rPr>
              <w:fldChar w:fldCharType="separate"/>
            </w:r>
            <w:r w:rsidR="005662C9">
              <w:rPr>
                <w:noProof/>
                <w:webHidden/>
              </w:rPr>
              <w:t>5</w:t>
            </w:r>
            <w:r>
              <w:rPr>
                <w:noProof/>
                <w:webHidden/>
              </w:rPr>
              <w:fldChar w:fldCharType="end"/>
            </w:r>
          </w:hyperlink>
        </w:p>
        <w:p w14:paraId="6E602463" w14:textId="47B0B9EA" w:rsidR="002A2AF3" w:rsidRDefault="002A2AF3">
          <w:pPr>
            <w:pStyle w:val="TOC1"/>
            <w:tabs>
              <w:tab w:val="right" w:leader="dot" w:pos="9016"/>
            </w:tabs>
            <w:rPr>
              <w:rFonts w:eastAsiaTheme="minorEastAsia" w:cstheme="minorBidi"/>
              <w:b w:val="0"/>
              <w:bCs w:val="0"/>
              <w:noProof/>
              <w:color w:val="auto"/>
              <w:sz w:val="22"/>
              <w:szCs w:val="22"/>
              <w:lang w:eastAsia="en-IN"/>
            </w:rPr>
          </w:pPr>
          <w:hyperlink w:anchor="_Toc166596487" w:history="1">
            <w:r w:rsidRPr="005E18B6">
              <w:rPr>
                <w:rStyle w:val="Hyperlink"/>
                <w:noProof/>
              </w:rPr>
              <w:t>2.</w:t>
            </w:r>
            <w:r>
              <w:rPr>
                <w:rFonts w:eastAsiaTheme="minorEastAsia" w:cstheme="minorBidi"/>
                <w:b w:val="0"/>
                <w:bCs w:val="0"/>
                <w:noProof/>
                <w:color w:val="auto"/>
                <w:sz w:val="22"/>
                <w:szCs w:val="22"/>
                <w:lang w:eastAsia="en-IN"/>
              </w:rPr>
              <w:tab/>
            </w:r>
            <w:r w:rsidRPr="005E18B6">
              <w:rPr>
                <w:rStyle w:val="Hyperlink"/>
                <w:noProof/>
              </w:rPr>
              <w:t>Webservice REST APIs</w:t>
            </w:r>
            <w:r>
              <w:rPr>
                <w:noProof/>
                <w:webHidden/>
              </w:rPr>
              <w:tab/>
            </w:r>
            <w:r>
              <w:rPr>
                <w:noProof/>
                <w:webHidden/>
              </w:rPr>
              <w:fldChar w:fldCharType="begin"/>
            </w:r>
            <w:r>
              <w:rPr>
                <w:noProof/>
                <w:webHidden/>
              </w:rPr>
              <w:instrText xml:space="preserve"> PAGEREF _Toc166596487 \h </w:instrText>
            </w:r>
            <w:r>
              <w:rPr>
                <w:noProof/>
                <w:webHidden/>
              </w:rPr>
            </w:r>
            <w:r>
              <w:rPr>
                <w:noProof/>
                <w:webHidden/>
              </w:rPr>
              <w:fldChar w:fldCharType="separate"/>
            </w:r>
            <w:r w:rsidR="005662C9">
              <w:rPr>
                <w:noProof/>
                <w:webHidden/>
              </w:rPr>
              <w:t>7</w:t>
            </w:r>
            <w:r>
              <w:rPr>
                <w:noProof/>
                <w:webHidden/>
              </w:rPr>
              <w:fldChar w:fldCharType="end"/>
            </w:r>
          </w:hyperlink>
        </w:p>
        <w:p w14:paraId="7960EC90" w14:textId="61A4B9A2" w:rsidR="002A2AF3" w:rsidRDefault="002A2AF3">
          <w:pPr>
            <w:pStyle w:val="TOC2"/>
            <w:tabs>
              <w:tab w:val="left" w:pos="1728"/>
            </w:tabs>
            <w:rPr>
              <w:rFonts w:eastAsiaTheme="minorEastAsia" w:cstheme="minorBidi"/>
              <w:noProof/>
              <w:sz w:val="22"/>
              <w:szCs w:val="22"/>
              <w:lang w:eastAsia="en-IN"/>
            </w:rPr>
          </w:pPr>
          <w:hyperlink w:anchor="_Toc166596488" w:history="1">
            <w:r w:rsidRPr="005E18B6">
              <w:rPr>
                <w:rStyle w:val="Hyperlink"/>
                <w:noProof/>
              </w:rPr>
              <w:t>2.1.</w:t>
            </w:r>
            <w:r>
              <w:rPr>
                <w:rFonts w:eastAsiaTheme="minorEastAsia" w:cstheme="minorBidi"/>
                <w:noProof/>
                <w:sz w:val="22"/>
                <w:szCs w:val="22"/>
                <w:lang w:eastAsia="en-IN"/>
              </w:rPr>
              <w:tab/>
            </w:r>
            <w:r w:rsidRPr="005E18B6">
              <w:rPr>
                <w:rStyle w:val="Hyperlink"/>
                <w:noProof/>
              </w:rPr>
              <w:t>webServiceLookupByName</w:t>
            </w:r>
            <w:r>
              <w:rPr>
                <w:noProof/>
                <w:webHidden/>
              </w:rPr>
              <w:tab/>
            </w:r>
            <w:r>
              <w:rPr>
                <w:noProof/>
                <w:webHidden/>
              </w:rPr>
              <w:fldChar w:fldCharType="begin"/>
            </w:r>
            <w:r>
              <w:rPr>
                <w:noProof/>
                <w:webHidden/>
              </w:rPr>
              <w:instrText xml:space="preserve"> PAGEREF _Toc166596488 \h </w:instrText>
            </w:r>
            <w:r>
              <w:rPr>
                <w:noProof/>
                <w:webHidden/>
              </w:rPr>
            </w:r>
            <w:r>
              <w:rPr>
                <w:noProof/>
                <w:webHidden/>
              </w:rPr>
              <w:fldChar w:fldCharType="separate"/>
            </w:r>
            <w:r w:rsidR="005662C9">
              <w:rPr>
                <w:noProof/>
                <w:webHidden/>
              </w:rPr>
              <w:t>7</w:t>
            </w:r>
            <w:r>
              <w:rPr>
                <w:noProof/>
                <w:webHidden/>
              </w:rPr>
              <w:fldChar w:fldCharType="end"/>
            </w:r>
          </w:hyperlink>
        </w:p>
        <w:p w14:paraId="1660413B" w14:textId="48DB12A3" w:rsidR="002A2AF3" w:rsidRDefault="002A2AF3">
          <w:pPr>
            <w:pStyle w:val="TOC3"/>
            <w:tabs>
              <w:tab w:val="left" w:pos="1775"/>
            </w:tabs>
            <w:rPr>
              <w:rFonts w:eastAsiaTheme="minorEastAsia" w:cstheme="minorBidi"/>
              <w:iCs w:val="0"/>
              <w:noProof/>
              <w:sz w:val="22"/>
              <w:szCs w:val="22"/>
              <w:lang w:eastAsia="en-IN"/>
            </w:rPr>
          </w:pPr>
          <w:hyperlink w:anchor="_Toc166596489" w:history="1">
            <w:r w:rsidRPr="005E18B6">
              <w:rPr>
                <w:rStyle w:val="Hyperlink"/>
                <w:noProof/>
              </w:rPr>
              <w:t>2.1.1.</w:t>
            </w:r>
            <w:r>
              <w:rPr>
                <w:rFonts w:eastAsiaTheme="minorEastAsia" w:cstheme="minorBidi"/>
                <w:iCs w:val="0"/>
                <w:noProof/>
                <w:sz w:val="22"/>
                <w:szCs w:val="22"/>
                <w:lang w:eastAsia="en-IN"/>
              </w:rPr>
              <w:tab/>
            </w:r>
            <w:r w:rsidRPr="005E18B6">
              <w:rPr>
                <w:rStyle w:val="Hyperlink"/>
                <w:noProof/>
              </w:rPr>
              <w:t>Description</w:t>
            </w:r>
            <w:r>
              <w:rPr>
                <w:noProof/>
                <w:webHidden/>
              </w:rPr>
              <w:tab/>
            </w:r>
            <w:r>
              <w:rPr>
                <w:noProof/>
                <w:webHidden/>
              </w:rPr>
              <w:fldChar w:fldCharType="begin"/>
            </w:r>
            <w:r>
              <w:rPr>
                <w:noProof/>
                <w:webHidden/>
              </w:rPr>
              <w:instrText xml:space="preserve"> PAGEREF _Toc166596489 \h </w:instrText>
            </w:r>
            <w:r>
              <w:rPr>
                <w:noProof/>
                <w:webHidden/>
              </w:rPr>
            </w:r>
            <w:r>
              <w:rPr>
                <w:noProof/>
                <w:webHidden/>
              </w:rPr>
              <w:fldChar w:fldCharType="separate"/>
            </w:r>
            <w:r w:rsidR="005662C9">
              <w:rPr>
                <w:noProof/>
                <w:webHidden/>
              </w:rPr>
              <w:t>7</w:t>
            </w:r>
            <w:r>
              <w:rPr>
                <w:noProof/>
                <w:webHidden/>
              </w:rPr>
              <w:fldChar w:fldCharType="end"/>
            </w:r>
          </w:hyperlink>
        </w:p>
        <w:p w14:paraId="05B34416" w14:textId="5CD989FE" w:rsidR="002A2AF3" w:rsidRDefault="002A2AF3">
          <w:pPr>
            <w:pStyle w:val="TOC3"/>
            <w:tabs>
              <w:tab w:val="left" w:pos="1775"/>
            </w:tabs>
            <w:rPr>
              <w:rFonts w:eastAsiaTheme="minorEastAsia" w:cstheme="minorBidi"/>
              <w:iCs w:val="0"/>
              <w:noProof/>
              <w:sz w:val="22"/>
              <w:szCs w:val="22"/>
              <w:lang w:eastAsia="en-IN"/>
            </w:rPr>
          </w:pPr>
          <w:hyperlink w:anchor="_Toc166596490" w:history="1">
            <w:r w:rsidRPr="005E18B6">
              <w:rPr>
                <w:rStyle w:val="Hyperlink"/>
                <w:noProof/>
              </w:rPr>
              <w:t>2.1.2.</w:t>
            </w:r>
            <w:r>
              <w:rPr>
                <w:rFonts w:eastAsiaTheme="minorEastAsia" w:cstheme="minorBidi"/>
                <w:iCs w:val="0"/>
                <w:noProof/>
                <w:sz w:val="22"/>
                <w:szCs w:val="22"/>
                <w:lang w:eastAsia="en-IN"/>
              </w:rPr>
              <w:tab/>
            </w:r>
            <w:r w:rsidRPr="005E18B6">
              <w:rPr>
                <w:rStyle w:val="Hyperlink"/>
                <w:noProof/>
              </w:rPr>
              <w:t>Method</w:t>
            </w:r>
            <w:r>
              <w:rPr>
                <w:noProof/>
                <w:webHidden/>
              </w:rPr>
              <w:tab/>
            </w:r>
            <w:r>
              <w:rPr>
                <w:noProof/>
                <w:webHidden/>
              </w:rPr>
              <w:fldChar w:fldCharType="begin"/>
            </w:r>
            <w:r>
              <w:rPr>
                <w:noProof/>
                <w:webHidden/>
              </w:rPr>
              <w:instrText xml:space="preserve"> PAGEREF _Toc166596490 \h </w:instrText>
            </w:r>
            <w:r>
              <w:rPr>
                <w:noProof/>
                <w:webHidden/>
              </w:rPr>
            </w:r>
            <w:r>
              <w:rPr>
                <w:noProof/>
                <w:webHidden/>
              </w:rPr>
              <w:fldChar w:fldCharType="separate"/>
            </w:r>
            <w:r w:rsidR="005662C9">
              <w:rPr>
                <w:noProof/>
                <w:webHidden/>
              </w:rPr>
              <w:t>7</w:t>
            </w:r>
            <w:r>
              <w:rPr>
                <w:noProof/>
                <w:webHidden/>
              </w:rPr>
              <w:fldChar w:fldCharType="end"/>
            </w:r>
          </w:hyperlink>
        </w:p>
        <w:p w14:paraId="4947B6B1" w14:textId="44041449" w:rsidR="002A2AF3" w:rsidRDefault="002A2AF3">
          <w:pPr>
            <w:pStyle w:val="TOC3"/>
            <w:tabs>
              <w:tab w:val="left" w:pos="1775"/>
            </w:tabs>
            <w:rPr>
              <w:rFonts w:eastAsiaTheme="minorEastAsia" w:cstheme="minorBidi"/>
              <w:iCs w:val="0"/>
              <w:noProof/>
              <w:sz w:val="22"/>
              <w:szCs w:val="22"/>
              <w:lang w:eastAsia="en-IN"/>
            </w:rPr>
          </w:pPr>
          <w:hyperlink w:anchor="_Toc166596491" w:history="1">
            <w:r w:rsidRPr="005E18B6">
              <w:rPr>
                <w:rStyle w:val="Hyperlink"/>
                <w:noProof/>
              </w:rPr>
              <w:t>2.1.3.</w:t>
            </w:r>
            <w:r>
              <w:rPr>
                <w:rFonts w:eastAsiaTheme="minorEastAsia" w:cstheme="minorBidi"/>
                <w:iCs w:val="0"/>
                <w:noProof/>
                <w:sz w:val="22"/>
                <w:szCs w:val="22"/>
                <w:lang w:eastAsia="en-IN"/>
              </w:rPr>
              <w:tab/>
            </w:r>
            <w:r w:rsidRPr="005E18B6">
              <w:rPr>
                <w:rStyle w:val="Hyperlink"/>
                <w:noProof/>
              </w:rPr>
              <w:t>End Point / Request URL</w:t>
            </w:r>
            <w:r>
              <w:rPr>
                <w:noProof/>
                <w:webHidden/>
              </w:rPr>
              <w:tab/>
            </w:r>
            <w:r>
              <w:rPr>
                <w:noProof/>
                <w:webHidden/>
              </w:rPr>
              <w:fldChar w:fldCharType="begin"/>
            </w:r>
            <w:r>
              <w:rPr>
                <w:noProof/>
                <w:webHidden/>
              </w:rPr>
              <w:instrText xml:space="preserve"> PAGEREF _Toc166596491 \h </w:instrText>
            </w:r>
            <w:r>
              <w:rPr>
                <w:noProof/>
                <w:webHidden/>
              </w:rPr>
            </w:r>
            <w:r>
              <w:rPr>
                <w:noProof/>
                <w:webHidden/>
              </w:rPr>
              <w:fldChar w:fldCharType="separate"/>
            </w:r>
            <w:r w:rsidR="005662C9">
              <w:rPr>
                <w:noProof/>
                <w:webHidden/>
              </w:rPr>
              <w:t>7</w:t>
            </w:r>
            <w:r>
              <w:rPr>
                <w:noProof/>
                <w:webHidden/>
              </w:rPr>
              <w:fldChar w:fldCharType="end"/>
            </w:r>
          </w:hyperlink>
        </w:p>
        <w:p w14:paraId="5F386EB4" w14:textId="4E42ED28" w:rsidR="002A2AF3" w:rsidRDefault="002A2AF3">
          <w:pPr>
            <w:pStyle w:val="TOC3"/>
            <w:tabs>
              <w:tab w:val="left" w:pos="1775"/>
            </w:tabs>
            <w:rPr>
              <w:rFonts w:eastAsiaTheme="minorEastAsia" w:cstheme="minorBidi"/>
              <w:iCs w:val="0"/>
              <w:noProof/>
              <w:sz w:val="22"/>
              <w:szCs w:val="22"/>
              <w:lang w:eastAsia="en-IN"/>
            </w:rPr>
          </w:pPr>
          <w:hyperlink w:anchor="_Toc166596492" w:history="1">
            <w:r w:rsidRPr="005E18B6">
              <w:rPr>
                <w:rStyle w:val="Hyperlink"/>
                <w:noProof/>
              </w:rPr>
              <w:t>2.1.4.</w:t>
            </w:r>
            <w:r>
              <w:rPr>
                <w:rFonts w:eastAsiaTheme="minorEastAsia" w:cstheme="minorBidi"/>
                <w:iCs w:val="0"/>
                <w:noProof/>
                <w:sz w:val="22"/>
                <w:szCs w:val="22"/>
                <w:lang w:eastAsia="en-IN"/>
              </w:rPr>
              <w:tab/>
            </w:r>
            <w:r w:rsidRPr="005E18B6">
              <w:rPr>
                <w:rStyle w:val="Hyperlink"/>
                <w:noProof/>
              </w:rPr>
              <w:t>Headers</w:t>
            </w:r>
            <w:r>
              <w:rPr>
                <w:noProof/>
                <w:webHidden/>
              </w:rPr>
              <w:tab/>
            </w:r>
            <w:r>
              <w:rPr>
                <w:noProof/>
                <w:webHidden/>
              </w:rPr>
              <w:fldChar w:fldCharType="begin"/>
            </w:r>
            <w:r>
              <w:rPr>
                <w:noProof/>
                <w:webHidden/>
              </w:rPr>
              <w:instrText xml:space="preserve"> PAGEREF _Toc166596492 \h </w:instrText>
            </w:r>
            <w:r>
              <w:rPr>
                <w:noProof/>
                <w:webHidden/>
              </w:rPr>
            </w:r>
            <w:r>
              <w:rPr>
                <w:noProof/>
                <w:webHidden/>
              </w:rPr>
              <w:fldChar w:fldCharType="separate"/>
            </w:r>
            <w:r w:rsidR="005662C9">
              <w:rPr>
                <w:noProof/>
                <w:webHidden/>
              </w:rPr>
              <w:t>7</w:t>
            </w:r>
            <w:r>
              <w:rPr>
                <w:noProof/>
                <w:webHidden/>
              </w:rPr>
              <w:fldChar w:fldCharType="end"/>
            </w:r>
          </w:hyperlink>
        </w:p>
        <w:p w14:paraId="12FBD765" w14:textId="6D434744" w:rsidR="002A2AF3" w:rsidRDefault="002A2AF3">
          <w:pPr>
            <w:pStyle w:val="TOC3"/>
            <w:tabs>
              <w:tab w:val="left" w:pos="1775"/>
            </w:tabs>
            <w:rPr>
              <w:rFonts w:eastAsiaTheme="minorEastAsia" w:cstheme="minorBidi"/>
              <w:iCs w:val="0"/>
              <w:noProof/>
              <w:sz w:val="22"/>
              <w:szCs w:val="22"/>
              <w:lang w:eastAsia="en-IN"/>
            </w:rPr>
          </w:pPr>
          <w:hyperlink w:anchor="_Toc166596493" w:history="1">
            <w:r w:rsidRPr="005E18B6">
              <w:rPr>
                <w:rStyle w:val="Hyperlink"/>
                <w:noProof/>
              </w:rPr>
              <w:t>2.1.5.</w:t>
            </w:r>
            <w:r>
              <w:rPr>
                <w:rFonts w:eastAsiaTheme="minorEastAsia" w:cstheme="minorBidi"/>
                <w:iCs w:val="0"/>
                <w:noProof/>
                <w:sz w:val="22"/>
                <w:szCs w:val="22"/>
                <w:lang w:eastAsia="en-IN"/>
              </w:rPr>
              <w:tab/>
            </w:r>
            <w:r w:rsidRPr="005E18B6">
              <w:rPr>
                <w:rStyle w:val="Hyperlink"/>
                <w:noProof/>
              </w:rPr>
              <w:t>Request Payload</w:t>
            </w:r>
            <w:r>
              <w:rPr>
                <w:noProof/>
                <w:webHidden/>
              </w:rPr>
              <w:tab/>
            </w:r>
            <w:r>
              <w:rPr>
                <w:noProof/>
                <w:webHidden/>
              </w:rPr>
              <w:fldChar w:fldCharType="begin"/>
            </w:r>
            <w:r>
              <w:rPr>
                <w:noProof/>
                <w:webHidden/>
              </w:rPr>
              <w:instrText xml:space="preserve"> PAGEREF _Toc166596493 \h </w:instrText>
            </w:r>
            <w:r>
              <w:rPr>
                <w:noProof/>
                <w:webHidden/>
              </w:rPr>
            </w:r>
            <w:r>
              <w:rPr>
                <w:noProof/>
                <w:webHidden/>
              </w:rPr>
              <w:fldChar w:fldCharType="separate"/>
            </w:r>
            <w:r w:rsidR="005662C9">
              <w:rPr>
                <w:noProof/>
                <w:webHidden/>
              </w:rPr>
              <w:t>7</w:t>
            </w:r>
            <w:r>
              <w:rPr>
                <w:noProof/>
                <w:webHidden/>
              </w:rPr>
              <w:fldChar w:fldCharType="end"/>
            </w:r>
          </w:hyperlink>
        </w:p>
        <w:p w14:paraId="6282F5A9" w14:textId="4EC969C2" w:rsidR="002A2AF3" w:rsidRDefault="002A2AF3">
          <w:pPr>
            <w:pStyle w:val="TOC3"/>
            <w:tabs>
              <w:tab w:val="left" w:pos="1775"/>
            </w:tabs>
            <w:rPr>
              <w:rFonts w:eastAsiaTheme="minorEastAsia" w:cstheme="minorBidi"/>
              <w:iCs w:val="0"/>
              <w:noProof/>
              <w:sz w:val="22"/>
              <w:szCs w:val="22"/>
              <w:lang w:eastAsia="en-IN"/>
            </w:rPr>
          </w:pPr>
          <w:hyperlink w:anchor="_Toc166596494" w:history="1">
            <w:r w:rsidRPr="005E18B6">
              <w:rPr>
                <w:rStyle w:val="Hyperlink"/>
                <w:noProof/>
              </w:rPr>
              <w:t>2.1.6.</w:t>
            </w:r>
            <w:r>
              <w:rPr>
                <w:rFonts w:eastAsiaTheme="minorEastAsia" w:cstheme="minorBidi"/>
                <w:iCs w:val="0"/>
                <w:noProof/>
                <w:sz w:val="22"/>
                <w:szCs w:val="22"/>
                <w:lang w:eastAsia="en-IN"/>
              </w:rPr>
              <w:tab/>
            </w:r>
            <w:r w:rsidRPr="005E18B6">
              <w:rPr>
                <w:rStyle w:val="Hyperlink"/>
                <w:noProof/>
              </w:rPr>
              <w:t>Table of Parameters</w:t>
            </w:r>
            <w:r>
              <w:rPr>
                <w:noProof/>
                <w:webHidden/>
              </w:rPr>
              <w:tab/>
            </w:r>
            <w:r>
              <w:rPr>
                <w:noProof/>
                <w:webHidden/>
              </w:rPr>
              <w:fldChar w:fldCharType="begin"/>
            </w:r>
            <w:r>
              <w:rPr>
                <w:noProof/>
                <w:webHidden/>
              </w:rPr>
              <w:instrText xml:space="preserve"> PAGEREF _Toc166596494 \h </w:instrText>
            </w:r>
            <w:r>
              <w:rPr>
                <w:noProof/>
                <w:webHidden/>
              </w:rPr>
            </w:r>
            <w:r>
              <w:rPr>
                <w:noProof/>
                <w:webHidden/>
              </w:rPr>
              <w:fldChar w:fldCharType="separate"/>
            </w:r>
            <w:r w:rsidR="005662C9">
              <w:rPr>
                <w:noProof/>
                <w:webHidden/>
              </w:rPr>
              <w:t>7</w:t>
            </w:r>
            <w:r>
              <w:rPr>
                <w:noProof/>
                <w:webHidden/>
              </w:rPr>
              <w:fldChar w:fldCharType="end"/>
            </w:r>
          </w:hyperlink>
        </w:p>
        <w:p w14:paraId="55174888" w14:textId="1629D770" w:rsidR="002A2AF3" w:rsidRDefault="002A2AF3">
          <w:pPr>
            <w:pStyle w:val="TOC3"/>
            <w:tabs>
              <w:tab w:val="left" w:pos="1775"/>
            </w:tabs>
            <w:rPr>
              <w:rFonts w:eastAsiaTheme="minorEastAsia" w:cstheme="minorBidi"/>
              <w:iCs w:val="0"/>
              <w:noProof/>
              <w:sz w:val="22"/>
              <w:szCs w:val="22"/>
              <w:lang w:eastAsia="en-IN"/>
            </w:rPr>
          </w:pPr>
          <w:hyperlink w:anchor="_Toc166596495" w:history="1">
            <w:r w:rsidRPr="005E18B6">
              <w:rPr>
                <w:rStyle w:val="Hyperlink"/>
                <w:noProof/>
              </w:rPr>
              <w:t>2.1.7.</w:t>
            </w:r>
            <w:r>
              <w:rPr>
                <w:rFonts w:eastAsiaTheme="minorEastAsia" w:cstheme="minorBidi"/>
                <w:iCs w:val="0"/>
                <w:noProof/>
                <w:sz w:val="22"/>
                <w:szCs w:val="22"/>
                <w:lang w:eastAsia="en-IN"/>
              </w:rPr>
              <w:tab/>
            </w:r>
            <w:r w:rsidRPr="005E18B6">
              <w:rPr>
                <w:rStyle w:val="Hyperlink"/>
                <w:noProof/>
              </w:rPr>
              <w:t>Response Body</w:t>
            </w:r>
            <w:r>
              <w:rPr>
                <w:noProof/>
                <w:webHidden/>
              </w:rPr>
              <w:tab/>
            </w:r>
            <w:r>
              <w:rPr>
                <w:noProof/>
                <w:webHidden/>
              </w:rPr>
              <w:fldChar w:fldCharType="begin"/>
            </w:r>
            <w:r>
              <w:rPr>
                <w:noProof/>
                <w:webHidden/>
              </w:rPr>
              <w:instrText xml:space="preserve"> PAGEREF _Toc166596495 \h </w:instrText>
            </w:r>
            <w:r>
              <w:rPr>
                <w:noProof/>
                <w:webHidden/>
              </w:rPr>
            </w:r>
            <w:r>
              <w:rPr>
                <w:noProof/>
                <w:webHidden/>
              </w:rPr>
              <w:fldChar w:fldCharType="separate"/>
            </w:r>
            <w:r w:rsidR="005662C9">
              <w:rPr>
                <w:noProof/>
                <w:webHidden/>
              </w:rPr>
              <w:t>8</w:t>
            </w:r>
            <w:r>
              <w:rPr>
                <w:noProof/>
                <w:webHidden/>
              </w:rPr>
              <w:fldChar w:fldCharType="end"/>
            </w:r>
          </w:hyperlink>
        </w:p>
        <w:p w14:paraId="79467812" w14:textId="0CDF28BB" w:rsidR="002A2AF3" w:rsidRDefault="002A2AF3">
          <w:pPr>
            <w:pStyle w:val="TOC3"/>
            <w:tabs>
              <w:tab w:val="left" w:pos="1775"/>
            </w:tabs>
            <w:rPr>
              <w:rFonts w:eastAsiaTheme="minorEastAsia" w:cstheme="minorBidi"/>
              <w:iCs w:val="0"/>
              <w:noProof/>
              <w:sz w:val="22"/>
              <w:szCs w:val="22"/>
              <w:lang w:eastAsia="en-IN"/>
            </w:rPr>
          </w:pPr>
          <w:hyperlink w:anchor="_Toc166596496" w:history="1">
            <w:r w:rsidRPr="005E18B6">
              <w:rPr>
                <w:rStyle w:val="Hyperlink"/>
                <w:noProof/>
              </w:rPr>
              <w:t>2.1.8.</w:t>
            </w:r>
            <w:r>
              <w:rPr>
                <w:rFonts w:eastAsiaTheme="minorEastAsia" w:cstheme="minorBidi"/>
                <w:iCs w:val="0"/>
                <w:noProof/>
                <w:sz w:val="22"/>
                <w:szCs w:val="22"/>
                <w:lang w:eastAsia="en-IN"/>
              </w:rPr>
              <w:tab/>
            </w:r>
            <w:r w:rsidRPr="005E18B6">
              <w:rPr>
                <w:rStyle w:val="Hyperlink"/>
                <w:noProof/>
              </w:rPr>
              <w:t>Failure Response Body</w:t>
            </w:r>
            <w:r>
              <w:rPr>
                <w:noProof/>
                <w:webHidden/>
              </w:rPr>
              <w:tab/>
            </w:r>
            <w:r>
              <w:rPr>
                <w:noProof/>
                <w:webHidden/>
              </w:rPr>
              <w:fldChar w:fldCharType="begin"/>
            </w:r>
            <w:r>
              <w:rPr>
                <w:noProof/>
                <w:webHidden/>
              </w:rPr>
              <w:instrText xml:space="preserve"> PAGEREF _Toc166596496 \h </w:instrText>
            </w:r>
            <w:r>
              <w:rPr>
                <w:noProof/>
                <w:webHidden/>
              </w:rPr>
            </w:r>
            <w:r>
              <w:rPr>
                <w:noProof/>
                <w:webHidden/>
              </w:rPr>
              <w:fldChar w:fldCharType="separate"/>
            </w:r>
            <w:r w:rsidR="005662C9">
              <w:rPr>
                <w:noProof/>
                <w:webHidden/>
              </w:rPr>
              <w:t>8</w:t>
            </w:r>
            <w:r>
              <w:rPr>
                <w:noProof/>
                <w:webHidden/>
              </w:rPr>
              <w:fldChar w:fldCharType="end"/>
            </w:r>
          </w:hyperlink>
        </w:p>
        <w:p w14:paraId="1F79559C" w14:textId="36D7596E" w:rsidR="002A2AF3" w:rsidRDefault="002A2AF3">
          <w:pPr>
            <w:pStyle w:val="TOC3"/>
            <w:tabs>
              <w:tab w:val="left" w:pos="1775"/>
            </w:tabs>
            <w:rPr>
              <w:rFonts w:eastAsiaTheme="minorEastAsia" w:cstheme="minorBidi"/>
              <w:iCs w:val="0"/>
              <w:noProof/>
              <w:sz w:val="22"/>
              <w:szCs w:val="22"/>
              <w:lang w:eastAsia="en-IN"/>
            </w:rPr>
          </w:pPr>
          <w:hyperlink w:anchor="_Toc166596497" w:history="1">
            <w:r w:rsidRPr="005E18B6">
              <w:rPr>
                <w:rStyle w:val="Hyperlink"/>
                <w:noProof/>
              </w:rPr>
              <w:t>2.1.9.</w:t>
            </w:r>
            <w:r>
              <w:rPr>
                <w:rFonts w:eastAsiaTheme="minorEastAsia" w:cstheme="minorBidi"/>
                <w:iCs w:val="0"/>
                <w:noProof/>
                <w:sz w:val="22"/>
                <w:szCs w:val="22"/>
                <w:lang w:eastAsia="en-IN"/>
              </w:rPr>
              <w:tab/>
            </w:r>
            <w:r w:rsidRPr="005E18B6">
              <w:rPr>
                <w:rStyle w:val="Hyperlink"/>
                <w:noProof/>
              </w:rPr>
              <w:t>cURL</w:t>
            </w:r>
            <w:r>
              <w:rPr>
                <w:noProof/>
                <w:webHidden/>
              </w:rPr>
              <w:tab/>
            </w:r>
            <w:r>
              <w:rPr>
                <w:noProof/>
                <w:webHidden/>
              </w:rPr>
              <w:fldChar w:fldCharType="begin"/>
            </w:r>
            <w:r>
              <w:rPr>
                <w:noProof/>
                <w:webHidden/>
              </w:rPr>
              <w:instrText xml:space="preserve"> PAGEREF _Toc166596497 \h </w:instrText>
            </w:r>
            <w:r>
              <w:rPr>
                <w:noProof/>
                <w:webHidden/>
              </w:rPr>
            </w:r>
            <w:r>
              <w:rPr>
                <w:noProof/>
                <w:webHidden/>
              </w:rPr>
              <w:fldChar w:fldCharType="separate"/>
            </w:r>
            <w:r w:rsidR="005662C9">
              <w:rPr>
                <w:noProof/>
                <w:webHidden/>
              </w:rPr>
              <w:t>8</w:t>
            </w:r>
            <w:r>
              <w:rPr>
                <w:noProof/>
                <w:webHidden/>
              </w:rPr>
              <w:fldChar w:fldCharType="end"/>
            </w:r>
          </w:hyperlink>
        </w:p>
        <w:p w14:paraId="0CD5F9F2" w14:textId="42F623BD" w:rsidR="002A2AF3" w:rsidRDefault="002A2AF3">
          <w:pPr>
            <w:pStyle w:val="TOC2"/>
            <w:tabs>
              <w:tab w:val="left" w:pos="1728"/>
            </w:tabs>
            <w:rPr>
              <w:rFonts w:eastAsiaTheme="minorEastAsia" w:cstheme="minorBidi"/>
              <w:noProof/>
              <w:sz w:val="22"/>
              <w:szCs w:val="22"/>
              <w:lang w:eastAsia="en-IN"/>
            </w:rPr>
          </w:pPr>
          <w:hyperlink w:anchor="_Toc166596498" w:history="1">
            <w:r w:rsidRPr="005E18B6">
              <w:rPr>
                <w:rStyle w:val="Hyperlink"/>
                <w:noProof/>
              </w:rPr>
              <w:t>2.2.</w:t>
            </w:r>
            <w:r>
              <w:rPr>
                <w:rFonts w:eastAsiaTheme="minorEastAsia" w:cstheme="minorBidi"/>
                <w:noProof/>
                <w:sz w:val="22"/>
                <w:szCs w:val="22"/>
                <w:lang w:eastAsia="en-IN"/>
              </w:rPr>
              <w:tab/>
            </w:r>
            <w:r w:rsidRPr="005E18B6">
              <w:rPr>
                <w:rStyle w:val="Hyperlink"/>
                <w:noProof/>
              </w:rPr>
              <w:t>Example</w:t>
            </w:r>
            <w:r>
              <w:rPr>
                <w:noProof/>
                <w:webHidden/>
              </w:rPr>
              <w:tab/>
            </w:r>
            <w:r>
              <w:rPr>
                <w:noProof/>
                <w:webHidden/>
              </w:rPr>
              <w:fldChar w:fldCharType="begin"/>
            </w:r>
            <w:r>
              <w:rPr>
                <w:noProof/>
                <w:webHidden/>
              </w:rPr>
              <w:instrText xml:space="preserve"> PAGEREF _Toc166596498 \h </w:instrText>
            </w:r>
            <w:r>
              <w:rPr>
                <w:noProof/>
                <w:webHidden/>
              </w:rPr>
            </w:r>
            <w:r>
              <w:rPr>
                <w:noProof/>
                <w:webHidden/>
              </w:rPr>
              <w:fldChar w:fldCharType="separate"/>
            </w:r>
            <w:r w:rsidR="005662C9">
              <w:rPr>
                <w:noProof/>
                <w:webHidden/>
              </w:rPr>
              <w:t>9</w:t>
            </w:r>
            <w:r>
              <w:rPr>
                <w:noProof/>
                <w:webHidden/>
              </w:rPr>
              <w:fldChar w:fldCharType="end"/>
            </w:r>
          </w:hyperlink>
        </w:p>
        <w:p w14:paraId="14B136A2" w14:textId="141B5D33" w:rsidR="000B5663" w:rsidRPr="00C24654" w:rsidRDefault="00CE0D61">
          <w:r>
            <w:rPr>
              <w:b/>
              <w:bCs/>
              <w:noProof/>
            </w:rPr>
            <w:fldChar w:fldCharType="end"/>
          </w:r>
        </w:p>
      </w:sdtContent>
    </w:sdt>
    <w:p w14:paraId="67BAEE4D" w14:textId="77777777" w:rsidR="00BE6FAE" w:rsidRDefault="00BE6FAE">
      <w:pPr>
        <w:rPr>
          <w:lang w:val="en-US"/>
        </w:rPr>
        <w:sectPr w:rsidR="00BE6FAE" w:rsidSect="00BE6FAE">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fmt="lowerRoman"/>
          <w:cols w:space="708"/>
          <w:titlePg/>
          <w:docGrid w:linePitch="360"/>
        </w:sectPr>
      </w:pPr>
    </w:p>
    <w:p w14:paraId="230B0380" w14:textId="01A69F32" w:rsidR="003436B9" w:rsidRDefault="006A43D6" w:rsidP="003436B9">
      <w:pPr>
        <w:pStyle w:val="Heading1"/>
      </w:pPr>
      <w:bookmarkStart w:id="1" w:name="_Working_with_Process"/>
      <w:bookmarkStart w:id="2" w:name="_Configuring_Service_Level"/>
      <w:bookmarkStart w:id="3" w:name="_Configuring_Events"/>
      <w:bookmarkStart w:id="4" w:name="_Toc166596482"/>
      <w:bookmarkEnd w:id="1"/>
      <w:bookmarkEnd w:id="2"/>
      <w:bookmarkEnd w:id="3"/>
      <w:r>
        <w:lastRenderedPageBreak/>
        <w:t>Webservice API</w:t>
      </w:r>
      <w:r w:rsidR="00DB6731">
        <w:t xml:space="preserve"> Overview</w:t>
      </w:r>
      <w:bookmarkEnd w:id="4"/>
    </w:p>
    <w:p w14:paraId="3360BA70" w14:textId="3A3C9EA4" w:rsidR="003436B9" w:rsidRDefault="006A43D6" w:rsidP="006B4F0B">
      <w:pPr>
        <w:pStyle w:val="Heading2"/>
      </w:pPr>
      <w:bookmarkStart w:id="5" w:name="_Toc166596483"/>
      <w:r>
        <w:t>About Webservice</w:t>
      </w:r>
      <w:r w:rsidR="00AD6FC4">
        <w:t xml:space="preserve"> API</w:t>
      </w:r>
      <w:bookmarkEnd w:id="5"/>
    </w:p>
    <w:p w14:paraId="6CC927CB" w14:textId="58012EBB" w:rsidR="00334821" w:rsidRDefault="00E01C79" w:rsidP="006B4F0B">
      <w:pPr>
        <w:pStyle w:val="BodyParagraphJustified"/>
      </w:pPr>
      <w:r>
        <w:rPr>
          <w:noProof/>
        </w:rPr>
        <mc:AlternateContent>
          <mc:Choice Requires="wps">
            <w:drawing>
              <wp:anchor distT="0" distB="0" distL="114300" distR="114300" simplePos="0" relativeHeight="251675648" behindDoc="0" locked="0" layoutInCell="1" allowOverlap="1" wp14:anchorId="25579800" wp14:editId="577304E1">
                <wp:simplePos x="0" y="0"/>
                <wp:positionH relativeFrom="column">
                  <wp:posOffset>499534</wp:posOffset>
                </wp:positionH>
                <wp:positionV relativeFrom="paragraph">
                  <wp:posOffset>87841</wp:posOffset>
                </wp:positionV>
                <wp:extent cx="3223260" cy="1236133"/>
                <wp:effectExtent l="0" t="0" r="15240" b="21590"/>
                <wp:wrapNone/>
                <wp:docPr id="1884200111" name="Rectangle 1"/>
                <wp:cNvGraphicFramePr/>
                <a:graphic xmlns:a="http://schemas.openxmlformats.org/drawingml/2006/main">
                  <a:graphicData uri="http://schemas.microsoft.com/office/word/2010/wordprocessingShape">
                    <wps:wsp>
                      <wps:cNvSpPr/>
                      <wps:spPr>
                        <a:xfrm>
                          <a:off x="0" y="0"/>
                          <a:ext cx="3223260" cy="1236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F8C19A1" id="Rectangle 1" o:spid="_x0000_s1026" style="position:absolute;margin-left:39.35pt;margin-top:6.9pt;width:253.8pt;height:9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" fillcolor="#4472c4 [3204]" strokecolor="#09101d [484]" strokeweight="1pt"/>
            </w:pict>
          </mc:Fallback>
        </mc:AlternateContent>
      </w:r>
      <w:r w:rsidR="006A43D6">
        <w:t xml:space="preserve">An Application and Process flow within that application is associated with an organization created in the Platform. </w:t>
      </w:r>
      <w:r w:rsidR="00334821">
        <w:t>The webservice API can call the webservice in the background without initiating the process flow associated with that webservice.</w:t>
      </w:r>
    </w:p>
    <w:p w14:paraId="57A5BD24" w14:textId="54E7B46A" w:rsidR="00334821" w:rsidRDefault="00334821" w:rsidP="006B4F0B">
      <w:pPr>
        <w:pStyle w:val="BodyParagraphJustified"/>
      </w:pPr>
      <w:r>
        <w:t>For example consider:</w:t>
      </w:r>
    </w:p>
    <w:p w14:paraId="612F74AE" w14:textId="387D2D28" w:rsidR="00896882" w:rsidRDefault="00334821" w:rsidP="006A43D6">
      <w:r>
        <w:t>When a process flow calls another process flow for the purpose of executing a webservice, it creates multiple instances of that flow on each execution. This avoid the creation of multiple instances webservice API is used.</w:t>
      </w:r>
    </w:p>
    <w:p w14:paraId="13923AA5" w14:textId="59EAFE3F" w:rsidR="00A421BD" w:rsidRDefault="00A421BD" w:rsidP="006B4F0B">
      <w:pPr>
        <w:pStyle w:val="Heading2"/>
      </w:pPr>
      <w:bookmarkStart w:id="6" w:name="_Toc166596484"/>
      <w:r>
        <w:t>Purpose</w:t>
      </w:r>
      <w:bookmarkEnd w:id="6"/>
    </w:p>
    <w:p w14:paraId="2728A123" w14:textId="37CD21AA" w:rsidR="00A421BD" w:rsidRPr="00A421BD" w:rsidRDefault="00A421BD" w:rsidP="006B4F0B">
      <w:pPr>
        <w:pStyle w:val="BodyParagraphJustified"/>
      </w:pPr>
      <w:r w:rsidRPr="00DE3FAB">
        <w:t>This documentation helps you familiari</w:t>
      </w:r>
      <w:r>
        <w:t>z</w:t>
      </w:r>
      <w:r w:rsidRPr="00DE3FAB">
        <w:t xml:space="preserve">e </w:t>
      </w:r>
      <w:r w:rsidR="006A43D6">
        <w:t xml:space="preserve">yourself </w:t>
      </w:r>
      <w:r w:rsidRPr="00DE3FAB">
        <w:t xml:space="preserve">with the </w:t>
      </w:r>
      <w:r w:rsidR="007C0567">
        <w:t>webservi</w:t>
      </w:r>
      <w:r w:rsidR="006A43D6">
        <w:t>ce</w:t>
      </w:r>
      <w:r w:rsidR="00427F42">
        <w:t xml:space="preserve"> </w:t>
      </w:r>
      <w:r w:rsidR="00CE40AE">
        <w:t xml:space="preserve">API </w:t>
      </w:r>
      <w:r w:rsidR="00427F42">
        <w:t xml:space="preserve">resources (organization specific) </w:t>
      </w:r>
      <w:r w:rsidRPr="00DE3FAB">
        <w:t xml:space="preserve">and how to </w:t>
      </w:r>
      <w:r>
        <w:t>use them.</w:t>
      </w:r>
    </w:p>
    <w:p w14:paraId="10E8EA92" w14:textId="45242CC8" w:rsidR="00DB6731" w:rsidRDefault="00DB6731" w:rsidP="006B4F0B">
      <w:pPr>
        <w:pStyle w:val="BodyParagraphLeft"/>
      </w:pPr>
    </w:p>
    <w:p w14:paraId="2BFC6E47" w14:textId="1AF1424F" w:rsidR="00DB6731" w:rsidRDefault="00DB6731" w:rsidP="006B4F0B">
      <w:pPr>
        <w:pStyle w:val="Heading2"/>
      </w:pPr>
      <w:bookmarkStart w:id="7" w:name="_Toc166596485"/>
      <w:r>
        <w:t>HTTP Status Codes</w:t>
      </w:r>
      <w:bookmarkEnd w:id="7"/>
    </w:p>
    <w:tbl>
      <w:tblPr>
        <w:tblStyle w:val="TableStyle2"/>
        <w:tblW w:w="0" w:type="auto"/>
        <w:tblLook w:val="04A0" w:firstRow="1" w:lastRow="0" w:firstColumn="1" w:lastColumn="0" w:noHBand="0" w:noVBand="1"/>
      </w:tblPr>
      <w:tblGrid>
        <w:gridCol w:w="2695"/>
        <w:gridCol w:w="6321"/>
      </w:tblGrid>
      <w:tr w:rsidR="00DB6731" w:rsidRPr="00DB6731" w14:paraId="2BE61822" w14:textId="77777777" w:rsidTr="00CE40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tcPr>
          <w:p w14:paraId="1C4359E0" w14:textId="66048FFD" w:rsidR="00DB6731" w:rsidRPr="00DB6731" w:rsidRDefault="00DB6731" w:rsidP="006B4F0B">
            <w:pPr>
              <w:pStyle w:val="BodyParagraphJustified"/>
            </w:pPr>
            <w:r>
              <w:t>Status Code</w:t>
            </w:r>
          </w:p>
        </w:tc>
        <w:tc>
          <w:tcPr>
            <w:tcW w:w="6321" w:type="dxa"/>
          </w:tcPr>
          <w:p w14:paraId="5EDBA8C3" w14:textId="3509AC78" w:rsidR="00DB6731" w:rsidRPr="00DB6731" w:rsidRDefault="00DB6731" w:rsidP="006B4F0B">
            <w:pPr>
              <w:pStyle w:val="BodyParagraphJustified"/>
              <w:cnfStyle w:val="100000000000" w:firstRow="1" w:lastRow="0" w:firstColumn="0" w:lastColumn="0" w:oddVBand="0" w:evenVBand="0" w:oddHBand="0" w:evenHBand="0" w:firstRowFirstColumn="0" w:firstRowLastColumn="0" w:lastRowFirstColumn="0" w:lastRowLastColumn="0"/>
            </w:pPr>
            <w:r w:rsidRPr="00DB6731">
              <w:t>Description</w:t>
            </w:r>
          </w:p>
        </w:tc>
      </w:tr>
      <w:tr w:rsidR="00DB6731" w:rsidRPr="00DB6731" w14:paraId="2BCB0A1B" w14:textId="77777777" w:rsidTr="00DB6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5389B48" w14:textId="7CA29D71" w:rsidR="00DB6731" w:rsidRPr="00DB6731" w:rsidRDefault="00E01C79" w:rsidP="006B4F0B">
            <w:pPr>
              <w:pStyle w:val="BodyParagraphJustified"/>
            </w:pPr>
            <w:r>
              <w:rPr>
                <w:noProof/>
              </w:rPr>
              <mc:AlternateContent>
                <mc:Choice Requires="wps">
                  <w:drawing>
                    <wp:anchor distT="0" distB="0" distL="114300" distR="114300" simplePos="0" relativeHeight="251673600" behindDoc="0" locked="0" layoutInCell="1" allowOverlap="1" wp14:anchorId="2394A022" wp14:editId="7D9554B9">
                      <wp:simplePos x="0" y="0"/>
                      <wp:positionH relativeFrom="column">
                        <wp:posOffset>139912</wp:posOffset>
                      </wp:positionH>
                      <wp:positionV relativeFrom="paragraph">
                        <wp:posOffset>74930</wp:posOffset>
                      </wp:positionV>
                      <wp:extent cx="3223260" cy="1236133"/>
                      <wp:effectExtent l="0" t="0" r="15240" b="21590"/>
                      <wp:wrapNone/>
                      <wp:docPr id="144063905" name="Rectangle 1"/>
                      <wp:cNvGraphicFramePr/>
                      <a:graphic xmlns:a="http://schemas.openxmlformats.org/drawingml/2006/main">
                        <a:graphicData uri="http://schemas.microsoft.com/office/word/2010/wordprocessingShape">
                          <wps:wsp>
                            <wps:cNvSpPr/>
                            <wps:spPr>
                              <a:xfrm>
                                <a:off x="0" y="0"/>
                                <a:ext cx="3223260" cy="1236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F0CCADA" id="Rectangle 1" o:spid="_x0000_s1026" style="position:absolute;margin-left:11pt;margin-top:5.9pt;width:253.8pt;height:97.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" fillcolor="#4472c4 [3204]" strokecolor="#09101d [484]" strokeweight="1pt"/>
                  </w:pict>
                </mc:Fallback>
              </mc:AlternateContent>
            </w:r>
            <w:r w:rsidR="00DB6731" w:rsidRPr="00DB6731">
              <w:t>200</w:t>
            </w:r>
          </w:p>
        </w:tc>
        <w:tc>
          <w:tcPr>
            <w:tcW w:w="6321" w:type="dxa"/>
          </w:tcPr>
          <w:p w14:paraId="57A9E535" w14:textId="71B326E1" w:rsidR="00DB6731" w:rsidRPr="00DB6731" w:rsidRDefault="00DB6731" w:rsidP="006B4F0B">
            <w:pPr>
              <w:pStyle w:val="BodyParagraphJustified"/>
              <w:cnfStyle w:val="000000100000" w:firstRow="0" w:lastRow="0" w:firstColumn="0" w:lastColumn="0" w:oddVBand="0" w:evenVBand="0" w:oddHBand="1" w:evenHBand="0" w:firstRowFirstColumn="0" w:firstRowLastColumn="0" w:lastRowFirstColumn="0" w:lastRowLastColumn="0"/>
            </w:pPr>
            <w:r>
              <w:t>Ok</w:t>
            </w:r>
            <w:r w:rsidR="00DB6318">
              <w:t xml:space="preserve"> Success</w:t>
            </w:r>
          </w:p>
        </w:tc>
      </w:tr>
      <w:tr w:rsidR="00DB6731" w:rsidRPr="00DB6731" w14:paraId="169D7DFD" w14:textId="77777777" w:rsidTr="00DB6731">
        <w:tc>
          <w:tcPr>
            <w:cnfStyle w:val="001000000000" w:firstRow="0" w:lastRow="0" w:firstColumn="1" w:lastColumn="0" w:oddVBand="0" w:evenVBand="0" w:oddHBand="0" w:evenHBand="0" w:firstRowFirstColumn="0" w:firstRowLastColumn="0" w:lastRowFirstColumn="0" w:lastRowLastColumn="0"/>
            <w:tcW w:w="2695" w:type="dxa"/>
          </w:tcPr>
          <w:p w14:paraId="274F7E35" w14:textId="120DAF48" w:rsidR="00DB6731" w:rsidRPr="00DB6731" w:rsidRDefault="00DB6731" w:rsidP="006B4F0B">
            <w:pPr>
              <w:pStyle w:val="BodyParagraphJustified"/>
            </w:pPr>
            <w:r w:rsidRPr="00DB6731">
              <w:t>404</w:t>
            </w:r>
          </w:p>
        </w:tc>
        <w:tc>
          <w:tcPr>
            <w:tcW w:w="6321" w:type="dxa"/>
          </w:tcPr>
          <w:p w14:paraId="2FA98D46" w14:textId="008C11B8" w:rsidR="00DB6731" w:rsidRPr="00DB6731" w:rsidRDefault="00DB6731" w:rsidP="006B4F0B">
            <w:pPr>
              <w:pStyle w:val="BodyParagraphJustified"/>
              <w:cnfStyle w:val="000000000000" w:firstRow="0" w:lastRow="0" w:firstColumn="0" w:lastColumn="0" w:oddVBand="0" w:evenVBand="0" w:oddHBand="0" w:evenHBand="0" w:firstRowFirstColumn="0" w:firstRowLastColumn="0" w:lastRowFirstColumn="0" w:lastRowLastColumn="0"/>
            </w:pPr>
            <w:r w:rsidRPr="00DB6731">
              <w:t>Not Found</w:t>
            </w:r>
          </w:p>
        </w:tc>
      </w:tr>
      <w:tr w:rsidR="00CE40AE" w:rsidRPr="00DB6731" w14:paraId="0AD3FE47" w14:textId="77777777" w:rsidTr="00DB6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D1382B2" w14:textId="2CDD3559" w:rsidR="00CE40AE" w:rsidRPr="00DB6731" w:rsidRDefault="00CE40AE" w:rsidP="006B4F0B">
            <w:pPr>
              <w:pStyle w:val="BodyParagraphJustified"/>
            </w:pPr>
            <w:r>
              <w:t>500</w:t>
            </w:r>
          </w:p>
        </w:tc>
        <w:tc>
          <w:tcPr>
            <w:tcW w:w="6321" w:type="dxa"/>
          </w:tcPr>
          <w:p w14:paraId="1089A036" w14:textId="24D0E309" w:rsidR="00CE40AE" w:rsidRPr="00DB6731" w:rsidRDefault="00CE40AE" w:rsidP="006B4F0B">
            <w:pPr>
              <w:pStyle w:val="BodyParagraphJustified"/>
              <w:cnfStyle w:val="000000100000" w:firstRow="0" w:lastRow="0" w:firstColumn="0" w:lastColumn="0" w:oddVBand="0" w:evenVBand="0" w:oddHBand="1" w:evenHBand="0" w:firstRowFirstColumn="0" w:firstRowLastColumn="0" w:lastRowFirstColumn="0" w:lastRowLastColumn="0"/>
            </w:pPr>
            <w:r>
              <w:t>Error</w:t>
            </w:r>
          </w:p>
        </w:tc>
      </w:tr>
      <w:tr w:rsidR="007C0567" w:rsidRPr="00DB6731" w14:paraId="33901F49" w14:textId="77777777" w:rsidTr="00DB6731">
        <w:tc>
          <w:tcPr>
            <w:cnfStyle w:val="001000000000" w:firstRow="0" w:lastRow="0" w:firstColumn="1" w:lastColumn="0" w:oddVBand="0" w:evenVBand="0" w:oddHBand="0" w:evenHBand="0" w:firstRowFirstColumn="0" w:firstRowLastColumn="0" w:lastRowFirstColumn="0" w:lastRowLastColumn="0"/>
            <w:tcW w:w="2695" w:type="dxa"/>
          </w:tcPr>
          <w:p w14:paraId="3012283D" w14:textId="64FD1944" w:rsidR="007C0567" w:rsidRDefault="007C0567" w:rsidP="006B4F0B">
            <w:pPr>
              <w:pStyle w:val="BodyParagraphJustified"/>
            </w:pPr>
            <w:r>
              <w:t>401</w:t>
            </w:r>
          </w:p>
        </w:tc>
        <w:tc>
          <w:tcPr>
            <w:tcW w:w="6321" w:type="dxa"/>
          </w:tcPr>
          <w:p w14:paraId="439E8639" w14:textId="1CCCD636" w:rsidR="007C0567" w:rsidRDefault="007C0567" w:rsidP="006B4F0B">
            <w:pPr>
              <w:pStyle w:val="BodyParagraphJustified"/>
              <w:cnfStyle w:val="000000000000" w:firstRow="0" w:lastRow="0" w:firstColumn="0" w:lastColumn="0" w:oddVBand="0" w:evenVBand="0" w:oddHBand="0" w:evenHBand="0" w:firstRowFirstColumn="0" w:firstRowLastColumn="0" w:lastRowFirstColumn="0" w:lastRowLastColumn="0"/>
            </w:pPr>
            <w:r>
              <w:t>Unauthorized</w:t>
            </w:r>
          </w:p>
        </w:tc>
      </w:tr>
    </w:tbl>
    <w:p w14:paraId="170C69D9" w14:textId="201A7EC4" w:rsidR="00DB6731" w:rsidRDefault="00334C11" w:rsidP="006B4F0B">
      <w:pPr>
        <w:pStyle w:val="Heading2"/>
      </w:pPr>
      <w:bookmarkStart w:id="8" w:name="_Toc166596486"/>
      <w:r>
        <w:t>Permissions</w:t>
      </w:r>
      <w:bookmarkEnd w:id="8"/>
    </w:p>
    <w:p w14:paraId="337DE3D8" w14:textId="27474427" w:rsidR="006A43D6" w:rsidRPr="006A43D6" w:rsidRDefault="006A43D6" w:rsidP="006B4F0B">
      <w:pPr>
        <w:pStyle w:val="BodyParagraphJustified"/>
      </w:pPr>
      <w:r>
        <w:t>This is an exposed API in the platform.</w:t>
      </w:r>
    </w:p>
    <w:p w14:paraId="677E7E8B" w14:textId="77777777" w:rsidR="00BE6FAE" w:rsidRDefault="00427F42" w:rsidP="006B4F0B">
      <w:pPr>
        <w:pStyle w:val="BodyParagraphLeft"/>
      </w:pPr>
      <w:r>
        <w:t>Based on the API requests the permission for the user differ</w:t>
      </w:r>
      <w:r w:rsidR="006A43D6">
        <w:t>s</w:t>
      </w:r>
      <w:r>
        <w:t>.</w:t>
      </w:r>
    </w:p>
    <w:p w14:paraId="21C807A5" w14:textId="77777777" w:rsidR="00BE6FAE" w:rsidRPr="00BE6FAE" w:rsidRDefault="00BE6FAE" w:rsidP="00BE6FAE">
      <w:pPr>
        <w:rPr>
          <w:lang w:val="en-US"/>
        </w:rPr>
      </w:pPr>
    </w:p>
    <w:p w14:paraId="7277EE67" w14:textId="77777777" w:rsidR="00BE6FAE" w:rsidRPr="00BE6FAE" w:rsidRDefault="00BE6FAE" w:rsidP="00BE6FAE">
      <w:pPr>
        <w:rPr>
          <w:lang w:val="en-US"/>
        </w:rPr>
      </w:pPr>
    </w:p>
    <w:p w14:paraId="326110A8" w14:textId="77777777" w:rsidR="00BE6FAE" w:rsidRDefault="00BE6FAE" w:rsidP="00BE6FAE">
      <w:pPr>
        <w:rPr>
          <w:lang w:val="en-US"/>
        </w:rPr>
        <w:sectPr w:rsidR="00BE6FAE" w:rsidSect="00BE6FAE">
          <w:footerReference w:type="first" r:id="rId23"/>
          <w:pgSz w:w="11906" w:h="16838"/>
          <w:pgMar w:top="1440" w:right="1440" w:bottom="1440" w:left="1440" w:header="708" w:footer="708" w:gutter="0"/>
          <w:cols w:space="708"/>
          <w:titlePg/>
          <w:docGrid w:linePitch="360"/>
        </w:sectPr>
      </w:pPr>
    </w:p>
    <w:p w14:paraId="4A105BDB" w14:textId="77777777" w:rsidR="00BE6FAE" w:rsidRDefault="00BE6FAE" w:rsidP="00BE6FAE">
      <w:pPr>
        <w:jc w:val="right"/>
        <w:rPr>
          <w:lang w:val="en-US"/>
        </w:rPr>
      </w:pPr>
    </w:p>
    <w:p w14:paraId="3DE5E348" w14:textId="41671535" w:rsidR="003436B9" w:rsidRDefault="00B4377E" w:rsidP="00DB6731">
      <w:pPr>
        <w:pStyle w:val="Heading1"/>
      </w:pPr>
      <w:bookmarkStart w:id="9" w:name="_Toc166596487"/>
      <w:r>
        <w:t>Webservice</w:t>
      </w:r>
      <w:r w:rsidR="00C11A67">
        <w:t xml:space="preserve"> </w:t>
      </w:r>
      <w:r w:rsidR="00E33958">
        <w:t xml:space="preserve">REST </w:t>
      </w:r>
      <w:r w:rsidR="00C11A67">
        <w:t>API</w:t>
      </w:r>
      <w:r w:rsidR="00B146D6">
        <w:t>s</w:t>
      </w:r>
      <w:bookmarkEnd w:id="9"/>
    </w:p>
    <w:p w14:paraId="475D91DD" w14:textId="3EB4A422" w:rsidR="00B146D6" w:rsidRPr="006A43D6" w:rsidRDefault="006A43D6" w:rsidP="006B4F0B">
      <w:pPr>
        <w:pStyle w:val="Heading2"/>
      </w:pPr>
      <w:bookmarkStart w:id="10" w:name="_Toc166596488"/>
      <w:r w:rsidRPr="006A43D6">
        <w:t>webServiceLookupByName</w:t>
      </w:r>
      <w:bookmarkEnd w:id="10"/>
    </w:p>
    <w:p w14:paraId="6194B389" w14:textId="0CC69F4A" w:rsidR="00C11A67" w:rsidRDefault="00C11A67" w:rsidP="006B4F0B">
      <w:pPr>
        <w:pStyle w:val="Heading3"/>
      </w:pPr>
      <w:bookmarkStart w:id="11" w:name="_Toc166596489"/>
      <w:r>
        <w:t>Description</w:t>
      </w:r>
      <w:bookmarkEnd w:id="11"/>
    </w:p>
    <w:p w14:paraId="297017E4" w14:textId="12390530" w:rsidR="006A43D6" w:rsidRDefault="006A43D6" w:rsidP="006B4F0B">
      <w:pPr>
        <w:pStyle w:val="BodyParagraphLeft"/>
      </w:pPr>
      <w:r>
        <w:t>To call a web service without initiating a process flow in the organization.</w:t>
      </w:r>
    </w:p>
    <w:p w14:paraId="4282D49B" w14:textId="77F19792" w:rsidR="00C11A67" w:rsidRDefault="00C11A67" w:rsidP="006B4F0B">
      <w:pPr>
        <w:pStyle w:val="Heading3"/>
      </w:pPr>
      <w:bookmarkStart w:id="12" w:name="_Toc166596490"/>
      <w:r>
        <w:t>Method</w:t>
      </w:r>
      <w:bookmarkEnd w:id="12"/>
    </w:p>
    <w:p w14:paraId="0A50AD1C" w14:textId="00557E83" w:rsidR="00C11A67" w:rsidRDefault="00A47769" w:rsidP="006B4F0B">
      <w:pPr>
        <w:pStyle w:val="BodyParagraphLeft"/>
      </w:pPr>
      <w:r>
        <w:t>POST</w:t>
      </w:r>
    </w:p>
    <w:p w14:paraId="2567109F" w14:textId="1D299C00" w:rsidR="00B146D6" w:rsidRDefault="00B146D6" w:rsidP="006B4F0B">
      <w:pPr>
        <w:pStyle w:val="Heading3"/>
      </w:pPr>
      <w:bookmarkStart w:id="13" w:name="_Toc166596491"/>
      <w:r>
        <w:t>End Point / Request URL</w:t>
      </w:r>
      <w:bookmarkEnd w:id="13"/>
    </w:p>
    <w:p w14:paraId="135B1E2A" w14:textId="0C53F255" w:rsidR="00E6589E" w:rsidRDefault="00E6589E" w:rsidP="006B4F0B">
      <w:pPr>
        <w:pStyle w:val="BodyParagraphLeft"/>
        <w:rPr>
          <w:shd w:val="clear" w:color="auto" w:fill="FFFFFF"/>
        </w:rPr>
      </w:pPr>
      <w:r w:rsidRPr="00E6589E">
        <w:rPr>
          <w:lang w:eastAsia="en-IN"/>
        </w:rPr>
        <w:t>http://</w:t>
      </w:r>
      <w:r w:rsidR="00427F42" w:rsidRPr="00427F42">
        <w:rPr>
          <w:rStyle w:val="BodyBold"/>
        </w:rPr>
        <w:t>{domain_name}</w:t>
      </w:r>
      <w:r w:rsidRPr="00E6589E">
        <w:rPr>
          <w:lang w:eastAsia="en-IN"/>
        </w:rPr>
        <w:t>/nbt-qengine-service/</w:t>
      </w:r>
      <w:r w:rsidR="006A43D6" w:rsidRPr="006A43D6">
        <w:rPr>
          <w:shd w:val="clear" w:color="auto" w:fill="FFFFFF"/>
        </w:rPr>
        <w:t xml:space="preserve"> </w:t>
      </w:r>
      <w:r w:rsidR="006A43D6">
        <w:rPr>
          <w:shd w:val="clear" w:color="auto" w:fill="FFFFFF"/>
        </w:rPr>
        <w:t>web-service-lookup/webServiceLookupByName</w:t>
      </w:r>
    </w:p>
    <w:p w14:paraId="6A696340" w14:textId="77777777" w:rsidR="00E33958" w:rsidRDefault="00E33958" w:rsidP="006B4F0B">
      <w:pPr>
        <w:pStyle w:val="Heading3"/>
      </w:pPr>
      <w:bookmarkStart w:id="14" w:name="_Toc166596492"/>
      <w:r>
        <w:t>Headers</w:t>
      </w:r>
      <w:bookmarkEnd w:id="14"/>
    </w:p>
    <w:tbl>
      <w:tblPr>
        <w:tblStyle w:val="TableStyle2"/>
        <w:tblW w:w="0" w:type="auto"/>
        <w:tblLook w:val="04A0" w:firstRow="1" w:lastRow="0" w:firstColumn="1" w:lastColumn="0" w:noHBand="0" w:noVBand="1"/>
      </w:tblPr>
      <w:tblGrid>
        <w:gridCol w:w="2695"/>
        <w:gridCol w:w="6321"/>
      </w:tblGrid>
      <w:tr w:rsidR="00E33958" w:rsidRPr="00DB6731" w14:paraId="39C11DBF" w14:textId="77777777" w:rsidTr="000865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tcPr>
          <w:p w14:paraId="68118A7B" w14:textId="77777777" w:rsidR="00E33958" w:rsidRPr="00DB6731" w:rsidRDefault="00E33958" w:rsidP="006B4F0B">
            <w:pPr>
              <w:pStyle w:val="BodyParagraphJustified"/>
            </w:pPr>
            <w:r>
              <w:t>Key</w:t>
            </w:r>
          </w:p>
        </w:tc>
        <w:tc>
          <w:tcPr>
            <w:tcW w:w="6321" w:type="dxa"/>
          </w:tcPr>
          <w:p w14:paraId="03FA70AC" w14:textId="77777777" w:rsidR="00E33958" w:rsidRPr="00DB6731" w:rsidRDefault="00E33958" w:rsidP="006B4F0B">
            <w:pPr>
              <w:pStyle w:val="BodyParagraphJustified"/>
              <w:cnfStyle w:val="100000000000" w:firstRow="1" w:lastRow="0" w:firstColumn="0" w:lastColumn="0" w:oddVBand="0" w:evenVBand="0" w:oddHBand="0" w:evenHBand="0" w:firstRowFirstColumn="0" w:firstRowLastColumn="0" w:lastRowFirstColumn="0" w:lastRowLastColumn="0"/>
            </w:pPr>
            <w:r>
              <w:t>Value</w:t>
            </w:r>
          </w:p>
        </w:tc>
      </w:tr>
      <w:tr w:rsidR="00E33958" w:rsidRPr="00DB6731" w14:paraId="63E62C5A" w14:textId="77777777" w:rsidTr="00086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09F091F" w14:textId="69696712" w:rsidR="00E33958" w:rsidRPr="00DB6731" w:rsidRDefault="007C0567" w:rsidP="006B4F0B">
            <w:pPr>
              <w:pStyle w:val="BodyParagraphJustified"/>
            </w:pPr>
            <w:r>
              <w:t>Content-T</w:t>
            </w:r>
            <w:r w:rsidR="00E33958" w:rsidRPr="00DB6731">
              <w:t>ype</w:t>
            </w:r>
          </w:p>
        </w:tc>
        <w:tc>
          <w:tcPr>
            <w:tcW w:w="6321" w:type="dxa"/>
          </w:tcPr>
          <w:p w14:paraId="302DB0D8" w14:textId="57F0FD22" w:rsidR="00E33958" w:rsidRPr="000420A7" w:rsidRDefault="000420A7" w:rsidP="006B4F0B">
            <w:pPr>
              <w:pStyle w:val="BodyParagraphJustified"/>
              <w:cnfStyle w:val="000000100000" w:firstRow="0" w:lastRow="0" w:firstColumn="0" w:lastColumn="0" w:oddVBand="0" w:evenVBand="0" w:oddHBand="1" w:evenHBand="0" w:firstRowFirstColumn="0" w:firstRowLastColumn="0" w:lastRowFirstColumn="0" w:lastRowLastColumn="0"/>
            </w:pPr>
            <w:r w:rsidRPr="000420A7">
              <w:t>application/json</w:t>
            </w:r>
          </w:p>
        </w:tc>
      </w:tr>
      <w:tr w:rsidR="006A43D6" w:rsidRPr="00DB6731" w14:paraId="7D71697E" w14:textId="77777777" w:rsidTr="00086538">
        <w:tc>
          <w:tcPr>
            <w:cnfStyle w:val="001000000000" w:firstRow="0" w:lastRow="0" w:firstColumn="1" w:lastColumn="0" w:oddVBand="0" w:evenVBand="0" w:oddHBand="0" w:evenHBand="0" w:firstRowFirstColumn="0" w:firstRowLastColumn="0" w:lastRowFirstColumn="0" w:lastRowLastColumn="0"/>
            <w:tcW w:w="2695" w:type="dxa"/>
          </w:tcPr>
          <w:p w14:paraId="21812EB9" w14:textId="4C186DAF" w:rsidR="006A43D6" w:rsidRPr="00DB6731" w:rsidRDefault="007C0567" w:rsidP="006B4F0B">
            <w:pPr>
              <w:pStyle w:val="BodyParagraphJustified"/>
            </w:pPr>
            <w:r>
              <w:t>a</w:t>
            </w:r>
            <w:r w:rsidR="006A43D6">
              <w:t>ccess_token</w:t>
            </w:r>
          </w:p>
        </w:tc>
        <w:tc>
          <w:tcPr>
            <w:tcW w:w="6321" w:type="dxa"/>
          </w:tcPr>
          <w:p w14:paraId="0FFF6212" w14:textId="77777777" w:rsidR="006A43D6" w:rsidRDefault="007C0567" w:rsidP="006B4F0B">
            <w:pPr>
              <w:pStyle w:val="BodyParagraphJustified"/>
              <w:cnfStyle w:val="000000000000" w:firstRow="0" w:lastRow="0" w:firstColumn="0" w:lastColumn="0" w:oddVBand="0" w:evenVBand="0" w:oddHBand="0" w:evenHBand="0" w:firstRowFirstColumn="0" w:firstRowLastColumn="0" w:lastRowFirstColumn="0" w:lastRowLastColumn="0"/>
            </w:pPr>
            <w:r>
              <w:t>Provide</w:t>
            </w:r>
            <w:r w:rsidR="006A43D6">
              <w:t xml:space="preserve"> the access token.</w:t>
            </w:r>
          </w:p>
          <w:p w14:paraId="73EA454C" w14:textId="09B95EE1" w:rsidR="007C0567" w:rsidRPr="00DD5DA8" w:rsidRDefault="007C0567" w:rsidP="006B4F0B">
            <w:pPr>
              <w:pStyle w:val="BodyParagraphJustified"/>
              <w:cnfStyle w:val="000000000000" w:firstRow="0" w:lastRow="0" w:firstColumn="0" w:lastColumn="0" w:oddVBand="0" w:evenVBand="0" w:oddHBand="0" w:evenHBand="0" w:firstRowFirstColumn="0" w:firstRowLastColumn="0" w:lastRowFirstColumn="0" w:lastRowLastColumn="0"/>
            </w:pPr>
            <w:r w:rsidRPr="006A43D6">
              <w:t xml:space="preserve">Get </w:t>
            </w:r>
            <w:r>
              <w:t>access token</w:t>
            </w:r>
            <w:r w:rsidRPr="006A43D6">
              <w:t xml:space="preserve"> from the </w:t>
            </w:r>
            <w:r>
              <w:t xml:space="preserve">Platform </w:t>
            </w:r>
            <w:r w:rsidRPr="006A43D6">
              <w:t xml:space="preserve">exposed </w:t>
            </w:r>
            <w:r>
              <w:t>API List.</w:t>
            </w:r>
          </w:p>
        </w:tc>
      </w:tr>
    </w:tbl>
    <w:p w14:paraId="10406964" w14:textId="77777777" w:rsidR="00E33958" w:rsidRDefault="00E33958" w:rsidP="006B4F0B">
      <w:pPr>
        <w:pStyle w:val="BodyParagraphLeft"/>
      </w:pPr>
    </w:p>
    <w:p w14:paraId="03EC2B47" w14:textId="05E83EDF" w:rsidR="00A47769" w:rsidRDefault="00E6589E" w:rsidP="006B4F0B">
      <w:pPr>
        <w:pStyle w:val="Heading3"/>
      </w:pPr>
      <w:bookmarkStart w:id="15" w:name="_Toc166596493"/>
      <w:r>
        <w:t xml:space="preserve">Request </w:t>
      </w:r>
      <w:r w:rsidR="00F71CA4">
        <w:t>Payload</w:t>
      </w:r>
      <w:bookmarkEnd w:id="15"/>
    </w:p>
    <w:p w14:paraId="39C0B426" w14:textId="51F15F0C" w:rsidR="006A43D6" w:rsidRPr="006A43D6" w:rsidRDefault="006A43D6" w:rsidP="006B4F0B">
      <w:pPr>
        <w:pStyle w:val="BodyParagraphJustified"/>
      </w:pPr>
    </w:p>
    <w:p w14:paraId="6228A616" w14:textId="77777777" w:rsidR="006A43D6" w:rsidRPr="006A43D6" w:rsidRDefault="006A43D6" w:rsidP="006A43D6">
      <w:pPr>
        <w:pStyle w:val="Codesnippet1"/>
        <w:rPr>
          <w:color w:val="000000"/>
        </w:rPr>
      </w:pPr>
      <w:r w:rsidRPr="006A43D6">
        <w:rPr>
          <w:color w:val="000000"/>
        </w:rPr>
        <w:t>{</w:t>
      </w:r>
    </w:p>
    <w:p w14:paraId="4C787315" w14:textId="3039878E" w:rsidR="006A43D6" w:rsidRPr="006A43D6" w:rsidRDefault="00800CDC" w:rsidP="006A43D6">
      <w:pPr>
        <w:pStyle w:val="Codesnippet1"/>
        <w:rPr>
          <w:color w:val="000000"/>
        </w:rPr>
      </w:pPr>
      <w:r>
        <w:rPr>
          <w:noProof/>
        </w:rPr>
        <mc:AlternateContent>
          <mc:Choice Requires="wps">
            <w:drawing>
              <wp:anchor distT="0" distB="0" distL="114300" distR="114300" simplePos="0" relativeHeight="251661312" behindDoc="0" locked="0" layoutInCell="1" allowOverlap="1" wp14:anchorId="3B05C490" wp14:editId="35CB80ED">
                <wp:simplePos x="0" y="0"/>
                <wp:positionH relativeFrom="column">
                  <wp:posOffset>1108364</wp:posOffset>
                </wp:positionH>
                <wp:positionV relativeFrom="paragraph">
                  <wp:posOffset>4503</wp:posOffset>
                </wp:positionV>
                <wp:extent cx="2924001" cy="1068878"/>
                <wp:effectExtent l="0" t="0" r="10160" b="17145"/>
                <wp:wrapNone/>
                <wp:docPr id="561195137" name="Rectangle 1"/>
                <wp:cNvGraphicFramePr/>
                <a:graphic xmlns:a="http://schemas.openxmlformats.org/drawingml/2006/main">
                  <a:graphicData uri="http://schemas.microsoft.com/office/word/2010/wordprocessingShape">
                    <wps:wsp>
                      <wps:cNvSpPr/>
                      <wps:spPr>
                        <a:xfrm>
                          <a:off x="0" y="0"/>
                          <a:ext cx="2924001" cy="106887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E650E" id="Rectangle 1" o:spid="_x0000_s1026" style="position:absolute;margin-left:87.25pt;margin-top:.35pt;width:230.25pt;height:8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" fillcolor="#4472c4 [3204]" strokecolor="#09101d [484]" strokeweight="1pt"/>
            </w:pict>
          </mc:Fallback>
        </mc:AlternateContent>
      </w:r>
      <w:r w:rsidR="006A43D6" w:rsidRPr="006A43D6">
        <w:rPr>
          <w:color w:val="000000"/>
        </w:rPr>
        <w:t xml:space="preserve">    </w:t>
      </w:r>
      <w:r w:rsidR="006A43D6" w:rsidRPr="006A43D6">
        <w:rPr>
          <w:color w:val="A31515"/>
        </w:rPr>
        <w:t>"organizationId"</w:t>
      </w:r>
      <w:r w:rsidR="006A43D6" w:rsidRPr="006A43D6">
        <w:rPr>
          <w:color w:val="000000"/>
        </w:rPr>
        <w:t xml:space="preserve">: </w:t>
      </w:r>
      <w:r w:rsidR="006A43D6" w:rsidRPr="006A43D6">
        <w:rPr>
          <w:color w:val="098658"/>
        </w:rPr>
        <w:t>36607</w:t>
      </w:r>
      <w:r w:rsidR="006A43D6" w:rsidRPr="006A43D6">
        <w:rPr>
          <w:color w:val="000000"/>
        </w:rPr>
        <w:t>,</w:t>
      </w:r>
    </w:p>
    <w:p w14:paraId="43E3C558" w14:textId="4A761CBE" w:rsidR="006A43D6" w:rsidRPr="006A43D6" w:rsidRDefault="006A43D6" w:rsidP="006A43D6">
      <w:pPr>
        <w:pStyle w:val="Codesnippet1"/>
        <w:rPr>
          <w:color w:val="000000"/>
        </w:rPr>
      </w:pPr>
      <w:r w:rsidRPr="006A43D6">
        <w:rPr>
          <w:color w:val="000000"/>
        </w:rPr>
        <w:t xml:space="preserve">    </w:t>
      </w:r>
      <w:r w:rsidRPr="006A43D6">
        <w:rPr>
          <w:color w:val="A31515"/>
        </w:rPr>
        <w:t>"userId"</w:t>
      </w:r>
      <w:r w:rsidRPr="006A43D6">
        <w:rPr>
          <w:color w:val="000000"/>
        </w:rPr>
        <w:t>:</w:t>
      </w:r>
      <w:r w:rsidRPr="006A43D6">
        <w:rPr>
          <w:color w:val="098658"/>
        </w:rPr>
        <w:t>54554</w:t>
      </w:r>
      <w:r w:rsidRPr="006A43D6">
        <w:rPr>
          <w:color w:val="000000"/>
        </w:rPr>
        <w:t>,</w:t>
      </w:r>
    </w:p>
    <w:p w14:paraId="14169D35" w14:textId="5C884290" w:rsidR="006A43D6" w:rsidRPr="006A43D6" w:rsidRDefault="006A43D6" w:rsidP="006A43D6">
      <w:pPr>
        <w:pStyle w:val="Codesnippet1"/>
        <w:rPr>
          <w:color w:val="000000"/>
        </w:rPr>
      </w:pPr>
      <w:r w:rsidRPr="006A43D6">
        <w:rPr>
          <w:color w:val="000000"/>
        </w:rPr>
        <w:t xml:space="preserve">    </w:t>
      </w:r>
      <w:r w:rsidRPr="006A43D6">
        <w:rPr>
          <w:color w:val="A31515"/>
        </w:rPr>
        <w:t>"applicationName"</w:t>
      </w:r>
      <w:r w:rsidRPr="006A43D6">
        <w:rPr>
          <w:color w:val="000000"/>
        </w:rPr>
        <w:t xml:space="preserve">: </w:t>
      </w:r>
      <w:r w:rsidRPr="006A43D6">
        <w:rPr>
          <w:color w:val="0451A5"/>
        </w:rPr>
        <w:t>"AppKR"</w:t>
      </w:r>
      <w:r w:rsidRPr="006A43D6">
        <w:rPr>
          <w:color w:val="000000"/>
        </w:rPr>
        <w:t>,</w:t>
      </w:r>
    </w:p>
    <w:p w14:paraId="4299C4BC" w14:textId="24FC7638" w:rsidR="006A43D6" w:rsidRPr="006A43D6" w:rsidRDefault="006A43D6" w:rsidP="006A43D6">
      <w:pPr>
        <w:pStyle w:val="Codesnippet1"/>
        <w:rPr>
          <w:color w:val="000000"/>
        </w:rPr>
      </w:pPr>
      <w:r w:rsidRPr="006A43D6">
        <w:rPr>
          <w:color w:val="000000"/>
        </w:rPr>
        <w:t xml:space="preserve">    </w:t>
      </w:r>
      <w:r w:rsidRPr="006A43D6">
        <w:rPr>
          <w:color w:val="A31515"/>
        </w:rPr>
        <w:t>"workflowName"</w:t>
      </w:r>
      <w:r w:rsidRPr="006A43D6">
        <w:rPr>
          <w:color w:val="000000"/>
        </w:rPr>
        <w:t xml:space="preserve">: </w:t>
      </w:r>
      <w:r w:rsidRPr="006A43D6">
        <w:rPr>
          <w:color w:val="0451A5"/>
        </w:rPr>
        <w:t>"WebServiceCall_ByLookupAPI"</w:t>
      </w:r>
      <w:r w:rsidRPr="006A43D6">
        <w:rPr>
          <w:color w:val="000000"/>
        </w:rPr>
        <w:t>,</w:t>
      </w:r>
    </w:p>
    <w:p w14:paraId="201D28E8" w14:textId="4FAA62C9" w:rsidR="006A43D6" w:rsidRPr="006A43D6" w:rsidRDefault="006A43D6" w:rsidP="006A43D6">
      <w:pPr>
        <w:pStyle w:val="Codesnippet1"/>
        <w:rPr>
          <w:color w:val="000000"/>
        </w:rPr>
      </w:pPr>
      <w:r w:rsidRPr="006A43D6">
        <w:rPr>
          <w:color w:val="000000"/>
        </w:rPr>
        <w:t xml:space="preserve">    </w:t>
      </w:r>
      <w:r w:rsidRPr="006A43D6">
        <w:rPr>
          <w:color w:val="A31515"/>
        </w:rPr>
        <w:t>"webServiceName"</w:t>
      </w:r>
      <w:r w:rsidRPr="006A43D6">
        <w:rPr>
          <w:color w:val="000000"/>
        </w:rPr>
        <w:t xml:space="preserve">: </w:t>
      </w:r>
      <w:r w:rsidRPr="006A43D6">
        <w:rPr>
          <w:color w:val="0451A5"/>
        </w:rPr>
        <w:t>"Service_SignIn"</w:t>
      </w:r>
      <w:r w:rsidRPr="006A43D6">
        <w:rPr>
          <w:color w:val="000000"/>
        </w:rPr>
        <w:t>,</w:t>
      </w:r>
    </w:p>
    <w:p w14:paraId="19B70022" w14:textId="039627C4" w:rsidR="006A43D6" w:rsidRPr="006A43D6" w:rsidRDefault="006A43D6" w:rsidP="006A43D6">
      <w:pPr>
        <w:pStyle w:val="Codesnippet1"/>
        <w:rPr>
          <w:color w:val="000000"/>
        </w:rPr>
      </w:pPr>
      <w:r w:rsidRPr="006A43D6">
        <w:rPr>
          <w:color w:val="000000"/>
        </w:rPr>
        <w:t xml:space="preserve">    </w:t>
      </w:r>
      <w:r w:rsidRPr="006A43D6">
        <w:rPr>
          <w:color w:val="A31515"/>
        </w:rPr>
        <w:t>"cacheVariables"</w:t>
      </w:r>
      <w:r w:rsidRPr="006A43D6">
        <w:rPr>
          <w:color w:val="000000"/>
        </w:rPr>
        <w:t>: [{</w:t>
      </w:r>
      <w:r w:rsidRPr="006A43D6">
        <w:rPr>
          <w:color w:val="A31515"/>
        </w:rPr>
        <w:t>"name"</w:t>
      </w:r>
      <w:r w:rsidRPr="006A43D6">
        <w:rPr>
          <w:color w:val="000000"/>
        </w:rPr>
        <w:t>:</w:t>
      </w:r>
      <w:r w:rsidRPr="006A43D6">
        <w:rPr>
          <w:color w:val="0451A5"/>
        </w:rPr>
        <w:t>"</w:t>
      </w:r>
      <w:r w:rsidR="007C0567">
        <w:rPr>
          <w:color w:val="0451A5"/>
        </w:rPr>
        <w:t>email</w:t>
      </w:r>
      <w:r w:rsidRPr="006A43D6">
        <w:rPr>
          <w:color w:val="0451A5"/>
        </w:rPr>
        <w:t>"</w:t>
      </w:r>
      <w:r w:rsidRPr="006A43D6">
        <w:rPr>
          <w:color w:val="000000"/>
        </w:rPr>
        <w:t>,</w:t>
      </w:r>
      <w:r w:rsidRPr="006A43D6">
        <w:rPr>
          <w:color w:val="A31515"/>
        </w:rPr>
        <w:t>"value"</w:t>
      </w:r>
      <w:r w:rsidRPr="006A43D6">
        <w:rPr>
          <w:color w:val="000000"/>
        </w:rPr>
        <w:t>:</w:t>
      </w:r>
      <w:r w:rsidRPr="006A43D6">
        <w:rPr>
          <w:color w:val="0451A5"/>
        </w:rPr>
        <w:t>"</w:t>
      </w:r>
      <w:r w:rsidR="007C0567">
        <w:rPr>
          <w:color w:val="0451A5"/>
        </w:rPr>
        <w:t>name@platform.com</w:t>
      </w:r>
      <w:r w:rsidRPr="006A43D6">
        <w:rPr>
          <w:color w:val="0451A5"/>
        </w:rPr>
        <w:t>"</w:t>
      </w:r>
      <w:r w:rsidRPr="006A43D6">
        <w:rPr>
          <w:color w:val="000000"/>
        </w:rPr>
        <w:t>}]</w:t>
      </w:r>
    </w:p>
    <w:p w14:paraId="70BBC312" w14:textId="5F445996" w:rsidR="006A43D6" w:rsidRDefault="006A43D6" w:rsidP="006A43D6">
      <w:pPr>
        <w:pStyle w:val="Codesnippet1"/>
        <w:rPr>
          <w:color w:val="000000"/>
        </w:rPr>
      </w:pPr>
      <w:r w:rsidRPr="006A43D6">
        <w:rPr>
          <w:color w:val="000000"/>
        </w:rPr>
        <w:t>}</w:t>
      </w:r>
    </w:p>
    <w:p w14:paraId="5C2DBC10" w14:textId="77777777" w:rsidR="006A43D6" w:rsidRDefault="006A43D6" w:rsidP="006B4F0B">
      <w:pPr>
        <w:pStyle w:val="BodyParagraphJustified"/>
      </w:pPr>
    </w:p>
    <w:p w14:paraId="585BF84A" w14:textId="7595CF63" w:rsidR="006A43D6" w:rsidRDefault="006A43D6" w:rsidP="006B4F0B">
      <w:pPr>
        <w:pStyle w:val="Heading3"/>
      </w:pPr>
      <w:bookmarkStart w:id="16" w:name="_Toc166596494"/>
      <w:r>
        <w:t>Table of Parameters</w:t>
      </w:r>
      <w:bookmarkEnd w:id="16"/>
    </w:p>
    <w:tbl>
      <w:tblPr>
        <w:tblStyle w:val="TableStyle2"/>
        <w:tblW w:w="0" w:type="auto"/>
        <w:tblLook w:val="04A0" w:firstRow="1" w:lastRow="0" w:firstColumn="1" w:lastColumn="0" w:noHBand="0" w:noVBand="1"/>
      </w:tblPr>
      <w:tblGrid>
        <w:gridCol w:w="2695"/>
        <w:gridCol w:w="6321"/>
      </w:tblGrid>
      <w:tr w:rsidR="006A43D6" w:rsidRPr="00DB6731" w14:paraId="1A2DA5F4" w14:textId="77777777" w:rsidTr="00C00A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tcPr>
          <w:p w14:paraId="3E43FC61" w14:textId="0D0934FE" w:rsidR="006A43D6" w:rsidRPr="00DB6731" w:rsidRDefault="006A43D6" w:rsidP="006B4F0B">
            <w:pPr>
              <w:pStyle w:val="BodyParagraphJustified"/>
            </w:pPr>
            <w:r>
              <w:t>Parameter</w:t>
            </w:r>
          </w:p>
        </w:tc>
        <w:tc>
          <w:tcPr>
            <w:tcW w:w="6321" w:type="dxa"/>
          </w:tcPr>
          <w:p w14:paraId="5135DB5F" w14:textId="7F19AB66" w:rsidR="006A43D6" w:rsidRPr="00DB6731" w:rsidRDefault="006A43D6" w:rsidP="006B4F0B">
            <w:pPr>
              <w:pStyle w:val="BodyParagraphJustified"/>
              <w:cnfStyle w:val="100000000000" w:firstRow="1" w:lastRow="0" w:firstColumn="0" w:lastColumn="0" w:oddVBand="0" w:evenVBand="0" w:oddHBand="0" w:evenHBand="0" w:firstRowFirstColumn="0" w:firstRowLastColumn="0" w:lastRowFirstColumn="0" w:lastRowLastColumn="0"/>
            </w:pPr>
            <w:r>
              <w:t>Description</w:t>
            </w:r>
          </w:p>
        </w:tc>
      </w:tr>
      <w:tr w:rsidR="006A43D6" w:rsidRPr="00DB6731" w14:paraId="1DD047FC" w14:textId="77777777" w:rsidTr="00C0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4443E55" w14:textId="174BB5A0" w:rsidR="006A43D6" w:rsidRPr="006A43D6" w:rsidRDefault="006A43D6" w:rsidP="006B4F0B">
            <w:pPr>
              <w:pStyle w:val="BodyParagraphJustified"/>
            </w:pPr>
            <w:r w:rsidRPr="006A43D6">
              <w:t>organizationId</w:t>
            </w:r>
          </w:p>
        </w:tc>
        <w:tc>
          <w:tcPr>
            <w:tcW w:w="6321" w:type="dxa"/>
          </w:tcPr>
          <w:p w14:paraId="291821AA" w14:textId="7690C9FD" w:rsidR="006A43D6" w:rsidRPr="00DB6731" w:rsidRDefault="006A43D6" w:rsidP="006B4F0B">
            <w:pPr>
              <w:pStyle w:val="BodyParagraphJustified"/>
              <w:cnfStyle w:val="000000100000" w:firstRow="0" w:lastRow="0" w:firstColumn="0" w:lastColumn="0" w:oddVBand="0" w:evenVBand="0" w:oddHBand="1" w:evenHBand="0" w:firstRowFirstColumn="0" w:firstRowLastColumn="0" w:lastRowFirstColumn="0" w:lastRowLastColumn="0"/>
            </w:pPr>
            <w:r>
              <w:t xml:space="preserve">Provide the organization Id. </w:t>
            </w:r>
            <w:r w:rsidRPr="006A43D6">
              <w:t xml:space="preserve">Get </w:t>
            </w:r>
            <w:r>
              <w:t>OrganizationId</w:t>
            </w:r>
            <w:r w:rsidRPr="006A43D6">
              <w:t xml:space="preserve"> from the </w:t>
            </w:r>
            <w:r>
              <w:t xml:space="preserve">Platform </w:t>
            </w:r>
            <w:r w:rsidRPr="006A43D6">
              <w:t xml:space="preserve">exposed </w:t>
            </w:r>
            <w:r>
              <w:t>API List</w:t>
            </w:r>
            <w:r w:rsidRPr="006A43D6">
              <w:t xml:space="preserve"> or from the JS library </w:t>
            </w:r>
            <w:r>
              <w:t>documentation.</w:t>
            </w:r>
          </w:p>
        </w:tc>
      </w:tr>
      <w:tr w:rsidR="006A43D6" w:rsidRPr="00DB6731" w14:paraId="49094F45" w14:textId="77777777" w:rsidTr="00C00AD3">
        <w:tc>
          <w:tcPr>
            <w:cnfStyle w:val="001000000000" w:firstRow="0" w:lastRow="0" w:firstColumn="1" w:lastColumn="0" w:oddVBand="0" w:evenVBand="0" w:oddHBand="0" w:evenHBand="0" w:firstRowFirstColumn="0" w:firstRowLastColumn="0" w:lastRowFirstColumn="0" w:lastRowLastColumn="0"/>
            <w:tcW w:w="2695" w:type="dxa"/>
          </w:tcPr>
          <w:p w14:paraId="5A663E20" w14:textId="4E836E9A" w:rsidR="006A43D6" w:rsidRPr="006A43D6" w:rsidRDefault="006A43D6" w:rsidP="006B4F0B">
            <w:pPr>
              <w:pStyle w:val="BodyParagraphJustified"/>
            </w:pPr>
            <w:r w:rsidRPr="006A43D6">
              <w:t>userId</w:t>
            </w:r>
          </w:p>
        </w:tc>
        <w:tc>
          <w:tcPr>
            <w:tcW w:w="6321" w:type="dxa"/>
          </w:tcPr>
          <w:p w14:paraId="1F6A3894" w14:textId="0118458A" w:rsidR="006A43D6" w:rsidRPr="00DD5DA8" w:rsidRDefault="00E01C79" w:rsidP="006B4F0B">
            <w:pPr>
              <w:pStyle w:val="BodyParagraphJustified"/>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77696" behindDoc="0" locked="0" layoutInCell="1" allowOverlap="1" wp14:anchorId="2545AFAF" wp14:editId="75B3419B">
                      <wp:simplePos x="0" y="0"/>
                      <wp:positionH relativeFrom="column">
                        <wp:posOffset>653204</wp:posOffset>
                      </wp:positionH>
                      <wp:positionV relativeFrom="paragraph">
                        <wp:posOffset>-323638</wp:posOffset>
                      </wp:positionV>
                      <wp:extent cx="3223260" cy="1236133"/>
                      <wp:effectExtent l="0" t="0" r="15240" b="21590"/>
                      <wp:wrapNone/>
                      <wp:docPr id="1209048483" name="Rectangle 1"/>
                      <wp:cNvGraphicFramePr/>
                      <a:graphic xmlns:a="http://schemas.openxmlformats.org/drawingml/2006/main">
                        <a:graphicData uri="http://schemas.microsoft.com/office/word/2010/wordprocessingShape">
                          <wps:wsp>
                            <wps:cNvSpPr/>
                            <wps:spPr>
                              <a:xfrm>
                                <a:off x="0" y="0"/>
                                <a:ext cx="3223260" cy="12361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D739099" id="Rectangle 1" o:spid="_x0000_s1026" style="position:absolute;margin-left:51.45pt;margin-top:-25.5pt;width:253.8pt;height:97.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" fillcolor="#4472c4 [3204]" strokecolor="#09101d [484]" strokeweight="1pt"/>
                  </w:pict>
                </mc:Fallback>
              </mc:AlternateContent>
            </w:r>
            <w:r w:rsidR="006A43D6">
              <w:t xml:space="preserve">Provide the user Id. </w:t>
            </w:r>
            <w:r w:rsidR="006A43D6" w:rsidRPr="006A43D6">
              <w:t xml:space="preserve">Get </w:t>
            </w:r>
            <w:r w:rsidR="006A43D6">
              <w:t>userId and OrganizationId</w:t>
            </w:r>
            <w:r w:rsidR="006A43D6" w:rsidRPr="006A43D6">
              <w:t xml:space="preserve"> from the </w:t>
            </w:r>
            <w:r w:rsidR="006A43D6">
              <w:t xml:space="preserve">Platform </w:t>
            </w:r>
            <w:r w:rsidR="006A43D6" w:rsidRPr="006A43D6">
              <w:t xml:space="preserve">exposed </w:t>
            </w:r>
            <w:r w:rsidR="006A43D6">
              <w:t>API List</w:t>
            </w:r>
            <w:r w:rsidR="006A43D6" w:rsidRPr="006A43D6">
              <w:t xml:space="preserve"> or from the JS library </w:t>
            </w:r>
            <w:r w:rsidR="006A43D6">
              <w:t>documentation.</w:t>
            </w:r>
          </w:p>
        </w:tc>
      </w:tr>
      <w:tr w:rsidR="006A43D6" w:rsidRPr="00DB6731" w14:paraId="0AD53EE9" w14:textId="77777777" w:rsidTr="00C0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DEE5061" w14:textId="2336DB9F" w:rsidR="006A43D6" w:rsidRPr="006A43D6" w:rsidRDefault="006A43D6" w:rsidP="006B4F0B">
            <w:pPr>
              <w:pStyle w:val="BodyParagraphJustified"/>
            </w:pPr>
            <w:r w:rsidRPr="006A43D6">
              <w:t>applicationName</w:t>
            </w:r>
          </w:p>
        </w:tc>
        <w:tc>
          <w:tcPr>
            <w:tcW w:w="6321" w:type="dxa"/>
          </w:tcPr>
          <w:p w14:paraId="3A8E941F" w14:textId="28F192D5" w:rsidR="006A43D6" w:rsidRPr="00DD5DA8" w:rsidRDefault="006A43D6" w:rsidP="006B4F0B">
            <w:pPr>
              <w:pStyle w:val="BodyParagraphJustified"/>
              <w:cnfStyle w:val="000000100000" w:firstRow="0" w:lastRow="0" w:firstColumn="0" w:lastColumn="0" w:oddVBand="0" w:evenVBand="0" w:oddHBand="1" w:evenHBand="0" w:firstRowFirstColumn="0" w:firstRowLastColumn="0" w:lastRowFirstColumn="0" w:lastRowLastColumn="0"/>
            </w:pPr>
            <w:r>
              <w:t>Provide the application name.</w:t>
            </w:r>
          </w:p>
        </w:tc>
      </w:tr>
      <w:tr w:rsidR="006A43D6" w:rsidRPr="00DB6731" w14:paraId="701F4FF8" w14:textId="77777777" w:rsidTr="00C00AD3">
        <w:tc>
          <w:tcPr>
            <w:cnfStyle w:val="001000000000" w:firstRow="0" w:lastRow="0" w:firstColumn="1" w:lastColumn="0" w:oddVBand="0" w:evenVBand="0" w:oddHBand="0" w:evenHBand="0" w:firstRowFirstColumn="0" w:firstRowLastColumn="0" w:lastRowFirstColumn="0" w:lastRowLastColumn="0"/>
            <w:tcW w:w="2695" w:type="dxa"/>
          </w:tcPr>
          <w:p w14:paraId="3273A5DF" w14:textId="0A9415CB" w:rsidR="006A43D6" w:rsidRPr="006A43D6" w:rsidRDefault="006A43D6" w:rsidP="006B4F0B">
            <w:pPr>
              <w:pStyle w:val="BodyParagraphJustified"/>
            </w:pPr>
            <w:r w:rsidRPr="006A43D6">
              <w:t>workflowName</w:t>
            </w:r>
          </w:p>
        </w:tc>
        <w:tc>
          <w:tcPr>
            <w:tcW w:w="6321" w:type="dxa"/>
          </w:tcPr>
          <w:p w14:paraId="19AF2B5D" w14:textId="3AEF157E" w:rsidR="006A43D6" w:rsidRPr="00DD5DA8" w:rsidRDefault="006A43D6" w:rsidP="006B4F0B">
            <w:pPr>
              <w:pStyle w:val="BodyParagraphJustified"/>
              <w:cnfStyle w:val="000000000000" w:firstRow="0" w:lastRow="0" w:firstColumn="0" w:lastColumn="0" w:oddVBand="0" w:evenVBand="0" w:oddHBand="0" w:evenHBand="0" w:firstRowFirstColumn="0" w:firstRowLastColumn="0" w:lastRowFirstColumn="0" w:lastRowLastColumn="0"/>
            </w:pPr>
            <w:r>
              <w:t>Provide the process flow name in the application.</w:t>
            </w:r>
          </w:p>
        </w:tc>
      </w:tr>
      <w:tr w:rsidR="006A43D6" w:rsidRPr="00DB6731" w14:paraId="7DF2E7FE" w14:textId="77777777" w:rsidTr="00C0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9E36F62" w14:textId="6E14B49B" w:rsidR="006A43D6" w:rsidRPr="006A43D6" w:rsidRDefault="006A43D6" w:rsidP="006B4F0B">
            <w:pPr>
              <w:pStyle w:val="BodyParagraphJustified"/>
            </w:pPr>
            <w:r w:rsidRPr="006A43D6">
              <w:t>webServiceName</w:t>
            </w:r>
          </w:p>
        </w:tc>
        <w:tc>
          <w:tcPr>
            <w:tcW w:w="6321" w:type="dxa"/>
          </w:tcPr>
          <w:p w14:paraId="2535044E" w14:textId="3E52BB7D" w:rsidR="006A43D6" w:rsidRPr="00DD5DA8" w:rsidRDefault="006A43D6" w:rsidP="006B4F0B">
            <w:pPr>
              <w:pStyle w:val="BodyParagraphJustified"/>
              <w:cnfStyle w:val="000000100000" w:firstRow="0" w:lastRow="0" w:firstColumn="0" w:lastColumn="0" w:oddVBand="0" w:evenVBand="0" w:oddHBand="1" w:evenHBand="0" w:firstRowFirstColumn="0" w:firstRowLastColumn="0" w:lastRowFirstColumn="0" w:lastRowLastColumn="0"/>
            </w:pPr>
            <w:r>
              <w:t>Provide the webservice entity name that you created within the process flow</w:t>
            </w:r>
            <w:r w:rsidR="007C0567">
              <w:t>.</w:t>
            </w:r>
          </w:p>
        </w:tc>
      </w:tr>
      <w:tr w:rsidR="006A43D6" w:rsidRPr="00DB6731" w14:paraId="13D07837" w14:textId="77777777" w:rsidTr="00C00AD3">
        <w:tc>
          <w:tcPr>
            <w:cnfStyle w:val="001000000000" w:firstRow="0" w:lastRow="0" w:firstColumn="1" w:lastColumn="0" w:oddVBand="0" w:evenVBand="0" w:oddHBand="0" w:evenHBand="0" w:firstRowFirstColumn="0" w:firstRowLastColumn="0" w:lastRowFirstColumn="0" w:lastRowLastColumn="0"/>
            <w:tcW w:w="2695" w:type="dxa"/>
          </w:tcPr>
          <w:p w14:paraId="4607BCBE" w14:textId="2B61906D" w:rsidR="006A43D6" w:rsidRPr="006A43D6" w:rsidRDefault="006A43D6" w:rsidP="006B4F0B">
            <w:pPr>
              <w:pStyle w:val="BodyParagraphJustified"/>
            </w:pPr>
            <w:r w:rsidRPr="006A43D6">
              <w:t>cacheVariables</w:t>
            </w:r>
          </w:p>
        </w:tc>
        <w:tc>
          <w:tcPr>
            <w:tcW w:w="6321" w:type="dxa"/>
          </w:tcPr>
          <w:p w14:paraId="6EB87AE6" w14:textId="77777777" w:rsidR="006A43D6" w:rsidRDefault="006A43D6" w:rsidP="006B4F0B">
            <w:pPr>
              <w:pStyle w:val="BodyParagraphJustified"/>
              <w:cnfStyle w:val="000000000000" w:firstRow="0" w:lastRow="0" w:firstColumn="0" w:lastColumn="0" w:oddVBand="0" w:evenVBand="0" w:oddHBand="0" w:evenHBand="0" w:firstRowFirstColumn="0" w:firstRowLastColumn="0" w:lastRowFirstColumn="0" w:lastRowLastColumn="0"/>
            </w:pPr>
            <w:r>
              <w:t>The value of the cacheVariables can vary as per your variable details.</w:t>
            </w:r>
          </w:p>
          <w:p w14:paraId="2144E8CC" w14:textId="205A190F" w:rsidR="00847FDD" w:rsidRDefault="00847FDD" w:rsidP="006B4F0B">
            <w:pPr>
              <w:pStyle w:val="Bullet1"/>
              <w:cnfStyle w:val="000000000000" w:firstRow="0" w:lastRow="0" w:firstColumn="0" w:lastColumn="0" w:oddVBand="0" w:evenVBand="0" w:oddHBand="0" w:evenHBand="0" w:firstRowFirstColumn="0" w:firstRowLastColumn="0" w:lastRowFirstColumn="0" w:lastRowLastColumn="0"/>
            </w:pPr>
            <w:r w:rsidRPr="00847FDD">
              <w:rPr>
                <w:rStyle w:val="BodyBold"/>
              </w:rPr>
              <w:lastRenderedPageBreak/>
              <w:t>name</w:t>
            </w:r>
            <w:r>
              <w:t>: name of the variable</w:t>
            </w:r>
            <w:r w:rsidR="00752679">
              <w:t>.</w:t>
            </w:r>
          </w:p>
          <w:p w14:paraId="74841B0F" w14:textId="2C4B7E0F" w:rsidR="006A43D6" w:rsidRDefault="00847FDD" w:rsidP="006B4F0B">
            <w:pPr>
              <w:pStyle w:val="Bullet1"/>
              <w:cnfStyle w:val="000000000000" w:firstRow="0" w:lastRow="0" w:firstColumn="0" w:lastColumn="0" w:oddVBand="0" w:evenVBand="0" w:oddHBand="0" w:evenHBand="0" w:firstRowFirstColumn="0" w:firstRowLastColumn="0" w:lastRowFirstColumn="0" w:lastRowLastColumn="0"/>
            </w:pPr>
            <w:r w:rsidRPr="00847FDD">
              <w:rPr>
                <w:rStyle w:val="BodyBold"/>
              </w:rPr>
              <w:t>value</w:t>
            </w:r>
            <w:r>
              <w:t xml:space="preserve">: </w:t>
            </w:r>
            <w:r w:rsidR="007C0567">
              <w:t>value of the variable.</w:t>
            </w:r>
          </w:p>
          <w:p w14:paraId="1D51F141" w14:textId="77777777" w:rsidR="006A43D6" w:rsidRDefault="006A43D6" w:rsidP="006B4F0B">
            <w:pPr>
              <w:pStyle w:val="BodyParagraphJustified"/>
              <w:cnfStyle w:val="000000000000" w:firstRow="0" w:lastRow="0" w:firstColumn="0" w:lastColumn="0" w:oddVBand="0" w:evenVBand="0" w:oddHBand="0" w:evenHBand="0" w:firstRowFirstColumn="0" w:firstRowLastColumn="0" w:lastRowFirstColumn="0" w:lastRowLastColumn="0"/>
            </w:pPr>
            <w:r>
              <w:t xml:space="preserve">The variable name and value can be obtained </w:t>
            </w:r>
            <w:r w:rsidR="007C0567">
              <w:t>as per requirement</w:t>
            </w:r>
            <w:r>
              <w:t>.</w:t>
            </w:r>
          </w:p>
          <w:p w14:paraId="12D9CBB2" w14:textId="77777777" w:rsidR="007C0567" w:rsidRDefault="007C0567" w:rsidP="006B4F0B">
            <w:pPr>
              <w:pStyle w:val="BodyParagraphJustified"/>
              <w:cnfStyle w:val="000000000000" w:firstRow="0" w:lastRow="0" w:firstColumn="0" w:lastColumn="0" w:oddVBand="0" w:evenVBand="0" w:oddHBand="0" w:evenHBand="0" w:firstRowFirstColumn="0" w:firstRowLastColumn="0" w:lastRowFirstColumn="0" w:lastRowLastColumn="0"/>
            </w:pPr>
            <w:r>
              <w:t>For example:</w:t>
            </w:r>
          </w:p>
          <w:p w14:paraId="31E0B019" w14:textId="073E172E" w:rsidR="007C0567" w:rsidRPr="00DD5DA8" w:rsidRDefault="007C0567" w:rsidP="006B4F0B">
            <w:pPr>
              <w:pStyle w:val="BodyParagraphJustified"/>
              <w:cnfStyle w:val="000000000000" w:firstRow="0" w:lastRow="0" w:firstColumn="0" w:lastColumn="0" w:oddVBand="0" w:evenVBand="0" w:oddHBand="0" w:evenHBand="0" w:firstRowFirstColumn="0" w:firstRowLastColumn="0" w:lastRowFirstColumn="0" w:lastRowLastColumn="0"/>
            </w:pPr>
            <w:r>
              <w:t>Value can be passed from run time form UI.</w:t>
            </w:r>
          </w:p>
        </w:tc>
      </w:tr>
    </w:tbl>
    <w:p w14:paraId="20563D2A" w14:textId="77777777" w:rsidR="006A43D6" w:rsidRPr="006A43D6" w:rsidRDefault="006A43D6" w:rsidP="006B4F0B">
      <w:pPr>
        <w:pStyle w:val="BodyParagraphJustified"/>
      </w:pPr>
    </w:p>
    <w:p w14:paraId="2A26DE1C" w14:textId="4C7321B8" w:rsidR="00E6589E" w:rsidRDefault="00E6589E" w:rsidP="006B4F0B">
      <w:pPr>
        <w:pStyle w:val="Heading3"/>
      </w:pPr>
      <w:bookmarkStart w:id="17" w:name="_Toc166596495"/>
      <w:r>
        <w:t>Response Body</w:t>
      </w:r>
      <w:bookmarkEnd w:id="17"/>
    </w:p>
    <w:p w14:paraId="77E16B7A" w14:textId="09730143" w:rsidR="006A43D6" w:rsidRPr="006A43D6" w:rsidRDefault="006A43D6" w:rsidP="006B4F0B">
      <w:pPr>
        <w:pStyle w:val="BodyParagraphJustified"/>
      </w:pPr>
      <w:r>
        <w:t>The following is an example of success response.</w:t>
      </w:r>
    </w:p>
    <w:p w14:paraId="2DEA78A5" w14:textId="7EFB2300" w:rsidR="00CE40AE" w:rsidRPr="00CE40AE" w:rsidRDefault="008C7350" w:rsidP="00CE40AE">
      <w:pPr>
        <w:pStyle w:val="Codesnippet1"/>
      </w:pPr>
      <w:r>
        <w:rPr>
          <w:noProof/>
        </w:rPr>
        <mc:AlternateContent>
          <mc:Choice Requires="wps">
            <w:drawing>
              <wp:anchor distT="0" distB="0" distL="114300" distR="114300" simplePos="0" relativeHeight="251663360" behindDoc="0" locked="0" layoutInCell="1" allowOverlap="1" wp14:anchorId="45367C00" wp14:editId="30911EA5">
                <wp:simplePos x="0" y="0"/>
                <wp:positionH relativeFrom="column">
                  <wp:posOffset>487680</wp:posOffset>
                </wp:positionH>
                <wp:positionV relativeFrom="paragraph">
                  <wp:posOffset>19050</wp:posOffset>
                </wp:positionV>
                <wp:extent cx="3672840" cy="350520"/>
                <wp:effectExtent l="0" t="0" r="22860" b="11430"/>
                <wp:wrapNone/>
                <wp:docPr id="108995499" name="Rectangle 1"/>
                <wp:cNvGraphicFramePr/>
                <a:graphic xmlns:a="http://schemas.openxmlformats.org/drawingml/2006/main">
                  <a:graphicData uri="http://schemas.microsoft.com/office/word/2010/wordprocessingShape">
                    <wps:wsp>
                      <wps:cNvSpPr/>
                      <wps:spPr>
                        <a:xfrm>
                          <a:off x="0" y="0"/>
                          <a:ext cx="3672840" cy="3505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D353BF5" id="Rectangle 1" o:spid="_x0000_s1026" style="position:absolute;margin-left:38.4pt;margin-top:1.5pt;width:289.2pt;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" fillcolor="#4472c4 [3204]" strokecolor="#09101d [484]" strokeweight="1pt"/>
            </w:pict>
          </mc:Fallback>
        </mc:AlternateContent>
      </w:r>
      <w:r w:rsidR="006A43D6" w:rsidRPr="006A43D6">
        <w:t>"{\"success\":true,\"data\":{\"access_token\":\"503dda40-bfc9-4d2d-9746-a018521089ef\",\"expires_in\":3,\"token_type\":\"api\"},\"statusCode\":200}"</w:t>
      </w:r>
    </w:p>
    <w:p w14:paraId="593B3DA7" w14:textId="7F551B09" w:rsidR="00E6589E" w:rsidRDefault="00E6589E" w:rsidP="00E6589E"/>
    <w:p w14:paraId="49F0BEEC" w14:textId="0EED41E9" w:rsidR="00CE40AE" w:rsidRDefault="00CE40AE" w:rsidP="006B4F0B">
      <w:pPr>
        <w:pStyle w:val="Heading3"/>
      </w:pPr>
      <w:bookmarkStart w:id="18" w:name="_Toc166596496"/>
      <w:r>
        <w:t>Failure Response Body</w:t>
      </w:r>
      <w:bookmarkEnd w:id="18"/>
    </w:p>
    <w:p w14:paraId="319AEB51" w14:textId="1C59ACB2" w:rsidR="006A43D6" w:rsidRPr="006A43D6" w:rsidRDefault="006A43D6" w:rsidP="006B4F0B">
      <w:pPr>
        <w:pStyle w:val="BodyParagraphJustified"/>
      </w:pPr>
      <w:r>
        <w:t>The following is an error message (failure response) for not having the specified application in the specified organization in the platform.</w:t>
      </w:r>
    </w:p>
    <w:p w14:paraId="526F286E" w14:textId="77777777" w:rsidR="006A43D6" w:rsidRDefault="006A43D6" w:rsidP="006A43D6">
      <w:pPr>
        <w:pStyle w:val="Codesnippet1"/>
      </w:pPr>
      <w:r>
        <w:t>{</w:t>
      </w:r>
    </w:p>
    <w:p w14:paraId="0D6ED3FD" w14:textId="26D7D344" w:rsidR="006A43D6" w:rsidRDefault="00E01C79" w:rsidP="006A43D6">
      <w:pPr>
        <w:pStyle w:val="Codesnippet1"/>
      </w:pPr>
      <w:r>
        <w:rPr>
          <w:noProof/>
        </w:rPr>
        <mc:AlternateContent>
          <mc:Choice Requires="wps">
            <w:drawing>
              <wp:anchor distT="0" distB="0" distL="114300" distR="114300" simplePos="0" relativeHeight="251665408" behindDoc="0" locked="0" layoutInCell="1" allowOverlap="1" wp14:anchorId="7B11D6FB" wp14:editId="1C3BAC97">
                <wp:simplePos x="0" y="0"/>
                <wp:positionH relativeFrom="column">
                  <wp:posOffset>1118235</wp:posOffset>
                </wp:positionH>
                <wp:positionV relativeFrom="paragraph">
                  <wp:posOffset>168275</wp:posOffset>
                </wp:positionV>
                <wp:extent cx="3223260" cy="1813560"/>
                <wp:effectExtent l="0" t="0" r="15240" b="15240"/>
                <wp:wrapNone/>
                <wp:docPr id="1970627754" name="Rectangle 1"/>
                <wp:cNvGraphicFramePr/>
                <a:graphic xmlns:a="http://schemas.openxmlformats.org/drawingml/2006/main">
                  <a:graphicData uri="http://schemas.microsoft.com/office/word/2010/wordprocessingShape">
                    <wps:wsp>
                      <wps:cNvSpPr/>
                      <wps:spPr>
                        <a:xfrm>
                          <a:off x="0" y="0"/>
                          <a:ext cx="3223260" cy="1813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D71D41E" id="Rectangle 1" o:spid="_x0000_s1026" style="position:absolute;margin-left:88.05pt;margin-top:13.25pt;width:253.8pt;height:14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" fillcolor="#4472c4 [3204]" strokecolor="#09101d [484]" strokeweight="1pt"/>
            </w:pict>
          </mc:Fallback>
        </mc:AlternateContent>
      </w:r>
      <w:r w:rsidR="006A43D6">
        <w:t xml:space="preserve">    "success": false,</w:t>
      </w:r>
    </w:p>
    <w:p w14:paraId="6FC74415" w14:textId="6B5494A8" w:rsidR="006A43D6" w:rsidRDefault="006A43D6" w:rsidP="006A43D6">
      <w:pPr>
        <w:pStyle w:val="Codesnippet1"/>
      </w:pPr>
      <w:r>
        <w:t xml:space="preserve">    "requestIdentifier": null,</w:t>
      </w:r>
    </w:p>
    <w:p w14:paraId="4A8BDC27" w14:textId="7683749C" w:rsidR="006A43D6" w:rsidRDefault="006A43D6" w:rsidP="006A43D6">
      <w:pPr>
        <w:pStyle w:val="Codesnippet1"/>
      </w:pPr>
      <w:r>
        <w:t xml:space="preserve">    "errors": [</w:t>
      </w:r>
    </w:p>
    <w:p w14:paraId="7289AE30" w14:textId="26E55C76" w:rsidR="006A43D6" w:rsidRDefault="006A43D6" w:rsidP="006A43D6">
      <w:pPr>
        <w:pStyle w:val="Codesnippet1"/>
      </w:pPr>
      <w:r>
        <w:t xml:space="preserve">        {</w:t>
      </w:r>
    </w:p>
    <w:p w14:paraId="26EC6877" w14:textId="52A7C98A" w:rsidR="006A43D6" w:rsidRDefault="006A43D6" w:rsidP="006A43D6">
      <w:pPr>
        <w:pStyle w:val="Codesnippet1"/>
      </w:pPr>
      <w:r>
        <w:t xml:space="preserve">            "title": "Error Messages",</w:t>
      </w:r>
    </w:p>
    <w:p w14:paraId="56706EFA" w14:textId="655C24B6" w:rsidR="006A43D6" w:rsidRDefault="006A43D6" w:rsidP="006A43D6">
      <w:pPr>
        <w:pStyle w:val="Codesnippet1"/>
      </w:pPr>
      <w:r>
        <w:t xml:space="preserve">            "messages": [</w:t>
      </w:r>
    </w:p>
    <w:p w14:paraId="325E4D2E" w14:textId="77777777" w:rsidR="006A43D6" w:rsidRDefault="006A43D6" w:rsidP="006A43D6">
      <w:pPr>
        <w:pStyle w:val="Codesnippet1"/>
      </w:pPr>
      <w:r>
        <w:t xml:space="preserve">                "Webservice LookUp Failed[application (TestApp) not-found-or-not-active]"</w:t>
      </w:r>
    </w:p>
    <w:p w14:paraId="66C3A7D0" w14:textId="77777777" w:rsidR="006A43D6" w:rsidRDefault="006A43D6" w:rsidP="006A43D6">
      <w:pPr>
        <w:pStyle w:val="Codesnippet1"/>
      </w:pPr>
      <w:r>
        <w:t xml:space="preserve">            ]</w:t>
      </w:r>
    </w:p>
    <w:p w14:paraId="7B09C90D" w14:textId="77777777" w:rsidR="006A43D6" w:rsidRDefault="006A43D6" w:rsidP="006A43D6">
      <w:pPr>
        <w:pStyle w:val="Codesnippet1"/>
      </w:pPr>
      <w:r>
        <w:t xml:space="preserve">        }</w:t>
      </w:r>
    </w:p>
    <w:p w14:paraId="4172E68B" w14:textId="77777777" w:rsidR="006A43D6" w:rsidRDefault="006A43D6" w:rsidP="006A43D6">
      <w:pPr>
        <w:pStyle w:val="Codesnippet1"/>
      </w:pPr>
      <w:r>
        <w:t xml:space="preserve">    ],</w:t>
      </w:r>
    </w:p>
    <w:p w14:paraId="70032ED8" w14:textId="77777777" w:rsidR="006A43D6" w:rsidRDefault="006A43D6" w:rsidP="006A43D6">
      <w:pPr>
        <w:pStyle w:val="Codesnippet1"/>
      </w:pPr>
      <w:r>
        <w:t xml:space="preserve">    "statusCode": 500</w:t>
      </w:r>
    </w:p>
    <w:p w14:paraId="56FD082D" w14:textId="45291831" w:rsidR="00CE40AE" w:rsidRPr="00CE40AE" w:rsidRDefault="006A43D6" w:rsidP="006A43D6">
      <w:pPr>
        <w:pStyle w:val="Codesnippet1"/>
      </w:pPr>
      <w:r>
        <w:t>}</w:t>
      </w:r>
    </w:p>
    <w:p w14:paraId="39C1DB4F" w14:textId="4102E75B" w:rsidR="006F5F91" w:rsidRDefault="00EE3CA1" w:rsidP="006B4F0B">
      <w:pPr>
        <w:pStyle w:val="Heading3"/>
      </w:pPr>
      <w:bookmarkStart w:id="19" w:name="_Toc166596497"/>
      <w:r>
        <w:t>cURL</w:t>
      </w:r>
      <w:bookmarkEnd w:id="19"/>
    </w:p>
    <w:p w14:paraId="68EB1E3E" w14:textId="0403EEDF" w:rsidR="006A43D6" w:rsidRDefault="008C7350" w:rsidP="006A43D6">
      <w:pPr>
        <w:pStyle w:val="Codesnippet1"/>
      </w:pPr>
      <w:r>
        <w:rPr>
          <w:noProof/>
        </w:rPr>
        <mc:AlternateContent>
          <mc:Choice Requires="wps">
            <w:drawing>
              <wp:anchor distT="0" distB="0" distL="114300" distR="114300" simplePos="0" relativeHeight="251667456" behindDoc="0" locked="0" layoutInCell="1" allowOverlap="1" wp14:anchorId="0399AF65" wp14:editId="67683676">
                <wp:simplePos x="0" y="0"/>
                <wp:positionH relativeFrom="column">
                  <wp:posOffset>619760</wp:posOffset>
                </wp:positionH>
                <wp:positionV relativeFrom="paragraph">
                  <wp:posOffset>212725</wp:posOffset>
                </wp:positionV>
                <wp:extent cx="3970020" cy="2225040"/>
                <wp:effectExtent l="0" t="0" r="11430" b="22860"/>
                <wp:wrapNone/>
                <wp:docPr id="699538858" name="Rectangle 1"/>
                <wp:cNvGraphicFramePr/>
                <a:graphic xmlns:a="http://schemas.openxmlformats.org/drawingml/2006/main">
                  <a:graphicData uri="http://schemas.microsoft.com/office/word/2010/wordprocessingShape">
                    <wps:wsp>
                      <wps:cNvSpPr/>
                      <wps:spPr>
                        <a:xfrm>
                          <a:off x="0" y="0"/>
                          <a:ext cx="3970020" cy="2225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73684D8" id="Rectangle 1" o:spid="_x0000_s1026" style="position:absolute;margin-left:48.8pt;margin-top:16.75pt;width:312.6pt;height:17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" fillcolor="#4472c4 [3204]" strokecolor="#09101d [484]" strokeweight="1pt"/>
            </w:pict>
          </mc:Fallback>
        </mc:AlternateContent>
      </w:r>
      <w:r w:rsidR="006A43D6">
        <w:t>curl --location 'http://</w:t>
      </w:r>
      <w:r w:rsidR="007C0567" w:rsidRPr="00427F42">
        <w:rPr>
          <w:rStyle w:val="BodyBold"/>
        </w:rPr>
        <w:t>{domain_name}</w:t>
      </w:r>
      <w:r w:rsidR="006A43D6">
        <w:t>/nbt-qengine-service/web-service-lookup/webServiceLookupByName' \</w:t>
      </w:r>
    </w:p>
    <w:p w14:paraId="1EF42B7C" w14:textId="3741268A" w:rsidR="006A43D6" w:rsidRDefault="006A43D6" w:rsidP="006A43D6">
      <w:pPr>
        <w:pStyle w:val="Codesnippet1"/>
      </w:pPr>
      <w:r>
        <w:t>--header 'Content-Type: application/json' \</w:t>
      </w:r>
    </w:p>
    <w:p w14:paraId="1834EA4C" w14:textId="3AFBF194" w:rsidR="006A43D6" w:rsidRDefault="006A43D6" w:rsidP="006A43D6">
      <w:pPr>
        <w:pStyle w:val="Codesnippet1"/>
      </w:pPr>
      <w:r>
        <w:t>--header 'access_token: 35fae748-5f4b-4797-9f24-c4f5128abb26' \</w:t>
      </w:r>
    </w:p>
    <w:p w14:paraId="410D2C91" w14:textId="4FD266D2" w:rsidR="006A43D6" w:rsidRDefault="006A43D6" w:rsidP="006A43D6">
      <w:pPr>
        <w:pStyle w:val="Codesnippet1"/>
      </w:pPr>
      <w:r>
        <w:t>--header 'Cookie: JSESSIONID=9954543DAE59E6810561331DD3A25CDD.worker1; COOKIE_SUPPORT=true; GUEST_LANGUAGE_ID=en_US; JSESSIONID=B029FABDE0E02E3C0F24B6A7BAC901B6.worker1' \</w:t>
      </w:r>
    </w:p>
    <w:p w14:paraId="3173910A" w14:textId="77777777" w:rsidR="006A43D6" w:rsidRDefault="006A43D6" w:rsidP="006A43D6">
      <w:pPr>
        <w:pStyle w:val="Codesnippet1"/>
      </w:pPr>
      <w:r>
        <w:t>--data '{</w:t>
      </w:r>
    </w:p>
    <w:p w14:paraId="399008B8" w14:textId="55A43004" w:rsidR="006A43D6" w:rsidRDefault="006A43D6" w:rsidP="006A43D6">
      <w:pPr>
        <w:pStyle w:val="Codesnippet1"/>
      </w:pPr>
      <w:r>
        <w:t xml:space="preserve">    "organizationId": 36607,</w:t>
      </w:r>
    </w:p>
    <w:p w14:paraId="65AB5DBF" w14:textId="77777777" w:rsidR="006A43D6" w:rsidRDefault="006A43D6" w:rsidP="006A43D6">
      <w:pPr>
        <w:pStyle w:val="Codesnippet1"/>
      </w:pPr>
      <w:r>
        <w:t xml:space="preserve">    "userId":54554,</w:t>
      </w:r>
    </w:p>
    <w:p w14:paraId="7A385F98" w14:textId="77777777" w:rsidR="006A43D6" w:rsidRDefault="006A43D6" w:rsidP="006A43D6">
      <w:pPr>
        <w:pStyle w:val="Codesnippet1"/>
      </w:pPr>
      <w:r>
        <w:t xml:space="preserve">    "applicationName": "AppKR",</w:t>
      </w:r>
    </w:p>
    <w:p w14:paraId="5FB84A0B" w14:textId="32087836" w:rsidR="006A43D6" w:rsidRDefault="006A43D6" w:rsidP="006A43D6">
      <w:pPr>
        <w:pStyle w:val="Codesnippet1"/>
      </w:pPr>
      <w:r>
        <w:t xml:space="preserve">    "workflowName": "WebServiceCall_ByLookupAPI",</w:t>
      </w:r>
    </w:p>
    <w:p w14:paraId="3BFD83B4" w14:textId="77777777" w:rsidR="006A43D6" w:rsidRDefault="006A43D6" w:rsidP="006A43D6">
      <w:pPr>
        <w:pStyle w:val="Codesnippet1"/>
      </w:pPr>
      <w:r>
        <w:t xml:space="preserve">    "webServiceName": "Service_SignIn",</w:t>
      </w:r>
    </w:p>
    <w:p w14:paraId="07B265F6" w14:textId="7209FB8B" w:rsidR="006A43D6" w:rsidRDefault="006A43D6" w:rsidP="006A43D6">
      <w:pPr>
        <w:pStyle w:val="Codesnippet1"/>
      </w:pPr>
      <w:r>
        <w:t xml:space="preserve">    "cacheVariables": [{"name":"</w:t>
      </w:r>
      <w:r w:rsidR="007C0567">
        <w:t>email</w:t>
      </w:r>
      <w:r>
        <w:t>","value":"</w:t>
      </w:r>
      <w:r w:rsidR="007C0567" w:rsidRPr="007C0567">
        <w:t>name@platform.com</w:t>
      </w:r>
      <w:r>
        <w:t>"}]</w:t>
      </w:r>
    </w:p>
    <w:p w14:paraId="7FE8BBD7" w14:textId="761E203E" w:rsidR="006F5F91" w:rsidRDefault="006A43D6" w:rsidP="006A43D6">
      <w:pPr>
        <w:pStyle w:val="Codesnippet1"/>
      </w:pPr>
      <w:r>
        <w:t>}'</w:t>
      </w:r>
    </w:p>
    <w:p w14:paraId="6152C8CF" w14:textId="6636D737" w:rsidR="003F02AF" w:rsidRDefault="003F02AF" w:rsidP="006B4F0B">
      <w:pPr>
        <w:pStyle w:val="Heading2"/>
      </w:pPr>
      <w:bookmarkStart w:id="20" w:name="_Toc166596498"/>
      <w:r>
        <w:lastRenderedPageBreak/>
        <w:t>Example</w:t>
      </w:r>
      <w:bookmarkEnd w:id="20"/>
    </w:p>
    <w:p w14:paraId="08048942" w14:textId="1294A9CE" w:rsidR="003F02AF" w:rsidRDefault="006B4F0B" w:rsidP="006B4F0B">
      <w:pPr>
        <w:pStyle w:val="BodyParagraphJustified"/>
      </w:pPr>
      <w:r>
        <w:t>Follow the steps below for g</w:t>
      </w:r>
      <w:r w:rsidR="003F02AF">
        <w:t>etting Variable value from DB</w:t>
      </w:r>
      <w:r>
        <w:t xml:space="preserve"> for the execution of webservice API</w:t>
      </w:r>
      <w:r w:rsidR="003F02AF">
        <w:t>.</w:t>
      </w:r>
    </w:p>
    <w:p w14:paraId="428EECEA" w14:textId="54008C4F" w:rsidR="003F02AF" w:rsidRDefault="003F02AF" w:rsidP="006B4F0B">
      <w:pPr>
        <w:pStyle w:val="BodyParagraphJustified"/>
      </w:pPr>
    </w:p>
    <w:p w14:paraId="6C3749D4" w14:textId="29A5E1BA" w:rsidR="003F02AF" w:rsidRDefault="003F02AF" w:rsidP="006B4F0B">
      <w:pPr>
        <w:pStyle w:val="EIQSteps"/>
      </w:pPr>
      <w:r>
        <w:t>Create a Database script entity of type DB Lookup for fetching a desired output at runtime.</w:t>
      </w:r>
    </w:p>
    <w:p w14:paraId="4C88FB7B" w14:textId="77777777" w:rsidR="006B4F0B" w:rsidRDefault="003F02AF" w:rsidP="006B4F0B">
      <w:pPr>
        <w:pStyle w:val="PictureFull"/>
        <w:framePr w:wrap="notBeside"/>
      </w:pPr>
      <w:r w:rsidRPr="003F02AF">
        <w:rPr>
          <w:noProof/>
          <w:lang w:val="en-IN" w:eastAsia="en-IN"/>
        </w:rPr>
        <w:drawing>
          <wp:inline distT="0" distB="0" distL="0" distR="0" wp14:anchorId="46FF8D66" wp14:editId="19053968">
            <wp:extent cx="5730989"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4492"/>
                    <a:stretch/>
                  </pic:blipFill>
                  <pic:spPr bwMode="auto">
                    <a:xfrm>
                      <a:off x="0" y="0"/>
                      <a:ext cx="5731510" cy="1304133"/>
                    </a:xfrm>
                    <a:prstGeom prst="rect">
                      <a:avLst/>
                    </a:prstGeom>
                    <a:ln>
                      <a:noFill/>
                    </a:ln>
                    <a:extLst>
                      <a:ext uri="{53640926-AAD7-44D8-BBD7-CCE9431645EC}">
                        <a14:shadowObscured xmlns:a14="http://schemas.microsoft.com/office/drawing/2010/main"/>
                      </a:ext>
                    </a:extLst>
                  </pic:spPr>
                </pic:pic>
              </a:graphicData>
            </a:graphic>
          </wp:inline>
        </w:drawing>
      </w:r>
    </w:p>
    <w:p w14:paraId="7BB2A1BF" w14:textId="3A491E94" w:rsidR="003F02AF" w:rsidRDefault="006B4F0B" w:rsidP="006B4F0B">
      <w:pPr>
        <w:pStyle w:val="Caption"/>
        <w:framePr w:wrap="notBeside"/>
      </w:pPr>
      <w:r>
        <w:t xml:space="preserve">Figure </w:t>
      </w:r>
      <w:fldSimple w:instr=" STYLEREF 1 \s ">
        <w:r w:rsidR="005662C9">
          <w:rPr>
            <w:noProof/>
          </w:rPr>
          <w:t>2</w:t>
        </w:r>
      </w:fldSimple>
      <w:r>
        <w:t>.</w:t>
      </w:r>
      <w:fldSimple w:instr=" SEQ Figure \* ARABIC \s 1 ">
        <w:r w:rsidR="005662C9">
          <w:rPr>
            <w:noProof/>
          </w:rPr>
          <w:t>1</w:t>
        </w:r>
      </w:fldSimple>
      <w:r>
        <w:t>: DB Lookup Query for the Database script</w:t>
      </w:r>
    </w:p>
    <w:p w14:paraId="5B8F40CF" w14:textId="65C91104" w:rsidR="003F02AF" w:rsidRDefault="003F02AF" w:rsidP="006B4F0B">
      <w:pPr>
        <w:pStyle w:val="EIQSteps"/>
      </w:pPr>
      <w:r>
        <w:t>Create a variable. Configure the DB Lookup to the variable</w:t>
      </w:r>
      <w:r w:rsidR="006B4F0B">
        <w:t xml:space="preserve"> by selecting</w:t>
      </w:r>
      <w:r>
        <w:t xml:space="preserve"> the Database script created.</w:t>
      </w:r>
    </w:p>
    <w:p w14:paraId="325D91BD" w14:textId="77777777" w:rsidR="006B4F0B" w:rsidRDefault="003F02AF" w:rsidP="006B4F0B">
      <w:pPr>
        <w:pStyle w:val="PictureFull"/>
        <w:framePr w:wrap="notBeside"/>
      </w:pPr>
      <w:r w:rsidRPr="003F02AF">
        <w:rPr>
          <w:noProof/>
          <w:lang w:val="en-IN" w:eastAsia="en-IN"/>
        </w:rPr>
        <w:drawing>
          <wp:inline distT="0" distB="0" distL="0" distR="0" wp14:anchorId="3F4F6C2F" wp14:editId="145F91DE">
            <wp:extent cx="2743200" cy="494690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3200" cy="4946904"/>
                    </a:xfrm>
                    <a:prstGeom prst="rect">
                      <a:avLst/>
                    </a:prstGeom>
                  </pic:spPr>
                </pic:pic>
              </a:graphicData>
            </a:graphic>
          </wp:inline>
        </w:drawing>
      </w:r>
    </w:p>
    <w:p w14:paraId="3DCF1A1D" w14:textId="735DD296" w:rsidR="003F02AF" w:rsidRDefault="006B4F0B" w:rsidP="006B4F0B">
      <w:pPr>
        <w:pStyle w:val="Caption"/>
        <w:framePr w:wrap="notBeside"/>
      </w:pPr>
      <w:r>
        <w:t xml:space="preserve">Figure </w:t>
      </w:r>
      <w:fldSimple w:instr=" STYLEREF 1 \s ">
        <w:r w:rsidR="005662C9">
          <w:rPr>
            <w:noProof/>
          </w:rPr>
          <w:t>2</w:t>
        </w:r>
      </w:fldSimple>
      <w:r>
        <w:t>.</w:t>
      </w:r>
      <w:fldSimple w:instr=" SEQ Figure \* ARABIC \s 1 ">
        <w:r w:rsidR="005662C9">
          <w:rPr>
            <w:noProof/>
          </w:rPr>
          <w:t>2</w:t>
        </w:r>
      </w:fldSimple>
      <w:r>
        <w:t>: Creating a variable - Selecting DB Lookup and mapping database script to the variable</w:t>
      </w:r>
    </w:p>
    <w:p w14:paraId="51A1039A" w14:textId="10E1EFA6" w:rsidR="003F02AF" w:rsidRDefault="003F02AF" w:rsidP="006B4F0B">
      <w:pPr>
        <w:pStyle w:val="EIQSteps"/>
      </w:pPr>
      <w:r>
        <w:lastRenderedPageBreak/>
        <w:t>Create a Webservice entity and provide the required configuration details. The Database script entity and webservice entity must be in the same process flow. The body of the webservice detail (payload) may have process variables.</w:t>
      </w:r>
    </w:p>
    <w:p w14:paraId="255BE4E0" w14:textId="77777777" w:rsidR="006B4F0B" w:rsidRDefault="006B4F0B" w:rsidP="006B4F0B">
      <w:pPr>
        <w:pStyle w:val="PictureFull"/>
        <w:framePr w:wrap="notBeside"/>
      </w:pPr>
      <w:r w:rsidRPr="006B4F0B">
        <w:rPr>
          <w:noProof/>
          <w:lang w:val="en-IN" w:eastAsia="en-IN"/>
        </w:rPr>
        <w:drawing>
          <wp:inline distT="0" distB="0" distL="0" distR="0" wp14:anchorId="7EA282FC" wp14:editId="5ADE52F1">
            <wp:extent cx="5731510" cy="25946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94610"/>
                    </a:xfrm>
                    <a:prstGeom prst="rect">
                      <a:avLst/>
                    </a:prstGeom>
                  </pic:spPr>
                </pic:pic>
              </a:graphicData>
            </a:graphic>
          </wp:inline>
        </w:drawing>
      </w:r>
    </w:p>
    <w:p w14:paraId="1E50C92E" w14:textId="7507791B" w:rsidR="003F02AF" w:rsidRDefault="006B4F0B" w:rsidP="006B4F0B">
      <w:pPr>
        <w:pStyle w:val="Caption"/>
        <w:framePr w:wrap="notBeside"/>
      </w:pPr>
      <w:r>
        <w:t xml:space="preserve">Figure </w:t>
      </w:r>
      <w:fldSimple w:instr=" STYLEREF 1 \s ">
        <w:r w:rsidR="005662C9">
          <w:rPr>
            <w:noProof/>
          </w:rPr>
          <w:t>2</w:t>
        </w:r>
      </w:fldSimple>
      <w:r>
        <w:t>.</w:t>
      </w:r>
      <w:fldSimple w:instr=" SEQ Figure \* ARABIC \s 1 ">
        <w:r w:rsidR="005662C9">
          <w:rPr>
            <w:noProof/>
          </w:rPr>
          <w:t>3</w:t>
        </w:r>
      </w:fldSimple>
      <w:r>
        <w:t xml:space="preserve">: Creating webservice entity with the necessary variables as per </w:t>
      </w:r>
      <w:r w:rsidR="002A2AF3">
        <w:t>requirement</w:t>
      </w:r>
    </w:p>
    <w:p w14:paraId="2FEF388F" w14:textId="77777777" w:rsidR="006B4F0B" w:rsidRDefault="006B4F0B" w:rsidP="006B4F0B">
      <w:pPr>
        <w:pStyle w:val="EIQSteps"/>
      </w:pPr>
      <w:r>
        <w:t>Create a valid process flow and deploy it. It is not necessary to include any specific activity as part of this process flow. It can be any simple flow.</w:t>
      </w:r>
    </w:p>
    <w:p w14:paraId="07599D3F" w14:textId="77777777" w:rsidR="006B4F0B" w:rsidRDefault="006B4F0B" w:rsidP="006B4F0B">
      <w:pPr>
        <w:pStyle w:val="PictureFull"/>
        <w:framePr w:wrap="notBeside"/>
      </w:pPr>
      <w:r w:rsidRPr="003F02AF">
        <w:rPr>
          <w:noProof/>
          <w:lang w:val="en-IN" w:eastAsia="en-IN"/>
        </w:rPr>
        <w:drawing>
          <wp:inline distT="0" distB="0" distL="0" distR="0" wp14:anchorId="4A871431" wp14:editId="3101AB19">
            <wp:extent cx="5731510" cy="253646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9064"/>
                    <a:stretch/>
                  </pic:blipFill>
                  <pic:spPr bwMode="auto">
                    <a:xfrm>
                      <a:off x="0" y="0"/>
                      <a:ext cx="5731510" cy="2536466"/>
                    </a:xfrm>
                    <a:prstGeom prst="rect">
                      <a:avLst/>
                    </a:prstGeom>
                    <a:ln>
                      <a:noFill/>
                    </a:ln>
                    <a:extLst>
                      <a:ext uri="{53640926-AAD7-44D8-BBD7-CCE9431645EC}">
                        <a14:shadowObscured xmlns:a14="http://schemas.microsoft.com/office/drawing/2010/main"/>
                      </a:ext>
                    </a:extLst>
                  </pic:spPr>
                </pic:pic>
              </a:graphicData>
            </a:graphic>
          </wp:inline>
        </w:drawing>
      </w:r>
    </w:p>
    <w:p w14:paraId="13F21E74" w14:textId="102E9F3E" w:rsidR="006B4F0B" w:rsidRDefault="006B4F0B" w:rsidP="006B4F0B">
      <w:pPr>
        <w:pStyle w:val="Caption"/>
        <w:framePr w:wrap="notBeside"/>
      </w:pPr>
      <w:r>
        <w:t xml:space="preserve">Figure </w:t>
      </w:r>
      <w:fldSimple w:instr=" STYLEREF 1 \s ">
        <w:r w:rsidR="005662C9">
          <w:rPr>
            <w:noProof/>
          </w:rPr>
          <w:t>2</w:t>
        </w:r>
      </w:fldSimple>
      <w:r>
        <w:t>.</w:t>
      </w:r>
      <w:fldSimple w:instr=" SEQ Figure \* ARABIC \s 1 ">
        <w:r w:rsidR="005662C9">
          <w:rPr>
            <w:noProof/>
          </w:rPr>
          <w:t>4</w:t>
        </w:r>
      </w:fldSimple>
      <w:r>
        <w:t>: Process flow</w:t>
      </w:r>
    </w:p>
    <w:p w14:paraId="0B26ED32" w14:textId="30B6119A" w:rsidR="003F02AF" w:rsidRDefault="003F02AF" w:rsidP="006B4F0B">
      <w:pPr>
        <w:pStyle w:val="EIQSteps"/>
      </w:pPr>
      <w:r>
        <w:t>Execute the webserviceLookupByName API</w:t>
      </w:r>
      <w:r w:rsidR="006B4F0B">
        <w:t>.</w:t>
      </w:r>
    </w:p>
    <w:p w14:paraId="30B43123" w14:textId="15233388" w:rsidR="006B4F0B" w:rsidRDefault="00B02479" w:rsidP="006B4F0B">
      <w:pPr>
        <w:pStyle w:val="BodyParagraphJustified"/>
      </w:pPr>
      <w:r>
        <w:t>T</w:t>
      </w:r>
      <w:r w:rsidR="006B4F0B">
        <w:t>he API execution order is as follows:</w:t>
      </w:r>
    </w:p>
    <w:p w14:paraId="20D0E1D2" w14:textId="5378992B" w:rsidR="006B4F0B" w:rsidRDefault="006B4F0B" w:rsidP="006B4F0B">
      <w:pPr>
        <w:pStyle w:val="EIQSteps"/>
        <w:numPr>
          <w:ilvl w:val="0"/>
          <w:numId w:val="31"/>
        </w:numPr>
      </w:pPr>
      <w:r>
        <w:t>Variables entities are identified.</w:t>
      </w:r>
    </w:p>
    <w:p w14:paraId="0DF24F54" w14:textId="0CCF2A3A" w:rsidR="006B4F0B" w:rsidRDefault="006B4F0B" w:rsidP="006B4F0B">
      <w:pPr>
        <w:pStyle w:val="EIQSteps"/>
      </w:pPr>
      <w:r>
        <w:t>Database script is executed. Result set is stored in the variable to which the DB lookup is configured.</w:t>
      </w:r>
    </w:p>
    <w:p w14:paraId="3C652FA5" w14:textId="574EFE53" w:rsidR="006B4F0B" w:rsidRDefault="006B4F0B" w:rsidP="006B4F0B">
      <w:pPr>
        <w:pStyle w:val="EIQSteps"/>
      </w:pPr>
      <w:r>
        <w:t xml:space="preserve">Webservice </w:t>
      </w:r>
      <w:r w:rsidR="002A2AF3">
        <w:t>entity</w:t>
      </w:r>
      <w:r>
        <w:t xml:space="preserve"> is executed. The variables in the webservice entity is resolved by taking the values from the variables.</w:t>
      </w:r>
    </w:p>
    <w:p w14:paraId="2A77E44F" w14:textId="77777777" w:rsidR="006B4F0B" w:rsidRPr="00CE40AE" w:rsidRDefault="006B4F0B" w:rsidP="006B4F0B">
      <w:pPr>
        <w:pStyle w:val="BodyParagraphJustified"/>
      </w:pPr>
    </w:p>
    <w:sectPr w:rsidR="006B4F0B" w:rsidRPr="00CE40AE" w:rsidSect="00BE6FAE">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6C69E" w14:textId="77777777" w:rsidR="003D34E4" w:rsidRDefault="003D34E4" w:rsidP="004B3C9E">
      <w:pPr>
        <w:spacing w:after="0"/>
      </w:pPr>
      <w:r>
        <w:separator/>
      </w:r>
    </w:p>
  </w:endnote>
  <w:endnote w:type="continuationSeparator" w:id="0">
    <w:p w14:paraId="38BB60FE" w14:textId="77777777" w:rsidR="003D34E4" w:rsidRDefault="003D34E4" w:rsidP="004B3C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Segoe MDL2 Asset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835"/>
      <w:gridCol w:w="2176"/>
    </w:tblGrid>
    <w:tr w:rsidR="00C937AA" w:rsidRPr="004B3C9E" w14:paraId="304D8D71" w14:textId="77777777" w:rsidTr="00F92181">
      <w:tc>
        <w:tcPr>
          <w:tcW w:w="3005" w:type="dxa"/>
          <w:vAlign w:val="center"/>
        </w:tcPr>
        <w:p w14:paraId="46861982" w14:textId="66F6A5A0" w:rsidR="00C937AA" w:rsidRPr="004B3C9E" w:rsidRDefault="00BE6FAE" w:rsidP="006B4F0B">
          <w:pPr>
            <w:pStyle w:val="Footer"/>
          </w:pPr>
          <w:fldSimple w:instr=" STYLEREF  Title2  \* MERGEFORMAT ">
            <w:r>
              <w:rPr>
                <w:noProof/>
              </w:rPr>
              <w:t>API Doc</w:t>
            </w:r>
          </w:fldSimple>
        </w:p>
      </w:tc>
      <w:tc>
        <w:tcPr>
          <w:tcW w:w="3835" w:type="dxa"/>
        </w:tcPr>
        <w:p w14:paraId="218D69EB" w14:textId="7B7F30D4" w:rsidR="00C937AA" w:rsidRPr="004B3C9E" w:rsidRDefault="00BE6FAE" w:rsidP="006B4F0B">
          <w:pPr>
            <w:pStyle w:val="Footer"/>
          </w:pPr>
          <w:fldSimple w:instr=" STYLEREF  Title3  \* MERGEFORMAT ">
            <w:r>
              <w:rPr>
                <w:noProof/>
              </w:rPr>
              <w:t>Webservice APIs</w:t>
            </w:r>
          </w:fldSimple>
        </w:p>
      </w:tc>
      <w:tc>
        <w:tcPr>
          <w:tcW w:w="2176" w:type="dxa"/>
        </w:tcPr>
        <w:sdt>
          <w:sdtPr>
            <w:id w:val="1997062053"/>
            <w:docPartObj>
              <w:docPartGallery w:val="Page Numbers (Top of Page)"/>
              <w:docPartUnique/>
            </w:docPartObj>
          </w:sdtPr>
          <w:sdtContent>
            <w:p w14:paraId="4925201B" w14:textId="4B83312F" w:rsidR="00C937AA" w:rsidRPr="004B3C9E" w:rsidRDefault="00C937AA" w:rsidP="006B4F0B">
              <w:pPr>
                <w:pStyle w:val="Footer"/>
              </w:pPr>
              <w:r>
                <w:fldChar w:fldCharType="begin"/>
              </w:r>
              <w:r>
                <w:instrText xml:space="preserve"> PAGE   \* MERGEFORMAT </w:instrText>
              </w:r>
              <w:r>
                <w:fldChar w:fldCharType="separate"/>
              </w:r>
              <w:r>
                <w:rPr>
                  <w:noProof/>
                </w:rPr>
                <w:t>iv</w:t>
              </w:r>
              <w:r>
                <w:rPr>
                  <w:noProof/>
                </w:rPr>
                <w:fldChar w:fldCharType="end"/>
              </w:r>
            </w:p>
          </w:sdtContent>
        </w:sdt>
      </w:tc>
    </w:tr>
  </w:tbl>
  <w:p w14:paraId="2A37F587" w14:textId="77777777" w:rsidR="00C937AA" w:rsidRPr="008E6F13" w:rsidRDefault="00C937AA" w:rsidP="009804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835"/>
      <w:gridCol w:w="2176"/>
    </w:tblGrid>
    <w:tr w:rsidR="00C937AA" w:rsidRPr="004B3C9E" w14:paraId="2D0ADE1B" w14:textId="77777777" w:rsidTr="0061024D">
      <w:tc>
        <w:tcPr>
          <w:tcW w:w="3005" w:type="dxa"/>
          <w:vAlign w:val="center"/>
        </w:tcPr>
        <w:p w14:paraId="3CE0E11D" w14:textId="0FC131A8" w:rsidR="00C937AA" w:rsidRPr="004B3C9E" w:rsidRDefault="00D548A4" w:rsidP="006B4F0B">
          <w:pPr>
            <w:pStyle w:val="Footer"/>
          </w:pPr>
          <w:fldSimple w:instr=" STYLEREF  Title2  \* MERGEFORMAT ">
            <w:r w:rsidR="00800CDC" w:rsidRPr="00800CDC">
              <w:rPr>
                <w:b/>
                <w:bCs/>
                <w:noProof/>
              </w:rPr>
              <w:t>API Doc</w:t>
            </w:r>
          </w:fldSimple>
        </w:p>
      </w:tc>
      <w:tc>
        <w:tcPr>
          <w:tcW w:w="3835" w:type="dxa"/>
        </w:tcPr>
        <w:p w14:paraId="1A28E94F" w14:textId="2874A994" w:rsidR="00C937AA" w:rsidRPr="004B3C9E" w:rsidRDefault="00D548A4" w:rsidP="0061024D">
          <w:pPr>
            <w:pStyle w:val="Footer"/>
            <w:jc w:val="center"/>
          </w:pPr>
          <w:fldSimple w:instr=" STYLEREF  Title3  \* MERGEFORMAT ">
            <w:r w:rsidR="00800CDC" w:rsidRPr="00800CDC">
              <w:rPr>
                <w:b/>
                <w:bCs/>
                <w:noProof/>
              </w:rPr>
              <w:t>Webservice APIs</w:t>
            </w:r>
          </w:fldSimple>
        </w:p>
      </w:tc>
      <w:tc>
        <w:tcPr>
          <w:tcW w:w="2176" w:type="dxa"/>
        </w:tcPr>
        <w:sdt>
          <w:sdtPr>
            <w:id w:val="820621980"/>
            <w:docPartObj>
              <w:docPartGallery w:val="Page Numbers (Top of Page)"/>
              <w:docPartUnique/>
            </w:docPartObj>
          </w:sdtPr>
          <w:sdtContent>
            <w:p w14:paraId="2E8B3206" w14:textId="1D4CD42A" w:rsidR="00C937AA" w:rsidRPr="004B3C9E" w:rsidRDefault="00C937AA" w:rsidP="0061024D">
              <w:pPr>
                <w:pStyle w:val="Footer"/>
                <w:jc w:val="right"/>
              </w:pPr>
              <w:r>
                <w:fldChar w:fldCharType="begin"/>
              </w:r>
              <w:r>
                <w:instrText xml:space="preserve"> PAGE   \* MERGEFORMAT </w:instrText>
              </w:r>
              <w:r>
                <w:fldChar w:fldCharType="separate"/>
              </w:r>
              <w:r w:rsidR="002A2AF3">
                <w:rPr>
                  <w:noProof/>
                </w:rPr>
                <w:t>iii</w:t>
              </w:r>
              <w:r>
                <w:rPr>
                  <w:noProof/>
                </w:rPr>
                <w:fldChar w:fldCharType="end"/>
              </w:r>
            </w:p>
          </w:sdtContent>
        </w:sdt>
      </w:tc>
    </w:tr>
  </w:tbl>
  <w:p w14:paraId="14F7880E" w14:textId="77777777" w:rsidR="00C937AA" w:rsidRDefault="00C937AA" w:rsidP="006B4F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937AA" w:rsidRPr="004B3C9E" w14:paraId="12BB42E3" w14:textId="77777777" w:rsidTr="00CA0242">
      <w:tc>
        <w:tcPr>
          <w:tcW w:w="3005" w:type="dxa"/>
          <w:vAlign w:val="center"/>
        </w:tcPr>
        <w:p w14:paraId="6263CDE3" w14:textId="21A7BA37" w:rsidR="00C937AA" w:rsidRPr="004B3C9E" w:rsidRDefault="005662C9" w:rsidP="006B4F0B">
          <w:pPr>
            <w:pStyle w:val="Footer"/>
          </w:pPr>
          <w:fldSimple w:instr=" STYLEREF  Title2  \* MERGEFORMAT ">
            <w:r>
              <w:rPr>
                <w:noProof/>
              </w:rPr>
              <w:t>API Doc</w:t>
            </w:r>
          </w:fldSimple>
        </w:p>
      </w:tc>
      <w:tc>
        <w:tcPr>
          <w:tcW w:w="3005" w:type="dxa"/>
        </w:tcPr>
        <w:p w14:paraId="29DE5B94" w14:textId="1765AFF1" w:rsidR="00C937AA" w:rsidRPr="004B3C9E" w:rsidRDefault="005662C9" w:rsidP="006B4F0B">
          <w:pPr>
            <w:pStyle w:val="Footer"/>
          </w:pPr>
          <w:fldSimple w:instr=" STYLEREF  Title3  \* MERGEFORMAT ">
            <w:r>
              <w:rPr>
                <w:noProof/>
              </w:rPr>
              <w:t>Webservice APIs</w:t>
            </w:r>
          </w:fldSimple>
        </w:p>
      </w:tc>
      <w:tc>
        <w:tcPr>
          <w:tcW w:w="3006" w:type="dxa"/>
        </w:tcPr>
        <w:sdt>
          <w:sdtPr>
            <w:id w:val="-1700546181"/>
            <w:docPartObj>
              <w:docPartGallery w:val="Page Numbers (Bottom of Page)"/>
              <w:docPartUnique/>
            </w:docPartObj>
          </w:sdtPr>
          <w:sdtContent>
            <w:sdt>
              <w:sdtPr>
                <w:id w:val="-59634360"/>
                <w:docPartObj>
                  <w:docPartGallery w:val="Page Numbers (Top of Page)"/>
                  <w:docPartUnique/>
                </w:docPartObj>
              </w:sdtPr>
              <w:sdtContent>
                <w:p w14:paraId="526BF5A3" w14:textId="71A57A1C" w:rsidR="00C937AA" w:rsidRPr="004B3C9E" w:rsidRDefault="00C937AA" w:rsidP="006B4F0B">
                  <w:pPr>
                    <w:pStyle w:val="Footer"/>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113</w:t>
                    </w:r>
                  </w:fldSimple>
                </w:p>
              </w:sdtContent>
            </w:sdt>
          </w:sdtContent>
        </w:sdt>
      </w:tc>
    </w:tr>
  </w:tbl>
  <w:p w14:paraId="3501BBAF" w14:textId="77777777" w:rsidR="00C937AA" w:rsidRPr="008E6F13" w:rsidRDefault="00C937AA" w:rsidP="008E6F1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600"/>
      <w:gridCol w:w="2716"/>
    </w:tblGrid>
    <w:tr w:rsidR="00C937AA" w:rsidRPr="004B3C9E" w14:paraId="35CB162A" w14:textId="77777777" w:rsidTr="00134262">
      <w:tc>
        <w:tcPr>
          <w:tcW w:w="2700" w:type="dxa"/>
          <w:vAlign w:val="center"/>
        </w:tcPr>
        <w:p w14:paraId="300E6AEB" w14:textId="13B0086B" w:rsidR="00C937AA" w:rsidRPr="004B3C9E" w:rsidRDefault="00D548A4" w:rsidP="006B4F0B">
          <w:pPr>
            <w:pStyle w:val="Footer"/>
          </w:pPr>
          <w:fldSimple w:instr=" STYLEREF  Title2  \* MERGEFORMAT ">
            <w:r w:rsidR="00800CDC" w:rsidRPr="00800CDC">
              <w:rPr>
                <w:b/>
                <w:bCs/>
                <w:noProof/>
              </w:rPr>
              <w:t>API Doc</w:t>
            </w:r>
          </w:fldSimple>
        </w:p>
      </w:tc>
      <w:tc>
        <w:tcPr>
          <w:tcW w:w="3600" w:type="dxa"/>
        </w:tcPr>
        <w:p w14:paraId="34288487" w14:textId="1D7C45E4" w:rsidR="00C937AA" w:rsidRPr="004B3C9E" w:rsidRDefault="00D548A4" w:rsidP="00134262">
          <w:pPr>
            <w:pStyle w:val="Footer"/>
            <w:jc w:val="center"/>
          </w:pPr>
          <w:fldSimple w:instr=" STYLEREF  Title3  \* MERGEFORMAT ">
            <w:r w:rsidR="00800CDC" w:rsidRPr="00800CDC">
              <w:rPr>
                <w:b/>
                <w:bCs/>
                <w:noProof/>
              </w:rPr>
              <w:t>Webservice APIs</w:t>
            </w:r>
          </w:fldSimple>
        </w:p>
      </w:tc>
      <w:tc>
        <w:tcPr>
          <w:tcW w:w="2716" w:type="dxa"/>
        </w:tcPr>
        <w:sdt>
          <w:sdtPr>
            <w:id w:val="1620565253"/>
            <w:docPartObj>
              <w:docPartGallery w:val="Page Numbers (Bottom of Page)"/>
              <w:docPartUnique/>
            </w:docPartObj>
          </w:sdtPr>
          <w:sdtContent>
            <w:sdt>
              <w:sdtPr>
                <w:id w:val="1617952802"/>
                <w:docPartObj>
                  <w:docPartGallery w:val="Page Numbers (Top of Page)"/>
                  <w:docPartUnique/>
                </w:docPartObj>
              </w:sdtPr>
              <w:sdtContent>
                <w:p w14:paraId="1170F747" w14:textId="4BD60743" w:rsidR="00C937AA" w:rsidRPr="004B3C9E" w:rsidRDefault="00C937AA" w:rsidP="00134262">
                  <w:pPr>
                    <w:pStyle w:val="Footer"/>
                    <w:jc w:val="right"/>
                  </w:pPr>
                  <w:r>
                    <w:t xml:space="preserve">Page </w:t>
                  </w:r>
                  <w:r>
                    <w:fldChar w:fldCharType="begin"/>
                  </w:r>
                  <w:r>
                    <w:instrText xml:space="preserve"> PAGE  \* Arabic  \* MERGEFORMAT </w:instrText>
                  </w:r>
                  <w:r>
                    <w:fldChar w:fldCharType="separate"/>
                  </w:r>
                  <w:r w:rsidR="001F7367">
                    <w:rPr>
                      <w:noProof/>
                    </w:rPr>
                    <w:t>9</w:t>
                  </w:r>
                  <w:r>
                    <w:fldChar w:fldCharType="end"/>
                  </w:r>
                  <w:r>
                    <w:t xml:space="preserve"> of </w:t>
                  </w:r>
                  <w:fldSimple w:instr=" NUMPAGES  \* Arabic  \* MERGEFORMAT ">
                    <w:r w:rsidR="001F7367">
                      <w:rPr>
                        <w:noProof/>
                      </w:rPr>
                      <w:t>10</w:t>
                    </w:r>
                  </w:fldSimple>
                </w:p>
              </w:sdtContent>
            </w:sdt>
          </w:sdtContent>
        </w:sdt>
      </w:tc>
    </w:tr>
  </w:tbl>
  <w:p w14:paraId="4B1E2C03" w14:textId="77777777" w:rsidR="00C937AA" w:rsidRPr="008E6F13" w:rsidRDefault="00C937AA" w:rsidP="009804F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565"/>
      <w:gridCol w:w="2446"/>
    </w:tblGrid>
    <w:tr w:rsidR="00C937AA" w:rsidRPr="00EC08B6" w14:paraId="7D89AB9E" w14:textId="77777777" w:rsidTr="0061024D">
      <w:tc>
        <w:tcPr>
          <w:tcW w:w="3005" w:type="dxa"/>
          <w:vAlign w:val="center"/>
        </w:tcPr>
        <w:p w14:paraId="12BBECC1" w14:textId="7A09E840" w:rsidR="00C937AA" w:rsidRPr="00EC08B6" w:rsidRDefault="00D548A4" w:rsidP="006B4F0B">
          <w:pPr>
            <w:pStyle w:val="Footer"/>
          </w:pPr>
          <w:fldSimple w:instr=" STYLEREF  Title2  \* MERGEFORMAT ">
            <w:r w:rsidR="00800CDC" w:rsidRPr="00800CDC">
              <w:rPr>
                <w:b/>
                <w:bCs/>
                <w:noProof/>
              </w:rPr>
              <w:t>API Doc</w:t>
            </w:r>
          </w:fldSimple>
        </w:p>
      </w:tc>
      <w:tc>
        <w:tcPr>
          <w:tcW w:w="3565" w:type="dxa"/>
        </w:tcPr>
        <w:p w14:paraId="4E765A17" w14:textId="02F2432D" w:rsidR="00C937AA" w:rsidRPr="00BE6FAE" w:rsidRDefault="00D548A4" w:rsidP="00BE6FAE">
          <w:fldSimple w:instr=" STYLEREF  Title3  \* MERGEFORMAT ">
            <w:r w:rsidR="00800CDC">
              <w:rPr>
                <w:noProof/>
              </w:rPr>
              <w:t>Webservice APIs</w:t>
            </w:r>
          </w:fldSimple>
        </w:p>
      </w:tc>
      <w:tc>
        <w:tcPr>
          <w:tcW w:w="2446" w:type="dxa"/>
        </w:tcPr>
        <w:p w14:paraId="2D6B041E" w14:textId="29C656AB" w:rsidR="00C937AA" w:rsidRPr="00EC08B6" w:rsidRDefault="00BE6FAE" w:rsidP="0061024D">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2589B97F" w14:textId="77777777" w:rsidR="00C937AA" w:rsidRPr="008E6F13" w:rsidRDefault="00C937AA" w:rsidP="008E6F1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2E74B5"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565"/>
      <w:gridCol w:w="2446"/>
    </w:tblGrid>
    <w:tr w:rsidR="00BE6FAE" w:rsidRPr="00EC08B6" w14:paraId="5E873A76" w14:textId="77777777" w:rsidTr="0061024D">
      <w:tc>
        <w:tcPr>
          <w:tcW w:w="3005" w:type="dxa"/>
          <w:vAlign w:val="center"/>
        </w:tcPr>
        <w:p w14:paraId="517DAE05" w14:textId="5BEDFA0A" w:rsidR="00BE6FAE" w:rsidRPr="00EC08B6" w:rsidRDefault="00D548A4" w:rsidP="006B4F0B">
          <w:pPr>
            <w:pStyle w:val="Footer"/>
          </w:pPr>
          <w:fldSimple w:instr=" STYLEREF  Title2  \* MERGEFORMAT ">
            <w:r w:rsidR="00800CDC" w:rsidRPr="00800CDC">
              <w:rPr>
                <w:b/>
                <w:bCs/>
                <w:noProof/>
              </w:rPr>
              <w:t>API Doc</w:t>
            </w:r>
          </w:fldSimple>
        </w:p>
      </w:tc>
      <w:tc>
        <w:tcPr>
          <w:tcW w:w="3565" w:type="dxa"/>
        </w:tcPr>
        <w:p w14:paraId="5D89E7DB" w14:textId="78DF1121" w:rsidR="00BE6FAE" w:rsidRPr="00EC08B6" w:rsidRDefault="00D548A4" w:rsidP="006B4F0B">
          <w:pPr>
            <w:pStyle w:val="Footer"/>
          </w:pPr>
          <w:fldSimple w:instr=" STYLEREF  Title3  \* MERGEFORMAT ">
            <w:r w:rsidR="00800CDC" w:rsidRPr="00800CDC">
              <w:rPr>
                <w:b/>
                <w:bCs/>
                <w:noProof/>
              </w:rPr>
              <w:t>Webservice APIs</w:t>
            </w:r>
          </w:fldSimple>
        </w:p>
      </w:tc>
      <w:tc>
        <w:tcPr>
          <w:tcW w:w="2446" w:type="dxa"/>
        </w:tcPr>
        <w:sdt>
          <w:sdtPr>
            <w:id w:val="2115398919"/>
            <w:docPartObj>
              <w:docPartGallery w:val="Page Numbers (Bottom of Page)"/>
              <w:docPartUnique/>
            </w:docPartObj>
          </w:sdtPr>
          <w:sdtContent>
            <w:sdt>
              <w:sdtPr>
                <w:id w:val="272989366"/>
                <w:docPartObj>
                  <w:docPartGallery w:val="Page Numbers (Top of Page)"/>
                  <w:docPartUnique/>
                </w:docPartObj>
              </w:sdtPr>
              <w:sdtContent>
                <w:p w14:paraId="0E90A7EF" w14:textId="77777777" w:rsidR="00BE6FAE" w:rsidRPr="00EC08B6" w:rsidRDefault="00BE6FAE" w:rsidP="0061024D">
                  <w:pPr>
                    <w:pStyle w:val="Footer"/>
                    <w:jc w:val="right"/>
                  </w:pPr>
                  <w:r w:rsidRPr="00EC08B6">
                    <w:t xml:space="preserve">Page </w:t>
                  </w:r>
                  <w:r w:rsidRPr="00EC08B6">
                    <w:fldChar w:fldCharType="begin"/>
                  </w:r>
                  <w:r w:rsidRPr="00EC08B6">
                    <w:instrText xml:space="preserve"> PAGE  \* Arabic  \* MERGEFORMAT </w:instrText>
                  </w:r>
                  <w:r w:rsidRPr="00EC08B6">
                    <w:fldChar w:fldCharType="separate"/>
                  </w:r>
                  <w:r>
                    <w:rPr>
                      <w:noProof/>
                    </w:rPr>
                    <w:t>7</w:t>
                  </w:r>
                  <w:r w:rsidRPr="00EC08B6">
                    <w:fldChar w:fldCharType="end"/>
                  </w:r>
                  <w:r w:rsidRPr="00EC08B6">
                    <w:t xml:space="preserve"> of </w:t>
                  </w:r>
                  <w:fldSimple w:instr=" NUMPAGES  \* Arabic  \* MERGEFORMAT ">
                    <w:r>
                      <w:rPr>
                        <w:noProof/>
                      </w:rPr>
                      <w:t>10</w:t>
                    </w:r>
                  </w:fldSimple>
                </w:p>
              </w:sdtContent>
            </w:sdt>
          </w:sdtContent>
        </w:sdt>
      </w:tc>
    </w:tr>
  </w:tbl>
  <w:p w14:paraId="04DABB61" w14:textId="77777777" w:rsidR="00BE6FAE" w:rsidRPr="008E6F13" w:rsidRDefault="00BE6FAE" w:rsidP="008E6F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CCA32" w14:textId="77777777" w:rsidR="003D34E4" w:rsidRDefault="003D34E4" w:rsidP="004B3C9E">
      <w:pPr>
        <w:spacing w:after="0"/>
      </w:pPr>
      <w:r>
        <w:separator/>
      </w:r>
    </w:p>
  </w:footnote>
  <w:footnote w:type="continuationSeparator" w:id="0">
    <w:p w14:paraId="6544F4D3" w14:textId="77777777" w:rsidR="003D34E4" w:rsidRDefault="003D34E4" w:rsidP="004B3C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ADAC" w14:textId="542DB9C6" w:rsidR="0061024D" w:rsidRDefault="00000000">
    <w:pPr>
      <w:pStyle w:val="Header"/>
    </w:pPr>
    <w:r>
      <w:rPr>
        <w:noProof/>
      </w:rPr>
      <w:pict w14:anchorId="1286B0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40.8pt;height:95.4pt;rotation:315;z-index:-251655168;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AC32" w14:textId="34E80A9C" w:rsidR="0061024D" w:rsidRDefault="00000000">
    <w:pPr>
      <w:pStyle w:val="Header"/>
    </w:pPr>
    <w:r>
      <w:rPr>
        <w:noProof/>
      </w:rPr>
      <w:pict w14:anchorId="7A6FFA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40.8pt;height:95.4pt;rotation:315;z-index:-251653120;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7DED" w14:textId="261EE01F" w:rsidR="0061024D" w:rsidRDefault="00000000">
    <w:pPr>
      <w:pStyle w:val="Header"/>
    </w:pPr>
    <w:r>
      <w:rPr>
        <w:noProof/>
      </w:rPr>
      <w:pict w14:anchorId="6BBBFE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40.8pt;height:95.4pt;rotation:315;z-index:-251657216;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B068" w14:textId="1C1101CC" w:rsidR="008C7350" w:rsidRDefault="00000000">
    <w:pPr>
      <w:pStyle w:val="Header"/>
    </w:pPr>
    <w:r>
      <w:rPr>
        <w:noProof/>
      </w:rPr>
      <w:pict w14:anchorId="5564EE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40.8pt;height:95.4pt;rotation:315;z-index:-251649024;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0767" w14:textId="08CE435D" w:rsidR="008C7350" w:rsidRDefault="00000000">
    <w:pPr>
      <w:pStyle w:val="Header"/>
    </w:pPr>
    <w:r>
      <w:rPr>
        <w:noProof/>
      </w:rPr>
      <w:pict w14:anchorId="6BD5EC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540.8pt;height:95.4pt;rotation:315;z-index:-251646976;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F92D" w14:textId="2D045E1D" w:rsidR="008C7350" w:rsidRDefault="00000000">
    <w:pPr>
      <w:pStyle w:val="Header"/>
    </w:pPr>
    <w:r>
      <w:rPr>
        <w:noProof/>
      </w:rPr>
      <w:pict w14:anchorId="054E6E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40.8pt;height:95.4pt;rotation:315;z-index:-251651072;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B0B4" w14:textId="7F0FC3B2" w:rsidR="008C7350" w:rsidRDefault="00000000">
    <w:pPr>
      <w:pStyle w:val="Header"/>
    </w:pPr>
    <w:r>
      <w:rPr>
        <w:noProof/>
      </w:rPr>
      <w:pict w14:anchorId="052532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540.8pt;height:95.4pt;rotation:315;z-index:-251636736;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25C9" w14:textId="6B013698" w:rsidR="008C7350" w:rsidRDefault="00000000">
    <w:pPr>
      <w:pStyle w:val="Header"/>
    </w:pPr>
    <w:r>
      <w:rPr>
        <w:noProof/>
      </w:rPr>
      <w:pict w14:anchorId="6DF1A9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540.8pt;height:95.4pt;rotation:315;z-index:-251634688;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E957" w14:textId="51AE8005" w:rsidR="00C937AA" w:rsidRDefault="00000000">
    <w:pPr>
      <w:pStyle w:val="Header"/>
    </w:pPr>
    <w:r>
      <w:rPr>
        <w:noProof/>
      </w:rPr>
      <w:pict w14:anchorId="4A559E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margin-left:0;margin-top:0;width:540.8pt;height:95.4pt;rotation:315;z-index:-251638784;mso-position-horizontal:center;mso-position-horizontal-relative:margin;mso-position-vertical:center;mso-position-vertical-relative:margin" o:allowincell="f" fillcolor="silver" stroked="f">
          <v:fill opacity=".5"/>
          <v:textpath style="font-family:&quot;Calibri&quot;;font-size:1pt" string="DO NOT COPY . DARSANA"/>
          <w10:wrap anchorx="margin" anchory="margin"/>
        </v:shape>
      </w:pict>
    </w:r>
    <w:r w:rsidR="00C937AA">
      <w:ptab w:relativeTo="margin" w:alignment="center" w:leader="none"/>
    </w:r>
    <w:r w:rsidR="00C937AA">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150D0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5899148" o:spid="_x0000_i1025" type="#_x0000_t75" style="width:366pt;height:384pt;visibility:visible;mso-wrap-style:square" o:bullet="t">
        <v:imagedata r:id="rId1" o:title=""/>
      </v:shape>
    </w:pict>
  </w:numPicBullet>
  <w:numPicBullet w:numPicBulletId="1">
    <w:pict>
      <v:shape id="Picture 847310529" o:spid="_x0000_i1026" type="#_x0000_t75" style="width:672.55pt;height:450pt;visibility:visible;mso-wrap-style:square" o:bullet="t">
        <v:imagedata r:id="rId2" o:title=""/>
      </v:shape>
    </w:pict>
  </w:numPicBullet>
  <w:numPicBullet w:numPicBulletId="2">
    <w:pict>
      <v:shape id="Picture 1044289748" o:spid="_x0000_i1027" type="#_x0000_t75" style="width:114pt;height:132pt;visibility:visible;mso-wrap-style:square" o:bullet="t">
        <v:imagedata r:id="rId3" o:title=""/>
      </v:shape>
    </w:pict>
  </w:numPicBullet>
  <w:abstractNum w:abstractNumId="0" w15:restartNumberingAfterBreak="0">
    <w:nsid w:val="03673CF1"/>
    <w:multiLevelType w:val="hybridMultilevel"/>
    <w:tmpl w:val="FE9689E2"/>
    <w:lvl w:ilvl="0" w:tplc="3E70DCB4">
      <w:start w:val="1"/>
      <w:numFmt w:val="bullet"/>
      <w:pStyle w:val="Note2"/>
      <w:lvlText w:val=""/>
      <w:lvlJc w:val="left"/>
      <w:pPr>
        <w:ind w:left="1440" w:hanging="360"/>
      </w:pPr>
      <w:rPr>
        <w:rFonts w:ascii="Wingdings" w:hAnsi="Wingdings" w:hint="default"/>
        <w:b/>
        <w:i w:val="0"/>
        <w:color w:val="002060"/>
        <w:sz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F75F43"/>
    <w:multiLevelType w:val="hybridMultilevel"/>
    <w:tmpl w:val="3A16EEAE"/>
    <w:lvl w:ilvl="0" w:tplc="2272E61C">
      <w:start w:val="1"/>
      <w:numFmt w:val="bullet"/>
      <w:pStyle w:val="Warning2dont"/>
      <w:lvlText w:val=""/>
      <w:lvlPicBulletId w:val="0"/>
      <w:lvlJc w:val="left"/>
      <w:pPr>
        <w:ind w:left="1080" w:hanging="360"/>
      </w:pPr>
      <w:rPr>
        <w:rFonts w:ascii="Symbol" w:hAnsi="Symbol" w:hint="default"/>
        <w:b/>
        <w:i w:val="0"/>
        <w:color w:val="auto"/>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2E43802"/>
    <w:multiLevelType w:val="multilevel"/>
    <w:tmpl w:val="B7F6EC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DC2324A"/>
    <w:multiLevelType w:val="hybridMultilevel"/>
    <w:tmpl w:val="E364F53E"/>
    <w:lvl w:ilvl="0" w:tplc="968AB55A">
      <w:start w:val="1"/>
      <w:numFmt w:val="bullet"/>
      <w:pStyle w:val="ReferToThisDoc"/>
      <w:lvlText w:val="§"/>
      <w:lvlJc w:val="left"/>
      <w:pPr>
        <w:ind w:left="1080" w:hanging="360"/>
      </w:pPr>
      <w:rPr>
        <w:rFonts w:ascii="Lucida Bright" w:hAnsi="Lucida Bright" w:hint="default"/>
        <w:b/>
        <w:i w:val="0"/>
        <w:color w:val="70AD47" w:themeColor="accent6"/>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6C0233A"/>
    <w:multiLevelType w:val="hybridMultilevel"/>
    <w:tmpl w:val="F9BE9558"/>
    <w:lvl w:ilvl="0" w:tplc="FB324344">
      <w:start w:val="1"/>
      <w:numFmt w:val="bullet"/>
      <w:pStyle w:val="Warning1"/>
      <w:lvlText w:val=""/>
      <w:lvlPicBulletId w:val="1"/>
      <w:lvlJc w:val="left"/>
      <w:pPr>
        <w:ind w:left="720" w:hanging="360"/>
      </w:pPr>
      <w:rPr>
        <w:rFonts w:ascii="Symbol" w:hAnsi="Symbol" w:hint="default"/>
        <w:b/>
        <w:i w:val="0"/>
        <w:color w:val="auto"/>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7404659"/>
    <w:multiLevelType w:val="hybridMultilevel"/>
    <w:tmpl w:val="32DA3A0E"/>
    <w:lvl w:ilvl="0" w:tplc="83DE5860">
      <w:start w:val="1"/>
      <w:numFmt w:val="bullet"/>
      <w:pStyle w:val="TableNote1"/>
      <w:lvlText w:val=""/>
      <w:lvlJc w:val="left"/>
      <w:pPr>
        <w:ind w:left="864" w:hanging="360"/>
      </w:pPr>
      <w:rPr>
        <w:rFonts w:ascii="Wingdings" w:hAnsi="Wingdings" w:hint="default"/>
        <w:sz w:val="22"/>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 w15:restartNumberingAfterBreak="0">
    <w:nsid w:val="3A394A48"/>
    <w:multiLevelType w:val="hybridMultilevel"/>
    <w:tmpl w:val="9AD6887A"/>
    <w:lvl w:ilvl="0" w:tplc="2256A312">
      <w:start w:val="1"/>
      <w:numFmt w:val="lowerRoman"/>
      <w:pStyle w:val="Listlevel2"/>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7" w15:restartNumberingAfterBreak="0">
    <w:nsid w:val="40E72E16"/>
    <w:multiLevelType w:val="hybridMultilevel"/>
    <w:tmpl w:val="F84AB13E"/>
    <w:lvl w:ilvl="0" w:tplc="35B86674">
      <w:start w:val="1"/>
      <w:numFmt w:val="bullet"/>
      <w:pStyle w:val="Important1"/>
      <w:lvlText w:val=""/>
      <w:lvlPicBulletId w:val="2"/>
      <w:lvlJc w:val="left"/>
      <w:pPr>
        <w:ind w:left="720" w:hanging="360"/>
      </w:pPr>
      <w:rPr>
        <w:rFonts w:ascii="Symbol" w:hAnsi="Symbol" w:hint="default"/>
        <w:b/>
        <w:i w:val="0"/>
        <w:color w:val="auto"/>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0063623"/>
    <w:multiLevelType w:val="hybridMultilevel"/>
    <w:tmpl w:val="94DEA148"/>
    <w:lvl w:ilvl="0" w:tplc="C082DC18">
      <w:start w:val="1"/>
      <w:numFmt w:val="bullet"/>
      <w:pStyle w:val="Note1tips"/>
      <w:lvlText w:val=""/>
      <w:lvlJc w:val="left"/>
      <w:pPr>
        <w:ind w:left="720" w:hanging="360"/>
      </w:pPr>
      <w:rPr>
        <w:rFonts w:ascii="Segoe MDL2 Assets" w:hAnsi="Segoe MDL2 Assets" w:hint="default"/>
        <w:b/>
        <w:i w:val="0"/>
        <w:color w:val="2F5496" w:themeColor="accent1" w:themeShade="BF"/>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2D739AD"/>
    <w:multiLevelType w:val="hybridMultilevel"/>
    <w:tmpl w:val="6FF45EE6"/>
    <w:lvl w:ilvl="0" w:tplc="F38ABBD6">
      <w:start w:val="1"/>
      <w:numFmt w:val="bullet"/>
      <w:pStyle w:val="ReferToOtherDoc"/>
      <w:lvlText w:val=""/>
      <w:lvlJc w:val="left"/>
      <w:pPr>
        <w:ind w:left="720" w:hanging="360"/>
      </w:pPr>
      <w:rPr>
        <w:rFonts w:ascii="Wingdings" w:hAnsi="Wingdings" w:hint="default"/>
        <w:b/>
        <w:i w:val="0"/>
        <w:color w:val="70AD47" w:themeColor="accent6"/>
        <w:sz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720B40"/>
    <w:multiLevelType w:val="hybridMultilevel"/>
    <w:tmpl w:val="EB56F676"/>
    <w:lvl w:ilvl="0" w:tplc="9D7E60E2">
      <w:start w:val="1"/>
      <w:numFmt w:val="decimal"/>
      <w:pStyle w:val="ListNumber1"/>
      <w:lvlText w:val="%1."/>
      <w:lvlJc w:val="left"/>
      <w:pPr>
        <w:ind w:left="1080" w:hanging="360"/>
      </w:p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81D64B8"/>
    <w:multiLevelType w:val="hybridMultilevel"/>
    <w:tmpl w:val="52145EDE"/>
    <w:lvl w:ilvl="0" w:tplc="F7A05BC0">
      <w:start w:val="1"/>
      <w:numFmt w:val="bullet"/>
      <w:pStyle w:val="Bullet1"/>
      <w:lvlText w:val=""/>
      <w:lvlJc w:val="left"/>
      <w:pPr>
        <w:ind w:left="1080" w:hanging="360"/>
      </w:pPr>
      <w:rPr>
        <w:rFonts w:ascii="Symbol" w:hAnsi="Symbol" w:hint="default"/>
      </w:rPr>
    </w:lvl>
    <w:lvl w:ilvl="1" w:tplc="78F4B2B6">
      <w:start w:val="1"/>
      <w:numFmt w:val="bullet"/>
      <w:pStyle w:val="BulletLevel2"/>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FEB6C5B"/>
    <w:multiLevelType w:val="hybridMultilevel"/>
    <w:tmpl w:val="5208740A"/>
    <w:lvl w:ilvl="0" w:tplc="36F4B7A6">
      <w:start w:val="1"/>
      <w:numFmt w:val="decimal"/>
      <w:pStyle w:val="EIQSteps"/>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1643660466">
    <w:abstractNumId w:val="2"/>
  </w:num>
  <w:num w:numId="2" w16cid:durableId="642393908">
    <w:abstractNumId w:val="11"/>
  </w:num>
  <w:num w:numId="3" w16cid:durableId="575433626">
    <w:abstractNumId w:val="10"/>
  </w:num>
  <w:num w:numId="4" w16cid:durableId="117993926">
    <w:abstractNumId w:val="12"/>
  </w:num>
  <w:num w:numId="5" w16cid:durableId="2079550535">
    <w:abstractNumId w:val="9"/>
  </w:num>
  <w:num w:numId="6" w16cid:durableId="479738549">
    <w:abstractNumId w:val="8"/>
  </w:num>
  <w:num w:numId="7" w16cid:durableId="2133278445">
    <w:abstractNumId w:val="0"/>
  </w:num>
  <w:num w:numId="8" w16cid:durableId="1305742554">
    <w:abstractNumId w:val="4"/>
  </w:num>
  <w:num w:numId="9" w16cid:durableId="1622423475">
    <w:abstractNumId w:val="7"/>
  </w:num>
  <w:num w:numId="10" w16cid:durableId="473104753">
    <w:abstractNumId w:val="1"/>
  </w:num>
  <w:num w:numId="11" w16cid:durableId="2137484779">
    <w:abstractNumId w:val="5"/>
  </w:num>
  <w:num w:numId="12" w16cid:durableId="577593118">
    <w:abstractNumId w:val="6"/>
  </w:num>
  <w:num w:numId="13" w16cid:durableId="988828999">
    <w:abstractNumId w:val="3"/>
  </w:num>
  <w:num w:numId="14" w16cid:durableId="1216815176">
    <w:abstractNumId w:val="12"/>
    <w:lvlOverride w:ilvl="0">
      <w:startOverride w:val="1"/>
    </w:lvlOverride>
  </w:num>
  <w:num w:numId="15" w16cid:durableId="1256866127">
    <w:abstractNumId w:val="12"/>
    <w:lvlOverride w:ilvl="0">
      <w:startOverride w:val="1"/>
    </w:lvlOverride>
  </w:num>
  <w:num w:numId="16" w16cid:durableId="1068071228">
    <w:abstractNumId w:val="12"/>
    <w:lvlOverride w:ilvl="0">
      <w:startOverride w:val="1"/>
    </w:lvlOverride>
  </w:num>
  <w:num w:numId="17" w16cid:durableId="1725643930">
    <w:abstractNumId w:val="12"/>
    <w:lvlOverride w:ilvl="0">
      <w:startOverride w:val="1"/>
    </w:lvlOverride>
  </w:num>
  <w:num w:numId="18" w16cid:durableId="824512202">
    <w:abstractNumId w:val="12"/>
    <w:lvlOverride w:ilvl="0">
      <w:startOverride w:val="1"/>
    </w:lvlOverride>
  </w:num>
  <w:num w:numId="19" w16cid:durableId="942808289">
    <w:abstractNumId w:val="12"/>
    <w:lvlOverride w:ilvl="0">
      <w:startOverride w:val="1"/>
    </w:lvlOverride>
  </w:num>
  <w:num w:numId="20" w16cid:durableId="620457535">
    <w:abstractNumId w:val="12"/>
    <w:lvlOverride w:ilvl="0">
      <w:startOverride w:val="1"/>
    </w:lvlOverride>
  </w:num>
  <w:num w:numId="21" w16cid:durableId="1168330026">
    <w:abstractNumId w:val="12"/>
    <w:lvlOverride w:ilvl="0">
      <w:startOverride w:val="1"/>
    </w:lvlOverride>
  </w:num>
  <w:num w:numId="22" w16cid:durableId="1909000536">
    <w:abstractNumId w:val="12"/>
    <w:lvlOverride w:ilvl="0">
      <w:startOverride w:val="1"/>
    </w:lvlOverride>
  </w:num>
  <w:num w:numId="23" w16cid:durableId="1555699547">
    <w:abstractNumId w:val="12"/>
    <w:lvlOverride w:ilvl="0">
      <w:startOverride w:val="1"/>
    </w:lvlOverride>
  </w:num>
  <w:num w:numId="24" w16cid:durableId="1245994972">
    <w:abstractNumId w:val="12"/>
    <w:lvlOverride w:ilvl="0">
      <w:startOverride w:val="1"/>
    </w:lvlOverride>
  </w:num>
  <w:num w:numId="25" w16cid:durableId="542441922">
    <w:abstractNumId w:val="12"/>
    <w:lvlOverride w:ilvl="0">
      <w:startOverride w:val="1"/>
    </w:lvlOverride>
  </w:num>
  <w:num w:numId="26" w16cid:durableId="909576181">
    <w:abstractNumId w:val="12"/>
    <w:lvlOverride w:ilvl="0">
      <w:startOverride w:val="1"/>
    </w:lvlOverride>
  </w:num>
  <w:num w:numId="27" w16cid:durableId="1343245668">
    <w:abstractNumId w:val="12"/>
    <w:lvlOverride w:ilvl="0">
      <w:startOverride w:val="1"/>
    </w:lvlOverride>
  </w:num>
  <w:num w:numId="28" w16cid:durableId="930967560">
    <w:abstractNumId w:val="12"/>
    <w:lvlOverride w:ilvl="0">
      <w:startOverride w:val="1"/>
    </w:lvlOverride>
  </w:num>
  <w:num w:numId="29" w16cid:durableId="796097698">
    <w:abstractNumId w:val="12"/>
    <w:lvlOverride w:ilvl="0">
      <w:startOverride w:val="1"/>
    </w:lvlOverride>
  </w:num>
  <w:num w:numId="30" w16cid:durableId="879439747">
    <w:abstractNumId w:val="12"/>
    <w:lvlOverride w:ilvl="0">
      <w:startOverride w:val="1"/>
    </w:lvlOverride>
  </w:num>
  <w:num w:numId="31" w16cid:durableId="1029649844">
    <w:abstractNumId w:val="12"/>
    <w:lvlOverride w:ilvl="0">
      <w:startOverride w:val="1"/>
    </w:lvlOverride>
  </w:num>
  <w:num w:numId="32" w16cid:durableId="497160901">
    <w:abstractNumId w:val="12"/>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ttachedTemplate r:id="rId1"/>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wMbEwsjSwMDc3MzBS0lEKTi0uzszPAykAytcCAEck6NguAAAA"/>
  </w:docVars>
  <w:rsids>
    <w:rsidRoot w:val="000A0AD5"/>
    <w:rsid w:val="00001CFA"/>
    <w:rsid w:val="000027DD"/>
    <w:rsid w:val="00002D72"/>
    <w:rsid w:val="00003566"/>
    <w:rsid w:val="00005602"/>
    <w:rsid w:val="00005D89"/>
    <w:rsid w:val="00005FE6"/>
    <w:rsid w:val="00006217"/>
    <w:rsid w:val="00006812"/>
    <w:rsid w:val="00006D97"/>
    <w:rsid w:val="00007CFE"/>
    <w:rsid w:val="00010713"/>
    <w:rsid w:val="000112E0"/>
    <w:rsid w:val="00011789"/>
    <w:rsid w:val="000119C0"/>
    <w:rsid w:val="00011B62"/>
    <w:rsid w:val="00011BA6"/>
    <w:rsid w:val="0001424C"/>
    <w:rsid w:val="00016FDF"/>
    <w:rsid w:val="000205B0"/>
    <w:rsid w:val="00020D50"/>
    <w:rsid w:val="00021502"/>
    <w:rsid w:val="00021745"/>
    <w:rsid w:val="00021A79"/>
    <w:rsid w:val="00021C64"/>
    <w:rsid w:val="00021CE1"/>
    <w:rsid w:val="00021D29"/>
    <w:rsid w:val="000221A5"/>
    <w:rsid w:val="00022721"/>
    <w:rsid w:val="00022FF6"/>
    <w:rsid w:val="00023014"/>
    <w:rsid w:val="00023203"/>
    <w:rsid w:val="00024716"/>
    <w:rsid w:val="00024C55"/>
    <w:rsid w:val="00025757"/>
    <w:rsid w:val="00025C89"/>
    <w:rsid w:val="00025F7D"/>
    <w:rsid w:val="000310B7"/>
    <w:rsid w:val="00031CC5"/>
    <w:rsid w:val="00031D04"/>
    <w:rsid w:val="00031E07"/>
    <w:rsid w:val="0003273A"/>
    <w:rsid w:val="00032CB0"/>
    <w:rsid w:val="00032E70"/>
    <w:rsid w:val="0003301A"/>
    <w:rsid w:val="00033545"/>
    <w:rsid w:val="000343F7"/>
    <w:rsid w:val="00035437"/>
    <w:rsid w:val="000357DB"/>
    <w:rsid w:val="0003597B"/>
    <w:rsid w:val="00035DBB"/>
    <w:rsid w:val="00036D37"/>
    <w:rsid w:val="00037C8E"/>
    <w:rsid w:val="00040226"/>
    <w:rsid w:val="0004037F"/>
    <w:rsid w:val="000406EB"/>
    <w:rsid w:val="000420A7"/>
    <w:rsid w:val="00042332"/>
    <w:rsid w:val="00042475"/>
    <w:rsid w:val="00042775"/>
    <w:rsid w:val="000429C5"/>
    <w:rsid w:val="00042A29"/>
    <w:rsid w:val="00043BA0"/>
    <w:rsid w:val="00043E08"/>
    <w:rsid w:val="000443AF"/>
    <w:rsid w:val="00044B41"/>
    <w:rsid w:val="00044B59"/>
    <w:rsid w:val="00045138"/>
    <w:rsid w:val="00047955"/>
    <w:rsid w:val="00050D0B"/>
    <w:rsid w:val="000516E7"/>
    <w:rsid w:val="00051A86"/>
    <w:rsid w:val="00051B8E"/>
    <w:rsid w:val="0005285E"/>
    <w:rsid w:val="00052F71"/>
    <w:rsid w:val="00053415"/>
    <w:rsid w:val="00055612"/>
    <w:rsid w:val="00057799"/>
    <w:rsid w:val="00057DCF"/>
    <w:rsid w:val="000603BB"/>
    <w:rsid w:val="00060D0F"/>
    <w:rsid w:val="000615E9"/>
    <w:rsid w:val="00062070"/>
    <w:rsid w:val="00062102"/>
    <w:rsid w:val="000633EC"/>
    <w:rsid w:val="0006398B"/>
    <w:rsid w:val="00063FC7"/>
    <w:rsid w:val="000654A1"/>
    <w:rsid w:val="00065F64"/>
    <w:rsid w:val="00067077"/>
    <w:rsid w:val="0006743C"/>
    <w:rsid w:val="0006774F"/>
    <w:rsid w:val="00071689"/>
    <w:rsid w:val="0007298E"/>
    <w:rsid w:val="00072A2D"/>
    <w:rsid w:val="000732FC"/>
    <w:rsid w:val="00074411"/>
    <w:rsid w:val="00076AD1"/>
    <w:rsid w:val="0007735F"/>
    <w:rsid w:val="00077BAB"/>
    <w:rsid w:val="00077BD7"/>
    <w:rsid w:val="00080772"/>
    <w:rsid w:val="00080AEB"/>
    <w:rsid w:val="000834A7"/>
    <w:rsid w:val="0008446A"/>
    <w:rsid w:val="0008610F"/>
    <w:rsid w:val="00086404"/>
    <w:rsid w:val="00086538"/>
    <w:rsid w:val="0008708E"/>
    <w:rsid w:val="00090E01"/>
    <w:rsid w:val="00091873"/>
    <w:rsid w:val="00091C47"/>
    <w:rsid w:val="000925E6"/>
    <w:rsid w:val="00092B69"/>
    <w:rsid w:val="0009373B"/>
    <w:rsid w:val="000946F7"/>
    <w:rsid w:val="00095864"/>
    <w:rsid w:val="000958E0"/>
    <w:rsid w:val="00095E6B"/>
    <w:rsid w:val="00097063"/>
    <w:rsid w:val="000970EF"/>
    <w:rsid w:val="000978C5"/>
    <w:rsid w:val="000A04E8"/>
    <w:rsid w:val="000A0AD5"/>
    <w:rsid w:val="000A0C95"/>
    <w:rsid w:val="000A2484"/>
    <w:rsid w:val="000A2D2C"/>
    <w:rsid w:val="000A354F"/>
    <w:rsid w:val="000A6D0A"/>
    <w:rsid w:val="000A7341"/>
    <w:rsid w:val="000B0326"/>
    <w:rsid w:val="000B332E"/>
    <w:rsid w:val="000B34F9"/>
    <w:rsid w:val="000B3F8C"/>
    <w:rsid w:val="000B5230"/>
    <w:rsid w:val="000B5423"/>
    <w:rsid w:val="000B5663"/>
    <w:rsid w:val="000B577B"/>
    <w:rsid w:val="000B5D74"/>
    <w:rsid w:val="000B6182"/>
    <w:rsid w:val="000B7B3A"/>
    <w:rsid w:val="000C1250"/>
    <w:rsid w:val="000C189B"/>
    <w:rsid w:val="000C28F3"/>
    <w:rsid w:val="000C2A37"/>
    <w:rsid w:val="000C33ED"/>
    <w:rsid w:val="000C3733"/>
    <w:rsid w:val="000C3B00"/>
    <w:rsid w:val="000C3D05"/>
    <w:rsid w:val="000C5465"/>
    <w:rsid w:val="000C57F7"/>
    <w:rsid w:val="000C5B7B"/>
    <w:rsid w:val="000C5B94"/>
    <w:rsid w:val="000C5C7D"/>
    <w:rsid w:val="000C66A2"/>
    <w:rsid w:val="000C6AF8"/>
    <w:rsid w:val="000C7F61"/>
    <w:rsid w:val="000D1DB7"/>
    <w:rsid w:val="000D2F40"/>
    <w:rsid w:val="000D30EA"/>
    <w:rsid w:val="000D4044"/>
    <w:rsid w:val="000D408C"/>
    <w:rsid w:val="000D4411"/>
    <w:rsid w:val="000D4922"/>
    <w:rsid w:val="000D498E"/>
    <w:rsid w:val="000D4CB2"/>
    <w:rsid w:val="000D5DBC"/>
    <w:rsid w:val="000D5FA3"/>
    <w:rsid w:val="000D6070"/>
    <w:rsid w:val="000D6C22"/>
    <w:rsid w:val="000D6F65"/>
    <w:rsid w:val="000D7010"/>
    <w:rsid w:val="000D7B86"/>
    <w:rsid w:val="000E0C49"/>
    <w:rsid w:val="000E3B96"/>
    <w:rsid w:val="000E48CF"/>
    <w:rsid w:val="000E5087"/>
    <w:rsid w:val="000E51EF"/>
    <w:rsid w:val="000E51F7"/>
    <w:rsid w:val="000E52AA"/>
    <w:rsid w:val="000E5413"/>
    <w:rsid w:val="000E5981"/>
    <w:rsid w:val="000E6223"/>
    <w:rsid w:val="000E63B3"/>
    <w:rsid w:val="000F049C"/>
    <w:rsid w:val="000F0647"/>
    <w:rsid w:val="000F074A"/>
    <w:rsid w:val="000F0E5F"/>
    <w:rsid w:val="000F2FC1"/>
    <w:rsid w:val="000F402B"/>
    <w:rsid w:val="000F4281"/>
    <w:rsid w:val="000F47A0"/>
    <w:rsid w:val="000F4A82"/>
    <w:rsid w:val="000F53A9"/>
    <w:rsid w:val="000F5C55"/>
    <w:rsid w:val="000F6607"/>
    <w:rsid w:val="000F69CD"/>
    <w:rsid w:val="000F70CA"/>
    <w:rsid w:val="000F71CB"/>
    <w:rsid w:val="001003E7"/>
    <w:rsid w:val="001005DF"/>
    <w:rsid w:val="00100633"/>
    <w:rsid w:val="00100ABF"/>
    <w:rsid w:val="00101BEC"/>
    <w:rsid w:val="00101FB1"/>
    <w:rsid w:val="00103546"/>
    <w:rsid w:val="00103FB9"/>
    <w:rsid w:val="001043B9"/>
    <w:rsid w:val="001048C8"/>
    <w:rsid w:val="00104DDF"/>
    <w:rsid w:val="0010547E"/>
    <w:rsid w:val="0010558D"/>
    <w:rsid w:val="00106F5D"/>
    <w:rsid w:val="00107000"/>
    <w:rsid w:val="001112B3"/>
    <w:rsid w:val="00111A3D"/>
    <w:rsid w:val="00111C44"/>
    <w:rsid w:val="0011245A"/>
    <w:rsid w:val="0011458D"/>
    <w:rsid w:val="00116531"/>
    <w:rsid w:val="0012015E"/>
    <w:rsid w:val="001214B2"/>
    <w:rsid w:val="0012196E"/>
    <w:rsid w:val="00122B4D"/>
    <w:rsid w:val="001231CB"/>
    <w:rsid w:val="00123741"/>
    <w:rsid w:val="00124844"/>
    <w:rsid w:val="0012591B"/>
    <w:rsid w:val="00127076"/>
    <w:rsid w:val="0012771B"/>
    <w:rsid w:val="00130190"/>
    <w:rsid w:val="00130B79"/>
    <w:rsid w:val="00130BAD"/>
    <w:rsid w:val="001314FC"/>
    <w:rsid w:val="001317B0"/>
    <w:rsid w:val="00131866"/>
    <w:rsid w:val="00131B31"/>
    <w:rsid w:val="001330F5"/>
    <w:rsid w:val="00134262"/>
    <w:rsid w:val="0013431F"/>
    <w:rsid w:val="0013492B"/>
    <w:rsid w:val="00134C07"/>
    <w:rsid w:val="00135B03"/>
    <w:rsid w:val="00136589"/>
    <w:rsid w:val="0013673D"/>
    <w:rsid w:val="001370BA"/>
    <w:rsid w:val="001372B6"/>
    <w:rsid w:val="0013758D"/>
    <w:rsid w:val="001377CE"/>
    <w:rsid w:val="00141FBB"/>
    <w:rsid w:val="001424D6"/>
    <w:rsid w:val="00143551"/>
    <w:rsid w:val="00143AB2"/>
    <w:rsid w:val="00144844"/>
    <w:rsid w:val="00144D2A"/>
    <w:rsid w:val="00144F3A"/>
    <w:rsid w:val="00145F2A"/>
    <w:rsid w:val="00146DF5"/>
    <w:rsid w:val="00146F17"/>
    <w:rsid w:val="00146FDB"/>
    <w:rsid w:val="001478E9"/>
    <w:rsid w:val="00147DF6"/>
    <w:rsid w:val="001500CC"/>
    <w:rsid w:val="00150D90"/>
    <w:rsid w:val="00152A9E"/>
    <w:rsid w:val="00152BF4"/>
    <w:rsid w:val="00153EF1"/>
    <w:rsid w:val="001548F2"/>
    <w:rsid w:val="00155289"/>
    <w:rsid w:val="00156B3F"/>
    <w:rsid w:val="00157254"/>
    <w:rsid w:val="001605E4"/>
    <w:rsid w:val="00160F74"/>
    <w:rsid w:val="001618DD"/>
    <w:rsid w:val="00163766"/>
    <w:rsid w:val="00163DBE"/>
    <w:rsid w:val="00163E91"/>
    <w:rsid w:val="0016557E"/>
    <w:rsid w:val="001658FE"/>
    <w:rsid w:val="00166E8A"/>
    <w:rsid w:val="00167308"/>
    <w:rsid w:val="001675F1"/>
    <w:rsid w:val="001676FA"/>
    <w:rsid w:val="00167796"/>
    <w:rsid w:val="00167D16"/>
    <w:rsid w:val="00172526"/>
    <w:rsid w:val="00172884"/>
    <w:rsid w:val="001728F1"/>
    <w:rsid w:val="00172CB1"/>
    <w:rsid w:val="001731AE"/>
    <w:rsid w:val="0017416E"/>
    <w:rsid w:val="0017464A"/>
    <w:rsid w:val="001748E7"/>
    <w:rsid w:val="00174E87"/>
    <w:rsid w:val="00175F72"/>
    <w:rsid w:val="00175FA7"/>
    <w:rsid w:val="001767CB"/>
    <w:rsid w:val="001768AE"/>
    <w:rsid w:val="00177C74"/>
    <w:rsid w:val="00180120"/>
    <w:rsid w:val="00180135"/>
    <w:rsid w:val="0018170E"/>
    <w:rsid w:val="00181AF0"/>
    <w:rsid w:val="001825C2"/>
    <w:rsid w:val="001830BD"/>
    <w:rsid w:val="001834E5"/>
    <w:rsid w:val="00184CF2"/>
    <w:rsid w:val="00186175"/>
    <w:rsid w:val="00187858"/>
    <w:rsid w:val="00187B3D"/>
    <w:rsid w:val="00190010"/>
    <w:rsid w:val="001900CE"/>
    <w:rsid w:val="00190525"/>
    <w:rsid w:val="00190B6E"/>
    <w:rsid w:val="00191C09"/>
    <w:rsid w:val="001921BA"/>
    <w:rsid w:val="001923F2"/>
    <w:rsid w:val="00192DBD"/>
    <w:rsid w:val="0019427B"/>
    <w:rsid w:val="001943FC"/>
    <w:rsid w:val="001951A8"/>
    <w:rsid w:val="00197C02"/>
    <w:rsid w:val="00197E59"/>
    <w:rsid w:val="001A227B"/>
    <w:rsid w:val="001A36E1"/>
    <w:rsid w:val="001A3EA1"/>
    <w:rsid w:val="001A4650"/>
    <w:rsid w:val="001A4B2D"/>
    <w:rsid w:val="001A4CB2"/>
    <w:rsid w:val="001A5AE7"/>
    <w:rsid w:val="001A7152"/>
    <w:rsid w:val="001A744D"/>
    <w:rsid w:val="001B00EF"/>
    <w:rsid w:val="001B0A9F"/>
    <w:rsid w:val="001B0EE9"/>
    <w:rsid w:val="001B1000"/>
    <w:rsid w:val="001B123D"/>
    <w:rsid w:val="001B21E3"/>
    <w:rsid w:val="001B2B54"/>
    <w:rsid w:val="001B3315"/>
    <w:rsid w:val="001B45E3"/>
    <w:rsid w:val="001B4AE2"/>
    <w:rsid w:val="001B4EF6"/>
    <w:rsid w:val="001B4F52"/>
    <w:rsid w:val="001B6AC7"/>
    <w:rsid w:val="001C0048"/>
    <w:rsid w:val="001C068A"/>
    <w:rsid w:val="001C09F5"/>
    <w:rsid w:val="001C1328"/>
    <w:rsid w:val="001C19C9"/>
    <w:rsid w:val="001C1A85"/>
    <w:rsid w:val="001C2322"/>
    <w:rsid w:val="001C2AB8"/>
    <w:rsid w:val="001C369D"/>
    <w:rsid w:val="001C36FE"/>
    <w:rsid w:val="001C5C0C"/>
    <w:rsid w:val="001C6387"/>
    <w:rsid w:val="001C6782"/>
    <w:rsid w:val="001C7072"/>
    <w:rsid w:val="001D0146"/>
    <w:rsid w:val="001D08FF"/>
    <w:rsid w:val="001D0A02"/>
    <w:rsid w:val="001D0FEE"/>
    <w:rsid w:val="001D131D"/>
    <w:rsid w:val="001D1372"/>
    <w:rsid w:val="001D2E45"/>
    <w:rsid w:val="001D3424"/>
    <w:rsid w:val="001D3532"/>
    <w:rsid w:val="001D3A8D"/>
    <w:rsid w:val="001D4DE3"/>
    <w:rsid w:val="001D69ED"/>
    <w:rsid w:val="001D6A6C"/>
    <w:rsid w:val="001E052F"/>
    <w:rsid w:val="001E05C4"/>
    <w:rsid w:val="001E185D"/>
    <w:rsid w:val="001E18C7"/>
    <w:rsid w:val="001E19D8"/>
    <w:rsid w:val="001E384E"/>
    <w:rsid w:val="001E4544"/>
    <w:rsid w:val="001E4AF5"/>
    <w:rsid w:val="001E4EFA"/>
    <w:rsid w:val="001E63E0"/>
    <w:rsid w:val="001E6578"/>
    <w:rsid w:val="001E6F3A"/>
    <w:rsid w:val="001F01C1"/>
    <w:rsid w:val="001F04FB"/>
    <w:rsid w:val="001F100A"/>
    <w:rsid w:val="001F15FD"/>
    <w:rsid w:val="001F1E12"/>
    <w:rsid w:val="001F2585"/>
    <w:rsid w:val="001F2AE4"/>
    <w:rsid w:val="001F360D"/>
    <w:rsid w:val="001F3E44"/>
    <w:rsid w:val="001F4856"/>
    <w:rsid w:val="001F5021"/>
    <w:rsid w:val="001F5A62"/>
    <w:rsid w:val="001F5B7D"/>
    <w:rsid w:val="001F6527"/>
    <w:rsid w:val="001F6C9A"/>
    <w:rsid w:val="001F7367"/>
    <w:rsid w:val="001F7769"/>
    <w:rsid w:val="00200E1C"/>
    <w:rsid w:val="002010FF"/>
    <w:rsid w:val="00201468"/>
    <w:rsid w:val="002015EF"/>
    <w:rsid w:val="00203247"/>
    <w:rsid w:val="00203DDF"/>
    <w:rsid w:val="0020408D"/>
    <w:rsid w:val="00204BB4"/>
    <w:rsid w:val="002057DB"/>
    <w:rsid w:val="00206603"/>
    <w:rsid w:val="00206643"/>
    <w:rsid w:val="0020693E"/>
    <w:rsid w:val="0020770D"/>
    <w:rsid w:val="002077EE"/>
    <w:rsid w:val="00207940"/>
    <w:rsid w:val="00207C8A"/>
    <w:rsid w:val="00210867"/>
    <w:rsid w:val="00212542"/>
    <w:rsid w:val="00212AAD"/>
    <w:rsid w:val="00212FDB"/>
    <w:rsid w:val="00213ABC"/>
    <w:rsid w:val="00214667"/>
    <w:rsid w:val="002157A1"/>
    <w:rsid w:val="002160F5"/>
    <w:rsid w:val="002163D6"/>
    <w:rsid w:val="0021659B"/>
    <w:rsid w:val="002172E1"/>
    <w:rsid w:val="00217480"/>
    <w:rsid w:val="00217B9D"/>
    <w:rsid w:val="00221396"/>
    <w:rsid w:val="00221AEF"/>
    <w:rsid w:val="00222A69"/>
    <w:rsid w:val="002239AB"/>
    <w:rsid w:val="00223CCA"/>
    <w:rsid w:val="00223FC6"/>
    <w:rsid w:val="0022571A"/>
    <w:rsid w:val="0022594A"/>
    <w:rsid w:val="00225AA4"/>
    <w:rsid w:val="00226B2A"/>
    <w:rsid w:val="00226D41"/>
    <w:rsid w:val="00226F44"/>
    <w:rsid w:val="002302E2"/>
    <w:rsid w:val="00230A08"/>
    <w:rsid w:val="002318CD"/>
    <w:rsid w:val="002329B9"/>
    <w:rsid w:val="00232A27"/>
    <w:rsid w:val="00233E5C"/>
    <w:rsid w:val="00237E66"/>
    <w:rsid w:val="00240547"/>
    <w:rsid w:val="002420DF"/>
    <w:rsid w:val="002425A6"/>
    <w:rsid w:val="0024341F"/>
    <w:rsid w:val="002446EB"/>
    <w:rsid w:val="00245109"/>
    <w:rsid w:val="002459F6"/>
    <w:rsid w:val="00245B20"/>
    <w:rsid w:val="00246979"/>
    <w:rsid w:val="002469CF"/>
    <w:rsid w:val="00246FF1"/>
    <w:rsid w:val="00247502"/>
    <w:rsid w:val="00250374"/>
    <w:rsid w:val="00251D3C"/>
    <w:rsid w:val="00251DEF"/>
    <w:rsid w:val="0025317E"/>
    <w:rsid w:val="00253CE2"/>
    <w:rsid w:val="00254476"/>
    <w:rsid w:val="00254590"/>
    <w:rsid w:val="002546BC"/>
    <w:rsid w:val="00255817"/>
    <w:rsid w:val="002566E4"/>
    <w:rsid w:val="00256D57"/>
    <w:rsid w:val="0025721D"/>
    <w:rsid w:val="002619D9"/>
    <w:rsid w:val="002623E6"/>
    <w:rsid w:val="00262E98"/>
    <w:rsid w:val="00262FE1"/>
    <w:rsid w:val="002643DB"/>
    <w:rsid w:val="0026468F"/>
    <w:rsid w:val="0026474E"/>
    <w:rsid w:val="002651B9"/>
    <w:rsid w:val="00267402"/>
    <w:rsid w:val="00267474"/>
    <w:rsid w:val="00267F3A"/>
    <w:rsid w:val="00271232"/>
    <w:rsid w:val="00271CAA"/>
    <w:rsid w:val="00271E72"/>
    <w:rsid w:val="002721B3"/>
    <w:rsid w:val="00272FF5"/>
    <w:rsid w:val="002737CD"/>
    <w:rsid w:val="0027411E"/>
    <w:rsid w:val="00276003"/>
    <w:rsid w:val="002769BF"/>
    <w:rsid w:val="00276A3F"/>
    <w:rsid w:val="00276B1A"/>
    <w:rsid w:val="00277AAA"/>
    <w:rsid w:val="002811ED"/>
    <w:rsid w:val="00281247"/>
    <w:rsid w:val="002812F6"/>
    <w:rsid w:val="002813EC"/>
    <w:rsid w:val="00281C76"/>
    <w:rsid w:val="00282004"/>
    <w:rsid w:val="002822DA"/>
    <w:rsid w:val="00282D82"/>
    <w:rsid w:val="00283B81"/>
    <w:rsid w:val="00285C38"/>
    <w:rsid w:val="0028672B"/>
    <w:rsid w:val="00286F9B"/>
    <w:rsid w:val="00287402"/>
    <w:rsid w:val="0029138F"/>
    <w:rsid w:val="002922EA"/>
    <w:rsid w:val="002924BB"/>
    <w:rsid w:val="00293536"/>
    <w:rsid w:val="00293911"/>
    <w:rsid w:val="002948D7"/>
    <w:rsid w:val="00295111"/>
    <w:rsid w:val="00295635"/>
    <w:rsid w:val="00295B88"/>
    <w:rsid w:val="00295BA2"/>
    <w:rsid w:val="00296D00"/>
    <w:rsid w:val="00297440"/>
    <w:rsid w:val="00297455"/>
    <w:rsid w:val="002A006D"/>
    <w:rsid w:val="002A0892"/>
    <w:rsid w:val="002A0F19"/>
    <w:rsid w:val="002A1BE5"/>
    <w:rsid w:val="002A2A6C"/>
    <w:rsid w:val="002A2AF3"/>
    <w:rsid w:val="002A403C"/>
    <w:rsid w:val="002A50EB"/>
    <w:rsid w:val="002A5333"/>
    <w:rsid w:val="002A5436"/>
    <w:rsid w:val="002A5F2B"/>
    <w:rsid w:val="002A7516"/>
    <w:rsid w:val="002A7CBF"/>
    <w:rsid w:val="002B031A"/>
    <w:rsid w:val="002B1635"/>
    <w:rsid w:val="002B2D3A"/>
    <w:rsid w:val="002B2F09"/>
    <w:rsid w:val="002B3451"/>
    <w:rsid w:val="002B5072"/>
    <w:rsid w:val="002B5B34"/>
    <w:rsid w:val="002B5BFE"/>
    <w:rsid w:val="002B63AD"/>
    <w:rsid w:val="002B77A4"/>
    <w:rsid w:val="002C0E4E"/>
    <w:rsid w:val="002C2182"/>
    <w:rsid w:val="002C25A8"/>
    <w:rsid w:val="002C2C2C"/>
    <w:rsid w:val="002C2F3B"/>
    <w:rsid w:val="002C3422"/>
    <w:rsid w:val="002C391A"/>
    <w:rsid w:val="002C5246"/>
    <w:rsid w:val="002C52CB"/>
    <w:rsid w:val="002C591C"/>
    <w:rsid w:val="002C5D75"/>
    <w:rsid w:val="002C6F1C"/>
    <w:rsid w:val="002C7066"/>
    <w:rsid w:val="002C7B98"/>
    <w:rsid w:val="002D0F64"/>
    <w:rsid w:val="002D15FB"/>
    <w:rsid w:val="002D21FE"/>
    <w:rsid w:val="002D2C94"/>
    <w:rsid w:val="002D2F62"/>
    <w:rsid w:val="002D4655"/>
    <w:rsid w:val="002D4895"/>
    <w:rsid w:val="002D54A3"/>
    <w:rsid w:val="002D6293"/>
    <w:rsid w:val="002D6A00"/>
    <w:rsid w:val="002D6B7B"/>
    <w:rsid w:val="002E1672"/>
    <w:rsid w:val="002E3CDE"/>
    <w:rsid w:val="002E533B"/>
    <w:rsid w:val="002E56B0"/>
    <w:rsid w:val="002E6254"/>
    <w:rsid w:val="002E7193"/>
    <w:rsid w:val="002E7A8E"/>
    <w:rsid w:val="002E7B04"/>
    <w:rsid w:val="002F0312"/>
    <w:rsid w:val="002F156C"/>
    <w:rsid w:val="002F19E7"/>
    <w:rsid w:val="002F1E80"/>
    <w:rsid w:val="002F20E0"/>
    <w:rsid w:val="002F2398"/>
    <w:rsid w:val="002F37EE"/>
    <w:rsid w:val="002F3C31"/>
    <w:rsid w:val="002F5E5D"/>
    <w:rsid w:val="002F6EB2"/>
    <w:rsid w:val="002F6F06"/>
    <w:rsid w:val="00301301"/>
    <w:rsid w:val="00301C0B"/>
    <w:rsid w:val="003022B1"/>
    <w:rsid w:val="0030392B"/>
    <w:rsid w:val="00304029"/>
    <w:rsid w:val="00304F05"/>
    <w:rsid w:val="00306094"/>
    <w:rsid w:val="0030634D"/>
    <w:rsid w:val="0030639D"/>
    <w:rsid w:val="00306887"/>
    <w:rsid w:val="003076D2"/>
    <w:rsid w:val="0031003A"/>
    <w:rsid w:val="00311283"/>
    <w:rsid w:val="0031286A"/>
    <w:rsid w:val="00312CF2"/>
    <w:rsid w:val="003130D5"/>
    <w:rsid w:val="00313DB5"/>
    <w:rsid w:val="00315CB0"/>
    <w:rsid w:val="003169E5"/>
    <w:rsid w:val="00316E43"/>
    <w:rsid w:val="003171EE"/>
    <w:rsid w:val="00317421"/>
    <w:rsid w:val="00317B13"/>
    <w:rsid w:val="00320366"/>
    <w:rsid w:val="003218EB"/>
    <w:rsid w:val="00321B0C"/>
    <w:rsid w:val="003221F5"/>
    <w:rsid w:val="003230A0"/>
    <w:rsid w:val="003231A4"/>
    <w:rsid w:val="00323FB9"/>
    <w:rsid w:val="00324786"/>
    <w:rsid w:val="00324F85"/>
    <w:rsid w:val="0032512A"/>
    <w:rsid w:val="0032576E"/>
    <w:rsid w:val="00325A66"/>
    <w:rsid w:val="00325AC4"/>
    <w:rsid w:val="0032668B"/>
    <w:rsid w:val="00327559"/>
    <w:rsid w:val="003300C6"/>
    <w:rsid w:val="003317D3"/>
    <w:rsid w:val="0033187A"/>
    <w:rsid w:val="003318F3"/>
    <w:rsid w:val="003332EE"/>
    <w:rsid w:val="00333416"/>
    <w:rsid w:val="003336BB"/>
    <w:rsid w:val="0033381E"/>
    <w:rsid w:val="003344D5"/>
    <w:rsid w:val="00334821"/>
    <w:rsid w:val="00334C11"/>
    <w:rsid w:val="00335A04"/>
    <w:rsid w:val="00337880"/>
    <w:rsid w:val="00340B70"/>
    <w:rsid w:val="00341038"/>
    <w:rsid w:val="003411B8"/>
    <w:rsid w:val="003425C1"/>
    <w:rsid w:val="003433B1"/>
    <w:rsid w:val="003436B9"/>
    <w:rsid w:val="0034374B"/>
    <w:rsid w:val="003439C8"/>
    <w:rsid w:val="003439DC"/>
    <w:rsid w:val="00343E91"/>
    <w:rsid w:val="003443BB"/>
    <w:rsid w:val="00344841"/>
    <w:rsid w:val="003465B2"/>
    <w:rsid w:val="00347B39"/>
    <w:rsid w:val="00347D8D"/>
    <w:rsid w:val="003505F2"/>
    <w:rsid w:val="00350EB7"/>
    <w:rsid w:val="00351AEB"/>
    <w:rsid w:val="00352836"/>
    <w:rsid w:val="00353636"/>
    <w:rsid w:val="00354082"/>
    <w:rsid w:val="0035519F"/>
    <w:rsid w:val="0035564D"/>
    <w:rsid w:val="00355659"/>
    <w:rsid w:val="0035592E"/>
    <w:rsid w:val="00356483"/>
    <w:rsid w:val="00356682"/>
    <w:rsid w:val="0035724C"/>
    <w:rsid w:val="00357A1B"/>
    <w:rsid w:val="00357A48"/>
    <w:rsid w:val="00360C23"/>
    <w:rsid w:val="00361576"/>
    <w:rsid w:val="00362D49"/>
    <w:rsid w:val="0036319F"/>
    <w:rsid w:val="00365453"/>
    <w:rsid w:val="00366EC8"/>
    <w:rsid w:val="0036766C"/>
    <w:rsid w:val="00370464"/>
    <w:rsid w:val="00370AC7"/>
    <w:rsid w:val="00371C00"/>
    <w:rsid w:val="00371CBD"/>
    <w:rsid w:val="00372ECE"/>
    <w:rsid w:val="00373AA8"/>
    <w:rsid w:val="003747BF"/>
    <w:rsid w:val="00375102"/>
    <w:rsid w:val="00375EF7"/>
    <w:rsid w:val="00375FAD"/>
    <w:rsid w:val="003766C1"/>
    <w:rsid w:val="0038087B"/>
    <w:rsid w:val="00380ABC"/>
    <w:rsid w:val="00382681"/>
    <w:rsid w:val="0038467C"/>
    <w:rsid w:val="003848E8"/>
    <w:rsid w:val="00385604"/>
    <w:rsid w:val="00385BF8"/>
    <w:rsid w:val="0038600C"/>
    <w:rsid w:val="00386088"/>
    <w:rsid w:val="00391ACF"/>
    <w:rsid w:val="00392CE8"/>
    <w:rsid w:val="00393295"/>
    <w:rsid w:val="0039357E"/>
    <w:rsid w:val="00393617"/>
    <w:rsid w:val="00394321"/>
    <w:rsid w:val="003945EF"/>
    <w:rsid w:val="0039468E"/>
    <w:rsid w:val="00395719"/>
    <w:rsid w:val="00395A7C"/>
    <w:rsid w:val="00396DB7"/>
    <w:rsid w:val="003A2582"/>
    <w:rsid w:val="003A26F2"/>
    <w:rsid w:val="003A29C2"/>
    <w:rsid w:val="003A2A24"/>
    <w:rsid w:val="003A322B"/>
    <w:rsid w:val="003A32B3"/>
    <w:rsid w:val="003A5238"/>
    <w:rsid w:val="003A67A6"/>
    <w:rsid w:val="003A69C8"/>
    <w:rsid w:val="003A798F"/>
    <w:rsid w:val="003A7D29"/>
    <w:rsid w:val="003B0858"/>
    <w:rsid w:val="003B0AA8"/>
    <w:rsid w:val="003B12AC"/>
    <w:rsid w:val="003B2018"/>
    <w:rsid w:val="003B420C"/>
    <w:rsid w:val="003B627A"/>
    <w:rsid w:val="003B68C8"/>
    <w:rsid w:val="003B7848"/>
    <w:rsid w:val="003B7D80"/>
    <w:rsid w:val="003C05F3"/>
    <w:rsid w:val="003C230E"/>
    <w:rsid w:val="003C3E98"/>
    <w:rsid w:val="003C4215"/>
    <w:rsid w:val="003C4645"/>
    <w:rsid w:val="003C5201"/>
    <w:rsid w:val="003C5292"/>
    <w:rsid w:val="003C6566"/>
    <w:rsid w:val="003C6D90"/>
    <w:rsid w:val="003C6E95"/>
    <w:rsid w:val="003C7634"/>
    <w:rsid w:val="003C7C17"/>
    <w:rsid w:val="003C7D3C"/>
    <w:rsid w:val="003D0208"/>
    <w:rsid w:val="003D16FC"/>
    <w:rsid w:val="003D1804"/>
    <w:rsid w:val="003D184F"/>
    <w:rsid w:val="003D202A"/>
    <w:rsid w:val="003D266D"/>
    <w:rsid w:val="003D2679"/>
    <w:rsid w:val="003D33B6"/>
    <w:rsid w:val="003D34E4"/>
    <w:rsid w:val="003D48D7"/>
    <w:rsid w:val="003D57BB"/>
    <w:rsid w:val="003D61D9"/>
    <w:rsid w:val="003D640F"/>
    <w:rsid w:val="003D6549"/>
    <w:rsid w:val="003D7516"/>
    <w:rsid w:val="003D7619"/>
    <w:rsid w:val="003D78B8"/>
    <w:rsid w:val="003E0205"/>
    <w:rsid w:val="003E07EC"/>
    <w:rsid w:val="003E326F"/>
    <w:rsid w:val="003E3BC9"/>
    <w:rsid w:val="003E4393"/>
    <w:rsid w:val="003E5230"/>
    <w:rsid w:val="003E5743"/>
    <w:rsid w:val="003E5ED0"/>
    <w:rsid w:val="003E6E60"/>
    <w:rsid w:val="003E6EDC"/>
    <w:rsid w:val="003E7674"/>
    <w:rsid w:val="003E7F20"/>
    <w:rsid w:val="003F02AF"/>
    <w:rsid w:val="003F0CBE"/>
    <w:rsid w:val="003F101C"/>
    <w:rsid w:val="003F16CE"/>
    <w:rsid w:val="003F1730"/>
    <w:rsid w:val="003F1877"/>
    <w:rsid w:val="003F1C68"/>
    <w:rsid w:val="003F1D2F"/>
    <w:rsid w:val="003F1EB8"/>
    <w:rsid w:val="003F1FC9"/>
    <w:rsid w:val="003F4FD2"/>
    <w:rsid w:val="003F597A"/>
    <w:rsid w:val="003F5D4E"/>
    <w:rsid w:val="003F6F41"/>
    <w:rsid w:val="003F7D18"/>
    <w:rsid w:val="0040013A"/>
    <w:rsid w:val="0040161B"/>
    <w:rsid w:val="004016B8"/>
    <w:rsid w:val="004022EE"/>
    <w:rsid w:val="004028B8"/>
    <w:rsid w:val="004042D4"/>
    <w:rsid w:val="00404C40"/>
    <w:rsid w:val="0040556C"/>
    <w:rsid w:val="00405B60"/>
    <w:rsid w:val="004061AC"/>
    <w:rsid w:val="0040734C"/>
    <w:rsid w:val="0040765F"/>
    <w:rsid w:val="00407B59"/>
    <w:rsid w:val="00410267"/>
    <w:rsid w:val="00410DD6"/>
    <w:rsid w:val="00411747"/>
    <w:rsid w:val="00413D56"/>
    <w:rsid w:val="00414403"/>
    <w:rsid w:val="004152D7"/>
    <w:rsid w:val="00415881"/>
    <w:rsid w:val="004214E6"/>
    <w:rsid w:val="004218C7"/>
    <w:rsid w:val="00424970"/>
    <w:rsid w:val="004255BC"/>
    <w:rsid w:val="00425B4C"/>
    <w:rsid w:val="00426098"/>
    <w:rsid w:val="00426194"/>
    <w:rsid w:val="004277AB"/>
    <w:rsid w:val="00427F42"/>
    <w:rsid w:val="0043048D"/>
    <w:rsid w:val="004310D8"/>
    <w:rsid w:val="004322F6"/>
    <w:rsid w:val="00432518"/>
    <w:rsid w:val="0043287B"/>
    <w:rsid w:val="00432A13"/>
    <w:rsid w:val="0043425B"/>
    <w:rsid w:val="004342F6"/>
    <w:rsid w:val="00437084"/>
    <w:rsid w:val="00437AB8"/>
    <w:rsid w:val="00437F3D"/>
    <w:rsid w:val="004404EB"/>
    <w:rsid w:val="00442DBC"/>
    <w:rsid w:val="00442F0B"/>
    <w:rsid w:val="0044397D"/>
    <w:rsid w:val="00443F9D"/>
    <w:rsid w:val="00444546"/>
    <w:rsid w:val="0044503C"/>
    <w:rsid w:val="0044514F"/>
    <w:rsid w:val="004466EA"/>
    <w:rsid w:val="00447820"/>
    <w:rsid w:val="00450D17"/>
    <w:rsid w:val="00451046"/>
    <w:rsid w:val="00451214"/>
    <w:rsid w:val="00451A7A"/>
    <w:rsid w:val="004528A1"/>
    <w:rsid w:val="00453BD0"/>
    <w:rsid w:val="004543B6"/>
    <w:rsid w:val="004546EB"/>
    <w:rsid w:val="00454729"/>
    <w:rsid w:val="00455B5C"/>
    <w:rsid w:val="00460008"/>
    <w:rsid w:val="004600A0"/>
    <w:rsid w:val="004615A5"/>
    <w:rsid w:val="004615FB"/>
    <w:rsid w:val="00461951"/>
    <w:rsid w:val="00462960"/>
    <w:rsid w:val="00462B74"/>
    <w:rsid w:val="00463050"/>
    <w:rsid w:val="004633E5"/>
    <w:rsid w:val="00466F5C"/>
    <w:rsid w:val="00470267"/>
    <w:rsid w:val="0047080B"/>
    <w:rsid w:val="004725D5"/>
    <w:rsid w:val="004734AB"/>
    <w:rsid w:val="00473EB3"/>
    <w:rsid w:val="004740BA"/>
    <w:rsid w:val="00475594"/>
    <w:rsid w:val="00476124"/>
    <w:rsid w:val="0047647E"/>
    <w:rsid w:val="004768DF"/>
    <w:rsid w:val="00476E8B"/>
    <w:rsid w:val="0047719A"/>
    <w:rsid w:val="004773B0"/>
    <w:rsid w:val="004775D7"/>
    <w:rsid w:val="004777EF"/>
    <w:rsid w:val="00477B27"/>
    <w:rsid w:val="004803FD"/>
    <w:rsid w:val="00480622"/>
    <w:rsid w:val="00480634"/>
    <w:rsid w:val="00480A26"/>
    <w:rsid w:val="004817F0"/>
    <w:rsid w:val="00483DDE"/>
    <w:rsid w:val="00483E7A"/>
    <w:rsid w:val="00483EB2"/>
    <w:rsid w:val="00483FE0"/>
    <w:rsid w:val="00484B93"/>
    <w:rsid w:val="00484C50"/>
    <w:rsid w:val="004865CA"/>
    <w:rsid w:val="00490315"/>
    <w:rsid w:val="00493C4C"/>
    <w:rsid w:val="00493F61"/>
    <w:rsid w:val="00494222"/>
    <w:rsid w:val="004944B0"/>
    <w:rsid w:val="00494E78"/>
    <w:rsid w:val="004958FF"/>
    <w:rsid w:val="00495C8D"/>
    <w:rsid w:val="00495FF3"/>
    <w:rsid w:val="004964B7"/>
    <w:rsid w:val="0049664B"/>
    <w:rsid w:val="00496771"/>
    <w:rsid w:val="00497045"/>
    <w:rsid w:val="00497496"/>
    <w:rsid w:val="004975DE"/>
    <w:rsid w:val="00497D36"/>
    <w:rsid w:val="00497F0E"/>
    <w:rsid w:val="004A1018"/>
    <w:rsid w:val="004A106A"/>
    <w:rsid w:val="004A1542"/>
    <w:rsid w:val="004A1A5F"/>
    <w:rsid w:val="004A1CD5"/>
    <w:rsid w:val="004A2601"/>
    <w:rsid w:val="004A3CF7"/>
    <w:rsid w:val="004A3D57"/>
    <w:rsid w:val="004A4E53"/>
    <w:rsid w:val="004A5462"/>
    <w:rsid w:val="004A7489"/>
    <w:rsid w:val="004A7CC6"/>
    <w:rsid w:val="004A7EA7"/>
    <w:rsid w:val="004B0419"/>
    <w:rsid w:val="004B0D72"/>
    <w:rsid w:val="004B1490"/>
    <w:rsid w:val="004B2301"/>
    <w:rsid w:val="004B2427"/>
    <w:rsid w:val="004B2589"/>
    <w:rsid w:val="004B3C9E"/>
    <w:rsid w:val="004B3F3A"/>
    <w:rsid w:val="004B481E"/>
    <w:rsid w:val="004B5130"/>
    <w:rsid w:val="004B56AD"/>
    <w:rsid w:val="004B5E25"/>
    <w:rsid w:val="004B7A26"/>
    <w:rsid w:val="004C0274"/>
    <w:rsid w:val="004C1FF8"/>
    <w:rsid w:val="004C20E1"/>
    <w:rsid w:val="004C37B2"/>
    <w:rsid w:val="004C4007"/>
    <w:rsid w:val="004C426D"/>
    <w:rsid w:val="004C450A"/>
    <w:rsid w:val="004C4718"/>
    <w:rsid w:val="004C48A3"/>
    <w:rsid w:val="004C4BF6"/>
    <w:rsid w:val="004C54D7"/>
    <w:rsid w:val="004C57C6"/>
    <w:rsid w:val="004C5C52"/>
    <w:rsid w:val="004C5DCB"/>
    <w:rsid w:val="004C6D80"/>
    <w:rsid w:val="004C6E1F"/>
    <w:rsid w:val="004C719F"/>
    <w:rsid w:val="004C7F5E"/>
    <w:rsid w:val="004D003F"/>
    <w:rsid w:val="004D0840"/>
    <w:rsid w:val="004D1155"/>
    <w:rsid w:val="004D11EC"/>
    <w:rsid w:val="004D1D18"/>
    <w:rsid w:val="004D4308"/>
    <w:rsid w:val="004D48F0"/>
    <w:rsid w:val="004D4F2C"/>
    <w:rsid w:val="004D6FD4"/>
    <w:rsid w:val="004E16E0"/>
    <w:rsid w:val="004E1D87"/>
    <w:rsid w:val="004E2B78"/>
    <w:rsid w:val="004E2E7C"/>
    <w:rsid w:val="004E2F6B"/>
    <w:rsid w:val="004E3291"/>
    <w:rsid w:val="004E3584"/>
    <w:rsid w:val="004E38A1"/>
    <w:rsid w:val="004E4812"/>
    <w:rsid w:val="004E4F7C"/>
    <w:rsid w:val="004E5D30"/>
    <w:rsid w:val="004E748A"/>
    <w:rsid w:val="004E7525"/>
    <w:rsid w:val="004E78DF"/>
    <w:rsid w:val="004F0249"/>
    <w:rsid w:val="004F0DCD"/>
    <w:rsid w:val="004F1510"/>
    <w:rsid w:val="004F4996"/>
    <w:rsid w:val="004F4BDC"/>
    <w:rsid w:val="004F5589"/>
    <w:rsid w:val="004F564E"/>
    <w:rsid w:val="004F596A"/>
    <w:rsid w:val="004F5A4A"/>
    <w:rsid w:val="004F65FC"/>
    <w:rsid w:val="004F6BCE"/>
    <w:rsid w:val="004F6FBB"/>
    <w:rsid w:val="004F70F5"/>
    <w:rsid w:val="00500966"/>
    <w:rsid w:val="00500B8D"/>
    <w:rsid w:val="00502459"/>
    <w:rsid w:val="005025AF"/>
    <w:rsid w:val="00502E3D"/>
    <w:rsid w:val="0050469F"/>
    <w:rsid w:val="00504C89"/>
    <w:rsid w:val="0050582D"/>
    <w:rsid w:val="0050657C"/>
    <w:rsid w:val="00507E2B"/>
    <w:rsid w:val="00510567"/>
    <w:rsid w:val="0051098F"/>
    <w:rsid w:val="00510D3C"/>
    <w:rsid w:val="00511109"/>
    <w:rsid w:val="00511688"/>
    <w:rsid w:val="00511F20"/>
    <w:rsid w:val="00512825"/>
    <w:rsid w:val="005128A5"/>
    <w:rsid w:val="005130D7"/>
    <w:rsid w:val="0051326A"/>
    <w:rsid w:val="0051350E"/>
    <w:rsid w:val="00513CF7"/>
    <w:rsid w:val="00514C3E"/>
    <w:rsid w:val="00515F26"/>
    <w:rsid w:val="0051628B"/>
    <w:rsid w:val="005165AB"/>
    <w:rsid w:val="005204AC"/>
    <w:rsid w:val="00520DE7"/>
    <w:rsid w:val="0052565E"/>
    <w:rsid w:val="00525976"/>
    <w:rsid w:val="005266F0"/>
    <w:rsid w:val="00526B09"/>
    <w:rsid w:val="005301E2"/>
    <w:rsid w:val="00530356"/>
    <w:rsid w:val="0053116F"/>
    <w:rsid w:val="00532908"/>
    <w:rsid w:val="00533C04"/>
    <w:rsid w:val="00533F23"/>
    <w:rsid w:val="00534E25"/>
    <w:rsid w:val="00535871"/>
    <w:rsid w:val="0053591B"/>
    <w:rsid w:val="005379DF"/>
    <w:rsid w:val="005401F4"/>
    <w:rsid w:val="00541884"/>
    <w:rsid w:val="005418D5"/>
    <w:rsid w:val="005427B0"/>
    <w:rsid w:val="00542EE4"/>
    <w:rsid w:val="0054372C"/>
    <w:rsid w:val="0054474A"/>
    <w:rsid w:val="00544E82"/>
    <w:rsid w:val="0054573B"/>
    <w:rsid w:val="00545E19"/>
    <w:rsid w:val="00547C98"/>
    <w:rsid w:val="00547DBE"/>
    <w:rsid w:val="005500F2"/>
    <w:rsid w:val="005501AF"/>
    <w:rsid w:val="00550F8D"/>
    <w:rsid w:val="00551D4B"/>
    <w:rsid w:val="005521CC"/>
    <w:rsid w:val="005521DB"/>
    <w:rsid w:val="0055234A"/>
    <w:rsid w:val="005525F2"/>
    <w:rsid w:val="00553BF1"/>
    <w:rsid w:val="00553F44"/>
    <w:rsid w:val="00554AB1"/>
    <w:rsid w:val="005554B9"/>
    <w:rsid w:val="005556BC"/>
    <w:rsid w:val="005576A9"/>
    <w:rsid w:val="0056105E"/>
    <w:rsid w:val="00561352"/>
    <w:rsid w:val="005618E9"/>
    <w:rsid w:val="00561972"/>
    <w:rsid w:val="00561C52"/>
    <w:rsid w:val="005630F8"/>
    <w:rsid w:val="005641EA"/>
    <w:rsid w:val="005649B5"/>
    <w:rsid w:val="00564CEA"/>
    <w:rsid w:val="005662C9"/>
    <w:rsid w:val="00566E22"/>
    <w:rsid w:val="00567528"/>
    <w:rsid w:val="00567682"/>
    <w:rsid w:val="005707E6"/>
    <w:rsid w:val="00571171"/>
    <w:rsid w:val="005714FC"/>
    <w:rsid w:val="00571EC6"/>
    <w:rsid w:val="005723EE"/>
    <w:rsid w:val="00572794"/>
    <w:rsid w:val="005728A2"/>
    <w:rsid w:val="00574B92"/>
    <w:rsid w:val="00575493"/>
    <w:rsid w:val="005754A2"/>
    <w:rsid w:val="00577360"/>
    <w:rsid w:val="00577FEE"/>
    <w:rsid w:val="00580D27"/>
    <w:rsid w:val="005812DB"/>
    <w:rsid w:val="005827AE"/>
    <w:rsid w:val="00582A64"/>
    <w:rsid w:val="00586589"/>
    <w:rsid w:val="005868C3"/>
    <w:rsid w:val="005869A3"/>
    <w:rsid w:val="00587F50"/>
    <w:rsid w:val="00587F78"/>
    <w:rsid w:val="00590407"/>
    <w:rsid w:val="00590D57"/>
    <w:rsid w:val="0059262A"/>
    <w:rsid w:val="00592B67"/>
    <w:rsid w:val="0059476B"/>
    <w:rsid w:val="0059508E"/>
    <w:rsid w:val="0059590B"/>
    <w:rsid w:val="005A0984"/>
    <w:rsid w:val="005A1676"/>
    <w:rsid w:val="005A176D"/>
    <w:rsid w:val="005A2C11"/>
    <w:rsid w:val="005A2D86"/>
    <w:rsid w:val="005A2F03"/>
    <w:rsid w:val="005A311C"/>
    <w:rsid w:val="005A46C9"/>
    <w:rsid w:val="005A47C0"/>
    <w:rsid w:val="005A4AAD"/>
    <w:rsid w:val="005A577D"/>
    <w:rsid w:val="005A5B21"/>
    <w:rsid w:val="005A68BB"/>
    <w:rsid w:val="005A6FE1"/>
    <w:rsid w:val="005A7067"/>
    <w:rsid w:val="005A7449"/>
    <w:rsid w:val="005A76A6"/>
    <w:rsid w:val="005B0716"/>
    <w:rsid w:val="005B0AD1"/>
    <w:rsid w:val="005B0F63"/>
    <w:rsid w:val="005B160A"/>
    <w:rsid w:val="005B1C09"/>
    <w:rsid w:val="005B207D"/>
    <w:rsid w:val="005B36F5"/>
    <w:rsid w:val="005B44DF"/>
    <w:rsid w:val="005B549C"/>
    <w:rsid w:val="005B6C1B"/>
    <w:rsid w:val="005B6EF6"/>
    <w:rsid w:val="005B7411"/>
    <w:rsid w:val="005B7C5C"/>
    <w:rsid w:val="005C030B"/>
    <w:rsid w:val="005C06CD"/>
    <w:rsid w:val="005C11ED"/>
    <w:rsid w:val="005C248E"/>
    <w:rsid w:val="005C2758"/>
    <w:rsid w:val="005C36FF"/>
    <w:rsid w:val="005C3BCA"/>
    <w:rsid w:val="005C3E4A"/>
    <w:rsid w:val="005C3F40"/>
    <w:rsid w:val="005C47DE"/>
    <w:rsid w:val="005C4819"/>
    <w:rsid w:val="005C49FB"/>
    <w:rsid w:val="005C4FF8"/>
    <w:rsid w:val="005C57E9"/>
    <w:rsid w:val="005C62FA"/>
    <w:rsid w:val="005C690A"/>
    <w:rsid w:val="005D0561"/>
    <w:rsid w:val="005D09EF"/>
    <w:rsid w:val="005D1ECD"/>
    <w:rsid w:val="005D2A7A"/>
    <w:rsid w:val="005D3211"/>
    <w:rsid w:val="005D476A"/>
    <w:rsid w:val="005D4C6A"/>
    <w:rsid w:val="005D4FF7"/>
    <w:rsid w:val="005D5573"/>
    <w:rsid w:val="005D5E68"/>
    <w:rsid w:val="005D66DC"/>
    <w:rsid w:val="005D6EFD"/>
    <w:rsid w:val="005D6F55"/>
    <w:rsid w:val="005D7571"/>
    <w:rsid w:val="005E156B"/>
    <w:rsid w:val="005E1C05"/>
    <w:rsid w:val="005E1F6E"/>
    <w:rsid w:val="005E28BF"/>
    <w:rsid w:val="005E30A1"/>
    <w:rsid w:val="005E33BF"/>
    <w:rsid w:val="005E38B3"/>
    <w:rsid w:val="005E4580"/>
    <w:rsid w:val="005E5335"/>
    <w:rsid w:val="005E5FA4"/>
    <w:rsid w:val="005E630D"/>
    <w:rsid w:val="005E6BBA"/>
    <w:rsid w:val="005E7E73"/>
    <w:rsid w:val="005F04C0"/>
    <w:rsid w:val="005F2583"/>
    <w:rsid w:val="005F3C69"/>
    <w:rsid w:val="005F3D0E"/>
    <w:rsid w:val="005F4986"/>
    <w:rsid w:val="005F4A49"/>
    <w:rsid w:val="005F4C39"/>
    <w:rsid w:val="005F55F0"/>
    <w:rsid w:val="005F58F9"/>
    <w:rsid w:val="005F5EA3"/>
    <w:rsid w:val="005F68E3"/>
    <w:rsid w:val="005F753D"/>
    <w:rsid w:val="005F77A7"/>
    <w:rsid w:val="00600CE1"/>
    <w:rsid w:val="00601FF8"/>
    <w:rsid w:val="00602538"/>
    <w:rsid w:val="0060288B"/>
    <w:rsid w:val="00605084"/>
    <w:rsid w:val="0060523D"/>
    <w:rsid w:val="006055A1"/>
    <w:rsid w:val="0060560B"/>
    <w:rsid w:val="00605D08"/>
    <w:rsid w:val="00606539"/>
    <w:rsid w:val="00606677"/>
    <w:rsid w:val="00607DC5"/>
    <w:rsid w:val="00610154"/>
    <w:rsid w:val="0061024D"/>
    <w:rsid w:val="00610ED3"/>
    <w:rsid w:val="006116C6"/>
    <w:rsid w:val="00611B5A"/>
    <w:rsid w:val="00613B03"/>
    <w:rsid w:val="00614DB4"/>
    <w:rsid w:val="0061529A"/>
    <w:rsid w:val="006169B9"/>
    <w:rsid w:val="00617939"/>
    <w:rsid w:val="00617D8B"/>
    <w:rsid w:val="0062008E"/>
    <w:rsid w:val="0062100B"/>
    <w:rsid w:val="006216E5"/>
    <w:rsid w:val="006225D4"/>
    <w:rsid w:val="00622A27"/>
    <w:rsid w:val="00622DBF"/>
    <w:rsid w:val="00623232"/>
    <w:rsid w:val="00623676"/>
    <w:rsid w:val="00624402"/>
    <w:rsid w:val="006254AF"/>
    <w:rsid w:val="00625FD9"/>
    <w:rsid w:val="0063060A"/>
    <w:rsid w:val="00630DE2"/>
    <w:rsid w:val="00630E3D"/>
    <w:rsid w:val="00630E74"/>
    <w:rsid w:val="00630E7B"/>
    <w:rsid w:val="006321F8"/>
    <w:rsid w:val="00632919"/>
    <w:rsid w:val="00633D86"/>
    <w:rsid w:val="0063433F"/>
    <w:rsid w:val="00634598"/>
    <w:rsid w:val="00637034"/>
    <w:rsid w:val="0063737F"/>
    <w:rsid w:val="00637EF3"/>
    <w:rsid w:val="006401A7"/>
    <w:rsid w:val="006407D6"/>
    <w:rsid w:val="00640DD1"/>
    <w:rsid w:val="00640FD4"/>
    <w:rsid w:val="00641B8C"/>
    <w:rsid w:val="006428A1"/>
    <w:rsid w:val="00642A51"/>
    <w:rsid w:val="006431FD"/>
    <w:rsid w:val="0064693A"/>
    <w:rsid w:val="00646F9D"/>
    <w:rsid w:val="0065010A"/>
    <w:rsid w:val="00651E56"/>
    <w:rsid w:val="006521D6"/>
    <w:rsid w:val="006533AE"/>
    <w:rsid w:val="00654E5D"/>
    <w:rsid w:val="00654F98"/>
    <w:rsid w:val="00656A2F"/>
    <w:rsid w:val="00657407"/>
    <w:rsid w:val="00657CA0"/>
    <w:rsid w:val="006603CC"/>
    <w:rsid w:val="0066120C"/>
    <w:rsid w:val="0066125E"/>
    <w:rsid w:val="0066130A"/>
    <w:rsid w:val="00663691"/>
    <w:rsid w:val="00664C67"/>
    <w:rsid w:val="00664C86"/>
    <w:rsid w:val="00665316"/>
    <w:rsid w:val="00666124"/>
    <w:rsid w:val="0066619A"/>
    <w:rsid w:val="006669A7"/>
    <w:rsid w:val="00666EB9"/>
    <w:rsid w:val="006671AF"/>
    <w:rsid w:val="0067018F"/>
    <w:rsid w:val="00670C5B"/>
    <w:rsid w:val="00673062"/>
    <w:rsid w:val="006734BB"/>
    <w:rsid w:val="0067575D"/>
    <w:rsid w:val="006761C3"/>
    <w:rsid w:val="0067655B"/>
    <w:rsid w:val="00676759"/>
    <w:rsid w:val="00677D83"/>
    <w:rsid w:val="00677E99"/>
    <w:rsid w:val="00680A03"/>
    <w:rsid w:val="00680FA5"/>
    <w:rsid w:val="006815D5"/>
    <w:rsid w:val="00681993"/>
    <w:rsid w:val="00681EEF"/>
    <w:rsid w:val="006829E5"/>
    <w:rsid w:val="006844D7"/>
    <w:rsid w:val="006848A7"/>
    <w:rsid w:val="00684AD4"/>
    <w:rsid w:val="00684B4B"/>
    <w:rsid w:val="00685CA9"/>
    <w:rsid w:val="0068666A"/>
    <w:rsid w:val="006869EC"/>
    <w:rsid w:val="00686F20"/>
    <w:rsid w:val="00687C05"/>
    <w:rsid w:val="00690D89"/>
    <w:rsid w:val="00690E91"/>
    <w:rsid w:val="00691071"/>
    <w:rsid w:val="00691D87"/>
    <w:rsid w:val="0069267C"/>
    <w:rsid w:val="00692A9A"/>
    <w:rsid w:val="00694358"/>
    <w:rsid w:val="006943EE"/>
    <w:rsid w:val="006946DF"/>
    <w:rsid w:val="00695A32"/>
    <w:rsid w:val="0069664F"/>
    <w:rsid w:val="00696E4D"/>
    <w:rsid w:val="00697DF3"/>
    <w:rsid w:val="006A0442"/>
    <w:rsid w:val="006A07D6"/>
    <w:rsid w:val="006A0909"/>
    <w:rsid w:val="006A1299"/>
    <w:rsid w:val="006A133F"/>
    <w:rsid w:val="006A16EA"/>
    <w:rsid w:val="006A28EF"/>
    <w:rsid w:val="006A3810"/>
    <w:rsid w:val="006A3950"/>
    <w:rsid w:val="006A39E0"/>
    <w:rsid w:val="006A42A7"/>
    <w:rsid w:val="006A43D6"/>
    <w:rsid w:val="006A4CF4"/>
    <w:rsid w:val="006A6812"/>
    <w:rsid w:val="006A684C"/>
    <w:rsid w:val="006A6A7D"/>
    <w:rsid w:val="006A6B3B"/>
    <w:rsid w:val="006A7569"/>
    <w:rsid w:val="006A77DB"/>
    <w:rsid w:val="006A7A74"/>
    <w:rsid w:val="006B0387"/>
    <w:rsid w:val="006B0EF0"/>
    <w:rsid w:val="006B161D"/>
    <w:rsid w:val="006B179E"/>
    <w:rsid w:val="006B26A3"/>
    <w:rsid w:val="006B2FA6"/>
    <w:rsid w:val="006B39A8"/>
    <w:rsid w:val="006B4285"/>
    <w:rsid w:val="006B4338"/>
    <w:rsid w:val="006B4EA4"/>
    <w:rsid w:val="006B4F0B"/>
    <w:rsid w:val="006B4F6F"/>
    <w:rsid w:val="006B52E2"/>
    <w:rsid w:val="006B5810"/>
    <w:rsid w:val="006B6767"/>
    <w:rsid w:val="006C01C6"/>
    <w:rsid w:val="006C0A81"/>
    <w:rsid w:val="006C2E0B"/>
    <w:rsid w:val="006C34D6"/>
    <w:rsid w:val="006C3E11"/>
    <w:rsid w:val="006C427E"/>
    <w:rsid w:val="006C48FD"/>
    <w:rsid w:val="006C4C0B"/>
    <w:rsid w:val="006C4CD0"/>
    <w:rsid w:val="006C50CD"/>
    <w:rsid w:val="006C643F"/>
    <w:rsid w:val="006C75D9"/>
    <w:rsid w:val="006D007A"/>
    <w:rsid w:val="006D01C1"/>
    <w:rsid w:val="006D0491"/>
    <w:rsid w:val="006D0E86"/>
    <w:rsid w:val="006D1207"/>
    <w:rsid w:val="006D3837"/>
    <w:rsid w:val="006D4252"/>
    <w:rsid w:val="006D4CED"/>
    <w:rsid w:val="006D50B0"/>
    <w:rsid w:val="006D5BF6"/>
    <w:rsid w:val="006D77C1"/>
    <w:rsid w:val="006D7E14"/>
    <w:rsid w:val="006E033B"/>
    <w:rsid w:val="006E0756"/>
    <w:rsid w:val="006E0995"/>
    <w:rsid w:val="006E0FF4"/>
    <w:rsid w:val="006E2EF6"/>
    <w:rsid w:val="006E35BB"/>
    <w:rsid w:val="006E42CF"/>
    <w:rsid w:val="006E4988"/>
    <w:rsid w:val="006E4C7B"/>
    <w:rsid w:val="006E5153"/>
    <w:rsid w:val="006E5232"/>
    <w:rsid w:val="006E53CE"/>
    <w:rsid w:val="006E5D03"/>
    <w:rsid w:val="006E7C5E"/>
    <w:rsid w:val="006F054C"/>
    <w:rsid w:val="006F11AA"/>
    <w:rsid w:val="006F2CF6"/>
    <w:rsid w:val="006F302A"/>
    <w:rsid w:val="006F335D"/>
    <w:rsid w:val="006F39C4"/>
    <w:rsid w:val="006F3AFE"/>
    <w:rsid w:val="006F420D"/>
    <w:rsid w:val="006F4D9F"/>
    <w:rsid w:val="006F542B"/>
    <w:rsid w:val="006F564D"/>
    <w:rsid w:val="006F5D1B"/>
    <w:rsid w:val="006F5F91"/>
    <w:rsid w:val="00700455"/>
    <w:rsid w:val="007006C2"/>
    <w:rsid w:val="007020F7"/>
    <w:rsid w:val="00702495"/>
    <w:rsid w:val="00702723"/>
    <w:rsid w:val="007037D4"/>
    <w:rsid w:val="00703EB9"/>
    <w:rsid w:val="007040CE"/>
    <w:rsid w:val="007066CC"/>
    <w:rsid w:val="00710FC1"/>
    <w:rsid w:val="00711809"/>
    <w:rsid w:val="0071307A"/>
    <w:rsid w:val="007131C5"/>
    <w:rsid w:val="00713434"/>
    <w:rsid w:val="007136A9"/>
    <w:rsid w:val="00714B58"/>
    <w:rsid w:val="007153AE"/>
    <w:rsid w:val="00716A3A"/>
    <w:rsid w:val="007170A3"/>
    <w:rsid w:val="00717B95"/>
    <w:rsid w:val="00720A9D"/>
    <w:rsid w:val="00720B08"/>
    <w:rsid w:val="007218C3"/>
    <w:rsid w:val="00721F6F"/>
    <w:rsid w:val="00724C3C"/>
    <w:rsid w:val="00725601"/>
    <w:rsid w:val="00725EA5"/>
    <w:rsid w:val="00726554"/>
    <w:rsid w:val="00726642"/>
    <w:rsid w:val="00726E1A"/>
    <w:rsid w:val="00727B75"/>
    <w:rsid w:val="00731A96"/>
    <w:rsid w:val="00731B7A"/>
    <w:rsid w:val="0073252A"/>
    <w:rsid w:val="007348C6"/>
    <w:rsid w:val="00734D5D"/>
    <w:rsid w:val="00734D71"/>
    <w:rsid w:val="0073568E"/>
    <w:rsid w:val="00736085"/>
    <w:rsid w:val="007367CF"/>
    <w:rsid w:val="007372C6"/>
    <w:rsid w:val="007404D0"/>
    <w:rsid w:val="00741B2D"/>
    <w:rsid w:val="00743044"/>
    <w:rsid w:val="007433B9"/>
    <w:rsid w:val="0074367F"/>
    <w:rsid w:val="00744440"/>
    <w:rsid w:val="00746DE6"/>
    <w:rsid w:val="007471F3"/>
    <w:rsid w:val="00747CFA"/>
    <w:rsid w:val="007501CD"/>
    <w:rsid w:val="00750B47"/>
    <w:rsid w:val="007511BD"/>
    <w:rsid w:val="007511CF"/>
    <w:rsid w:val="0075150E"/>
    <w:rsid w:val="00751805"/>
    <w:rsid w:val="0075229F"/>
    <w:rsid w:val="00752552"/>
    <w:rsid w:val="00752679"/>
    <w:rsid w:val="00752A49"/>
    <w:rsid w:val="00753087"/>
    <w:rsid w:val="00753501"/>
    <w:rsid w:val="0075356F"/>
    <w:rsid w:val="007540AC"/>
    <w:rsid w:val="00754AEB"/>
    <w:rsid w:val="00754D8C"/>
    <w:rsid w:val="00754FE1"/>
    <w:rsid w:val="00755969"/>
    <w:rsid w:val="00755A85"/>
    <w:rsid w:val="00755C43"/>
    <w:rsid w:val="007573F4"/>
    <w:rsid w:val="00757896"/>
    <w:rsid w:val="007614F7"/>
    <w:rsid w:val="007619F2"/>
    <w:rsid w:val="00762BE8"/>
    <w:rsid w:val="007633DC"/>
    <w:rsid w:val="00763406"/>
    <w:rsid w:val="00765EE5"/>
    <w:rsid w:val="007670D0"/>
    <w:rsid w:val="00767FDF"/>
    <w:rsid w:val="007712F7"/>
    <w:rsid w:val="007714E3"/>
    <w:rsid w:val="007719DE"/>
    <w:rsid w:val="0077241C"/>
    <w:rsid w:val="00772447"/>
    <w:rsid w:val="007724CC"/>
    <w:rsid w:val="007729BC"/>
    <w:rsid w:val="00772A4C"/>
    <w:rsid w:val="00773FF2"/>
    <w:rsid w:val="00774455"/>
    <w:rsid w:val="00774EA8"/>
    <w:rsid w:val="00774F07"/>
    <w:rsid w:val="00775573"/>
    <w:rsid w:val="007765B8"/>
    <w:rsid w:val="0077764F"/>
    <w:rsid w:val="00777656"/>
    <w:rsid w:val="00780F72"/>
    <w:rsid w:val="00781541"/>
    <w:rsid w:val="007819F3"/>
    <w:rsid w:val="00782415"/>
    <w:rsid w:val="00782F62"/>
    <w:rsid w:val="00783043"/>
    <w:rsid w:val="007830E9"/>
    <w:rsid w:val="00783FB5"/>
    <w:rsid w:val="007845A7"/>
    <w:rsid w:val="00784976"/>
    <w:rsid w:val="00785C93"/>
    <w:rsid w:val="0079004F"/>
    <w:rsid w:val="007924C6"/>
    <w:rsid w:val="00792F52"/>
    <w:rsid w:val="00793317"/>
    <w:rsid w:val="00793517"/>
    <w:rsid w:val="00793966"/>
    <w:rsid w:val="00794966"/>
    <w:rsid w:val="00795F42"/>
    <w:rsid w:val="0079655D"/>
    <w:rsid w:val="007966EE"/>
    <w:rsid w:val="00796EB8"/>
    <w:rsid w:val="00797A39"/>
    <w:rsid w:val="00797F60"/>
    <w:rsid w:val="007A1833"/>
    <w:rsid w:val="007A49D2"/>
    <w:rsid w:val="007A4AEA"/>
    <w:rsid w:val="007A516D"/>
    <w:rsid w:val="007A55A4"/>
    <w:rsid w:val="007A5DA7"/>
    <w:rsid w:val="007A7C7E"/>
    <w:rsid w:val="007B0C54"/>
    <w:rsid w:val="007B16F4"/>
    <w:rsid w:val="007B1B75"/>
    <w:rsid w:val="007B1EEF"/>
    <w:rsid w:val="007B2319"/>
    <w:rsid w:val="007B51DD"/>
    <w:rsid w:val="007B55CB"/>
    <w:rsid w:val="007B5877"/>
    <w:rsid w:val="007B76B4"/>
    <w:rsid w:val="007C0567"/>
    <w:rsid w:val="007C06AD"/>
    <w:rsid w:val="007C075A"/>
    <w:rsid w:val="007C1EA2"/>
    <w:rsid w:val="007C224E"/>
    <w:rsid w:val="007C263A"/>
    <w:rsid w:val="007C2ED8"/>
    <w:rsid w:val="007C2EF8"/>
    <w:rsid w:val="007C3B81"/>
    <w:rsid w:val="007C4B79"/>
    <w:rsid w:val="007C4CB3"/>
    <w:rsid w:val="007C4DC7"/>
    <w:rsid w:val="007C60E2"/>
    <w:rsid w:val="007C6C8E"/>
    <w:rsid w:val="007C7638"/>
    <w:rsid w:val="007D0597"/>
    <w:rsid w:val="007D1481"/>
    <w:rsid w:val="007D1E90"/>
    <w:rsid w:val="007D2169"/>
    <w:rsid w:val="007D250D"/>
    <w:rsid w:val="007D2C6E"/>
    <w:rsid w:val="007D31C0"/>
    <w:rsid w:val="007D3492"/>
    <w:rsid w:val="007D35CD"/>
    <w:rsid w:val="007D3CFD"/>
    <w:rsid w:val="007D3DFA"/>
    <w:rsid w:val="007D5059"/>
    <w:rsid w:val="007D5FD1"/>
    <w:rsid w:val="007D65C5"/>
    <w:rsid w:val="007D65DC"/>
    <w:rsid w:val="007D6992"/>
    <w:rsid w:val="007D6DA2"/>
    <w:rsid w:val="007D7037"/>
    <w:rsid w:val="007D7A61"/>
    <w:rsid w:val="007D7DE2"/>
    <w:rsid w:val="007E0F9F"/>
    <w:rsid w:val="007E28A2"/>
    <w:rsid w:val="007E2948"/>
    <w:rsid w:val="007E325C"/>
    <w:rsid w:val="007E377F"/>
    <w:rsid w:val="007E3A39"/>
    <w:rsid w:val="007E416C"/>
    <w:rsid w:val="007E44FC"/>
    <w:rsid w:val="007E6098"/>
    <w:rsid w:val="007E609F"/>
    <w:rsid w:val="007E6172"/>
    <w:rsid w:val="007E66E5"/>
    <w:rsid w:val="007E6835"/>
    <w:rsid w:val="007E7AD1"/>
    <w:rsid w:val="007F0777"/>
    <w:rsid w:val="007F0BAE"/>
    <w:rsid w:val="007F281B"/>
    <w:rsid w:val="007F4650"/>
    <w:rsid w:val="007F6876"/>
    <w:rsid w:val="007F7A62"/>
    <w:rsid w:val="007F7EB1"/>
    <w:rsid w:val="00800CDC"/>
    <w:rsid w:val="008019E2"/>
    <w:rsid w:val="00801EAB"/>
    <w:rsid w:val="00803293"/>
    <w:rsid w:val="0080340A"/>
    <w:rsid w:val="008036C0"/>
    <w:rsid w:val="00803E4A"/>
    <w:rsid w:val="00804054"/>
    <w:rsid w:val="00804605"/>
    <w:rsid w:val="008046CA"/>
    <w:rsid w:val="00804A3F"/>
    <w:rsid w:val="00804EE5"/>
    <w:rsid w:val="00806314"/>
    <w:rsid w:val="00810790"/>
    <w:rsid w:val="00810B50"/>
    <w:rsid w:val="00810D82"/>
    <w:rsid w:val="00811856"/>
    <w:rsid w:val="00811B40"/>
    <w:rsid w:val="00812616"/>
    <w:rsid w:val="0081347C"/>
    <w:rsid w:val="00813896"/>
    <w:rsid w:val="008148F4"/>
    <w:rsid w:val="00815820"/>
    <w:rsid w:val="008164A4"/>
    <w:rsid w:val="0081742E"/>
    <w:rsid w:val="00817552"/>
    <w:rsid w:val="00821258"/>
    <w:rsid w:val="00821A7A"/>
    <w:rsid w:val="00821D1E"/>
    <w:rsid w:val="0082295C"/>
    <w:rsid w:val="008237C9"/>
    <w:rsid w:val="008255A7"/>
    <w:rsid w:val="008258AE"/>
    <w:rsid w:val="008262D5"/>
    <w:rsid w:val="00830468"/>
    <w:rsid w:val="00831542"/>
    <w:rsid w:val="00831CBE"/>
    <w:rsid w:val="00831CDB"/>
    <w:rsid w:val="00833571"/>
    <w:rsid w:val="00833FC2"/>
    <w:rsid w:val="00834DEA"/>
    <w:rsid w:val="008369B6"/>
    <w:rsid w:val="00836AA1"/>
    <w:rsid w:val="00836F04"/>
    <w:rsid w:val="008370D4"/>
    <w:rsid w:val="0083770C"/>
    <w:rsid w:val="0084021D"/>
    <w:rsid w:val="00840795"/>
    <w:rsid w:val="00841682"/>
    <w:rsid w:val="00841E95"/>
    <w:rsid w:val="00844B5E"/>
    <w:rsid w:val="00845024"/>
    <w:rsid w:val="00845161"/>
    <w:rsid w:val="00845A29"/>
    <w:rsid w:val="00845A44"/>
    <w:rsid w:val="00845C56"/>
    <w:rsid w:val="00847FDD"/>
    <w:rsid w:val="008511DF"/>
    <w:rsid w:val="00852147"/>
    <w:rsid w:val="00852167"/>
    <w:rsid w:val="008531F2"/>
    <w:rsid w:val="00853F96"/>
    <w:rsid w:val="008542FB"/>
    <w:rsid w:val="0085601C"/>
    <w:rsid w:val="00856C92"/>
    <w:rsid w:val="0085711A"/>
    <w:rsid w:val="00857DB0"/>
    <w:rsid w:val="008602FC"/>
    <w:rsid w:val="00861401"/>
    <w:rsid w:val="00861C16"/>
    <w:rsid w:val="008634F5"/>
    <w:rsid w:val="00864C70"/>
    <w:rsid w:val="0086534B"/>
    <w:rsid w:val="008660B4"/>
    <w:rsid w:val="00870713"/>
    <w:rsid w:val="0087103B"/>
    <w:rsid w:val="008717EC"/>
    <w:rsid w:val="0087190C"/>
    <w:rsid w:val="00871CCB"/>
    <w:rsid w:val="00871D5F"/>
    <w:rsid w:val="00872AF0"/>
    <w:rsid w:val="00872F4F"/>
    <w:rsid w:val="00873355"/>
    <w:rsid w:val="008733A0"/>
    <w:rsid w:val="008737DC"/>
    <w:rsid w:val="00874C06"/>
    <w:rsid w:val="00874E6A"/>
    <w:rsid w:val="00876186"/>
    <w:rsid w:val="00876EAE"/>
    <w:rsid w:val="008770E8"/>
    <w:rsid w:val="00880A70"/>
    <w:rsid w:val="00880B12"/>
    <w:rsid w:val="00881229"/>
    <w:rsid w:val="00885814"/>
    <w:rsid w:val="008862B8"/>
    <w:rsid w:val="008879EB"/>
    <w:rsid w:val="0089081F"/>
    <w:rsid w:val="00891190"/>
    <w:rsid w:val="00891385"/>
    <w:rsid w:val="0089367C"/>
    <w:rsid w:val="00893D8F"/>
    <w:rsid w:val="008946BE"/>
    <w:rsid w:val="00894701"/>
    <w:rsid w:val="00894CCB"/>
    <w:rsid w:val="008954C9"/>
    <w:rsid w:val="00895E64"/>
    <w:rsid w:val="008960C6"/>
    <w:rsid w:val="00896882"/>
    <w:rsid w:val="00897FF6"/>
    <w:rsid w:val="008A028F"/>
    <w:rsid w:val="008A268B"/>
    <w:rsid w:val="008A27B9"/>
    <w:rsid w:val="008A2ECC"/>
    <w:rsid w:val="008A404B"/>
    <w:rsid w:val="008A414A"/>
    <w:rsid w:val="008A4A07"/>
    <w:rsid w:val="008A52A2"/>
    <w:rsid w:val="008A534B"/>
    <w:rsid w:val="008A5641"/>
    <w:rsid w:val="008A59E6"/>
    <w:rsid w:val="008A72CF"/>
    <w:rsid w:val="008B0708"/>
    <w:rsid w:val="008B1EA4"/>
    <w:rsid w:val="008B1F8D"/>
    <w:rsid w:val="008B3159"/>
    <w:rsid w:val="008B38BF"/>
    <w:rsid w:val="008B415D"/>
    <w:rsid w:val="008B4ACA"/>
    <w:rsid w:val="008B4EBA"/>
    <w:rsid w:val="008B50ED"/>
    <w:rsid w:val="008B571D"/>
    <w:rsid w:val="008B5E9D"/>
    <w:rsid w:val="008B63DF"/>
    <w:rsid w:val="008B6649"/>
    <w:rsid w:val="008B6D69"/>
    <w:rsid w:val="008B7288"/>
    <w:rsid w:val="008C00E1"/>
    <w:rsid w:val="008C0350"/>
    <w:rsid w:val="008C17FA"/>
    <w:rsid w:val="008C1A1C"/>
    <w:rsid w:val="008C3201"/>
    <w:rsid w:val="008C3334"/>
    <w:rsid w:val="008C3FFD"/>
    <w:rsid w:val="008C4AA7"/>
    <w:rsid w:val="008C540A"/>
    <w:rsid w:val="008C54D6"/>
    <w:rsid w:val="008C6291"/>
    <w:rsid w:val="008C666E"/>
    <w:rsid w:val="008C68EB"/>
    <w:rsid w:val="008C6D19"/>
    <w:rsid w:val="008C7350"/>
    <w:rsid w:val="008C7781"/>
    <w:rsid w:val="008D06E4"/>
    <w:rsid w:val="008D0D93"/>
    <w:rsid w:val="008D20EF"/>
    <w:rsid w:val="008D22EB"/>
    <w:rsid w:val="008D262C"/>
    <w:rsid w:val="008D29FF"/>
    <w:rsid w:val="008D2B2D"/>
    <w:rsid w:val="008D3949"/>
    <w:rsid w:val="008D3F18"/>
    <w:rsid w:val="008D4EDE"/>
    <w:rsid w:val="008D5036"/>
    <w:rsid w:val="008D613D"/>
    <w:rsid w:val="008D6154"/>
    <w:rsid w:val="008D6608"/>
    <w:rsid w:val="008D68B9"/>
    <w:rsid w:val="008E036F"/>
    <w:rsid w:val="008E068C"/>
    <w:rsid w:val="008E1B2D"/>
    <w:rsid w:val="008E4622"/>
    <w:rsid w:val="008E48F6"/>
    <w:rsid w:val="008E4CE2"/>
    <w:rsid w:val="008E5791"/>
    <w:rsid w:val="008E5812"/>
    <w:rsid w:val="008E5FE0"/>
    <w:rsid w:val="008E6F13"/>
    <w:rsid w:val="008E74FA"/>
    <w:rsid w:val="008F1433"/>
    <w:rsid w:val="008F440B"/>
    <w:rsid w:val="008F5232"/>
    <w:rsid w:val="008F553D"/>
    <w:rsid w:val="008F592A"/>
    <w:rsid w:val="008F5F20"/>
    <w:rsid w:val="008F6F8D"/>
    <w:rsid w:val="008F7486"/>
    <w:rsid w:val="00900BCD"/>
    <w:rsid w:val="00901E5D"/>
    <w:rsid w:val="00902155"/>
    <w:rsid w:val="009021D7"/>
    <w:rsid w:val="0090253B"/>
    <w:rsid w:val="00902A00"/>
    <w:rsid w:val="00902ACD"/>
    <w:rsid w:val="00902C18"/>
    <w:rsid w:val="0090355D"/>
    <w:rsid w:val="0090397A"/>
    <w:rsid w:val="00904F45"/>
    <w:rsid w:val="009074DE"/>
    <w:rsid w:val="00907849"/>
    <w:rsid w:val="009101BF"/>
    <w:rsid w:val="0091173B"/>
    <w:rsid w:val="00911D2B"/>
    <w:rsid w:val="00911D9C"/>
    <w:rsid w:val="00912C1F"/>
    <w:rsid w:val="00912DAB"/>
    <w:rsid w:val="0091352B"/>
    <w:rsid w:val="00915535"/>
    <w:rsid w:val="00915758"/>
    <w:rsid w:val="0091684D"/>
    <w:rsid w:val="00917115"/>
    <w:rsid w:val="00917879"/>
    <w:rsid w:val="00917A49"/>
    <w:rsid w:val="00917F52"/>
    <w:rsid w:val="009210C4"/>
    <w:rsid w:val="00921183"/>
    <w:rsid w:val="009211CB"/>
    <w:rsid w:val="0092282F"/>
    <w:rsid w:val="009229B1"/>
    <w:rsid w:val="0092360E"/>
    <w:rsid w:val="00925856"/>
    <w:rsid w:val="0092595F"/>
    <w:rsid w:val="00925BD4"/>
    <w:rsid w:val="00925FBA"/>
    <w:rsid w:val="009262C9"/>
    <w:rsid w:val="00926CD6"/>
    <w:rsid w:val="009276ED"/>
    <w:rsid w:val="00927AB7"/>
    <w:rsid w:val="00927E4A"/>
    <w:rsid w:val="00930D2E"/>
    <w:rsid w:val="00930F40"/>
    <w:rsid w:val="00931100"/>
    <w:rsid w:val="00931205"/>
    <w:rsid w:val="0093204C"/>
    <w:rsid w:val="00932AFB"/>
    <w:rsid w:val="00932C3F"/>
    <w:rsid w:val="00932E9E"/>
    <w:rsid w:val="00932F00"/>
    <w:rsid w:val="00933F1E"/>
    <w:rsid w:val="0093447B"/>
    <w:rsid w:val="00934D2B"/>
    <w:rsid w:val="009362B8"/>
    <w:rsid w:val="00940489"/>
    <w:rsid w:val="00941D7E"/>
    <w:rsid w:val="009427C2"/>
    <w:rsid w:val="00943007"/>
    <w:rsid w:val="009430D1"/>
    <w:rsid w:val="00943941"/>
    <w:rsid w:val="009453F1"/>
    <w:rsid w:val="00946729"/>
    <w:rsid w:val="009467C5"/>
    <w:rsid w:val="00946E68"/>
    <w:rsid w:val="00947427"/>
    <w:rsid w:val="009541A0"/>
    <w:rsid w:val="0095589A"/>
    <w:rsid w:val="009559EE"/>
    <w:rsid w:val="00956264"/>
    <w:rsid w:val="00956789"/>
    <w:rsid w:val="0095727F"/>
    <w:rsid w:val="00960A13"/>
    <w:rsid w:val="00960C5E"/>
    <w:rsid w:val="00961F0C"/>
    <w:rsid w:val="009621D5"/>
    <w:rsid w:val="00962914"/>
    <w:rsid w:val="00963158"/>
    <w:rsid w:val="0096374A"/>
    <w:rsid w:val="0096386F"/>
    <w:rsid w:val="00964348"/>
    <w:rsid w:val="00964C12"/>
    <w:rsid w:val="009669F2"/>
    <w:rsid w:val="00966D82"/>
    <w:rsid w:val="0096705A"/>
    <w:rsid w:val="009674AE"/>
    <w:rsid w:val="0096752E"/>
    <w:rsid w:val="00970AC6"/>
    <w:rsid w:val="009727F6"/>
    <w:rsid w:val="00972DE1"/>
    <w:rsid w:val="009748FD"/>
    <w:rsid w:val="009804F5"/>
    <w:rsid w:val="00980981"/>
    <w:rsid w:val="00981432"/>
    <w:rsid w:val="00981825"/>
    <w:rsid w:val="00981AC9"/>
    <w:rsid w:val="0098225F"/>
    <w:rsid w:val="00983392"/>
    <w:rsid w:val="00983958"/>
    <w:rsid w:val="0098399A"/>
    <w:rsid w:val="00983B8B"/>
    <w:rsid w:val="00985F29"/>
    <w:rsid w:val="00986A73"/>
    <w:rsid w:val="00987F83"/>
    <w:rsid w:val="0099078D"/>
    <w:rsid w:val="009907E0"/>
    <w:rsid w:val="00991EEF"/>
    <w:rsid w:val="00991FB7"/>
    <w:rsid w:val="009935E8"/>
    <w:rsid w:val="00993BEC"/>
    <w:rsid w:val="00996045"/>
    <w:rsid w:val="00997227"/>
    <w:rsid w:val="00997717"/>
    <w:rsid w:val="009A014A"/>
    <w:rsid w:val="009A0730"/>
    <w:rsid w:val="009A2166"/>
    <w:rsid w:val="009A2939"/>
    <w:rsid w:val="009A2DF7"/>
    <w:rsid w:val="009A3C47"/>
    <w:rsid w:val="009A3EB3"/>
    <w:rsid w:val="009A5D72"/>
    <w:rsid w:val="009A5F56"/>
    <w:rsid w:val="009A6215"/>
    <w:rsid w:val="009A67FE"/>
    <w:rsid w:val="009A74AD"/>
    <w:rsid w:val="009A7F9B"/>
    <w:rsid w:val="009B16F5"/>
    <w:rsid w:val="009B1782"/>
    <w:rsid w:val="009B3608"/>
    <w:rsid w:val="009B40FA"/>
    <w:rsid w:val="009B473F"/>
    <w:rsid w:val="009B50FB"/>
    <w:rsid w:val="009B63B9"/>
    <w:rsid w:val="009B65A4"/>
    <w:rsid w:val="009B710F"/>
    <w:rsid w:val="009C0797"/>
    <w:rsid w:val="009C0962"/>
    <w:rsid w:val="009C280E"/>
    <w:rsid w:val="009C2937"/>
    <w:rsid w:val="009C2CEB"/>
    <w:rsid w:val="009C2DFB"/>
    <w:rsid w:val="009C36BD"/>
    <w:rsid w:val="009C5277"/>
    <w:rsid w:val="009C5FAD"/>
    <w:rsid w:val="009C682D"/>
    <w:rsid w:val="009C6DD7"/>
    <w:rsid w:val="009C732A"/>
    <w:rsid w:val="009D0D5E"/>
    <w:rsid w:val="009D1093"/>
    <w:rsid w:val="009D1514"/>
    <w:rsid w:val="009D22A8"/>
    <w:rsid w:val="009D2A6E"/>
    <w:rsid w:val="009D2C89"/>
    <w:rsid w:val="009D2CA2"/>
    <w:rsid w:val="009D311A"/>
    <w:rsid w:val="009D318D"/>
    <w:rsid w:val="009D3421"/>
    <w:rsid w:val="009D5C77"/>
    <w:rsid w:val="009D6B26"/>
    <w:rsid w:val="009D6B8F"/>
    <w:rsid w:val="009E04E0"/>
    <w:rsid w:val="009E0B6E"/>
    <w:rsid w:val="009E17E4"/>
    <w:rsid w:val="009E2425"/>
    <w:rsid w:val="009E29B1"/>
    <w:rsid w:val="009E2AC9"/>
    <w:rsid w:val="009E4FE4"/>
    <w:rsid w:val="009E574C"/>
    <w:rsid w:val="009E5D32"/>
    <w:rsid w:val="009E6F8B"/>
    <w:rsid w:val="009F0FAD"/>
    <w:rsid w:val="009F17BD"/>
    <w:rsid w:val="009F225B"/>
    <w:rsid w:val="009F2959"/>
    <w:rsid w:val="009F2F3C"/>
    <w:rsid w:val="009F3265"/>
    <w:rsid w:val="009F392A"/>
    <w:rsid w:val="009F4B1D"/>
    <w:rsid w:val="009F5A09"/>
    <w:rsid w:val="009F5A7D"/>
    <w:rsid w:val="009F5B1D"/>
    <w:rsid w:val="009F5C95"/>
    <w:rsid w:val="009F67AE"/>
    <w:rsid w:val="009F6ED3"/>
    <w:rsid w:val="009F7819"/>
    <w:rsid w:val="00A01443"/>
    <w:rsid w:val="00A0272A"/>
    <w:rsid w:val="00A03202"/>
    <w:rsid w:val="00A04799"/>
    <w:rsid w:val="00A04D3F"/>
    <w:rsid w:val="00A05818"/>
    <w:rsid w:val="00A0599C"/>
    <w:rsid w:val="00A05A4F"/>
    <w:rsid w:val="00A06936"/>
    <w:rsid w:val="00A06AC0"/>
    <w:rsid w:val="00A10122"/>
    <w:rsid w:val="00A11203"/>
    <w:rsid w:val="00A11564"/>
    <w:rsid w:val="00A1321E"/>
    <w:rsid w:val="00A134D8"/>
    <w:rsid w:val="00A13707"/>
    <w:rsid w:val="00A13D68"/>
    <w:rsid w:val="00A146A5"/>
    <w:rsid w:val="00A15D24"/>
    <w:rsid w:val="00A15F82"/>
    <w:rsid w:val="00A16FF9"/>
    <w:rsid w:val="00A171DD"/>
    <w:rsid w:val="00A173E7"/>
    <w:rsid w:val="00A17634"/>
    <w:rsid w:val="00A176D9"/>
    <w:rsid w:val="00A17C73"/>
    <w:rsid w:val="00A17D3D"/>
    <w:rsid w:val="00A200DE"/>
    <w:rsid w:val="00A22759"/>
    <w:rsid w:val="00A22A64"/>
    <w:rsid w:val="00A22C36"/>
    <w:rsid w:val="00A230C8"/>
    <w:rsid w:val="00A24047"/>
    <w:rsid w:val="00A248FE"/>
    <w:rsid w:val="00A256EA"/>
    <w:rsid w:val="00A25A9F"/>
    <w:rsid w:val="00A27488"/>
    <w:rsid w:val="00A27F12"/>
    <w:rsid w:val="00A317B5"/>
    <w:rsid w:val="00A33D3B"/>
    <w:rsid w:val="00A362A0"/>
    <w:rsid w:val="00A37E0A"/>
    <w:rsid w:val="00A40199"/>
    <w:rsid w:val="00A40650"/>
    <w:rsid w:val="00A4175F"/>
    <w:rsid w:val="00A419C6"/>
    <w:rsid w:val="00A421BD"/>
    <w:rsid w:val="00A42E2A"/>
    <w:rsid w:val="00A43560"/>
    <w:rsid w:val="00A437D2"/>
    <w:rsid w:val="00A437FF"/>
    <w:rsid w:val="00A43D16"/>
    <w:rsid w:val="00A43DF6"/>
    <w:rsid w:val="00A44233"/>
    <w:rsid w:val="00A449CB"/>
    <w:rsid w:val="00A451EE"/>
    <w:rsid w:val="00A45D7C"/>
    <w:rsid w:val="00A46BCF"/>
    <w:rsid w:val="00A47769"/>
    <w:rsid w:val="00A5035E"/>
    <w:rsid w:val="00A52358"/>
    <w:rsid w:val="00A5351E"/>
    <w:rsid w:val="00A53D0D"/>
    <w:rsid w:val="00A5409C"/>
    <w:rsid w:val="00A544E4"/>
    <w:rsid w:val="00A554CA"/>
    <w:rsid w:val="00A55D90"/>
    <w:rsid w:val="00A56FA0"/>
    <w:rsid w:val="00A56FB1"/>
    <w:rsid w:val="00A57A41"/>
    <w:rsid w:val="00A57A66"/>
    <w:rsid w:val="00A57D5F"/>
    <w:rsid w:val="00A622A5"/>
    <w:rsid w:val="00A623E8"/>
    <w:rsid w:val="00A62DA3"/>
    <w:rsid w:val="00A62FB0"/>
    <w:rsid w:val="00A63049"/>
    <w:rsid w:val="00A63BB9"/>
    <w:rsid w:val="00A65587"/>
    <w:rsid w:val="00A662DD"/>
    <w:rsid w:val="00A673BE"/>
    <w:rsid w:val="00A67DB4"/>
    <w:rsid w:val="00A67DE1"/>
    <w:rsid w:val="00A70865"/>
    <w:rsid w:val="00A7120C"/>
    <w:rsid w:val="00A72FAF"/>
    <w:rsid w:val="00A73289"/>
    <w:rsid w:val="00A74D03"/>
    <w:rsid w:val="00A74D09"/>
    <w:rsid w:val="00A811FA"/>
    <w:rsid w:val="00A81978"/>
    <w:rsid w:val="00A81E7E"/>
    <w:rsid w:val="00A8259D"/>
    <w:rsid w:val="00A833A9"/>
    <w:rsid w:val="00A84019"/>
    <w:rsid w:val="00A84486"/>
    <w:rsid w:val="00A84F53"/>
    <w:rsid w:val="00A860EC"/>
    <w:rsid w:val="00A86C00"/>
    <w:rsid w:val="00A902AC"/>
    <w:rsid w:val="00A908B2"/>
    <w:rsid w:val="00A90FB4"/>
    <w:rsid w:val="00A91B24"/>
    <w:rsid w:val="00A924EE"/>
    <w:rsid w:val="00A93F37"/>
    <w:rsid w:val="00A950FB"/>
    <w:rsid w:val="00A9543D"/>
    <w:rsid w:val="00A95D24"/>
    <w:rsid w:val="00A96D76"/>
    <w:rsid w:val="00AA0FB1"/>
    <w:rsid w:val="00AA18DE"/>
    <w:rsid w:val="00AA3096"/>
    <w:rsid w:val="00AA3DA0"/>
    <w:rsid w:val="00AA5233"/>
    <w:rsid w:val="00AA6A90"/>
    <w:rsid w:val="00AA6CE5"/>
    <w:rsid w:val="00AA715E"/>
    <w:rsid w:val="00AA7A7D"/>
    <w:rsid w:val="00AB18D6"/>
    <w:rsid w:val="00AB22B0"/>
    <w:rsid w:val="00AB2509"/>
    <w:rsid w:val="00AB335A"/>
    <w:rsid w:val="00AB40FC"/>
    <w:rsid w:val="00AB449E"/>
    <w:rsid w:val="00AB4C3C"/>
    <w:rsid w:val="00AB7096"/>
    <w:rsid w:val="00AB73B1"/>
    <w:rsid w:val="00AB7402"/>
    <w:rsid w:val="00AB744E"/>
    <w:rsid w:val="00AB7595"/>
    <w:rsid w:val="00AC001D"/>
    <w:rsid w:val="00AC0349"/>
    <w:rsid w:val="00AC0F12"/>
    <w:rsid w:val="00AC1229"/>
    <w:rsid w:val="00AC21AC"/>
    <w:rsid w:val="00AC40C6"/>
    <w:rsid w:val="00AC415D"/>
    <w:rsid w:val="00AC4464"/>
    <w:rsid w:val="00AC4A08"/>
    <w:rsid w:val="00AC4A9C"/>
    <w:rsid w:val="00AC4EC1"/>
    <w:rsid w:val="00AC52C6"/>
    <w:rsid w:val="00AC58A1"/>
    <w:rsid w:val="00AC5B21"/>
    <w:rsid w:val="00AC674C"/>
    <w:rsid w:val="00AC7361"/>
    <w:rsid w:val="00AD00D4"/>
    <w:rsid w:val="00AD08A1"/>
    <w:rsid w:val="00AD08E2"/>
    <w:rsid w:val="00AD13C4"/>
    <w:rsid w:val="00AD168E"/>
    <w:rsid w:val="00AD2734"/>
    <w:rsid w:val="00AD33AD"/>
    <w:rsid w:val="00AD38D2"/>
    <w:rsid w:val="00AD400E"/>
    <w:rsid w:val="00AD416B"/>
    <w:rsid w:val="00AD536A"/>
    <w:rsid w:val="00AD5A77"/>
    <w:rsid w:val="00AD6269"/>
    <w:rsid w:val="00AD6FC4"/>
    <w:rsid w:val="00AD7ADC"/>
    <w:rsid w:val="00AD7B3E"/>
    <w:rsid w:val="00AD7FEE"/>
    <w:rsid w:val="00AE11EB"/>
    <w:rsid w:val="00AE19D7"/>
    <w:rsid w:val="00AE1DCE"/>
    <w:rsid w:val="00AE3130"/>
    <w:rsid w:val="00AE31E8"/>
    <w:rsid w:val="00AE31FF"/>
    <w:rsid w:val="00AE50DC"/>
    <w:rsid w:val="00AE51C1"/>
    <w:rsid w:val="00AE5211"/>
    <w:rsid w:val="00AE6318"/>
    <w:rsid w:val="00AE65BB"/>
    <w:rsid w:val="00AE676E"/>
    <w:rsid w:val="00AF0E34"/>
    <w:rsid w:val="00AF0EC2"/>
    <w:rsid w:val="00AF13CA"/>
    <w:rsid w:val="00AF1625"/>
    <w:rsid w:val="00AF2061"/>
    <w:rsid w:val="00AF2512"/>
    <w:rsid w:val="00AF3953"/>
    <w:rsid w:val="00AF44DF"/>
    <w:rsid w:val="00AF4561"/>
    <w:rsid w:val="00AF633D"/>
    <w:rsid w:val="00AF7B0D"/>
    <w:rsid w:val="00B02479"/>
    <w:rsid w:val="00B037E0"/>
    <w:rsid w:val="00B03D41"/>
    <w:rsid w:val="00B03E7A"/>
    <w:rsid w:val="00B04A85"/>
    <w:rsid w:val="00B05203"/>
    <w:rsid w:val="00B065AF"/>
    <w:rsid w:val="00B068C5"/>
    <w:rsid w:val="00B06D46"/>
    <w:rsid w:val="00B105C7"/>
    <w:rsid w:val="00B10ECA"/>
    <w:rsid w:val="00B10F52"/>
    <w:rsid w:val="00B1215B"/>
    <w:rsid w:val="00B13988"/>
    <w:rsid w:val="00B14616"/>
    <w:rsid w:val="00B146D6"/>
    <w:rsid w:val="00B14712"/>
    <w:rsid w:val="00B14DE1"/>
    <w:rsid w:val="00B15345"/>
    <w:rsid w:val="00B15D0E"/>
    <w:rsid w:val="00B1605C"/>
    <w:rsid w:val="00B166B0"/>
    <w:rsid w:val="00B16D2F"/>
    <w:rsid w:val="00B17075"/>
    <w:rsid w:val="00B171E3"/>
    <w:rsid w:val="00B179B2"/>
    <w:rsid w:val="00B17E3E"/>
    <w:rsid w:val="00B21203"/>
    <w:rsid w:val="00B21B85"/>
    <w:rsid w:val="00B22398"/>
    <w:rsid w:val="00B22E2A"/>
    <w:rsid w:val="00B22F84"/>
    <w:rsid w:val="00B236D5"/>
    <w:rsid w:val="00B23F36"/>
    <w:rsid w:val="00B24F96"/>
    <w:rsid w:val="00B25E68"/>
    <w:rsid w:val="00B26996"/>
    <w:rsid w:val="00B275E6"/>
    <w:rsid w:val="00B3221F"/>
    <w:rsid w:val="00B328B1"/>
    <w:rsid w:val="00B32CBD"/>
    <w:rsid w:val="00B33434"/>
    <w:rsid w:val="00B338FD"/>
    <w:rsid w:val="00B3463A"/>
    <w:rsid w:val="00B3559E"/>
    <w:rsid w:val="00B3569E"/>
    <w:rsid w:val="00B3604C"/>
    <w:rsid w:val="00B401FA"/>
    <w:rsid w:val="00B40A62"/>
    <w:rsid w:val="00B4101C"/>
    <w:rsid w:val="00B426EB"/>
    <w:rsid w:val="00B4322F"/>
    <w:rsid w:val="00B4377E"/>
    <w:rsid w:val="00B43A20"/>
    <w:rsid w:val="00B43C6F"/>
    <w:rsid w:val="00B446F1"/>
    <w:rsid w:val="00B4495C"/>
    <w:rsid w:val="00B449F9"/>
    <w:rsid w:val="00B44C3C"/>
    <w:rsid w:val="00B45866"/>
    <w:rsid w:val="00B459BF"/>
    <w:rsid w:val="00B45C6A"/>
    <w:rsid w:val="00B464C1"/>
    <w:rsid w:val="00B468C3"/>
    <w:rsid w:val="00B506CB"/>
    <w:rsid w:val="00B508B9"/>
    <w:rsid w:val="00B512A4"/>
    <w:rsid w:val="00B51778"/>
    <w:rsid w:val="00B53CC6"/>
    <w:rsid w:val="00B553BD"/>
    <w:rsid w:val="00B55465"/>
    <w:rsid w:val="00B57492"/>
    <w:rsid w:val="00B61473"/>
    <w:rsid w:val="00B6165E"/>
    <w:rsid w:val="00B61945"/>
    <w:rsid w:val="00B62A6C"/>
    <w:rsid w:val="00B634E0"/>
    <w:rsid w:val="00B65D14"/>
    <w:rsid w:val="00B65D95"/>
    <w:rsid w:val="00B65DA5"/>
    <w:rsid w:val="00B67DE9"/>
    <w:rsid w:val="00B70101"/>
    <w:rsid w:val="00B7014E"/>
    <w:rsid w:val="00B701FE"/>
    <w:rsid w:val="00B70563"/>
    <w:rsid w:val="00B70820"/>
    <w:rsid w:val="00B71329"/>
    <w:rsid w:val="00B71B29"/>
    <w:rsid w:val="00B71C78"/>
    <w:rsid w:val="00B71F77"/>
    <w:rsid w:val="00B723C0"/>
    <w:rsid w:val="00B72B54"/>
    <w:rsid w:val="00B72F73"/>
    <w:rsid w:val="00B7388D"/>
    <w:rsid w:val="00B7392E"/>
    <w:rsid w:val="00B75952"/>
    <w:rsid w:val="00B762A5"/>
    <w:rsid w:val="00B76463"/>
    <w:rsid w:val="00B76837"/>
    <w:rsid w:val="00B800C5"/>
    <w:rsid w:val="00B8094D"/>
    <w:rsid w:val="00B80F11"/>
    <w:rsid w:val="00B8266A"/>
    <w:rsid w:val="00B82D4C"/>
    <w:rsid w:val="00B83111"/>
    <w:rsid w:val="00B84760"/>
    <w:rsid w:val="00B8501B"/>
    <w:rsid w:val="00B8541F"/>
    <w:rsid w:val="00B85D72"/>
    <w:rsid w:val="00B86678"/>
    <w:rsid w:val="00B8699C"/>
    <w:rsid w:val="00B9000D"/>
    <w:rsid w:val="00B90DAA"/>
    <w:rsid w:val="00B90E00"/>
    <w:rsid w:val="00B91784"/>
    <w:rsid w:val="00B917DF"/>
    <w:rsid w:val="00B92058"/>
    <w:rsid w:val="00B92632"/>
    <w:rsid w:val="00B928B8"/>
    <w:rsid w:val="00B93006"/>
    <w:rsid w:val="00B932D2"/>
    <w:rsid w:val="00B935FA"/>
    <w:rsid w:val="00B94CD0"/>
    <w:rsid w:val="00B95417"/>
    <w:rsid w:val="00B954A7"/>
    <w:rsid w:val="00B95651"/>
    <w:rsid w:val="00B95ED3"/>
    <w:rsid w:val="00B96BC9"/>
    <w:rsid w:val="00B9721E"/>
    <w:rsid w:val="00BA0753"/>
    <w:rsid w:val="00BA1185"/>
    <w:rsid w:val="00BA2145"/>
    <w:rsid w:val="00BA21F6"/>
    <w:rsid w:val="00BA5E35"/>
    <w:rsid w:val="00BA68D1"/>
    <w:rsid w:val="00BA6C3B"/>
    <w:rsid w:val="00BB06A3"/>
    <w:rsid w:val="00BB0AB5"/>
    <w:rsid w:val="00BB285F"/>
    <w:rsid w:val="00BB3C44"/>
    <w:rsid w:val="00BB45A4"/>
    <w:rsid w:val="00BB4C76"/>
    <w:rsid w:val="00BB526E"/>
    <w:rsid w:val="00BB52D1"/>
    <w:rsid w:val="00BB7293"/>
    <w:rsid w:val="00BB7627"/>
    <w:rsid w:val="00BB7E3D"/>
    <w:rsid w:val="00BC00C2"/>
    <w:rsid w:val="00BC082B"/>
    <w:rsid w:val="00BC08EF"/>
    <w:rsid w:val="00BC227B"/>
    <w:rsid w:val="00BC27D2"/>
    <w:rsid w:val="00BC3867"/>
    <w:rsid w:val="00BC542E"/>
    <w:rsid w:val="00BC7543"/>
    <w:rsid w:val="00BC7A5A"/>
    <w:rsid w:val="00BD01A6"/>
    <w:rsid w:val="00BD0850"/>
    <w:rsid w:val="00BD10E3"/>
    <w:rsid w:val="00BD1193"/>
    <w:rsid w:val="00BD36E2"/>
    <w:rsid w:val="00BD4577"/>
    <w:rsid w:val="00BD4A78"/>
    <w:rsid w:val="00BD698B"/>
    <w:rsid w:val="00BD7513"/>
    <w:rsid w:val="00BD77C6"/>
    <w:rsid w:val="00BD77F3"/>
    <w:rsid w:val="00BD7F6D"/>
    <w:rsid w:val="00BE0A50"/>
    <w:rsid w:val="00BE1405"/>
    <w:rsid w:val="00BE188C"/>
    <w:rsid w:val="00BE2194"/>
    <w:rsid w:val="00BE248A"/>
    <w:rsid w:val="00BE2C71"/>
    <w:rsid w:val="00BE43DD"/>
    <w:rsid w:val="00BE4C9A"/>
    <w:rsid w:val="00BE4FA0"/>
    <w:rsid w:val="00BE5038"/>
    <w:rsid w:val="00BE6205"/>
    <w:rsid w:val="00BE62D0"/>
    <w:rsid w:val="00BE69DB"/>
    <w:rsid w:val="00BE6FAE"/>
    <w:rsid w:val="00BF0180"/>
    <w:rsid w:val="00BF0583"/>
    <w:rsid w:val="00BF09F2"/>
    <w:rsid w:val="00BF0BA7"/>
    <w:rsid w:val="00BF0DA6"/>
    <w:rsid w:val="00BF23AA"/>
    <w:rsid w:val="00BF3E42"/>
    <w:rsid w:val="00BF3F75"/>
    <w:rsid w:val="00BF6555"/>
    <w:rsid w:val="00BF669D"/>
    <w:rsid w:val="00BF6CDC"/>
    <w:rsid w:val="00BF746A"/>
    <w:rsid w:val="00C004A6"/>
    <w:rsid w:val="00C011A1"/>
    <w:rsid w:val="00C01FAF"/>
    <w:rsid w:val="00C02842"/>
    <w:rsid w:val="00C02894"/>
    <w:rsid w:val="00C03271"/>
    <w:rsid w:val="00C04FF1"/>
    <w:rsid w:val="00C05483"/>
    <w:rsid w:val="00C05926"/>
    <w:rsid w:val="00C05ABC"/>
    <w:rsid w:val="00C05B96"/>
    <w:rsid w:val="00C062B7"/>
    <w:rsid w:val="00C06DD1"/>
    <w:rsid w:val="00C07044"/>
    <w:rsid w:val="00C07B6D"/>
    <w:rsid w:val="00C10E66"/>
    <w:rsid w:val="00C11102"/>
    <w:rsid w:val="00C11A67"/>
    <w:rsid w:val="00C11C3F"/>
    <w:rsid w:val="00C11FCA"/>
    <w:rsid w:val="00C12213"/>
    <w:rsid w:val="00C132D5"/>
    <w:rsid w:val="00C136ED"/>
    <w:rsid w:val="00C13769"/>
    <w:rsid w:val="00C138BD"/>
    <w:rsid w:val="00C138F3"/>
    <w:rsid w:val="00C15155"/>
    <w:rsid w:val="00C152A6"/>
    <w:rsid w:val="00C153E6"/>
    <w:rsid w:val="00C15C3C"/>
    <w:rsid w:val="00C16C52"/>
    <w:rsid w:val="00C17BE5"/>
    <w:rsid w:val="00C214D8"/>
    <w:rsid w:val="00C22371"/>
    <w:rsid w:val="00C22B3B"/>
    <w:rsid w:val="00C22C85"/>
    <w:rsid w:val="00C24004"/>
    <w:rsid w:val="00C240E9"/>
    <w:rsid w:val="00C24208"/>
    <w:rsid w:val="00C24654"/>
    <w:rsid w:val="00C24B96"/>
    <w:rsid w:val="00C261AC"/>
    <w:rsid w:val="00C3022F"/>
    <w:rsid w:val="00C32195"/>
    <w:rsid w:val="00C32420"/>
    <w:rsid w:val="00C32A08"/>
    <w:rsid w:val="00C34C79"/>
    <w:rsid w:val="00C34D7B"/>
    <w:rsid w:val="00C36552"/>
    <w:rsid w:val="00C36CB1"/>
    <w:rsid w:val="00C377DE"/>
    <w:rsid w:val="00C37EA8"/>
    <w:rsid w:val="00C40992"/>
    <w:rsid w:val="00C40A13"/>
    <w:rsid w:val="00C40C7D"/>
    <w:rsid w:val="00C41019"/>
    <w:rsid w:val="00C41A0F"/>
    <w:rsid w:val="00C4219F"/>
    <w:rsid w:val="00C426D3"/>
    <w:rsid w:val="00C428B7"/>
    <w:rsid w:val="00C42C21"/>
    <w:rsid w:val="00C4360B"/>
    <w:rsid w:val="00C437D6"/>
    <w:rsid w:val="00C43B51"/>
    <w:rsid w:val="00C44099"/>
    <w:rsid w:val="00C4460E"/>
    <w:rsid w:val="00C456A7"/>
    <w:rsid w:val="00C4638C"/>
    <w:rsid w:val="00C47D02"/>
    <w:rsid w:val="00C50BD2"/>
    <w:rsid w:val="00C50C03"/>
    <w:rsid w:val="00C5141C"/>
    <w:rsid w:val="00C530ED"/>
    <w:rsid w:val="00C539FA"/>
    <w:rsid w:val="00C54459"/>
    <w:rsid w:val="00C5635A"/>
    <w:rsid w:val="00C56E77"/>
    <w:rsid w:val="00C571F1"/>
    <w:rsid w:val="00C57A62"/>
    <w:rsid w:val="00C61425"/>
    <w:rsid w:val="00C61CDC"/>
    <w:rsid w:val="00C62BE1"/>
    <w:rsid w:val="00C63A4B"/>
    <w:rsid w:val="00C63F36"/>
    <w:rsid w:val="00C644E5"/>
    <w:rsid w:val="00C644F6"/>
    <w:rsid w:val="00C647B7"/>
    <w:rsid w:val="00C66B80"/>
    <w:rsid w:val="00C67E5B"/>
    <w:rsid w:val="00C70002"/>
    <w:rsid w:val="00C702FE"/>
    <w:rsid w:val="00C7052B"/>
    <w:rsid w:val="00C70D9F"/>
    <w:rsid w:val="00C71147"/>
    <w:rsid w:val="00C71A84"/>
    <w:rsid w:val="00C73E70"/>
    <w:rsid w:val="00C74054"/>
    <w:rsid w:val="00C74334"/>
    <w:rsid w:val="00C74505"/>
    <w:rsid w:val="00C7583B"/>
    <w:rsid w:val="00C759A9"/>
    <w:rsid w:val="00C771DE"/>
    <w:rsid w:val="00C77C8D"/>
    <w:rsid w:val="00C80569"/>
    <w:rsid w:val="00C8271B"/>
    <w:rsid w:val="00C827DA"/>
    <w:rsid w:val="00C829B3"/>
    <w:rsid w:val="00C82EDF"/>
    <w:rsid w:val="00C840CF"/>
    <w:rsid w:val="00C85E8E"/>
    <w:rsid w:val="00C87A30"/>
    <w:rsid w:val="00C87B40"/>
    <w:rsid w:val="00C9067A"/>
    <w:rsid w:val="00C91527"/>
    <w:rsid w:val="00C91D09"/>
    <w:rsid w:val="00C91DF9"/>
    <w:rsid w:val="00C92028"/>
    <w:rsid w:val="00C92E2F"/>
    <w:rsid w:val="00C937AA"/>
    <w:rsid w:val="00C93E43"/>
    <w:rsid w:val="00C94C09"/>
    <w:rsid w:val="00C95034"/>
    <w:rsid w:val="00C9631B"/>
    <w:rsid w:val="00C96B8C"/>
    <w:rsid w:val="00C971C6"/>
    <w:rsid w:val="00CA001C"/>
    <w:rsid w:val="00CA0128"/>
    <w:rsid w:val="00CA0242"/>
    <w:rsid w:val="00CA2106"/>
    <w:rsid w:val="00CA2E8F"/>
    <w:rsid w:val="00CA481E"/>
    <w:rsid w:val="00CA5F3C"/>
    <w:rsid w:val="00CA767F"/>
    <w:rsid w:val="00CA7B23"/>
    <w:rsid w:val="00CA7F6A"/>
    <w:rsid w:val="00CB099E"/>
    <w:rsid w:val="00CB09A8"/>
    <w:rsid w:val="00CB136F"/>
    <w:rsid w:val="00CB184F"/>
    <w:rsid w:val="00CB2487"/>
    <w:rsid w:val="00CB57F6"/>
    <w:rsid w:val="00CB5ABA"/>
    <w:rsid w:val="00CB649D"/>
    <w:rsid w:val="00CB64C4"/>
    <w:rsid w:val="00CB654F"/>
    <w:rsid w:val="00CB7241"/>
    <w:rsid w:val="00CB72AE"/>
    <w:rsid w:val="00CB7C03"/>
    <w:rsid w:val="00CC0651"/>
    <w:rsid w:val="00CC07D0"/>
    <w:rsid w:val="00CC0D70"/>
    <w:rsid w:val="00CC1B3B"/>
    <w:rsid w:val="00CC22D9"/>
    <w:rsid w:val="00CC280C"/>
    <w:rsid w:val="00CC3750"/>
    <w:rsid w:val="00CC3BC2"/>
    <w:rsid w:val="00CC3C54"/>
    <w:rsid w:val="00CC713B"/>
    <w:rsid w:val="00CC742D"/>
    <w:rsid w:val="00CC7813"/>
    <w:rsid w:val="00CD065B"/>
    <w:rsid w:val="00CD06BB"/>
    <w:rsid w:val="00CD0A1C"/>
    <w:rsid w:val="00CD0C67"/>
    <w:rsid w:val="00CD1459"/>
    <w:rsid w:val="00CD1D3F"/>
    <w:rsid w:val="00CD1D52"/>
    <w:rsid w:val="00CD20EB"/>
    <w:rsid w:val="00CD24EA"/>
    <w:rsid w:val="00CD3764"/>
    <w:rsid w:val="00CD39E1"/>
    <w:rsid w:val="00CD4036"/>
    <w:rsid w:val="00CD6B7C"/>
    <w:rsid w:val="00CE0D25"/>
    <w:rsid w:val="00CE0D61"/>
    <w:rsid w:val="00CE11D4"/>
    <w:rsid w:val="00CE18E3"/>
    <w:rsid w:val="00CE2DB3"/>
    <w:rsid w:val="00CE3039"/>
    <w:rsid w:val="00CE3D7E"/>
    <w:rsid w:val="00CE40AE"/>
    <w:rsid w:val="00CE4257"/>
    <w:rsid w:val="00CE4439"/>
    <w:rsid w:val="00CE4AB6"/>
    <w:rsid w:val="00CE4BDA"/>
    <w:rsid w:val="00CE5785"/>
    <w:rsid w:val="00CE5F31"/>
    <w:rsid w:val="00CE7EFD"/>
    <w:rsid w:val="00CF09B5"/>
    <w:rsid w:val="00CF0DE8"/>
    <w:rsid w:val="00CF130B"/>
    <w:rsid w:val="00CF1F91"/>
    <w:rsid w:val="00CF230E"/>
    <w:rsid w:val="00CF35CE"/>
    <w:rsid w:val="00CF3679"/>
    <w:rsid w:val="00CF3DC4"/>
    <w:rsid w:val="00CF43EA"/>
    <w:rsid w:val="00CF462C"/>
    <w:rsid w:val="00CF4B37"/>
    <w:rsid w:val="00CF4C20"/>
    <w:rsid w:val="00CF5C23"/>
    <w:rsid w:val="00CF68BB"/>
    <w:rsid w:val="00CF6C4A"/>
    <w:rsid w:val="00CF7574"/>
    <w:rsid w:val="00D01327"/>
    <w:rsid w:val="00D026AB"/>
    <w:rsid w:val="00D02DAC"/>
    <w:rsid w:val="00D03DCF"/>
    <w:rsid w:val="00D03F48"/>
    <w:rsid w:val="00D040E0"/>
    <w:rsid w:val="00D044AD"/>
    <w:rsid w:val="00D04745"/>
    <w:rsid w:val="00D069E5"/>
    <w:rsid w:val="00D07237"/>
    <w:rsid w:val="00D07AC6"/>
    <w:rsid w:val="00D07BDD"/>
    <w:rsid w:val="00D10547"/>
    <w:rsid w:val="00D10E7D"/>
    <w:rsid w:val="00D11664"/>
    <w:rsid w:val="00D11765"/>
    <w:rsid w:val="00D1299E"/>
    <w:rsid w:val="00D12F87"/>
    <w:rsid w:val="00D131FD"/>
    <w:rsid w:val="00D14AA7"/>
    <w:rsid w:val="00D15783"/>
    <w:rsid w:val="00D172FF"/>
    <w:rsid w:val="00D20D0C"/>
    <w:rsid w:val="00D213A8"/>
    <w:rsid w:val="00D21431"/>
    <w:rsid w:val="00D228A4"/>
    <w:rsid w:val="00D238E9"/>
    <w:rsid w:val="00D2488A"/>
    <w:rsid w:val="00D25141"/>
    <w:rsid w:val="00D25219"/>
    <w:rsid w:val="00D2569B"/>
    <w:rsid w:val="00D27E04"/>
    <w:rsid w:val="00D302E9"/>
    <w:rsid w:val="00D305FF"/>
    <w:rsid w:val="00D31060"/>
    <w:rsid w:val="00D3194F"/>
    <w:rsid w:val="00D32556"/>
    <w:rsid w:val="00D3289A"/>
    <w:rsid w:val="00D32D12"/>
    <w:rsid w:val="00D3320D"/>
    <w:rsid w:val="00D340A2"/>
    <w:rsid w:val="00D3457C"/>
    <w:rsid w:val="00D347C9"/>
    <w:rsid w:val="00D365F5"/>
    <w:rsid w:val="00D369EC"/>
    <w:rsid w:val="00D36CA0"/>
    <w:rsid w:val="00D36EC6"/>
    <w:rsid w:val="00D37140"/>
    <w:rsid w:val="00D40347"/>
    <w:rsid w:val="00D41E37"/>
    <w:rsid w:val="00D42961"/>
    <w:rsid w:val="00D44B66"/>
    <w:rsid w:val="00D454E6"/>
    <w:rsid w:val="00D47A55"/>
    <w:rsid w:val="00D5016E"/>
    <w:rsid w:val="00D504F8"/>
    <w:rsid w:val="00D50A90"/>
    <w:rsid w:val="00D5143B"/>
    <w:rsid w:val="00D51914"/>
    <w:rsid w:val="00D51C27"/>
    <w:rsid w:val="00D51F18"/>
    <w:rsid w:val="00D529BE"/>
    <w:rsid w:val="00D52E54"/>
    <w:rsid w:val="00D52FFC"/>
    <w:rsid w:val="00D53050"/>
    <w:rsid w:val="00D53823"/>
    <w:rsid w:val="00D5468E"/>
    <w:rsid w:val="00D547F9"/>
    <w:rsid w:val="00D548A4"/>
    <w:rsid w:val="00D557C3"/>
    <w:rsid w:val="00D566DC"/>
    <w:rsid w:val="00D576E6"/>
    <w:rsid w:val="00D5773F"/>
    <w:rsid w:val="00D61101"/>
    <w:rsid w:val="00D626C2"/>
    <w:rsid w:val="00D62946"/>
    <w:rsid w:val="00D6409E"/>
    <w:rsid w:val="00D64598"/>
    <w:rsid w:val="00D64771"/>
    <w:rsid w:val="00D65027"/>
    <w:rsid w:val="00D650C6"/>
    <w:rsid w:val="00D666CF"/>
    <w:rsid w:val="00D669C9"/>
    <w:rsid w:val="00D67608"/>
    <w:rsid w:val="00D67E9D"/>
    <w:rsid w:val="00D70CFE"/>
    <w:rsid w:val="00D715FC"/>
    <w:rsid w:val="00D7273C"/>
    <w:rsid w:val="00D734C7"/>
    <w:rsid w:val="00D7366F"/>
    <w:rsid w:val="00D73833"/>
    <w:rsid w:val="00D74BEF"/>
    <w:rsid w:val="00D74C17"/>
    <w:rsid w:val="00D75285"/>
    <w:rsid w:val="00D75348"/>
    <w:rsid w:val="00D758A9"/>
    <w:rsid w:val="00D758F8"/>
    <w:rsid w:val="00D75C80"/>
    <w:rsid w:val="00D75C89"/>
    <w:rsid w:val="00D76C20"/>
    <w:rsid w:val="00D77545"/>
    <w:rsid w:val="00D77B2C"/>
    <w:rsid w:val="00D8023B"/>
    <w:rsid w:val="00D81DF5"/>
    <w:rsid w:val="00D81DFB"/>
    <w:rsid w:val="00D82628"/>
    <w:rsid w:val="00D8290D"/>
    <w:rsid w:val="00D83422"/>
    <w:rsid w:val="00D85AB5"/>
    <w:rsid w:val="00D85E86"/>
    <w:rsid w:val="00D8602A"/>
    <w:rsid w:val="00D8615F"/>
    <w:rsid w:val="00D861B1"/>
    <w:rsid w:val="00D90339"/>
    <w:rsid w:val="00D9047F"/>
    <w:rsid w:val="00D905F7"/>
    <w:rsid w:val="00D94D88"/>
    <w:rsid w:val="00D965DE"/>
    <w:rsid w:val="00D96BBC"/>
    <w:rsid w:val="00D9720D"/>
    <w:rsid w:val="00D9722B"/>
    <w:rsid w:val="00D97339"/>
    <w:rsid w:val="00DA07E8"/>
    <w:rsid w:val="00DA0BCB"/>
    <w:rsid w:val="00DA0DD4"/>
    <w:rsid w:val="00DA0FAF"/>
    <w:rsid w:val="00DA26F8"/>
    <w:rsid w:val="00DA2BBD"/>
    <w:rsid w:val="00DA3305"/>
    <w:rsid w:val="00DA343A"/>
    <w:rsid w:val="00DA4311"/>
    <w:rsid w:val="00DA57D2"/>
    <w:rsid w:val="00DA5870"/>
    <w:rsid w:val="00DA66ED"/>
    <w:rsid w:val="00DA6D42"/>
    <w:rsid w:val="00DA6D9C"/>
    <w:rsid w:val="00DA78A0"/>
    <w:rsid w:val="00DA7934"/>
    <w:rsid w:val="00DA7D31"/>
    <w:rsid w:val="00DB059C"/>
    <w:rsid w:val="00DB1439"/>
    <w:rsid w:val="00DB208F"/>
    <w:rsid w:val="00DB2770"/>
    <w:rsid w:val="00DB2D90"/>
    <w:rsid w:val="00DB3736"/>
    <w:rsid w:val="00DB3B42"/>
    <w:rsid w:val="00DB40BD"/>
    <w:rsid w:val="00DB544B"/>
    <w:rsid w:val="00DB56FE"/>
    <w:rsid w:val="00DB5A4D"/>
    <w:rsid w:val="00DB6318"/>
    <w:rsid w:val="00DB6731"/>
    <w:rsid w:val="00DB6BD7"/>
    <w:rsid w:val="00DB7532"/>
    <w:rsid w:val="00DB76CF"/>
    <w:rsid w:val="00DB7AE6"/>
    <w:rsid w:val="00DB7C7D"/>
    <w:rsid w:val="00DB7FA7"/>
    <w:rsid w:val="00DC0789"/>
    <w:rsid w:val="00DC0FBE"/>
    <w:rsid w:val="00DC12E5"/>
    <w:rsid w:val="00DC1752"/>
    <w:rsid w:val="00DC1914"/>
    <w:rsid w:val="00DC1C0E"/>
    <w:rsid w:val="00DC2014"/>
    <w:rsid w:val="00DC34AF"/>
    <w:rsid w:val="00DC3E78"/>
    <w:rsid w:val="00DC4224"/>
    <w:rsid w:val="00DC4527"/>
    <w:rsid w:val="00DC4A1A"/>
    <w:rsid w:val="00DC4EE8"/>
    <w:rsid w:val="00DC4F32"/>
    <w:rsid w:val="00DC52E4"/>
    <w:rsid w:val="00DC6989"/>
    <w:rsid w:val="00DC725B"/>
    <w:rsid w:val="00DC738A"/>
    <w:rsid w:val="00DD0D8B"/>
    <w:rsid w:val="00DD28DE"/>
    <w:rsid w:val="00DD338D"/>
    <w:rsid w:val="00DD4E2B"/>
    <w:rsid w:val="00DD58C2"/>
    <w:rsid w:val="00DD5DA8"/>
    <w:rsid w:val="00DD5E46"/>
    <w:rsid w:val="00DD6151"/>
    <w:rsid w:val="00DD6970"/>
    <w:rsid w:val="00DD749E"/>
    <w:rsid w:val="00DD7C59"/>
    <w:rsid w:val="00DE1794"/>
    <w:rsid w:val="00DE202A"/>
    <w:rsid w:val="00DE35E8"/>
    <w:rsid w:val="00DE4C71"/>
    <w:rsid w:val="00DE5709"/>
    <w:rsid w:val="00DE677A"/>
    <w:rsid w:val="00DE6ED1"/>
    <w:rsid w:val="00DE7251"/>
    <w:rsid w:val="00DF2E5B"/>
    <w:rsid w:val="00DF30F5"/>
    <w:rsid w:val="00DF360E"/>
    <w:rsid w:val="00DF4087"/>
    <w:rsid w:val="00DF47F6"/>
    <w:rsid w:val="00DF5B89"/>
    <w:rsid w:val="00DF7430"/>
    <w:rsid w:val="00DF74F8"/>
    <w:rsid w:val="00DF7569"/>
    <w:rsid w:val="00DF79D6"/>
    <w:rsid w:val="00E00702"/>
    <w:rsid w:val="00E01C79"/>
    <w:rsid w:val="00E024AA"/>
    <w:rsid w:val="00E041F9"/>
    <w:rsid w:val="00E04493"/>
    <w:rsid w:val="00E04E3A"/>
    <w:rsid w:val="00E05A9C"/>
    <w:rsid w:val="00E05D5F"/>
    <w:rsid w:val="00E063BA"/>
    <w:rsid w:val="00E079C0"/>
    <w:rsid w:val="00E07B4F"/>
    <w:rsid w:val="00E07F78"/>
    <w:rsid w:val="00E108CF"/>
    <w:rsid w:val="00E10D92"/>
    <w:rsid w:val="00E11094"/>
    <w:rsid w:val="00E11A90"/>
    <w:rsid w:val="00E12CF0"/>
    <w:rsid w:val="00E12F68"/>
    <w:rsid w:val="00E13106"/>
    <w:rsid w:val="00E14019"/>
    <w:rsid w:val="00E14063"/>
    <w:rsid w:val="00E14651"/>
    <w:rsid w:val="00E15ACD"/>
    <w:rsid w:val="00E16B17"/>
    <w:rsid w:val="00E16C5E"/>
    <w:rsid w:val="00E172C1"/>
    <w:rsid w:val="00E174AE"/>
    <w:rsid w:val="00E20460"/>
    <w:rsid w:val="00E20554"/>
    <w:rsid w:val="00E20FA4"/>
    <w:rsid w:val="00E21215"/>
    <w:rsid w:val="00E218F9"/>
    <w:rsid w:val="00E22826"/>
    <w:rsid w:val="00E239C9"/>
    <w:rsid w:val="00E249B9"/>
    <w:rsid w:val="00E250AE"/>
    <w:rsid w:val="00E2513C"/>
    <w:rsid w:val="00E259D2"/>
    <w:rsid w:val="00E268A7"/>
    <w:rsid w:val="00E27806"/>
    <w:rsid w:val="00E30F63"/>
    <w:rsid w:val="00E31624"/>
    <w:rsid w:val="00E328B7"/>
    <w:rsid w:val="00E32A0A"/>
    <w:rsid w:val="00E32DB5"/>
    <w:rsid w:val="00E33958"/>
    <w:rsid w:val="00E33A46"/>
    <w:rsid w:val="00E33AFC"/>
    <w:rsid w:val="00E33D09"/>
    <w:rsid w:val="00E342CF"/>
    <w:rsid w:val="00E35892"/>
    <w:rsid w:val="00E35CDB"/>
    <w:rsid w:val="00E36B8A"/>
    <w:rsid w:val="00E36DD3"/>
    <w:rsid w:val="00E37B35"/>
    <w:rsid w:val="00E406AC"/>
    <w:rsid w:val="00E430AC"/>
    <w:rsid w:val="00E44A34"/>
    <w:rsid w:val="00E45D35"/>
    <w:rsid w:val="00E47DA6"/>
    <w:rsid w:val="00E50D86"/>
    <w:rsid w:val="00E51676"/>
    <w:rsid w:val="00E51684"/>
    <w:rsid w:val="00E52A42"/>
    <w:rsid w:val="00E55D74"/>
    <w:rsid w:val="00E55D9D"/>
    <w:rsid w:val="00E569A2"/>
    <w:rsid w:val="00E571D1"/>
    <w:rsid w:val="00E6011C"/>
    <w:rsid w:val="00E601B5"/>
    <w:rsid w:val="00E60C62"/>
    <w:rsid w:val="00E614AE"/>
    <w:rsid w:val="00E61534"/>
    <w:rsid w:val="00E61B79"/>
    <w:rsid w:val="00E62E6E"/>
    <w:rsid w:val="00E63165"/>
    <w:rsid w:val="00E63718"/>
    <w:rsid w:val="00E6407C"/>
    <w:rsid w:val="00E641BE"/>
    <w:rsid w:val="00E6589E"/>
    <w:rsid w:val="00E660EC"/>
    <w:rsid w:val="00E6691B"/>
    <w:rsid w:val="00E67265"/>
    <w:rsid w:val="00E675BA"/>
    <w:rsid w:val="00E679CD"/>
    <w:rsid w:val="00E67C29"/>
    <w:rsid w:val="00E67E17"/>
    <w:rsid w:val="00E718A3"/>
    <w:rsid w:val="00E71CDD"/>
    <w:rsid w:val="00E725B8"/>
    <w:rsid w:val="00E72A62"/>
    <w:rsid w:val="00E73204"/>
    <w:rsid w:val="00E73266"/>
    <w:rsid w:val="00E760E8"/>
    <w:rsid w:val="00E7638A"/>
    <w:rsid w:val="00E80229"/>
    <w:rsid w:val="00E80AC8"/>
    <w:rsid w:val="00E851DD"/>
    <w:rsid w:val="00E86121"/>
    <w:rsid w:val="00E863D6"/>
    <w:rsid w:val="00E87791"/>
    <w:rsid w:val="00E87C6D"/>
    <w:rsid w:val="00E90314"/>
    <w:rsid w:val="00E90AD4"/>
    <w:rsid w:val="00E9253E"/>
    <w:rsid w:val="00E947D5"/>
    <w:rsid w:val="00E95619"/>
    <w:rsid w:val="00E96641"/>
    <w:rsid w:val="00E9698A"/>
    <w:rsid w:val="00E96AEA"/>
    <w:rsid w:val="00E975E2"/>
    <w:rsid w:val="00EA006F"/>
    <w:rsid w:val="00EA070C"/>
    <w:rsid w:val="00EA198F"/>
    <w:rsid w:val="00EA202E"/>
    <w:rsid w:val="00EA2FAC"/>
    <w:rsid w:val="00EA2FD7"/>
    <w:rsid w:val="00EA3AD6"/>
    <w:rsid w:val="00EA4BE9"/>
    <w:rsid w:val="00EA5BCD"/>
    <w:rsid w:val="00EA5FFD"/>
    <w:rsid w:val="00EA63DE"/>
    <w:rsid w:val="00EA7326"/>
    <w:rsid w:val="00EA739D"/>
    <w:rsid w:val="00EA74D2"/>
    <w:rsid w:val="00EA769E"/>
    <w:rsid w:val="00EB11BC"/>
    <w:rsid w:val="00EB2E99"/>
    <w:rsid w:val="00EB3E9E"/>
    <w:rsid w:val="00EB4A6F"/>
    <w:rsid w:val="00EB4CBC"/>
    <w:rsid w:val="00EB4CFD"/>
    <w:rsid w:val="00EB5E56"/>
    <w:rsid w:val="00EB7368"/>
    <w:rsid w:val="00EB7A39"/>
    <w:rsid w:val="00EC03E7"/>
    <w:rsid w:val="00EC08B6"/>
    <w:rsid w:val="00EC0B9F"/>
    <w:rsid w:val="00EC1C26"/>
    <w:rsid w:val="00EC2043"/>
    <w:rsid w:val="00EC21FF"/>
    <w:rsid w:val="00EC2F44"/>
    <w:rsid w:val="00EC4204"/>
    <w:rsid w:val="00EC43B4"/>
    <w:rsid w:val="00EC444E"/>
    <w:rsid w:val="00EC4D85"/>
    <w:rsid w:val="00EC5AD1"/>
    <w:rsid w:val="00EC5E2E"/>
    <w:rsid w:val="00EC62B5"/>
    <w:rsid w:val="00EC7552"/>
    <w:rsid w:val="00EC78FC"/>
    <w:rsid w:val="00ED02A9"/>
    <w:rsid w:val="00ED073B"/>
    <w:rsid w:val="00ED080D"/>
    <w:rsid w:val="00ED10BD"/>
    <w:rsid w:val="00ED2462"/>
    <w:rsid w:val="00ED2511"/>
    <w:rsid w:val="00ED31A2"/>
    <w:rsid w:val="00ED4D0B"/>
    <w:rsid w:val="00ED5419"/>
    <w:rsid w:val="00ED7055"/>
    <w:rsid w:val="00ED7466"/>
    <w:rsid w:val="00EE0216"/>
    <w:rsid w:val="00EE0B57"/>
    <w:rsid w:val="00EE0E43"/>
    <w:rsid w:val="00EE1046"/>
    <w:rsid w:val="00EE1484"/>
    <w:rsid w:val="00EE1EDD"/>
    <w:rsid w:val="00EE2B1F"/>
    <w:rsid w:val="00EE3CA1"/>
    <w:rsid w:val="00EE501D"/>
    <w:rsid w:val="00EE5609"/>
    <w:rsid w:val="00EE5689"/>
    <w:rsid w:val="00EE57BF"/>
    <w:rsid w:val="00EE5ADA"/>
    <w:rsid w:val="00EE750B"/>
    <w:rsid w:val="00EE7A25"/>
    <w:rsid w:val="00EE7E9E"/>
    <w:rsid w:val="00EF0C29"/>
    <w:rsid w:val="00EF1335"/>
    <w:rsid w:val="00EF143C"/>
    <w:rsid w:val="00EF1EB2"/>
    <w:rsid w:val="00EF23B1"/>
    <w:rsid w:val="00EF366D"/>
    <w:rsid w:val="00EF3DAF"/>
    <w:rsid w:val="00EF4628"/>
    <w:rsid w:val="00EF5321"/>
    <w:rsid w:val="00EF56B6"/>
    <w:rsid w:val="00EF586E"/>
    <w:rsid w:val="00EF65AF"/>
    <w:rsid w:val="00EF663B"/>
    <w:rsid w:val="00EF697C"/>
    <w:rsid w:val="00EF69AE"/>
    <w:rsid w:val="00EF6A89"/>
    <w:rsid w:val="00EF6C7D"/>
    <w:rsid w:val="00EF6D9E"/>
    <w:rsid w:val="00F008CF"/>
    <w:rsid w:val="00F00BAF"/>
    <w:rsid w:val="00F01567"/>
    <w:rsid w:val="00F02267"/>
    <w:rsid w:val="00F03B28"/>
    <w:rsid w:val="00F03CB8"/>
    <w:rsid w:val="00F05479"/>
    <w:rsid w:val="00F056F7"/>
    <w:rsid w:val="00F05F76"/>
    <w:rsid w:val="00F10DAD"/>
    <w:rsid w:val="00F114A5"/>
    <w:rsid w:val="00F1174B"/>
    <w:rsid w:val="00F11AA0"/>
    <w:rsid w:val="00F14071"/>
    <w:rsid w:val="00F14835"/>
    <w:rsid w:val="00F15AA0"/>
    <w:rsid w:val="00F175E8"/>
    <w:rsid w:val="00F20141"/>
    <w:rsid w:val="00F20382"/>
    <w:rsid w:val="00F2070A"/>
    <w:rsid w:val="00F20D9C"/>
    <w:rsid w:val="00F2117A"/>
    <w:rsid w:val="00F21438"/>
    <w:rsid w:val="00F219D8"/>
    <w:rsid w:val="00F2210B"/>
    <w:rsid w:val="00F2230A"/>
    <w:rsid w:val="00F22AB9"/>
    <w:rsid w:val="00F23587"/>
    <w:rsid w:val="00F2480D"/>
    <w:rsid w:val="00F25304"/>
    <w:rsid w:val="00F259CE"/>
    <w:rsid w:val="00F26F90"/>
    <w:rsid w:val="00F27C16"/>
    <w:rsid w:val="00F30FF1"/>
    <w:rsid w:val="00F328DC"/>
    <w:rsid w:val="00F3331A"/>
    <w:rsid w:val="00F33B07"/>
    <w:rsid w:val="00F3421D"/>
    <w:rsid w:val="00F35517"/>
    <w:rsid w:val="00F356BA"/>
    <w:rsid w:val="00F36AC9"/>
    <w:rsid w:val="00F372AC"/>
    <w:rsid w:val="00F3730B"/>
    <w:rsid w:val="00F37CD3"/>
    <w:rsid w:val="00F40080"/>
    <w:rsid w:val="00F410DF"/>
    <w:rsid w:val="00F41522"/>
    <w:rsid w:val="00F41778"/>
    <w:rsid w:val="00F420BE"/>
    <w:rsid w:val="00F42635"/>
    <w:rsid w:val="00F43438"/>
    <w:rsid w:val="00F43C48"/>
    <w:rsid w:val="00F4476B"/>
    <w:rsid w:val="00F4687D"/>
    <w:rsid w:val="00F46CB6"/>
    <w:rsid w:val="00F4765A"/>
    <w:rsid w:val="00F507CC"/>
    <w:rsid w:val="00F51C09"/>
    <w:rsid w:val="00F5292D"/>
    <w:rsid w:val="00F53A14"/>
    <w:rsid w:val="00F54125"/>
    <w:rsid w:val="00F55785"/>
    <w:rsid w:val="00F55988"/>
    <w:rsid w:val="00F5599E"/>
    <w:rsid w:val="00F56172"/>
    <w:rsid w:val="00F56176"/>
    <w:rsid w:val="00F57703"/>
    <w:rsid w:val="00F60012"/>
    <w:rsid w:val="00F60AC3"/>
    <w:rsid w:val="00F611E8"/>
    <w:rsid w:val="00F63217"/>
    <w:rsid w:val="00F63A82"/>
    <w:rsid w:val="00F6563F"/>
    <w:rsid w:val="00F6602B"/>
    <w:rsid w:val="00F6717C"/>
    <w:rsid w:val="00F67A02"/>
    <w:rsid w:val="00F67ECA"/>
    <w:rsid w:val="00F71CA4"/>
    <w:rsid w:val="00F75083"/>
    <w:rsid w:val="00F7698C"/>
    <w:rsid w:val="00F77B64"/>
    <w:rsid w:val="00F80369"/>
    <w:rsid w:val="00F8051D"/>
    <w:rsid w:val="00F8099F"/>
    <w:rsid w:val="00F81376"/>
    <w:rsid w:val="00F81EE8"/>
    <w:rsid w:val="00F83CAB"/>
    <w:rsid w:val="00F83E36"/>
    <w:rsid w:val="00F846B9"/>
    <w:rsid w:val="00F8517B"/>
    <w:rsid w:val="00F856BF"/>
    <w:rsid w:val="00F85C55"/>
    <w:rsid w:val="00F8659A"/>
    <w:rsid w:val="00F86938"/>
    <w:rsid w:val="00F9047C"/>
    <w:rsid w:val="00F9156A"/>
    <w:rsid w:val="00F91EF5"/>
    <w:rsid w:val="00F92181"/>
    <w:rsid w:val="00F92CEF"/>
    <w:rsid w:val="00F93203"/>
    <w:rsid w:val="00F9330E"/>
    <w:rsid w:val="00F93D7D"/>
    <w:rsid w:val="00F952E9"/>
    <w:rsid w:val="00F9568F"/>
    <w:rsid w:val="00F95CF5"/>
    <w:rsid w:val="00F96787"/>
    <w:rsid w:val="00F97455"/>
    <w:rsid w:val="00F97812"/>
    <w:rsid w:val="00F978A4"/>
    <w:rsid w:val="00F97B15"/>
    <w:rsid w:val="00F97B3A"/>
    <w:rsid w:val="00FA0784"/>
    <w:rsid w:val="00FA0F88"/>
    <w:rsid w:val="00FA15C9"/>
    <w:rsid w:val="00FA198F"/>
    <w:rsid w:val="00FA3752"/>
    <w:rsid w:val="00FA3FBA"/>
    <w:rsid w:val="00FA5008"/>
    <w:rsid w:val="00FA6522"/>
    <w:rsid w:val="00FA6BF3"/>
    <w:rsid w:val="00FA77CE"/>
    <w:rsid w:val="00FB0B03"/>
    <w:rsid w:val="00FB0BE5"/>
    <w:rsid w:val="00FB0D00"/>
    <w:rsid w:val="00FB143F"/>
    <w:rsid w:val="00FB1863"/>
    <w:rsid w:val="00FB29FB"/>
    <w:rsid w:val="00FB2AE9"/>
    <w:rsid w:val="00FB2BAC"/>
    <w:rsid w:val="00FB2EF0"/>
    <w:rsid w:val="00FB3278"/>
    <w:rsid w:val="00FB3C5F"/>
    <w:rsid w:val="00FB3DE9"/>
    <w:rsid w:val="00FB4D56"/>
    <w:rsid w:val="00FB526D"/>
    <w:rsid w:val="00FB5552"/>
    <w:rsid w:val="00FB5E3C"/>
    <w:rsid w:val="00FB695D"/>
    <w:rsid w:val="00FB6FCF"/>
    <w:rsid w:val="00FB7B63"/>
    <w:rsid w:val="00FC0348"/>
    <w:rsid w:val="00FC04AF"/>
    <w:rsid w:val="00FC0D70"/>
    <w:rsid w:val="00FC1CB6"/>
    <w:rsid w:val="00FC225B"/>
    <w:rsid w:val="00FC241F"/>
    <w:rsid w:val="00FC2CA3"/>
    <w:rsid w:val="00FC4D0C"/>
    <w:rsid w:val="00FC5265"/>
    <w:rsid w:val="00FC6171"/>
    <w:rsid w:val="00FC61C4"/>
    <w:rsid w:val="00FC6ABD"/>
    <w:rsid w:val="00FC71AB"/>
    <w:rsid w:val="00FD02A4"/>
    <w:rsid w:val="00FD11CB"/>
    <w:rsid w:val="00FD129F"/>
    <w:rsid w:val="00FD15C4"/>
    <w:rsid w:val="00FD1C65"/>
    <w:rsid w:val="00FD1F17"/>
    <w:rsid w:val="00FD23BB"/>
    <w:rsid w:val="00FD2B83"/>
    <w:rsid w:val="00FD2C04"/>
    <w:rsid w:val="00FD5352"/>
    <w:rsid w:val="00FD5BB5"/>
    <w:rsid w:val="00FD6E3E"/>
    <w:rsid w:val="00FE2265"/>
    <w:rsid w:val="00FE2696"/>
    <w:rsid w:val="00FE2700"/>
    <w:rsid w:val="00FE3799"/>
    <w:rsid w:val="00FE4608"/>
    <w:rsid w:val="00FE5FCD"/>
    <w:rsid w:val="00FE6E83"/>
    <w:rsid w:val="00FE6EE6"/>
    <w:rsid w:val="00FF0535"/>
    <w:rsid w:val="00FF053A"/>
    <w:rsid w:val="00FF2398"/>
    <w:rsid w:val="00FF2A19"/>
    <w:rsid w:val="00FF2A81"/>
    <w:rsid w:val="00FF43B8"/>
    <w:rsid w:val="00FF5511"/>
    <w:rsid w:val="00FF5EF7"/>
    <w:rsid w:val="00FF6841"/>
    <w:rsid w:val="00FF7960"/>
    <w:rsid w:val="00FF7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07CC9"/>
  <w15:chartTrackingRefBased/>
  <w15:docId w15:val="{C6B5D1D7-69B9-4D26-8556-2BD9D465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D6"/>
  </w:style>
  <w:style w:type="paragraph" w:styleId="Heading1">
    <w:name w:val="heading 1"/>
    <w:basedOn w:val="Normal"/>
    <w:next w:val="Heading2"/>
    <w:link w:val="Heading1Char"/>
    <w:autoRedefine/>
    <w:uiPriority w:val="9"/>
    <w:qFormat/>
    <w:rsid w:val="00607DC5"/>
    <w:pPr>
      <w:keepNext/>
      <w:keepLines/>
      <w:numPr>
        <w:numId w:val="1"/>
      </w:numPr>
      <w:pBdr>
        <w:bottom w:val="single" w:sz="12" w:space="1" w:color="auto"/>
      </w:pBdr>
      <w:suppressAutoHyphens/>
      <w:spacing w:before="40" w:after="360" w:line="240" w:lineRule="auto"/>
      <w:ind w:left="720" w:hanging="720"/>
      <w:contextualSpacing/>
      <w:outlineLvl w:val="0"/>
    </w:pPr>
    <w:rPr>
      <w:rFonts w:ascii="Cambria" w:eastAsiaTheme="majorEastAsia" w:hAnsi="Cambria" w:cstheme="majorBidi"/>
      <w:b/>
      <w:color w:val="0070C0"/>
      <w:sz w:val="40"/>
      <w:szCs w:val="32"/>
      <w:lang w:val="en-US"/>
    </w:rPr>
  </w:style>
  <w:style w:type="paragraph" w:styleId="Heading2">
    <w:name w:val="heading 2"/>
    <w:basedOn w:val="BodyParagraphLeft"/>
    <w:next w:val="BodyParagraphJustified"/>
    <w:link w:val="Heading2Char"/>
    <w:autoRedefine/>
    <w:uiPriority w:val="9"/>
    <w:unhideWhenUsed/>
    <w:qFormat/>
    <w:rsid w:val="000D4411"/>
    <w:pPr>
      <w:keepNext/>
      <w:numPr>
        <w:ilvl w:val="1"/>
        <w:numId w:val="1"/>
      </w:numPr>
      <w:spacing w:before="480" w:after="40"/>
      <w:outlineLvl w:val="1"/>
    </w:pPr>
    <w:rPr>
      <w:rFonts w:ascii="Cambria" w:eastAsiaTheme="majorEastAsia" w:hAnsi="Cambria" w:cstheme="majorBidi"/>
      <w:b/>
      <w:color w:val="0070C0"/>
      <w:sz w:val="32"/>
      <w:szCs w:val="26"/>
    </w:rPr>
  </w:style>
  <w:style w:type="paragraph" w:styleId="Heading3">
    <w:name w:val="heading 3"/>
    <w:basedOn w:val="BodyParagraphJustified"/>
    <w:next w:val="BodyParagraphJustified"/>
    <w:link w:val="Heading3Char"/>
    <w:autoRedefine/>
    <w:uiPriority w:val="9"/>
    <w:unhideWhenUsed/>
    <w:qFormat/>
    <w:rsid w:val="002302E2"/>
    <w:pPr>
      <w:keepNext/>
      <w:numPr>
        <w:ilvl w:val="2"/>
        <w:numId w:val="1"/>
      </w:numPr>
      <w:spacing w:before="120" w:after="0"/>
      <w:ind w:left="864" w:hanging="864"/>
      <w:jc w:val="left"/>
      <w:outlineLvl w:val="2"/>
    </w:pPr>
    <w:rPr>
      <w:rFonts w:ascii="Cambria" w:eastAsiaTheme="majorEastAsia" w:hAnsi="Cambria" w:cstheme="majorBidi"/>
      <w:color w:val="0070C0"/>
      <w:sz w:val="28"/>
      <w:szCs w:val="24"/>
    </w:rPr>
  </w:style>
  <w:style w:type="paragraph" w:styleId="Heading4">
    <w:name w:val="heading 4"/>
    <w:basedOn w:val="Normal"/>
    <w:next w:val="Normal"/>
    <w:link w:val="Heading4Char"/>
    <w:uiPriority w:val="9"/>
    <w:unhideWhenUsed/>
    <w:qFormat/>
    <w:rsid w:val="005723E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4B3C9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3C9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B3C9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B3C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3C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ParagraphJustified">
    <w:name w:val="BodyParagraph_Justified"/>
    <w:basedOn w:val="Normal"/>
    <w:link w:val="BodyParagraphJustifiedChar"/>
    <w:autoRedefine/>
    <w:qFormat/>
    <w:rsid w:val="006B4F0B"/>
    <w:pPr>
      <w:keepLines/>
      <w:spacing w:before="40" w:after="80" w:line="240" w:lineRule="auto"/>
      <w:jc w:val="both"/>
    </w:pPr>
    <w:rPr>
      <w:lang w:val="en-US"/>
    </w:rPr>
  </w:style>
  <w:style w:type="paragraph" w:customStyle="1" w:styleId="BodyParagraphLeft">
    <w:name w:val="BodyParagraph_Left"/>
    <w:basedOn w:val="BodyParagraphJustified"/>
    <w:link w:val="BodyParagraphLeftChar"/>
    <w:qFormat/>
    <w:rsid w:val="009D1093"/>
    <w:pPr>
      <w:jc w:val="left"/>
    </w:pPr>
  </w:style>
  <w:style w:type="character" w:customStyle="1" w:styleId="Heading1Char">
    <w:name w:val="Heading 1 Char"/>
    <w:basedOn w:val="DefaultParagraphFont"/>
    <w:link w:val="Heading1"/>
    <w:uiPriority w:val="9"/>
    <w:rsid w:val="00607DC5"/>
    <w:rPr>
      <w:rFonts w:ascii="Cambria" w:eastAsiaTheme="majorEastAsia" w:hAnsi="Cambria" w:cstheme="majorBidi"/>
      <w:b/>
      <w:color w:val="0070C0"/>
      <w:sz w:val="40"/>
      <w:szCs w:val="32"/>
      <w:lang w:val="en-US"/>
    </w:rPr>
  </w:style>
  <w:style w:type="character" w:customStyle="1" w:styleId="Heading2Char">
    <w:name w:val="Heading 2 Char"/>
    <w:basedOn w:val="DefaultParagraphFont"/>
    <w:link w:val="Heading2"/>
    <w:uiPriority w:val="9"/>
    <w:rsid w:val="000D4411"/>
    <w:rPr>
      <w:rFonts w:ascii="Cambria" w:eastAsiaTheme="majorEastAsia" w:hAnsi="Cambria" w:cstheme="majorBidi"/>
      <w:b/>
      <w:color w:val="0070C0"/>
      <w:sz w:val="32"/>
      <w:szCs w:val="26"/>
      <w:lang w:val="en-US"/>
    </w:rPr>
  </w:style>
  <w:style w:type="character" w:customStyle="1" w:styleId="BodyBold">
    <w:name w:val="BodyBold"/>
    <w:basedOn w:val="DefaultParagraphFont"/>
    <w:uiPriority w:val="1"/>
    <w:qFormat/>
    <w:rsid w:val="00D20D0C"/>
    <w:rPr>
      <w:b/>
    </w:rPr>
  </w:style>
  <w:style w:type="character" w:customStyle="1" w:styleId="BodyItal">
    <w:name w:val="BodyItal"/>
    <w:basedOn w:val="BodyBold"/>
    <w:uiPriority w:val="1"/>
    <w:qFormat/>
    <w:rsid w:val="00EC0B9F"/>
    <w:rPr>
      <w:b w:val="0"/>
      <w:i/>
    </w:rPr>
  </w:style>
  <w:style w:type="character" w:customStyle="1" w:styleId="Heading3Char">
    <w:name w:val="Heading 3 Char"/>
    <w:basedOn w:val="DefaultParagraphFont"/>
    <w:link w:val="Heading3"/>
    <w:uiPriority w:val="9"/>
    <w:rsid w:val="002302E2"/>
    <w:rPr>
      <w:rFonts w:ascii="Cambria" w:eastAsiaTheme="majorEastAsia" w:hAnsi="Cambria" w:cstheme="majorBidi"/>
      <w:color w:val="0070C0"/>
      <w:sz w:val="28"/>
      <w:szCs w:val="24"/>
      <w:lang w:val="en-US"/>
    </w:rPr>
  </w:style>
  <w:style w:type="character" w:customStyle="1" w:styleId="Heading4Char">
    <w:name w:val="Heading 4 Char"/>
    <w:basedOn w:val="DefaultParagraphFont"/>
    <w:link w:val="Heading4"/>
    <w:uiPriority w:val="9"/>
    <w:rsid w:val="005723EE"/>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4B3C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B3C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B3C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B3C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3C9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autoRedefine/>
    <w:uiPriority w:val="99"/>
    <w:unhideWhenUsed/>
    <w:qFormat/>
    <w:rsid w:val="00C74505"/>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74505"/>
  </w:style>
  <w:style w:type="paragraph" w:styleId="Footer">
    <w:name w:val="footer"/>
    <w:basedOn w:val="BodyParagraphLeft"/>
    <w:next w:val="BodyParagraphLeft"/>
    <w:link w:val="FooterChar"/>
    <w:autoRedefine/>
    <w:uiPriority w:val="99"/>
    <w:unhideWhenUsed/>
    <w:qFormat/>
    <w:rsid w:val="00F92181"/>
    <w:pPr>
      <w:tabs>
        <w:tab w:val="center" w:pos="4513"/>
        <w:tab w:val="right" w:pos="9026"/>
      </w:tabs>
      <w:spacing w:after="0"/>
    </w:pPr>
  </w:style>
  <w:style w:type="character" w:customStyle="1" w:styleId="FooterChar">
    <w:name w:val="Footer Char"/>
    <w:basedOn w:val="DefaultParagraphFont"/>
    <w:link w:val="Footer"/>
    <w:uiPriority w:val="99"/>
    <w:rsid w:val="00F92181"/>
    <w:rPr>
      <w:lang w:val="en-US"/>
    </w:rPr>
  </w:style>
  <w:style w:type="table" w:styleId="TableGrid">
    <w:name w:val="Table Grid"/>
    <w:basedOn w:val="TableNormal"/>
    <w:uiPriority w:val="39"/>
    <w:rsid w:val="004B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BodyParagraphLeft"/>
    <w:autoRedefine/>
    <w:qFormat/>
    <w:rsid w:val="00247502"/>
    <w:pPr>
      <w:numPr>
        <w:numId w:val="2"/>
      </w:numPr>
      <w:ind w:left="792"/>
    </w:pPr>
  </w:style>
  <w:style w:type="paragraph" w:customStyle="1" w:styleId="ListNumber1">
    <w:name w:val="List_Number1"/>
    <w:basedOn w:val="BodyParagraphLeft"/>
    <w:autoRedefine/>
    <w:qFormat/>
    <w:rsid w:val="00D302E9"/>
    <w:pPr>
      <w:numPr>
        <w:numId w:val="3"/>
      </w:numPr>
      <w:ind w:left="1152"/>
    </w:pPr>
  </w:style>
  <w:style w:type="paragraph" w:customStyle="1" w:styleId="StartPoint">
    <w:name w:val="StartPoint"/>
    <w:basedOn w:val="BodyParagraphLeft"/>
    <w:next w:val="BodyParagraphLeft"/>
    <w:autoRedefine/>
    <w:qFormat/>
    <w:rsid w:val="0081742E"/>
    <w:pPr>
      <w:pBdr>
        <w:bottom w:val="single" w:sz="2" w:space="1" w:color="auto"/>
      </w:pBdr>
      <w:spacing w:before="120"/>
    </w:pPr>
    <w:rPr>
      <w:b/>
    </w:rPr>
  </w:style>
  <w:style w:type="paragraph" w:customStyle="1" w:styleId="EIQSteps">
    <w:name w:val="EIQ_Steps"/>
    <w:basedOn w:val="BodyParagraphLeft"/>
    <w:autoRedefine/>
    <w:qFormat/>
    <w:rsid w:val="006B4F0B"/>
    <w:pPr>
      <w:numPr>
        <w:numId w:val="4"/>
      </w:numPr>
    </w:pPr>
  </w:style>
  <w:style w:type="paragraph" w:customStyle="1" w:styleId="EndPoint">
    <w:name w:val="EndPoint"/>
    <w:basedOn w:val="StartPoint"/>
    <w:autoRedefine/>
    <w:qFormat/>
    <w:rsid w:val="0012591B"/>
    <w:pPr>
      <w:pBdr>
        <w:bottom w:val="single" w:sz="2" w:space="1" w:color="2F5496" w:themeColor="accent1" w:themeShade="BF"/>
      </w:pBdr>
    </w:pPr>
  </w:style>
  <w:style w:type="paragraph" w:customStyle="1" w:styleId="PictureFull">
    <w:name w:val="PictureFull"/>
    <w:basedOn w:val="BodyParagraphLeft"/>
    <w:autoRedefine/>
    <w:qFormat/>
    <w:rsid w:val="00C74505"/>
    <w:pPr>
      <w:framePr w:wrap="notBeside" w:vAnchor="text" w:hAnchor="text" w:y="1" w:anchorLock="1"/>
      <w:spacing w:before="120" w:after="40"/>
      <w:jc w:val="center"/>
    </w:pPr>
  </w:style>
  <w:style w:type="paragraph" w:styleId="Caption">
    <w:name w:val="caption"/>
    <w:basedOn w:val="Normal"/>
    <w:next w:val="Normal"/>
    <w:autoRedefine/>
    <w:uiPriority w:val="35"/>
    <w:unhideWhenUsed/>
    <w:qFormat/>
    <w:rsid w:val="00D302E9"/>
    <w:pPr>
      <w:framePr w:wrap="notBeside" w:vAnchor="text" w:hAnchor="text" w:y="1" w:anchorLock="1"/>
      <w:spacing w:after="200" w:line="240" w:lineRule="auto"/>
      <w:jc w:val="center"/>
    </w:pPr>
    <w:rPr>
      <w:i/>
      <w:iCs/>
      <w:sz w:val="20"/>
      <w:szCs w:val="18"/>
    </w:rPr>
  </w:style>
  <w:style w:type="paragraph" w:customStyle="1" w:styleId="Picmedium">
    <w:name w:val="Pic_medium"/>
    <w:basedOn w:val="PictureFull"/>
    <w:autoRedefine/>
    <w:qFormat/>
    <w:rsid w:val="00411747"/>
    <w:pPr>
      <w:framePr w:wrap="notBeside"/>
    </w:pPr>
  </w:style>
  <w:style w:type="paragraph" w:customStyle="1" w:styleId="Head1">
    <w:name w:val="Head1"/>
    <w:basedOn w:val="NoteHeading"/>
    <w:next w:val="BodyParagraphJustified"/>
    <w:autoRedefine/>
    <w:qFormat/>
    <w:rsid w:val="00607DC5"/>
    <w:pPr>
      <w:spacing w:after="160" w:line="259" w:lineRule="auto"/>
    </w:pPr>
    <w:rPr>
      <w:rFonts w:eastAsiaTheme="minorEastAsia"/>
      <w:b/>
      <w:color w:val="2F5496" w:themeColor="accent1" w:themeShade="BF"/>
      <w:spacing w:val="15"/>
      <w:sz w:val="28"/>
    </w:rPr>
  </w:style>
  <w:style w:type="paragraph" w:customStyle="1" w:styleId="Note1tips">
    <w:name w:val="Note1_tips"/>
    <w:basedOn w:val="Normal"/>
    <w:autoRedefine/>
    <w:qFormat/>
    <w:rsid w:val="00AA0FB1"/>
    <w:pPr>
      <w:keepLines/>
      <w:numPr>
        <w:numId w:val="6"/>
      </w:numPr>
      <w:pBdr>
        <w:top w:val="single" w:sz="8" w:space="1" w:color="1F3864" w:themeColor="accent1" w:themeShade="80"/>
        <w:left w:val="single" w:sz="8" w:space="4" w:color="1F3864" w:themeColor="accent1" w:themeShade="80"/>
        <w:bottom w:val="single" w:sz="8" w:space="1" w:color="1F3864" w:themeColor="accent1" w:themeShade="80"/>
        <w:right w:val="single" w:sz="8" w:space="4" w:color="1F3864" w:themeColor="accent1" w:themeShade="80"/>
      </w:pBdr>
      <w:shd w:val="clear" w:color="auto" w:fill="DEEAF6" w:themeFill="accent5" w:themeFillTint="33"/>
      <w:spacing w:line="240" w:lineRule="auto"/>
      <w:ind w:right="360"/>
    </w:pPr>
    <w:rPr>
      <w:lang w:val="en-US"/>
    </w:rPr>
  </w:style>
  <w:style w:type="paragraph" w:styleId="NoteHeading">
    <w:name w:val="Note Heading"/>
    <w:basedOn w:val="Normal"/>
    <w:next w:val="Normal"/>
    <w:link w:val="NoteHeadingChar"/>
    <w:uiPriority w:val="99"/>
    <w:semiHidden/>
    <w:unhideWhenUsed/>
    <w:rsid w:val="00806314"/>
    <w:pPr>
      <w:spacing w:after="0" w:line="240" w:lineRule="auto"/>
    </w:pPr>
  </w:style>
  <w:style w:type="character" w:customStyle="1" w:styleId="NoteHeadingChar">
    <w:name w:val="Note Heading Char"/>
    <w:basedOn w:val="DefaultParagraphFont"/>
    <w:link w:val="NoteHeading"/>
    <w:uiPriority w:val="99"/>
    <w:semiHidden/>
    <w:rsid w:val="00806314"/>
  </w:style>
  <w:style w:type="paragraph" w:customStyle="1" w:styleId="Important1">
    <w:name w:val="Important1"/>
    <w:basedOn w:val="Note1tips"/>
    <w:autoRedefine/>
    <w:qFormat/>
    <w:rsid w:val="00B65DA5"/>
    <w:pPr>
      <w:numPr>
        <w:numId w:val="9"/>
      </w:numPr>
      <w:pBdr>
        <w:top w:val="single" w:sz="8" w:space="1" w:color="FFD966" w:themeColor="accent4" w:themeTint="99"/>
        <w:left w:val="single" w:sz="8" w:space="4" w:color="FFD966" w:themeColor="accent4" w:themeTint="99"/>
        <w:bottom w:val="single" w:sz="8" w:space="1" w:color="FFD966" w:themeColor="accent4" w:themeTint="99"/>
        <w:right w:val="single" w:sz="8" w:space="4" w:color="FFD966" w:themeColor="accent4" w:themeTint="99"/>
      </w:pBdr>
      <w:shd w:val="clear" w:color="auto" w:fill="FBFED2"/>
    </w:pPr>
  </w:style>
  <w:style w:type="paragraph" w:customStyle="1" w:styleId="Warning1">
    <w:name w:val="Warning1"/>
    <w:basedOn w:val="Important1"/>
    <w:autoRedefine/>
    <w:qFormat/>
    <w:rsid w:val="00902155"/>
    <w:pPr>
      <w:numPr>
        <w:numId w:val="8"/>
      </w:numPr>
      <w:pBdr>
        <w:top w:val="single" w:sz="8" w:space="1" w:color="C00000"/>
        <w:left w:val="single" w:sz="8" w:space="4" w:color="C00000"/>
        <w:bottom w:val="single" w:sz="8" w:space="1" w:color="C00000"/>
        <w:right w:val="single" w:sz="8" w:space="4" w:color="C00000"/>
      </w:pBdr>
      <w:shd w:val="clear" w:color="auto" w:fill="FEEDE8"/>
      <w:ind w:left="792" w:hanging="432"/>
    </w:pPr>
  </w:style>
  <w:style w:type="paragraph" w:styleId="NoSpacing">
    <w:name w:val="No Spacing"/>
    <w:link w:val="NoSpacingChar"/>
    <w:uiPriority w:val="1"/>
    <w:qFormat/>
    <w:rsid w:val="004E4F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4F7C"/>
    <w:rPr>
      <w:rFonts w:eastAsiaTheme="minorEastAsia"/>
      <w:lang w:val="en-US"/>
    </w:rPr>
  </w:style>
  <w:style w:type="paragraph" w:styleId="Title">
    <w:name w:val="Title"/>
    <w:basedOn w:val="Normal"/>
    <w:next w:val="Normal"/>
    <w:link w:val="TitleChar"/>
    <w:uiPriority w:val="10"/>
    <w:qFormat/>
    <w:rsid w:val="00572794"/>
    <w:pPr>
      <w:spacing w:after="0" w:line="240" w:lineRule="auto"/>
      <w:contextualSpacing/>
      <w:jc w:val="right"/>
    </w:pPr>
    <w:rPr>
      <w:rFonts w:ascii="Arial" w:eastAsiaTheme="majorEastAsia" w:hAnsi="Arial" w:cstheme="majorBidi"/>
      <w:color w:val="FFFFFF" w:themeColor="background1"/>
      <w:spacing w:val="-10"/>
      <w:kern w:val="28"/>
      <w:sz w:val="56"/>
      <w:szCs w:val="56"/>
    </w:rPr>
  </w:style>
  <w:style w:type="character" w:customStyle="1" w:styleId="TitleChar">
    <w:name w:val="Title Char"/>
    <w:basedOn w:val="DefaultParagraphFont"/>
    <w:link w:val="Title"/>
    <w:uiPriority w:val="10"/>
    <w:rsid w:val="00572794"/>
    <w:rPr>
      <w:rFonts w:ascii="Arial" w:eastAsiaTheme="majorEastAsia" w:hAnsi="Arial" w:cstheme="majorBidi"/>
      <w:color w:val="FFFFFF" w:themeColor="background1"/>
      <w:spacing w:val="-10"/>
      <w:kern w:val="28"/>
      <w:sz w:val="56"/>
      <w:szCs w:val="56"/>
    </w:rPr>
  </w:style>
  <w:style w:type="paragraph" w:customStyle="1" w:styleId="Title1">
    <w:name w:val="Title1"/>
    <w:basedOn w:val="Title"/>
    <w:autoRedefine/>
    <w:qFormat/>
    <w:rsid w:val="00572794"/>
    <w:rPr>
      <w:sz w:val="40"/>
      <w:lang w:val="en-US"/>
    </w:rPr>
  </w:style>
  <w:style w:type="paragraph" w:customStyle="1" w:styleId="Version">
    <w:name w:val="Version"/>
    <w:basedOn w:val="Title1"/>
    <w:autoRedefine/>
    <w:qFormat/>
    <w:rsid w:val="00572794"/>
    <w:rPr>
      <w:sz w:val="28"/>
    </w:rPr>
  </w:style>
  <w:style w:type="paragraph" w:customStyle="1" w:styleId="Text1">
    <w:name w:val="Text1"/>
    <w:basedOn w:val="Normal"/>
    <w:autoRedefine/>
    <w:qFormat/>
    <w:rsid w:val="00E6407C"/>
    <w:pPr>
      <w:spacing w:after="0" w:line="240" w:lineRule="auto"/>
      <w:jc w:val="center"/>
    </w:pPr>
    <w:rPr>
      <w:rFonts w:ascii="Calibri Light" w:hAnsi="Calibri Light"/>
      <w:b/>
      <w:smallCaps/>
      <w:color w:val="FFFFFF" w:themeColor="background1"/>
      <w:sz w:val="28"/>
      <w:lang w:val="en-US"/>
    </w:rPr>
  </w:style>
  <w:style w:type="paragraph" w:customStyle="1" w:styleId="Title2">
    <w:name w:val="Title2"/>
    <w:basedOn w:val="Title1"/>
    <w:autoRedefine/>
    <w:qFormat/>
    <w:rsid w:val="00607DC5"/>
    <w:rPr>
      <w:caps/>
      <w:sz w:val="44"/>
    </w:rPr>
  </w:style>
  <w:style w:type="paragraph" w:customStyle="1" w:styleId="Title3">
    <w:name w:val="Title3"/>
    <w:basedOn w:val="Title1"/>
    <w:autoRedefine/>
    <w:qFormat/>
    <w:rsid w:val="00607DC5"/>
    <w:rPr>
      <w:sz w:val="44"/>
    </w:rPr>
  </w:style>
  <w:style w:type="paragraph" w:styleId="TOC1">
    <w:name w:val="toc 1"/>
    <w:basedOn w:val="Normal"/>
    <w:next w:val="Normal"/>
    <w:autoRedefine/>
    <w:uiPriority w:val="39"/>
    <w:unhideWhenUsed/>
    <w:qFormat/>
    <w:rsid w:val="00607DC5"/>
    <w:pPr>
      <w:spacing w:before="120" w:after="80" w:line="240" w:lineRule="auto"/>
      <w:ind w:left="432" w:hanging="432"/>
    </w:pPr>
    <w:rPr>
      <w:rFonts w:cstheme="minorHAnsi"/>
      <w:b/>
      <w:bCs/>
      <w:color w:val="0070C0"/>
      <w:sz w:val="28"/>
      <w:szCs w:val="20"/>
    </w:rPr>
  </w:style>
  <w:style w:type="paragraph" w:styleId="TOC2">
    <w:name w:val="toc 2"/>
    <w:basedOn w:val="Normal"/>
    <w:next w:val="Normal"/>
    <w:autoRedefine/>
    <w:uiPriority w:val="39"/>
    <w:unhideWhenUsed/>
    <w:qFormat/>
    <w:rsid w:val="00F356BA"/>
    <w:pPr>
      <w:tabs>
        <w:tab w:val="right" w:leader="dot" w:pos="9016"/>
      </w:tabs>
      <w:spacing w:before="80" w:after="0" w:line="240" w:lineRule="auto"/>
      <w:ind w:left="1008" w:hanging="576"/>
    </w:pPr>
    <w:rPr>
      <w:rFonts w:cstheme="minorHAnsi"/>
      <w:sz w:val="24"/>
      <w:szCs w:val="20"/>
    </w:rPr>
  </w:style>
  <w:style w:type="paragraph" w:styleId="TOC3">
    <w:name w:val="toc 3"/>
    <w:basedOn w:val="Normal"/>
    <w:next w:val="Normal"/>
    <w:autoRedefine/>
    <w:uiPriority w:val="39"/>
    <w:unhideWhenUsed/>
    <w:qFormat/>
    <w:rsid w:val="006F054C"/>
    <w:pPr>
      <w:tabs>
        <w:tab w:val="right" w:leader="dot" w:pos="9014"/>
      </w:tabs>
      <w:spacing w:after="0" w:line="240" w:lineRule="auto"/>
      <w:ind w:left="1728" w:hanging="720"/>
    </w:pPr>
    <w:rPr>
      <w:rFonts w:cstheme="minorHAnsi"/>
      <w:iCs/>
      <w:sz w:val="24"/>
      <w:szCs w:val="20"/>
    </w:rPr>
  </w:style>
  <w:style w:type="paragraph" w:styleId="TOC4">
    <w:name w:val="toc 4"/>
    <w:basedOn w:val="Normal"/>
    <w:next w:val="Normal"/>
    <w:autoRedefine/>
    <w:uiPriority w:val="39"/>
    <w:unhideWhenUsed/>
    <w:rsid w:val="00CE0D61"/>
    <w:pPr>
      <w:spacing w:after="0"/>
      <w:ind w:left="660"/>
    </w:pPr>
    <w:rPr>
      <w:rFonts w:cstheme="minorHAnsi"/>
      <w:sz w:val="18"/>
      <w:szCs w:val="18"/>
    </w:rPr>
  </w:style>
  <w:style w:type="paragraph" w:styleId="TOC5">
    <w:name w:val="toc 5"/>
    <w:basedOn w:val="Normal"/>
    <w:next w:val="Normal"/>
    <w:autoRedefine/>
    <w:uiPriority w:val="39"/>
    <w:unhideWhenUsed/>
    <w:rsid w:val="00CE0D61"/>
    <w:pPr>
      <w:spacing w:after="0"/>
      <w:ind w:left="880"/>
    </w:pPr>
    <w:rPr>
      <w:rFonts w:cstheme="minorHAnsi"/>
      <w:sz w:val="18"/>
      <w:szCs w:val="18"/>
    </w:rPr>
  </w:style>
  <w:style w:type="paragraph" w:styleId="TOC6">
    <w:name w:val="toc 6"/>
    <w:basedOn w:val="Normal"/>
    <w:next w:val="Normal"/>
    <w:autoRedefine/>
    <w:uiPriority w:val="39"/>
    <w:unhideWhenUsed/>
    <w:rsid w:val="00CE0D61"/>
    <w:pPr>
      <w:spacing w:after="0"/>
      <w:ind w:left="1100"/>
    </w:pPr>
    <w:rPr>
      <w:rFonts w:cstheme="minorHAnsi"/>
      <w:sz w:val="18"/>
      <w:szCs w:val="18"/>
    </w:rPr>
  </w:style>
  <w:style w:type="paragraph" w:styleId="TOC7">
    <w:name w:val="toc 7"/>
    <w:basedOn w:val="Normal"/>
    <w:next w:val="Normal"/>
    <w:autoRedefine/>
    <w:uiPriority w:val="39"/>
    <w:unhideWhenUsed/>
    <w:rsid w:val="00CE0D61"/>
    <w:pPr>
      <w:spacing w:after="0"/>
      <w:ind w:left="1320"/>
    </w:pPr>
    <w:rPr>
      <w:rFonts w:cstheme="minorHAnsi"/>
      <w:sz w:val="18"/>
      <w:szCs w:val="18"/>
    </w:rPr>
  </w:style>
  <w:style w:type="paragraph" w:styleId="TOC8">
    <w:name w:val="toc 8"/>
    <w:basedOn w:val="Normal"/>
    <w:next w:val="Normal"/>
    <w:autoRedefine/>
    <w:uiPriority w:val="39"/>
    <w:unhideWhenUsed/>
    <w:rsid w:val="00CE0D61"/>
    <w:pPr>
      <w:spacing w:after="0"/>
      <w:ind w:left="1540"/>
    </w:pPr>
    <w:rPr>
      <w:rFonts w:cstheme="minorHAnsi"/>
      <w:sz w:val="18"/>
      <w:szCs w:val="18"/>
    </w:rPr>
  </w:style>
  <w:style w:type="paragraph" w:styleId="TOC9">
    <w:name w:val="toc 9"/>
    <w:basedOn w:val="Normal"/>
    <w:next w:val="Normal"/>
    <w:autoRedefine/>
    <w:uiPriority w:val="39"/>
    <w:unhideWhenUsed/>
    <w:rsid w:val="00CE0D61"/>
    <w:pPr>
      <w:spacing w:after="0"/>
      <w:ind w:left="1760"/>
    </w:pPr>
    <w:rPr>
      <w:rFonts w:cstheme="minorHAnsi"/>
      <w:sz w:val="18"/>
      <w:szCs w:val="18"/>
    </w:rPr>
  </w:style>
  <w:style w:type="character" w:styleId="Hyperlink">
    <w:name w:val="Hyperlink"/>
    <w:basedOn w:val="DefaultParagraphFont"/>
    <w:uiPriority w:val="99"/>
    <w:unhideWhenUsed/>
    <w:rsid w:val="00CE0D61"/>
    <w:rPr>
      <w:color w:val="0563C1" w:themeColor="hyperlink"/>
      <w:u w:val="single"/>
    </w:rPr>
  </w:style>
  <w:style w:type="paragraph" w:styleId="TOCHeading">
    <w:name w:val="TOC Heading"/>
    <w:basedOn w:val="Heading1"/>
    <w:next w:val="Normal"/>
    <w:autoRedefine/>
    <w:uiPriority w:val="39"/>
    <w:unhideWhenUsed/>
    <w:qFormat/>
    <w:rsid w:val="00404C40"/>
    <w:pPr>
      <w:numPr>
        <w:numId w:val="0"/>
      </w:numPr>
      <w:pBdr>
        <w:bottom w:val="single" w:sz="8" w:space="1" w:color="auto"/>
      </w:pBdr>
      <w:suppressAutoHyphens w:val="0"/>
      <w:spacing w:before="240" w:after="0" w:line="259" w:lineRule="auto"/>
      <w:contextualSpacing w:val="0"/>
      <w:outlineLvl w:val="9"/>
    </w:pPr>
    <w:rPr>
      <w:rFonts w:ascii="Times New Roman" w:hAnsi="Times New Roman"/>
      <w:color w:val="4472C4" w:themeColor="accent1"/>
    </w:rPr>
  </w:style>
  <w:style w:type="character" w:styleId="Strong">
    <w:name w:val="Strong"/>
    <w:basedOn w:val="DefaultParagraphFont"/>
    <w:uiPriority w:val="22"/>
    <w:qFormat/>
    <w:rsid w:val="00E13106"/>
    <w:rPr>
      <w:b/>
      <w:bCs/>
    </w:rPr>
  </w:style>
  <w:style w:type="table" w:customStyle="1" w:styleId="Table1">
    <w:name w:val="Table1"/>
    <w:basedOn w:val="GridTable5Dark-Accent5"/>
    <w:uiPriority w:val="99"/>
    <w:rsid w:val="00F37CD3"/>
    <w:rPr>
      <w:color w:val="000000" w:themeColor="text1"/>
      <w:sz w:val="20"/>
      <w:szCs w:val="20"/>
      <w:lang w:eastAsia="en-IN"/>
    </w:rPr>
    <w:tblPr>
      <w:tblStyleColBandSize w:val="2"/>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14" w:type="dxa"/>
        <w:left w:w="115" w:type="dxa"/>
        <w:bottom w:w="14" w:type="dxa"/>
        <w:right w:w="115" w:type="dxa"/>
      </w:tblCellMar>
    </w:tbl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e2">
    <w:name w:val="Table2"/>
    <w:basedOn w:val="ListTable4-Accent5"/>
    <w:uiPriority w:val="99"/>
    <w:rsid w:val="00E47DA6"/>
    <w:tblPr>
      <w:tblBorders>
        <w:top w:val="single" w:sz="8" w:space="0" w:color="0070C0"/>
        <w:left w:val="single" w:sz="8" w:space="0" w:color="0070C0"/>
        <w:bottom w:val="single" w:sz="8" w:space="0" w:color="0070C0"/>
        <w:right w:val="single" w:sz="8" w:space="0" w:color="0070C0"/>
        <w:insideH w:val="none" w:sz="0" w:space="0" w:color="auto"/>
      </w:tblBorders>
    </w:tblPr>
    <w:tblStylePr w:type="firstRow">
      <w:rPr>
        <w:b/>
        <w:bCs/>
        <w:color w:val="FFFFFF" w:themeColor="background1"/>
      </w:rPr>
      <w:tblPr/>
      <w:tcPr>
        <w:tcBorders>
          <w:top w:val="nil"/>
          <w:left w:val="nil"/>
          <w:bottom w:val="nil"/>
          <w:right w:val="nil"/>
          <w:insideH w:val="nil"/>
        </w:tcBorders>
        <w:shd w:val="clear" w:color="auto" w:fill="4472C4" w:themeFill="accent1"/>
        <w:vAlign w:val="center"/>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2146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IntenseEmphasis">
    <w:name w:val="Intense Emphasis"/>
    <w:basedOn w:val="DefaultParagraphFont"/>
    <w:uiPriority w:val="21"/>
    <w:qFormat/>
    <w:rsid w:val="00E47DA6"/>
    <w:rPr>
      <w:i/>
      <w:iCs/>
      <w:color w:val="4472C4" w:themeColor="accent1"/>
    </w:rPr>
  </w:style>
  <w:style w:type="table" w:styleId="ListTable4-Accent5">
    <w:name w:val="List Table 4 Accent 5"/>
    <w:basedOn w:val="TableNormal"/>
    <w:uiPriority w:val="49"/>
    <w:rsid w:val="006E4C7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Note">
    <w:name w:val="TableNote"/>
    <w:basedOn w:val="EndnoteText"/>
    <w:autoRedefine/>
    <w:qFormat/>
    <w:rsid w:val="0060288B"/>
    <w:pPr>
      <w:framePr w:wrap="notBeside" w:vAnchor="text" w:hAnchor="text" w:y="1"/>
      <w:spacing w:after="120"/>
      <w:ind w:left="144"/>
    </w:pPr>
    <w:rPr>
      <w:i/>
    </w:rPr>
  </w:style>
  <w:style w:type="paragraph" w:customStyle="1" w:styleId="SubHead1">
    <w:name w:val="SubHead1"/>
    <w:basedOn w:val="BodyParagraphLeft"/>
    <w:next w:val="BodyParagraphJustified"/>
    <w:link w:val="SubHead1Char"/>
    <w:autoRedefine/>
    <w:qFormat/>
    <w:rsid w:val="00A62DA3"/>
    <w:pPr>
      <w:keepNext/>
      <w:spacing w:after="0"/>
    </w:pPr>
    <w:rPr>
      <w:rFonts w:ascii="Cambria" w:hAnsi="Cambria"/>
      <w:b/>
      <w:bCs/>
      <w:color w:val="4472C4" w:themeColor="accent1"/>
      <w:sz w:val="24"/>
    </w:rPr>
  </w:style>
  <w:style w:type="paragraph" w:styleId="EndnoteText">
    <w:name w:val="endnote text"/>
    <w:basedOn w:val="Normal"/>
    <w:link w:val="EndnoteTextChar"/>
    <w:uiPriority w:val="99"/>
    <w:semiHidden/>
    <w:unhideWhenUsed/>
    <w:rsid w:val="004F55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5589"/>
    <w:rPr>
      <w:sz w:val="20"/>
      <w:szCs w:val="20"/>
    </w:rPr>
  </w:style>
  <w:style w:type="character" w:styleId="SubtleEmphasis">
    <w:name w:val="Subtle Emphasis"/>
    <w:basedOn w:val="DefaultParagraphFont"/>
    <w:uiPriority w:val="19"/>
    <w:qFormat/>
    <w:rsid w:val="00E47DA6"/>
    <w:rPr>
      <w:i/>
      <w:iCs/>
      <w:color w:val="404040" w:themeColor="text1" w:themeTint="BF"/>
    </w:rPr>
  </w:style>
  <w:style w:type="paragraph" w:customStyle="1" w:styleId="ReferToOtherDoc">
    <w:name w:val="ReferToOtherDoc"/>
    <w:basedOn w:val="NoteHeading"/>
    <w:autoRedefine/>
    <w:qFormat/>
    <w:rsid w:val="0081742E"/>
    <w:pPr>
      <w:numPr>
        <w:numId w:val="5"/>
      </w:numPr>
      <w:pBdr>
        <w:top w:val="single" w:sz="4" w:space="1" w:color="70AD47" w:themeColor="accent6"/>
        <w:left w:val="single" w:sz="4" w:space="4" w:color="70AD47" w:themeColor="accent6"/>
        <w:bottom w:val="single" w:sz="4" w:space="1" w:color="70AD47" w:themeColor="accent6"/>
        <w:right w:val="single" w:sz="4" w:space="4" w:color="70AD47" w:themeColor="accent6"/>
      </w:pBdr>
      <w:spacing w:before="120" w:after="120"/>
      <w:ind w:left="792" w:right="360" w:hanging="432"/>
    </w:pPr>
    <w:rPr>
      <w:i/>
    </w:rPr>
  </w:style>
  <w:style w:type="paragraph" w:customStyle="1" w:styleId="Note2">
    <w:name w:val="Note2"/>
    <w:basedOn w:val="Note1tips"/>
    <w:autoRedefine/>
    <w:qFormat/>
    <w:rsid w:val="009B710F"/>
    <w:pPr>
      <w:numPr>
        <w:numId w:val="7"/>
      </w:numPr>
      <w:spacing w:after="0"/>
      <w:ind w:left="720"/>
    </w:pPr>
  </w:style>
  <w:style w:type="paragraph" w:styleId="Bibliography">
    <w:name w:val="Bibliography"/>
    <w:basedOn w:val="Normal"/>
    <w:next w:val="Normal"/>
    <w:uiPriority w:val="37"/>
    <w:semiHidden/>
    <w:unhideWhenUsed/>
    <w:rsid w:val="00D11765"/>
  </w:style>
  <w:style w:type="paragraph" w:styleId="CommentText">
    <w:name w:val="annotation text"/>
    <w:basedOn w:val="Normal"/>
    <w:link w:val="CommentTextChar"/>
    <w:uiPriority w:val="99"/>
    <w:unhideWhenUsed/>
    <w:rsid w:val="00D11765"/>
    <w:pPr>
      <w:spacing w:line="240" w:lineRule="auto"/>
    </w:pPr>
    <w:rPr>
      <w:sz w:val="20"/>
      <w:szCs w:val="20"/>
    </w:rPr>
  </w:style>
  <w:style w:type="character" w:customStyle="1" w:styleId="CommentTextChar">
    <w:name w:val="Comment Text Char"/>
    <w:basedOn w:val="DefaultParagraphFont"/>
    <w:link w:val="CommentText"/>
    <w:uiPriority w:val="99"/>
    <w:rsid w:val="00D11765"/>
    <w:rPr>
      <w:sz w:val="20"/>
      <w:szCs w:val="20"/>
    </w:rPr>
  </w:style>
  <w:style w:type="paragraph" w:styleId="BlockText">
    <w:name w:val="Block Text"/>
    <w:basedOn w:val="Normal"/>
    <w:uiPriority w:val="99"/>
    <w:semiHidden/>
    <w:unhideWhenUsed/>
    <w:rsid w:val="00D1176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Warning2dont">
    <w:name w:val="Warning2_dont"/>
    <w:basedOn w:val="Warning1"/>
    <w:autoRedefine/>
    <w:qFormat/>
    <w:rsid w:val="00DC4A1A"/>
    <w:pPr>
      <w:numPr>
        <w:numId w:val="10"/>
      </w:numPr>
      <w:ind w:left="792"/>
    </w:pPr>
  </w:style>
  <w:style w:type="paragraph" w:customStyle="1" w:styleId="Bullet2">
    <w:name w:val="Bullet 2"/>
    <w:basedOn w:val="Bullet1"/>
    <w:autoRedefine/>
    <w:qFormat/>
    <w:rsid w:val="007A4AEA"/>
    <w:pPr>
      <w:spacing w:before="0" w:after="0"/>
      <w:ind w:left="288" w:hanging="216"/>
    </w:pPr>
    <w:rPr>
      <w:color w:val="000000" w:themeColor="text1"/>
      <w:szCs w:val="20"/>
      <w:lang w:eastAsia="en-IN"/>
    </w:rPr>
  </w:style>
  <w:style w:type="paragraph" w:customStyle="1" w:styleId="TableNote1">
    <w:name w:val="TableNote1"/>
    <w:basedOn w:val="TableNote"/>
    <w:autoRedefine/>
    <w:qFormat/>
    <w:rsid w:val="0008708E"/>
    <w:pPr>
      <w:framePr w:wrap="notBeside"/>
      <w:numPr>
        <w:numId w:val="11"/>
      </w:numPr>
      <w:spacing w:after="80"/>
      <w:ind w:left="360"/>
      <w:contextualSpacing/>
    </w:pPr>
  </w:style>
  <w:style w:type="character" w:styleId="CommentReference">
    <w:name w:val="annotation reference"/>
    <w:basedOn w:val="DefaultParagraphFont"/>
    <w:uiPriority w:val="99"/>
    <w:semiHidden/>
    <w:unhideWhenUsed/>
    <w:rsid w:val="0008708E"/>
    <w:rPr>
      <w:sz w:val="16"/>
      <w:szCs w:val="16"/>
    </w:rPr>
  </w:style>
  <w:style w:type="paragraph" w:styleId="CommentSubject">
    <w:name w:val="annotation subject"/>
    <w:basedOn w:val="CommentText"/>
    <w:next w:val="CommentText"/>
    <w:link w:val="CommentSubjectChar"/>
    <w:uiPriority w:val="99"/>
    <w:semiHidden/>
    <w:unhideWhenUsed/>
    <w:rsid w:val="0008708E"/>
    <w:rPr>
      <w:b/>
      <w:bCs/>
    </w:rPr>
  </w:style>
  <w:style w:type="character" w:customStyle="1" w:styleId="CommentSubjectChar">
    <w:name w:val="Comment Subject Char"/>
    <w:basedOn w:val="CommentTextChar"/>
    <w:link w:val="CommentSubject"/>
    <w:uiPriority w:val="99"/>
    <w:semiHidden/>
    <w:rsid w:val="0008708E"/>
    <w:rPr>
      <w:b/>
      <w:bCs/>
      <w:sz w:val="20"/>
      <w:szCs w:val="20"/>
    </w:rPr>
  </w:style>
  <w:style w:type="paragraph" w:styleId="BalloonText">
    <w:name w:val="Balloon Text"/>
    <w:basedOn w:val="Normal"/>
    <w:link w:val="BalloonTextChar"/>
    <w:uiPriority w:val="99"/>
    <w:semiHidden/>
    <w:unhideWhenUsed/>
    <w:rsid w:val="000870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708E"/>
    <w:rPr>
      <w:rFonts w:ascii="Segoe UI" w:hAnsi="Segoe UI" w:cs="Segoe UI"/>
      <w:sz w:val="18"/>
      <w:szCs w:val="18"/>
    </w:rPr>
  </w:style>
  <w:style w:type="paragraph" w:customStyle="1" w:styleId="Glossary">
    <w:name w:val="Glossary"/>
    <w:basedOn w:val="BodyParagraphLeft"/>
    <w:autoRedefine/>
    <w:qFormat/>
    <w:rsid w:val="00587F50"/>
    <w:pPr>
      <w:ind w:left="720" w:hanging="720"/>
    </w:pPr>
  </w:style>
  <w:style w:type="paragraph" w:styleId="Revision">
    <w:name w:val="Revision"/>
    <w:hidden/>
    <w:uiPriority w:val="99"/>
    <w:semiHidden/>
    <w:rsid w:val="007006C2"/>
    <w:pPr>
      <w:spacing w:after="0" w:line="240" w:lineRule="auto"/>
    </w:pPr>
  </w:style>
  <w:style w:type="paragraph" w:customStyle="1" w:styleId="PicIndend">
    <w:name w:val="Pic Indend"/>
    <w:basedOn w:val="Picmedium"/>
    <w:autoRedefine/>
    <w:qFormat/>
    <w:rsid w:val="00366EC8"/>
    <w:pPr>
      <w:framePr w:wrap="notBeside"/>
      <w:ind w:left="864"/>
    </w:pPr>
    <w:rPr>
      <w:noProof/>
    </w:rPr>
  </w:style>
  <w:style w:type="paragraph" w:customStyle="1" w:styleId="BulletLevel2">
    <w:name w:val="BulletLevel2"/>
    <w:basedOn w:val="Bullet2"/>
    <w:autoRedefine/>
    <w:qFormat/>
    <w:rsid w:val="006A4CF4"/>
    <w:pPr>
      <w:numPr>
        <w:ilvl w:val="1"/>
      </w:numPr>
      <w:ind w:left="936"/>
    </w:pPr>
  </w:style>
  <w:style w:type="table" w:styleId="GridTable4-Accent1">
    <w:name w:val="Grid Table 4 Accent 1"/>
    <w:basedOn w:val="TableNormal"/>
    <w:uiPriority w:val="49"/>
    <w:rsid w:val="003F187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3">
    <w:name w:val="Head3"/>
    <w:basedOn w:val="Head1"/>
    <w:autoRedefine/>
    <w:qFormat/>
    <w:rsid w:val="003F1877"/>
    <w:pPr>
      <w:spacing w:before="40" w:after="240" w:line="240" w:lineRule="auto"/>
    </w:pPr>
    <w:rPr>
      <w:rFonts w:asciiTheme="majorHAnsi" w:hAnsiTheme="majorHAnsi"/>
      <w:color w:val="0070C0"/>
      <w:sz w:val="32"/>
      <w:lang w:val="en-US"/>
    </w:rPr>
  </w:style>
  <w:style w:type="paragraph" w:styleId="ListParagraph">
    <w:name w:val="List Paragraph"/>
    <w:basedOn w:val="Normal"/>
    <w:autoRedefine/>
    <w:uiPriority w:val="34"/>
    <w:qFormat/>
    <w:rsid w:val="00637EF3"/>
    <w:pPr>
      <w:spacing w:after="0" w:line="240" w:lineRule="auto"/>
      <w:ind w:left="792"/>
      <w:contextualSpacing/>
    </w:pPr>
  </w:style>
  <w:style w:type="paragraph" w:customStyle="1" w:styleId="Listlevel2">
    <w:name w:val="List level 2"/>
    <w:basedOn w:val="ListNumber1"/>
    <w:autoRedefine/>
    <w:qFormat/>
    <w:rsid w:val="001B4EF6"/>
    <w:pPr>
      <w:numPr>
        <w:numId w:val="12"/>
      </w:numPr>
    </w:pPr>
  </w:style>
  <w:style w:type="paragraph" w:customStyle="1" w:styleId="TableNormalText">
    <w:name w:val="TableNormalText"/>
    <w:basedOn w:val="Normal"/>
    <w:autoRedefine/>
    <w:rsid w:val="00AD7ADC"/>
    <w:pPr>
      <w:framePr w:hSpace="180" w:wrap="around" w:vAnchor="text" w:hAnchor="text" w:x="1555" w:y="1"/>
      <w:tabs>
        <w:tab w:val="left" w:pos="460"/>
      </w:tabs>
      <w:spacing w:before="120" w:after="120" w:line="360" w:lineRule="auto"/>
      <w:suppressOverlap/>
    </w:pPr>
    <w:rPr>
      <w:rFonts w:ascii="Arial" w:eastAsia="Times New Roman" w:hAnsi="Arial" w:cs="Times New Roman"/>
      <w:noProof/>
      <w:color w:val="282828"/>
      <w:sz w:val="20"/>
      <w:szCs w:val="20"/>
      <w:lang w:val="en-GB" w:eastAsia="en-GB"/>
    </w:rPr>
  </w:style>
  <w:style w:type="character" w:styleId="BookTitle">
    <w:name w:val="Book Title"/>
    <w:basedOn w:val="DefaultParagraphFont"/>
    <w:uiPriority w:val="33"/>
    <w:qFormat/>
    <w:rsid w:val="007D65C5"/>
    <w:rPr>
      <w:b/>
      <w:bCs/>
      <w:i/>
      <w:iCs/>
      <w:spacing w:val="5"/>
    </w:rPr>
  </w:style>
  <w:style w:type="paragraph" w:customStyle="1" w:styleId="ReferToThisDoc">
    <w:name w:val="ReferToThisDoc"/>
    <w:basedOn w:val="ReferToOtherDoc"/>
    <w:autoRedefine/>
    <w:qFormat/>
    <w:rsid w:val="006A133F"/>
    <w:pPr>
      <w:numPr>
        <w:numId w:val="13"/>
      </w:numPr>
      <w:ind w:left="720"/>
    </w:pPr>
    <w:rPr>
      <w:bCs/>
    </w:rPr>
  </w:style>
  <w:style w:type="character" w:customStyle="1" w:styleId="BodyParagraphJustifiedChar">
    <w:name w:val="BodyParagraph_Justified Char"/>
    <w:basedOn w:val="DefaultParagraphFont"/>
    <w:link w:val="BodyParagraphJustified"/>
    <w:rsid w:val="006B4F0B"/>
    <w:rPr>
      <w:lang w:val="en-US"/>
    </w:rPr>
  </w:style>
  <w:style w:type="character" w:customStyle="1" w:styleId="BodyParagraphLeftChar">
    <w:name w:val="BodyParagraph_Left Char"/>
    <w:basedOn w:val="BodyParagraphJustifiedChar"/>
    <w:link w:val="BodyParagraphLeft"/>
    <w:rsid w:val="00EE1484"/>
    <w:rPr>
      <w:lang w:val="en-US"/>
    </w:rPr>
  </w:style>
  <w:style w:type="character" w:customStyle="1" w:styleId="SubHead1Char">
    <w:name w:val="SubHead1 Char"/>
    <w:basedOn w:val="BodyParagraphLeftChar"/>
    <w:link w:val="SubHead1"/>
    <w:rsid w:val="00A62DA3"/>
    <w:rPr>
      <w:rFonts w:ascii="Cambria" w:hAnsi="Cambria"/>
      <w:b/>
      <w:bCs/>
      <w:color w:val="4472C4" w:themeColor="accent1"/>
      <w:sz w:val="24"/>
      <w:lang w:val="en-US"/>
    </w:rPr>
  </w:style>
  <w:style w:type="character" w:customStyle="1" w:styleId="UnresolvedMention1">
    <w:name w:val="Unresolved Mention1"/>
    <w:basedOn w:val="DefaultParagraphFont"/>
    <w:uiPriority w:val="99"/>
    <w:semiHidden/>
    <w:unhideWhenUsed/>
    <w:rsid w:val="00AC0349"/>
    <w:rPr>
      <w:color w:val="605E5C"/>
      <w:shd w:val="clear" w:color="auto" w:fill="E1DFDD"/>
    </w:rPr>
  </w:style>
  <w:style w:type="paragraph" w:customStyle="1" w:styleId="Piccenter">
    <w:name w:val="Pic center"/>
    <w:basedOn w:val="Normal"/>
    <w:autoRedefine/>
    <w:rsid w:val="00C827DA"/>
    <w:pPr>
      <w:jc w:val="center"/>
    </w:pPr>
  </w:style>
  <w:style w:type="paragraph" w:styleId="NormalWeb">
    <w:name w:val="Normal (Web)"/>
    <w:basedOn w:val="Normal"/>
    <w:uiPriority w:val="99"/>
    <w:semiHidden/>
    <w:unhideWhenUsed/>
    <w:rsid w:val="00480A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link w:val="SubtitleChar"/>
    <w:uiPriority w:val="11"/>
    <w:qFormat/>
    <w:rsid w:val="005812D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812DB"/>
    <w:rPr>
      <w:rFonts w:eastAsiaTheme="minorEastAsia"/>
      <w:color w:val="5A5A5A" w:themeColor="text1" w:themeTint="A5"/>
      <w:spacing w:val="15"/>
    </w:rPr>
  </w:style>
  <w:style w:type="paragraph" w:customStyle="1" w:styleId="SubHead2">
    <w:name w:val="SubHead2"/>
    <w:basedOn w:val="SubHead1"/>
    <w:autoRedefine/>
    <w:qFormat/>
    <w:rsid w:val="005A47C0"/>
    <w:rPr>
      <w:b w:val="0"/>
    </w:rPr>
  </w:style>
  <w:style w:type="character" w:styleId="Emphasis">
    <w:name w:val="Emphasis"/>
    <w:basedOn w:val="DefaultParagraphFont"/>
    <w:uiPriority w:val="20"/>
    <w:qFormat/>
    <w:rsid w:val="0031003A"/>
    <w:rPr>
      <w:i/>
      <w:iCs/>
    </w:rPr>
  </w:style>
  <w:style w:type="character" w:styleId="FollowedHyperlink">
    <w:name w:val="FollowedHyperlink"/>
    <w:basedOn w:val="DefaultParagraphFont"/>
    <w:uiPriority w:val="99"/>
    <w:semiHidden/>
    <w:unhideWhenUsed/>
    <w:rsid w:val="005A6FE1"/>
    <w:rPr>
      <w:color w:val="954F72" w:themeColor="followedHyperlink"/>
      <w:u w:val="single"/>
    </w:rPr>
  </w:style>
  <w:style w:type="table" w:customStyle="1" w:styleId="TableStyle2">
    <w:name w:val="TableStyle2"/>
    <w:basedOn w:val="GridTable4-Accent3"/>
    <w:uiPriority w:val="99"/>
    <w:rsid w:val="00AD08A1"/>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4472C4" w:themeFill="accent1"/>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AD08A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Bullet3">
    <w:name w:val="Bullet 3"/>
    <w:basedOn w:val="Bullet1"/>
    <w:autoRedefine/>
    <w:qFormat/>
    <w:rsid w:val="00CF0DE8"/>
    <w:pPr>
      <w:ind w:left="1152"/>
    </w:pPr>
  </w:style>
  <w:style w:type="character" w:styleId="HTMLCode">
    <w:name w:val="HTML Code"/>
    <w:basedOn w:val="DefaultParagraphFont"/>
    <w:uiPriority w:val="99"/>
    <w:semiHidden/>
    <w:unhideWhenUsed/>
    <w:rsid w:val="00B51778"/>
    <w:rPr>
      <w:rFonts w:ascii="Courier New" w:eastAsia="Times New Roman" w:hAnsi="Courier New" w:cs="Courier New"/>
      <w:sz w:val="20"/>
      <w:szCs w:val="20"/>
    </w:rPr>
  </w:style>
  <w:style w:type="paragraph" w:customStyle="1" w:styleId="Codetext">
    <w:name w:val="Codetext"/>
    <w:basedOn w:val="Normal"/>
    <w:next w:val="Normal"/>
    <w:qFormat/>
    <w:rsid w:val="00D97339"/>
    <w:pPr>
      <w:keepLines/>
      <w:pBdr>
        <w:top w:val="single" w:sz="2" w:space="1" w:color="BFBFBF" w:themeColor="background1" w:themeShade="BF"/>
        <w:left w:val="single" w:sz="2" w:space="4" w:color="BFBFBF" w:themeColor="background1" w:themeShade="BF"/>
        <w:bottom w:val="single" w:sz="2" w:space="1" w:color="BFBFBF" w:themeColor="background1" w:themeShade="BF"/>
        <w:right w:val="single" w:sz="2" w:space="4" w:color="BFBFBF" w:themeColor="background1" w:themeShade="BF"/>
      </w:pBdr>
      <w:shd w:val="clear" w:color="auto" w:fill="F2F2F2" w:themeFill="background1" w:themeFillShade="F2"/>
      <w:spacing w:before="20" w:after="40" w:line="240" w:lineRule="auto"/>
      <w:ind w:left="360" w:right="360"/>
      <w:contextualSpacing/>
    </w:pPr>
    <w:rPr>
      <w:rFonts w:ascii="Courier New" w:hAnsi="Courier New"/>
      <w:lang w:val="en-US"/>
    </w:rPr>
  </w:style>
  <w:style w:type="paragraph" w:customStyle="1" w:styleId="Codesnippet1">
    <w:name w:val="Code snippet1"/>
    <w:basedOn w:val="Normal"/>
    <w:qFormat/>
    <w:rsid w:val="00DB6731"/>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line="270" w:lineRule="atLeast"/>
    </w:pPr>
    <w:rPr>
      <w:rFonts w:ascii="Courier New" w:eastAsia="Times New Roman" w:hAnsi="Courier New" w:cs="Courier New"/>
      <w:sz w:val="18"/>
      <w:szCs w:val="18"/>
      <w:lang w:eastAsia="en-IN"/>
    </w:rPr>
  </w:style>
  <w:style w:type="character" w:customStyle="1" w:styleId="texttextcontainer-sc-1kqigik-0">
    <w:name w:val="text__textcontainer-sc-1kqigik-0"/>
    <w:basedOn w:val="DefaultParagraphFont"/>
    <w:rsid w:val="009E04E0"/>
  </w:style>
  <w:style w:type="character" w:customStyle="1" w:styleId="aether-link-text">
    <w:name w:val="aether-link-text"/>
    <w:basedOn w:val="DefaultParagraphFont"/>
    <w:rsid w:val="009E04E0"/>
  </w:style>
  <w:style w:type="paragraph" w:styleId="HTMLPreformatted">
    <w:name w:val="HTML Preformatted"/>
    <w:basedOn w:val="Normal"/>
    <w:link w:val="HTMLPreformattedChar"/>
    <w:uiPriority w:val="99"/>
    <w:semiHidden/>
    <w:unhideWhenUsed/>
    <w:rsid w:val="007B1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B16F4"/>
    <w:rPr>
      <w:rFonts w:ascii="Courier New" w:eastAsia="Times New Roman" w:hAnsi="Courier New" w:cs="Courier New"/>
      <w:sz w:val="20"/>
      <w:szCs w:val="20"/>
      <w:lang w:eastAsia="en-IN"/>
    </w:rPr>
  </w:style>
  <w:style w:type="character" w:customStyle="1" w:styleId="token">
    <w:name w:val="token"/>
    <w:basedOn w:val="DefaultParagraphFont"/>
    <w:rsid w:val="007B1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130">
      <w:bodyDiv w:val="1"/>
      <w:marLeft w:val="0"/>
      <w:marRight w:val="0"/>
      <w:marTop w:val="0"/>
      <w:marBottom w:val="0"/>
      <w:divBdr>
        <w:top w:val="none" w:sz="0" w:space="0" w:color="auto"/>
        <w:left w:val="none" w:sz="0" w:space="0" w:color="auto"/>
        <w:bottom w:val="none" w:sz="0" w:space="0" w:color="auto"/>
        <w:right w:val="none" w:sz="0" w:space="0" w:color="auto"/>
      </w:divBdr>
    </w:div>
    <w:div w:id="15280282">
      <w:bodyDiv w:val="1"/>
      <w:marLeft w:val="0"/>
      <w:marRight w:val="0"/>
      <w:marTop w:val="0"/>
      <w:marBottom w:val="0"/>
      <w:divBdr>
        <w:top w:val="none" w:sz="0" w:space="0" w:color="auto"/>
        <w:left w:val="none" w:sz="0" w:space="0" w:color="auto"/>
        <w:bottom w:val="none" w:sz="0" w:space="0" w:color="auto"/>
        <w:right w:val="none" w:sz="0" w:space="0" w:color="auto"/>
      </w:divBdr>
    </w:div>
    <w:div w:id="39399892">
      <w:bodyDiv w:val="1"/>
      <w:marLeft w:val="0"/>
      <w:marRight w:val="0"/>
      <w:marTop w:val="0"/>
      <w:marBottom w:val="0"/>
      <w:divBdr>
        <w:top w:val="none" w:sz="0" w:space="0" w:color="auto"/>
        <w:left w:val="none" w:sz="0" w:space="0" w:color="auto"/>
        <w:bottom w:val="none" w:sz="0" w:space="0" w:color="auto"/>
        <w:right w:val="none" w:sz="0" w:space="0" w:color="auto"/>
      </w:divBdr>
      <w:divsChild>
        <w:div w:id="177240796">
          <w:marLeft w:val="0"/>
          <w:marRight w:val="0"/>
          <w:marTop w:val="0"/>
          <w:marBottom w:val="0"/>
          <w:divBdr>
            <w:top w:val="none" w:sz="0" w:space="0" w:color="auto"/>
            <w:left w:val="none" w:sz="0" w:space="0" w:color="auto"/>
            <w:bottom w:val="none" w:sz="0" w:space="0" w:color="auto"/>
            <w:right w:val="none" w:sz="0" w:space="0" w:color="auto"/>
          </w:divBdr>
          <w:divsChild>
            <w:div w:id="2119060953">
              <w:marLeft w:val="0"/>
              <w:marRight w:val="0"/>
              <w:marTop w:val="0"/>
              <w:marBottom w:val="0"/>
              <w:divBdr>
                <w:top w:val="none" w:sz="0" w:space="0" w:color="auto"/>
                <w:left w:val="none" w:sz="0" w:space="0" w:color="auto"/>
                <w:bottom w:val="none" w:sz="0" w:space="0" w:color="auto"/>
                <w:right w:val="none" w:sz="0" w:space="0" w:color="auto"/>
              </w:divBdr>
            </w:div>
            <w:div w:id="562182755">
              <w:marLeft w:val="0"/>
              <w:marRight w:val="0"/>
              <w:marTop w:val="0"/>
              <w:marBottom w:val="0"/>
              <w:divBdr>
                <w:top w:val="none" w:sz="0" w:space="0" w:color="auto"/>
                <w:left w:val="none" w:sz="0" w:space="0" w:color="auto"/>
                <w:bottom w:val="none" w:sz="0" w:space="0" w:color="auto"/>
                <w:right w:val="none" w:sz="0" w:space="0" w:color="auto"/>
              </w:divBdr>
            </w:div>
            <w:div w:id="118573772">
              <w:marLeft w:val="0"/>
              <w:marRight w:val="0"/>
              <w:marTop w:val="0"/>
              <w:marBottom w:val="0"/>
              <w:divBdr>
                <w:top w:val="none" w:sz="0" w:space="0" w:color="auto"/>
                <w:left w:val="none" w:sz="0" w:space="0" w:color="auto"/>
                <w:bottom w:val="none" w:sz="0" w:space="0" w:color="auto"/>
                <w:right w:val="none" w:sz="0" w:space="0" w:color="auto"/>
              </w:divBdr>
            </w:div>
            <w:div w:id="29303841">
              <w:marLeft w:val="0"/>
              <w:marRight w:val="0"/>
              <w:marTop w:val="0"/>
              <w:marBottom w:val="0"/>
              <w:divBdr>
                <w:top w:val="none" w:sz="0" w:space="0" w:color="auto"/>
                <w:left w:val="none" w:sz="0" w:space="0" w:color="auto"/>
                <w:bottom w:val="none" w:sz="0" w:space="0" w:color="auto"/>
                <w:right w:val="none" w:sz="0" w:space="0" w:color="auto"/>
              </w:divBdr>
            </w:div>
            <w:div w:id="464080772">
              <w:marLeft w:val="0"/>
              <w:marRight w:val="0"/>
              <w:marTop w:val="0"/>
              <w:marBottom w:val="0"/>
              <w:divBdr>
                <w:top w:val="none" w:sz="0" w:space="0" w:color="auto"/>
                <w:left w:val="none" w:sz="0" w:space="0" w:color="auto"/>
                <w:bottom w:val="none" w:sz="0" w:space="0" w:color="auto"/>
                <w:right w:val="none" w:sz="0" w:space="0" w:color="auto"/>
              </w:divBdr>
            </w:div>
            <w:div w:id="424037040">
              <w:marLeft w:val="0"/>
              <w:marRight w:val="0"/>
              <w:marTop w:val="0"/>
              <w:marBottom w:val="0"/>
              <w:divBdr>
                <w:top w:val="none" w:sz="0" w:space="0" w:color="auto"/>
                <w:left w:val="none" w:sz="0" w:space="0" w:color="auto"/>
                <w:bottom w:val="none" w:sz="0" w:space="0" w:color="auto"/>
                <w:right w:val="none" w:sz="0" w:space="0" w:color="auto"/>
              </w:divBdr>
            </w:div>
            <w:div w:id="1570186321">
              <w:marLeft w:val="0"/>
              <w:marRight w:val="0"/>
              <w:marTop w:val="0"/>
              <w:marBottom w:val="0"/>
              <w:divBdr>
                <w:top w:val="none" w:sz="0" w:space="0" w:color="auto"/>
                <w:left w:val="none" w:sz="0" w:space="0" w:color="auto"/>
                <w:bottom w:val="none" w:sz="0" w:space="0" w:color="auto"/>
                <w:right w:val="none" w:sz="0" w:space="0" w:color="auto"/>
              </w:divBdr>
            </w:div>
            <w:div w:id="1075740363">
              <w:marLeft w:val="0"/>
              <w:marRight w:val="0"/>
              <w:marTop w:val="0"/>
              <w:marBottom w:val="0"/>
              <w:divBdr>
                <w:top w:val="none" w:sz="0" w:space="0" w:color="auto"/>
                <w:left w:val="none" w:sz="0" w:space="0" w:color="auto"/>
                <w:bottom w:val="none" w:sz="0" w:space="0" w:color="auto"/>
                <w:right w:val="none" w:sz="0" w:space="0" w:color="auto"/>
              </w:divBdr>
            </w:div>
            <w:div w:id="1293708544">
              <w:marLeft w:val="0"/>
              <w:marRight w:val="0"/>
              <w:marTop w:val="0"/>
              <w:marBottom w:val="0"/>
              <w:divBdr>
                <w:top w:val="none" w:sz="0" w:space="0" w:color="auto"/>
                <w:left w:val="none" w:sz="0" w:space="0" w:color="auto"/>
                <w:bottom w:val="none" w:sz="0" w:space="0" w:color="auto"/>
                <w:right w:val="none" w:sz="0" w:space="0" w:color="auto"/>
              </w:divBdr>
            </w:div>
            <w:div w:id="1139767863">
              <w:marLeft w:val="0"/>
              <w:marRight w:val="0"/>
              <w:marTop w:val="0"/>
              <w:marBottom w:val="0"/>
              <w:divBdr>
                <w:top w:val="none" w:sz="0" w:space="0" w:color="auto"/>
                <w:left w:val="none" w:sz="0" w:space="0" w:color="auto"/>
                <w:bottom w:val="none" w:sz="0" w:space="0" w:color="auto"/>
                <w:right w:val="none" w:sz="0" w:space="0" w:color="auto"/>
              </w:divBdr>
            </w:div>
            <w:div w:id="948240696">
              <w:marLeft w:val="0"/>
              <w:marRight w:val="0"/>
              <w:marTop w:val="0"/>
              <w:marBottom w:val="0"/>
              <w:divBdr>
                <w:top w:val="none" w:sz="0" w:space="0" w:color="auto"/>
                <w:left w:val="none" w:sz="0" w:space="0" w:color="auto"/>
                <w:bottom w:val="none" w:sz="0" w:space="0" w:color="auto"/>
                <w:right w:val="none" w:sz="0" w:space="0" w:color="auto"/>
              </w:divBdr>
            </w:div>
            <w:div w:id="1513764232">
              <w:marLeft w:val="0"/>
              <w:marRight w:val="0"/>
              <w:marTop w:val="0"/>
              <w:marBottom w:val="0"/>
              <w:divBdr>
                <w:top w:val="none" w:sz="0" w:space="0" w:color="auto"/>
                <w:left w:val="none" w:sz="0" w:space="0" w:color="auto"/>
                <w:bottom w:val="none" w:sz="0" w:space="0" w:color="auto"/>
                <w:right w:val="none" w:sz="0" w:space="0" w:color="auto"/>
              </w:divBdr>
            </w:div>
            <w:div w:id="11419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0635">
      <w:bodyDiv w:val="1"/>
      <w:marLeft w:val="0"/>
      <w:marRight w:val="0"/>
      <w:marTop w:val="0"/>
      <w:marBottom w:val="0"/>
      <w:divBdr>
        <w:top w:val="none" w:sz="0" w:space="0" w:color="auto"/>
        <w:left w:val="none" w:sz="0" w:space="0" w:color="auto"/>
        <w:bottom w:val="none" w:sz="0" w:space="0" w:color="auto"/>
        <w:right w:val="none" w:sz="0" w:space="0" w:color="auto"/>
      </w:divBdr>
    </w:div>
    <w:div w:id="223805850">
      <w:bodyDiv w:val="1"/>
      <w:marLeft w:val="0"/>
      <w:marRight w:val="0"/>
      <w:marTop w:val="0"/>
      <w:marBottom w:val="0"/>
      <w:divBdr>
        <w:top w:val="none" w:sz="0" w:space="0" w:color="auto"/>
        <w:left w:val="none" w:sz="0" w:space="0" w:color="auto"/>
        <w:bottom w:val="none" w:sz="0" w:space="0" w:color="auto"/>
        <w:right w:val="none" w:sz="0" w:space="0" w:color="auto"/>
      </w:divBdr>
    </w:div>
    <w:div w:id="280261057">
      <w:bodyDiv w:val="1"/>
      <w:marLeft w:val="0"/>
      <w:marRight w:val="0"/>
      <w:marTop w:val="0"/>
      <w:marBottom w:val="0"/>
      <w:divBdr>
        <w:top w:val="none" w:sz="0" w:space="0" w:color="auto"/>
        <w:left w:val="none" w:sz="0" w:space="0" w:color="auto"/>
        <w:bottom w:val="none" w:sz="0" w:space="0" w:color="auto"/>
        <w:right w:val="none" w:sz="0" w:space="0" w:color="auto"/>
      </w:divBdr>
    </w:div>
    <w:div w:id="298809442">
      <w:bodyDiv w:val="1"/>
      <w:marLeft w:val="0"/>
      <w:marRight w:val="0"/>
      <w:marTop w:val="0"/>
      <w:marBottom w:val="0"/>
      <w:divBdr>
        <w:top w:val="none" w:sz="0" w:space="0" w:color="auto"/>
        <w:left w:val="none" w:sz="0" w:space="0" w:color="auto"/>
        <w:bottom w:val="none" w:sz="0" w:space="0" w:color="auto"/>
        <w:right w:val="none" w:sz="0" w:space="0" w:color="auto"/>
      </w:divBdr>
    </w:div>
    <w:div w:id="358775400">
      <w:bodyDiv w:val="1"/>
      <w:marLeft w:val="0"/>
      <w:marRight w:val="0"/>
      <w:marTop w:val="0"/>
      <w:marBottom w:val="0"/>
      <w:divBdr>
        <w:top w:val="none" w:sz="0" w:space="0" w:color="auto"/>
        <w:left w:val="none" w:sz="0" w:space="0" w:color="auto"/>
        <w:bottom w:val="none" w:sz="0" w:space="0" w:color="auto"/>
        <w:right w:val="none" w:sz="0" w:space="0" w:color="auto"/>
      </w:divBdr>
    </w:div>
    <w:div w:id="688409010">
      <w:bodyDiv w:val="1"/>
      <w:marLeft w:val="0"/>
      <w:marRight w:val="0"/>
      <w:marTop w:val="0"/>
      <w:marBottom w:val="0"/>
      <w:divBdr>
        <w:top w:val="none" w:sz="0" w:space="0" w:color="auto"/>
        <w:left w:val="none" w:sz="0" w:space="0" w:color="auto"/>
        <w:bottom w:val="none" w:sz="0" w:space="0" w:color="auto"/>
        <w:right w:val="none" w:sz="0" w:space="0" w:color="auto"/>
      </w:divBdr>
    </w:div>
    <w:div w:id="712077132">
      <w:bodyDiv w:val="1"/>
      <w:marLeft w:val="0"/>
      <w:marRight w:val="0"/>
      <w:marTop w:val="0"/>
      <w:marBottom w:val="0"/>
      <w:divBdr>
        <w:top w:val="none" w:sz="0" w:space="0" w:color="auto"/>
        <w:left w:val="none" w:sz="0" w:space="0" w:color="auto"/>
        <w:bottom w:val="none" w:sz="0" w:space="0" w:color="auto"/>
        <w:right w:val="none" w:sz="0" w:space="0" w:color="auto"/>
      </w:divBdr>
      <w:divsChild>
        <w:div w:id="832719521">
          <w:marLeft w:val="0"/>
          <w:marRight w:val="0"/>
          <w:marTop w:val="0"/>
          <w:marBottom w:val="0"/>
          <w:divBdr>
            <w:top w:val="none" w:sz="0" w:space="0" w:color="auto"/>
            <w:left w:val="none" w:sz="0" w:space="0" w:color="auto"/>
            <w:bottom w:val="none" w:sz="0" w:space="0" w:color="auto"/>
            <w:right w:val="none" w:sz="0" w:space="0" w:color="auto"/>
          </w:divBdr>
          <w:divsChild>
            <w:div w:id="9272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5195">
      <w:bodyDiv w:val="1"/>
      <w:marLeft w:val="0"/>
      <w:marRight w:val="0"/>
      <w:marTop w:val="0"/>
      <w:marBottom w:val="0"/>
      <w:divBdr>
        <w:top w:val="none" w:sz="0" w:space="0" w:color="auto"/>
        <w:left w:val="none" w:sz="0" w:space="0" w:color="auto"/>
        <w:bottom w:val="none" w:sz="0" w:space="0" w:color="auto"/>
        <w:right w:val="none" w:sz="0" w:space="0" w:color="auto"/>
      </w:divBdr>
      <w:divsChild>
        <w:div w:id="1242834087">
          <w:marLeft w:val="0"/>
          <w:marRight w:val="0"/>
          <w:marTop w:val="0"/>
          <w:marBottom w:val="0"/>
          <w:divBdr>
            <w:top w:val="none" w:sz="0" w:space="0" w:color="auto"/>
            <w:left w:val="none" w:sz="0" w:space="0" w:color="auto"/>
            <w:bottom w:val="none" w:sz="0" w:space="0" w:color="auto"/>
            <w:right w:val="none" w:sz="0" w:space="0" w:color="auto"/>
          </w:divBdr>
          <w:divsChild>
            <w:div w:id="927956754">
              <w:marLeft w:val="0"/>
              <w:marRight w:val="0"/>
              <w:marTop w:val="0"/>
              <w:marBottom w:val="0"/>
              <w:divBdr>
                <w:top w:val="none" w:sz="0" w:space="0" w:color="auto"/>
                <w:left w:val="none" w:sz="0" w:space="0" w:color="auto"/>
                <w:bottom w:val="none" w:sz="0" w:space="0" w:color="auto"/>
                <w:right w:val="none" w:sz="0" w:space="0" w:color="auto"/>
              </w:divBdr>
            </w:div>
            <w:div w:id="343483816">
              <w:marLeft w:val="0"/>
              <w:marRight w:val="0"/>
              <w:marTop w:val="0"/>
              <w:marBottom w:val="0"/>
              <w:divBdr>
                <w:top w:val="none" w:sz="0" w:space="0" w:color="auto"/>
                <w:left w:val="none" w:sz="0" w:space="0" w:color="auto"/>
                <w:bottom w:val="none" w:sz="0" w:space="0" w:color="auto"/>
                <w:right w:val="none" w:sz="0" w:space="0" w:color="auto"/>
              </w:divBdr>
            </w:div>
            <w:div w:id="939218118">
              <w:marLeft w:val="0"/>
              <w:marRight w:val="0"/>
              <w:marTop w:val="0"/>
              <w:marBottom w:val="0"/>
              <w:divBdr>
                <w:top w:val="none" w:sz="0" w:space="0" w:color="auto"/>
                <w:left w:val="none" w:sz="0" w:space="0" w:color="auto"/>
                <w:bottom w:val="none" w:sz="0" w:space="0" w:color="auto"/>
                <w:right w:val="none" w:sz="0" w:space="0" w:color="auto"/>
              </w:divBdr>
            </w:div>
            <w:div w:id="1231892635">
              <w:marLeft w:val="0"/>
              <w:marRight w:val="0"/>
              <w:marTop w:val="0"/>
              <w:marBottom w:val="0"/>
              <w:divBdr>
                <w:top w:val="none" w:sz="0" w:space="0" w:color="auto"/>
                <w:left w:val="none" w:sz="0" w:space="0" w:color="auto"/>
                <w:bottom w:val="none" w:sz="0" w:space="0" w:color="auto"/>
                <w:right w:val="none" w:sz="0" w:space="0" w:color="auto"/>
              </w:divBdr>
            </w:div>
            <w:div w:id="1023046320">
              <w:marLeft w:val="0"/>
              <w:marRight w:val="0"/>
              <w:marTop w:val="0"/>
              <w:marBottom w:val="0"/>
              <w:divBdr>
                <w:top w:val="none" w:sz="0" w:space="0" w:color="auto"/>
                <w:left w:val="none" w:sz="0" w:space="0" w:color="auto"/>
                <w:bottom w:val="none" w:sz="0" w:space="0" w:color="auto"/>
                <w:right w:val="none" w:sz="0" w:space="0" w:color="auto"/>
              </w:divBdr>
            </w:div>
            <w:div w:id="1879120189">
              <w:marLeft w:val="0"/>
              <w:marRight w:val="0"/>
              <w:marTop w:val="0"/>
              <w:marBottom w:val="0"/>
              <w:divBdr>
                <w:top w:val="none" w:sz="0" w:space="0" w:color="auto"/>
                <w:left w:val="none" w:sz="0" w:space="0" w:color="auto"/>
                <w:bottom w:val="none" w:sz="0" w:space="0" w:color="auto"/>
                <w:right w:val="none" w:sz="0" w:space="0" w:color="auto"/>
              </w:divBdr>
            </w:div>
            <w:div w:id="1341616070">
              <w:marLeft w:val="0"/>
              <w:marRight w:val="0"/>
              <w:marTop w:val="0"/>
              <w:marBottom w:val="0"/>
              <w:divBdr>
                <w:top w:val="none" w:sz="0" w:space="0" w:color="auto"/>
                <w:left w:val="none" w:sz="0" w:space="0" w:color="auto"/>
                <w:bottom w:val="none" w:sz="0" w:space="0" w:color="auto"/>
                <w:right w:val="none" w:sz="0" w:space="0" w:color="auto"/>
              </w:divBdr>
            </w:div>
            <w:div w:id="7063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5960">
      <w:bodyDiv w:val="1"/>
      <w:marLeft w:val="0"/>
      <w:marRight w:val="0"/>
      <w:marTop w:val="0"/>
      <w:marBottom w:val="0"/>
      <w:divBdr>
        <w:top w:val="none" w:sz="0" w:space="0" w:color="auto"/>
        <w:left w:val="none" w:sz="0" w:space="0" w:color="auto"/>
        <w:bottom w:val="none" w:sz="0" w:space="0" w:color="auto"/>
        <w:right w:val="none" w:sz="0" w:space="0" w:color="auto"/>
      </w:divBdr>
      <w:divsChild>
        <w:div w:id="721562805">
          <w:marLeft w:val="0"/>
          <w:marRight w:val="0"/>
          <w:marTop w:val="0"/>
          <w:marBottom w:val="0"/>
          <w:divBdr>
            <w:top w:val="none" w:sz="0" w:space="0" w:color="auto"/>
            <w:left w:val="none" w:sz="0" w:space="0" w:color="auto"/>
            <w:bottom w:val="none" w:sz="0" w:space="0" w:color="auto"/>
            <w:right w:val="none" w:sz="0" w:space="0" w:color="auto"/>
          </w:divBdr>
          <w:divsChild>
            <w:div w:id="20704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4041">
      <w:bodyDiv w:val="1"/>
      <w:marLeft w:val="0"/>
      <w:marRight w:val="0"/>
      <w:marTop w:val="0"/>
      <w:marBottom w:val="0"/>
      <w:divBdr>
        <w:top w:val="none" w:sz="0" w:space="0" w:color="auto"/>
        <w:left w:val="none" w:sz="0" w:space="0" w:color="auto"/>
        <w:bottom w:val="none" w:sz="0" w:space="0" w:color="auto"/>
        <w:right w:val="none" w:sz="0" w:space="0" w:color="auto"/>
      </w:divBdr>
    </w:div>
    <w:div w:id="786775132">
      <w:bodyDiv w:val="1"/>
      <w:marLeft w:val="0"/>
      <w:marRight w:val="0"/>
      <w:marTop w:val="0"/>
      <w:marBottom w:val="0"/>
      <w:divBdr>
        <w:top w:val="none" w:sz="0" w:space="0" w:color="auto"/>
        <w:left w:val="none" w:sz="0" w:space="0" w:color="auto"/>
        <w:bottom w:val="none" w:sz="0" w:space="0" w:color="auto"/>
        <w:right w:val="none" w:sz="0" w:space="0" w:color="auto"/>
      </w:divBdr>
    </w:div>
    <w:div w:id="850684949">
      <w:bodyDiv w:val="1"/>
      <w:marLeft w:val="0"/>
      <w:marRight w:val="0"/>
      <w:marTop w:val="0"/>
      <w:marBottom w:val="0"/>
      <w:divBdr>
        <w:top w:val="none" w:sz="0" w:space="0" w:color="auto"/>
        <w:left w:val="none" w:sz="0" w:space="0" w:color="auto"/>
        <w:bottom w:val="none" w:sz="0" w:space="0" w:color="auto"/>
        <w:right w:val="none" w:sz="0" w:space="0" w:color="auto"/>
      </w:divBdr>
    </w:div>
    <w:div w:id="919605641">
      <w:bodyDiv w:val="1"/>
      <w:marLeft w:val="0"/>
      <w:marRight w:val="0"/>
      <w:marTop w:val="0"/>
      <w:marBottom w:val="0"/>
      <w:divBdr>
        <w:top w:val="none" w:sz="0" w:space="0" w:color="auto"/>
        <w:left w:val="none" w:sz="0" w:space="0" w:color="auto"/>
        <w:bottom w:val="none" w:sz="0" w:space="0" w:color="auto"/>
        <w:right w:val="none" w:sz="0" w:space="0" w:color="auto"/>
      </w:divBdr>
    </w:div>
    <w:div w:id="1152990697">
      <w:bodyDiv w:val="1"/>
      <w:marLeft w:val="0"/>
      <w:marRight w:val="0"/>
      <w:marTop w:val="0"/>
      <w:marBottom w:val="0"/>
      <w:divBdr>
        <w:top w:val="none" w:sz="0" w:space="0" w:color="auto"/>
        <w:left w:val="none" w:sz="0" w:space="0" w:color="auto"/>
        <w:bottom w:val="none" w:sz="0" w:space="0" w:color="auto"/>
        <w:right w:val="none" w:sz="0" w:space="0" w:color="auto"/>
      </w:divBdr>
      <w:divsChild>
        <w:div w:id="176426917">
          <w:marLeft w:val="0"/>
          <w:marRight w:val="0"/>
          <w:marTop w:val="0"/>
          <w:marBottom w:val="0"/>
          <w:divBdr>
            <w:top w:val="none" w:sz="0" w:space="0" w:color="auto"/>
            <w:left w:val="none" w:sz="0" w:space="0" w:color="auto"/>
            <w:bottom w:val="none" w:sz="0" w:space="0" w:color="auto"/>
            <w:right w:val="none" w:sz="0" w:space="0" w:color="auto"/>
          </w:divBdr>
          <w:divsChild>
            <w:div w:id="1651058326">
              <w:marLeft w:val="0"/>
              <w:marRight w:val="0"/>
              <w:marTop w:val="0"/>
              <w:marBottom w:val="0"/>
              <w:divBdr>
                <w:top w:val="none" w:sz="0" w:space="0" w:color="auto"/>
                <w:left w:val="none" w:sz="0" w:space="0" w:color="auto"/>
                <w:bottom w:val="none" w:sz="0" w:space="0" w:color="auto"/>
                <w:right w:val="none" w:sz="0" w:space="0" w:color="auto"/>
              </w:divBdr>
            </w:div>
            <w:div w:id="1612934659">
              <w:marLeft w:val="0"/>
              <w:marRight w:val="0"/>
              <w:marTop w:val="0"/>
              <w:marBottom w:val="0"/>
              <w:divBdr>
                <w:top w:val="none" w:sz="0" w:space="0" w:color="auto"/>
                <w:left w:val="none" w:sz="0" w:space="0" w:color="auto"/>
                <w:bottom w:val="none" w:sz="0" w:space="0" w:color="auto"/>
                <w:right w:val="none" w:sz="0" w:space="0" w:color="auto"/>
              </w:divBdr>
            </w:div>
            <w:div w:id="362367942">
              <w:marLeft w:val="0"/>
              <w:marRight w:val="0"/>
              <w:marTop w:val="0"/>
              <w:marBottom w:val="0"/>
              <w:divBdr>
                <w:top w:val="none" w:sz="0" w:space="0" w:color="auto"/>
                <w:left w:val="none" w:sz="0" w:space="0" w:color="auto"/>
                <w:bottom w:val="none" w:sz="0" w:space="0" w:color="auto"/>
                <w:right w:val="none" w:sz="0" w:space="0" w:color="auto"/>
              </w:divBdr>
            </w:div>
            <w:div w:id="408426896">
              <w:marLeft w:val="0"/>
              <w:marRight w:val="0"/>
              <w:marTop w:val="0"/>
              <w:marBottom w:val="0"/>
              <w:divBdr>
                <w:top w:val="none" w:sz="0" w:space="0" w:color="auto"/>
                <w:left w:val="none" w:sz="0" w:space="0" w:color="auto"/>
                <w:bottom w:val="none" w:sz="0" w:space="0" w:color="auto"/>
                <w:right w:val="none" w:sz="0" w:space="0" w:color="auto"/>
              </w:divBdr>
            </w:div>
            <w:div w:id="7091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29168">
      <w:bodyDiv w:val="1"/>
      <w:marLeft w:val="0"/>
      <w:marRight w:val="0"/>
      <w:marTop w:val="0"/>
      <w:marBottom w:val="0"/>
      <w:divBdr>
        <w:top w:val="none" w:sz="0" w:space="0" w:color="auto"/>
        <w:left w:val="none" w:sz="0" w:space="0" w:color="auto"/>
        <w:bottom w:val="none" w:sz="0" w:space="0" w:color="auto"/>
        <w:right w:val="none" w:sz="0" w:space="0" w:color="auto"/>
      </w:divBdr>
    </w:div>
    <w:div w:id="1382900227">
      <w:bodyDiv w:val="1"/>
      <w:marLeft w:val="0"/>
      <w:marRight w:val="0"/>
      <w:marTop w:val="0"/>
      <w:marBottom w:val="0"/>
      <w:divBdr>
        <w:top w:val="none" w:sz="0" w:space="0" w:color="auto"/>
        <w:left w:val="none" w:sz="0" w:space="0" w:color="auto"/>
        <w:bottom w:val="none" w:sz="0" w:space="0" w:color="auto"/>
        <w:right w:val="none" w:sz="0" w:space="0" w:color="auto"/>
      </w:divBdr>
    </w:div>
    <w:div w:id="1516962000">
      <w:bodyDiv w:val="1"/>
      <w:marLeft w:val="0"/>
      <w:marRight w:val="0"/>
      <w:marTop w:val="0"/>
      <w:marBottom w:val="0"/>
      <w:divBdr>
        <w:top w:val="none" w:sz="0" w:space="0" w:color="auto"/>
        <w:left w:val="none" w:sz="0" w:space="0" w:color="auto"/>
        <w:bottom w:val="none" w:sz="0" w:space="0" w:color="auto"/>
        <w:right w:val="none" w:sz="0" w:space="0" w:color="auto"/>
      </w:divBdr>
      <w:divsChild>
        <w:div w:id="528033060">
          <w:marLeft w:val="0"/>
          <w:marRight w:val="0"/>
          <w:marTop w:val="0"/>
          <w:marBottom w:val="0"/>
          <w:divBdr>
            <w:top w:val="none" w:sz="0" w:space="0" w:color="auto"/>
            <w:left w:val="none" w:sz="0" w:space="0" w:color="auto"/>
            <w:bottom w:val="none" w:sz="0" w:space="0" w:color="auto"/>
            <w:right w:val="none" w:sz="0" w:space="0" w:color="auto"/>
          </w:divBdr>
          <w:divsChild>
            <w:div w:id="1087188974">
              <w:marLeft w:val="0"/>
              <w:marRight w:val="0"/>
              <w:marTop w:val="0"/>
              <w:marBottom w:val="0"/>
              <w:divBdr>
                <w:top w:val="none" w:sz="0" w:space="0" w:color="auto"/>
                <w:left w:val="none" w:sz="0" w:space="0" w:color="auto"/>
                <w:bottom w:val="none" w:sz="0" w:space="0" w:color="auto"/>
                <w:right w:val="none" w:sz="0" w:space="0" w:color="auto"/>
              </w:divBdr>
            </w:div>
            <w:div w:id="1188055932">
              <w:marLeft w:val="0"/>
              <w:marRight w:val="0"/>
              <w:marTop w:val="0"/>
              <w:marBottom w:val="0"/>
              <w:divBdr>
                <w:top w:val="none" w:sz="0" w:space="0" w:color="auto"/>
                <w:left w:val="none" w:sz="0" w:space="0" w:color="auto"/>
                <w:bottom w:val="none" w:sz="0" w:space="0" w:color="auto"/>
                <w:right w:val="none" w:sz="0" w:space="0" w:color="auto"/>
              </w:divBdr>
            </w:div>
            <w:div w:id="1747148564">
              <w:marLeft w:val="0"/>
              <w:marRight w:val="0"/>
              <w:marTop w:val="0"/>
              <w:marBottom w:val="0"/>
              <w:divBdr>
                <w:top w:val="none" w:sz="0" w:space="0" w:color="auto"/>
                <w:left w:val="none" w:sz="0" w:space="0" w:color="auto"/>
                <w:bottom w:val="none" w:sz="0" w:space="0" w:color="auto"/>
                <w:right w:val="none" w:sz="0" w:space="0" w:color="auto"/>
              </w:divBdr>
            </w:div>
            <w:div w:id="542056539">
              <w:marLeft w:val="0"/>
              <w:marRight w:val="0"/>
              <w:marTop w:val="0"/>
              <w:marBottom w:val="0"/>
              <w:divBdr>
                <w:top w:val="none" w:sz="0" w:space="0" w:color="auto"/>
                <w:left w:val="none" w:sz="0" w:space="0" w:color="auto"/>
                <w:bottom w:val="none" w:sz="0" w:space="0" w:color="auto"/>
                <w:right w:val="none" w:sz="0" w:space="0" w:color="auto"/>
              </w:divBdr>
            </w:div>
            <w:div w:id="1638946775">
              <w:marLeft w:val="0"/>
              <w:marRight w:val="0"/>
              <w:marTop w:val="0"/>
              <w:marBottom w:val="0"/>
              <w:divBdr>
                <w:top w:val="none" w:sz="0" w:space="0" w:color="auto"/>
                <w:left w:val="none" w:sz="0" w:space="0" w:color="auto"/>
                <w:bottom w:val="none" w:sz="0" w:space="0" w:color="auto"/>
                <w:right w:val="none" w:sz="0" w:space="0" w:color="auto"/>
              </w:divBdr>
            </w:div>
            <w:div w:id="1956249687">
              <w:marLeft w:val="0"/>
              <w:marRight w:val="0"/>
              <w:marTop w:val="0"/>
              <w:marBottom w:val="0"/>
              <w:divBdr>
                <w:top w:val="none" w:sz="0" w:space="0" w:color="auto"/>
                <w:left w:val="none" w:sz="0" w:space="0" w:color="auto"/>
                <w:bottom w:val="none" w:sz="0" w:space="0" w:color="auto"/>
                <w:right w:val="none" w:sz="0" w:space="0" w:color="auto"/>
              </w:divBdr>
            </w:div>
            <w:div w:id="248542279">
              <w:marLeft w:val="0"/>
              <w:marRight w:val="0"/>
              <w:marTop w:val="0"/>
              <w:marBottom w:val="0"/>
              <w:divBdr>
                <w:top w:val="none" w:sz="0" w:space="0" w:color="auto"/>
                <w:left w:val="none" w:sz="0" w:space="0" w:color="auto"/>
                <w:bottom w:val="none" w:sz="0" w:space="0" w:color="auto"/>
                <w:right w:val="none" w:sz="0" w:space="0" w:color="auto"/>
              </w:divBdr>
            </w:div>
            <w:div w:id="34696474">
              <w:marLeft w:val="0"/>
              <w:marRight w:val="0"/>
              <w:marTop w:val="0"/>
              <w:marBottom w:val="0"/>
              <w:divBdr>
                <w:top w:val="none" w:sz="0" w:space="0" w:color="auto"/>
                <w:left w:val="none" w:sz="0" w:space="0" w:color="auto"/>
                <w:bottom w:val="none" w:sz="0" w:space="0" w:color="auto"/>
                <w:right w:val="none" w:sz="0" w:space="0" w:color="auto"/>
              </w:divBdr>
            </w:div>
            <w:div w:id="8970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5973">
      <w:bodyDiv w:val="1"/>
      <w:marLeft w:val="0"/>
      <w:marRight w:val="0"/>
      <w:marTop w:val="0"/>
      <w:marBottom w:val="0"/>
      <w:divBdr>
        <w:top w:val="none" w:sz="0" w:space="0" w:color="auto"/>
        <w:left w:val="none" w:sz="0" w:space="0" w:color="auto"/>
        <w:bottom w:val="none" w:sz="0" w:space="0" w:color="auto"/>
        <w:right w:val="none" w:sz="0" w:space="0" w:color="auto"/>
      </w:divBdr>
    </w:div>
    <w:div w:id="1739983222">
      <w:bodyDiv w:val="1"/>
      <w:marLeft w:val="0"/>
      <w:marRight w:val="0"/>
      <w:marTop w:val="0"/>
      <w:marBottom w:val="0"/>
      <w:divBdr>
        <w:top w:val="none" w:sz="0" w:space="0" w:color="auto"/>
        <w:left w:val="none" w:sz="0" w:space="0" w:color="auto"/>
        <w:bottom w:val="none" w:sz="0" w:space="0" w:color="auto"/>
        <w:right w:val="none" w:sz="0" w:space="0" w:color="auto"/>
      </w:divBdr>
      <w:divsChild>
        <w:div w:id="1584952928">
          <w:marLeft w:val="0"/>
          <w:marRight w:val="0"/>
          <w:marTop w:val="0"/>
          <w:marBottom w:val="0"/>
          <w:divBdr>
            <w:top w:val="none" w:sz="0" w:space="0" w:color="auto"/>
            <w:left w:val="none" w:sz="0" w:space="0" w:color="auto"/>
            <w:bottom w:val="none" w:sz="0" w:space="0" w:color="auto"/>
            <w:right w:val="none" w:sz="0" w:space="0" w:color="auto"/>
          </w:divBdr>
          <w:divsChild>
            <w:div w:id="5432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8613">
      <w:bodyDiv w:val="1"/>
      <w:marLeft w:val="0"/>
      <w:marRight w:val="0"/>
      <w:marTop w:val="0"/>
      <w:marBottom w:val="0"/>
      <w:divBdr>
        <w:top w:val="none" w:sz="0" w:space="0" w:color="auto"/>
        <w:left w:val="none" w:sz="0" w:space="0" w:color="auto"/>
        <w:bottom w:val="none" w:sz="0" w:space="0" w:color="auto"/>
        <w:right w:val="none" w:sz="0" w:space="0" w:color="auto"/>
      </w:divBdr>
    </w:div>
    <w:div w:id="1804083168">
      <w:bodyDiv w:val="1"/>
      <w:marLeft w:val="0"/>
      <w:marRight w:val="0"/>
      <w:marTop w:val="0"/>
      <w:marBottom w:val="0"/>
      <w:divBdr>
        <w:top w:val="none" w:sz="0" w:space="0" w:color="auto"/>
        <w:left w:val="none" w:sz="0" w:space="0" w:color="auto"/>
        <w:bottom w:val="none" w:sz="0" w:space="0" w:color="auto"/>
        <w:right w:val="none" w:sz="0" w:space="0" w:color="auto"/>
      </w:divBdr>
      <w:divsChild>
        <w:div w:id="2108622020">
          <w:marLeft w:val="0"/>
          <w:marRight w:val="0"/>
          <w:marTop w:val="0"/>
          <w:marBottom w:val="0"/>
          <w:divBdr>
            <w:top w:val="none" w:sz="0" w:space="0" w:color="auto"/>
            <w:left w:val="none" w:sz="0" w:space="0" w:color="auto"/>
            <w:bottom w:val="none" w:sz="0" w:space="0" w:color="auto"/>
            <w:right w:val="none" w:sz="0" w:space="0" w:color="auto"/>
          </w:divBdr>
          <w:divsChild>
            <w:div w:id="226385914">
              <w:marLeft w:val="0"/>
              <w:marRight w:val="0"/>
              <w:marTop w:val="0"/>
              <w:marBottom w:val="0"/>
              <w:divBdr>
                <w:top w:val="none" w:sz="0" w:space="0" w:color="auto"/>
                <w:left w:val="none" w:sz="0" w:space="0" w:color="auto"/>
                <w:bottom w:val="none" w:sz="0" w:space="0" w:color="auto"/>
                <w:right w:val="none" w:sz="0" w:space="0" w:color="auto"/>
              </w:divBdr>
            </w:div>
            <w:div w:id="302927218">
              <w:marLeft w:val="0"/>
              <w:marRight w:val="0"/>
              <w:marTop w:val="0"/>
              <w:marBottom w:val="0"/>
              <w:divBdr>
                <w:top w:val="none" w:sz="0" w:space="0" w:color="auto"/>
                <w:left w:val="none" w:sz="0" w:space="0" w:color="auto"/>
                <w:bottom w:val="none" w:sz="0" w:space="0" w:color="auto"/>
                <w:right w:val="none" w:sz="0" w:space="0" w:color="auto"/>
              </w:divBdr>
            </w:div>
            <w:div w:id="931596270">
              <w:marLeft w:val="0"/>
              <w:marRight w:val="0"/>
              <w:marTop w:val="0"/>
              <w:marBottom w:val="0"/>
              <w:divBdr>
                <w:top w:val="none" w:sz="0" w:space="0" w:color="auto"/>
                <w:left w:val="none" w:sz="0" w:space="0" w:color="auto"/>
                <w:bottom w:val="none" w:sz="0" w:space="0" w:color="auto"/>
                <w:right w:val="none" w:sz="0" w:space="0" w:color="auto"/>
              </w:divBdr>
            </w:div>
            <w:div w:id="9084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984">
      <w:bodyDiv w:val="1"/>
      <w:marLeft w:val="0"/>
      <w:marRight w:val="0"/>
      <w:marTop w:val="0"/>
      <w:marBottom w:val="0"/>
      <w:divBdr>
        <w:top w:val="none" w:sz="0" w:space="0" w:color="auto"/>
        <w:left w:val="none" w:sz="0" w:space="0" w:color="auto"/>
        <w:bottom w:val="none" w:sz="0" w:space="0" w:color="auto"/>
        <w:right w:val="none" w:sz="0" w:space="0" w:color="auto"/>
      </w:divBdr>
    </w:div>
    <w:div w:id="1854176570">
      <w:bodyDiv w:val="1"/>
      <w:marLeft w:val="0"/>
      <w:marRight w:val="0"/>
      <w:marTop w:val="0"/>
      <w:marBottom w:val="0"/>
      <w:divBdr>
        <w:top w:val="none" w:sz="0" w:space="0" w:color="auto"/>
        <w:left w:val="none" w:sz="0" w:space="0" w:color="auto"/>
        <w:bottom w:val="none" w:sz="0" w:space="0" w:color="auto"/>
        <w:right w:val="none" w:sz="0" w:space="0" w:color="auto"/>
      </w:divBdr>
      <w:divsChild>
        <w:div w:id="258685172">
          <w:marLeft w:val="0"/>
          <w:marRight w:val="0"/>
          <w:marTop w:val="0"/>
          <w:marBottom w:val="0"/>
          <w:divBdr>
            <w:top w:val="none" w:sz="0" w:space="0" w:color="auto"/>
            <w:left w:val="none" w:sz="0" w:space="0" w:color="auto"/>
            <w:bottom w:val="none" w:sz="0" w:space="0" w:color="auto"/>
            <w:right w:val="none" w:sz="0" w:space="0" w:color="auto"/>
          </w:divBdr>
          <w:divsChild>
            <w:div w:id="82570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3883">
      <w:bodyDiv w:val="1"/>
      <w:marLeft w:val="0"/>
      <w:marRight w:val="0"/>
      <w:marTop w:val="0"/>
      <w:marBottom w:val="0"/>
      <w:divBdr>
        <w:top w:val="none" w:sz="0" w:space="0" w:color="auto"/>
        <w:left w:val="none" w:sz="0" w:space="0" w:color="auto"/>
        <w:bottom w:val="none" w:sz="0" w:space="0" w:color="auto"/>
        <w:right w:val="none" w:sz="0" w:space="0" w:color="auto"/>
      </w:divBdr>
      <w:divsChild>
        <w:div w:id="790974482">
          <w:marLeft w:val="0"/>
          <w:marRight w:val="0"/>
          <w:marTop w:val="0"/>
          <w:marBottom w:val="0"/>
          <w:divBdr>
            <w:top w:val="none" w:sz="0" w:space="0" w:color="auto"/>
            <w:left w:val="none" w:sz="0" w:space="0" w:color="auto"/>
            <w:bottom w:val="none" w:sz="0" w:space="0" w:color="auto"/>
            <w:right w:val="none" w:sz="0" w:space="0" w:color="auto"/>
          </w:divBdr>
          <w:divsChild>
            <w:div w:id="18497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7059">
      <w:bodyDiv w:val="1"/>
      <w:marLeft w:val="0"/>
      <w:marRight w:val="0"/>
      <w:marTop w:val="0"/>
      <w:marBottom w:val="0"/>
      <w:divBdr>
        <w:top w:val="none" w:sz="0" w:space="0" w:color="auto"/>
        <w:left w:val="none" w:sz="0" w:space="0" w:color="auto"/>
        <w:bottom w:val="none" w:sz="0" w:space="0" w:color="auto"/>
        <w:right w:val="none" w:sz="0" w:space="0" w:color="auto"/>
      </w:divBdr>
      <w:divsChild>
        <w:div w:id="536239320">
          <w:marLeft w:val="0"/>
          <w:marRight w:val="0"/>
          <w:marTop w:val="0"/>
          <w:marBottom w:val="0"/>
          <w:divBdr>
            <w:top w:val="none" w:sz="0" w:space="0" w:color="auto"/>
            <w:left w:val="none" w:sz="0" w:space="0" w:color="auto"/>
            <w:bottom w:val="none" w:sz="0" w:space="0" w:color="auto"/>
            <w:right w:val="none" w:sz="0" w:space="0" w:color="auto"/>
          </w:divBdr>
          <w:divsChild>
            <w:div w:id="2110201611">
              <w:marLeft w:val="0"/>
              <w:marRight w:val="0"/>
              <w:marTop w:val="0"/>
              <w:marBottom w:val="0"/>
              <w:divBdr>
                <w:top w:val="none" w:sz="0" w:space="0" w:color="auto"/>
                <w:left w:val="none" w:sz="0" w:space="0" w:color="auto"/>
                <w:bottom w:val="none" w:sz="0" w:space="0" w:color="auto"/>
                <w:right w:val="none" w:sz="0" w:space="0" w:color="auto"/>
              </w:divBdr>
            </w:div>
            <w:div w:id="1906453261">
              <w:marLeft w:val="0"/>
              <w:marRight w:val="0"/>
              <w:marTop w:val="0"/>
              <w:marBottom w:val="0"/>
              <w:divBdr>
                <w:top w:val="none" w:sz="0" w:space="0" w:color="auto"/>
                <w:left w:val="none" w:sz="0" w:space="0" w:color="auto"/>
                <w:bottom w:val="none" w:sz="0" w:space="0" w:color="auto"/>
                <w:right w:val="none" w:sz="0" w:space="0" w:color="auto"/>
              </w:divBdr>
            </w:div>
            <w:div w:id="589460932">
              <w:marLeft w:val="0"/>
              <w:marRight w:val="0"/>
              <w:marTop w:val="0"/>
              <w:marBottom w:val="0"/>
              <w:divBdr>
                <w:top w:val="none" w:sz="0" w:space="0" w:color="auto"/>
                <w:left w:val="none" w:sz="0" w:space="0" w:color="auto"/>
                <w:bottom w:val="none" w:sz="0" w:space="0" w:color="auto"/>
                <w:right w:val="none" w:sz="0" w:space="0" w:color="auto"/>
              </w:divBdr>
            </w:div>
            <w:div w:id="472527465">
              <w:marLeft w:val="0"/>
              <w:marRight w:val="0"/>
              <w:marTop w:val="0"/>
              <w:marBottom w:val="0"/>
              <w:divBdr>
                <w:top w:val="none" w:sz="0" w:space="0" w:color="auto"/>
                <w:left w:val="none" w:sz="0" w:space="0" w:color="auto"/>
                <w:bottom w:val="none" w:sz="0" w:space="0" w:color="auto"/>
                <w:right w:val="none" w:sz="0" w:space="0" w:color="auto"/>
              </w:divBdr>
            </w:div>
            <w:div w:id="1786733735">
              <w:marLeft w:val="0"/>
              <w:marRight w:val="0"/>
              <w:marTop w:val="0"/>
              <w:marBottom w:val="0"/>
              <w:divBdr>
                <w:top w:val="none" w:sz="0" w:space="0" w:color="auto"/>
                <w:left w:val="none" w:sz="0" w:space="0" w:color="auto"/>
                <w:bottom w:val="none" w:sz="0" w:space="0" w:color="auto"/>
                <w:right w:val="none" w:sz="0" w:space="0" w:color="auto"/>
              </w:divBdr>
            </w:div>
            <w:div w:id="79300904">
              <w:marLeft w:val="0"/>
              <w:marRight w:val="0"/>
              <w:marTop w:val="0"/>
              <w:marBottom w:val="0"/>
              <w:divBdr>
                <w:top w:val="none" w:sz="0" w:space="0" w:color="auto"/>
                <w:left w:val="none" w:sz="0" w:space="0" w:color="auto"/>
                <w:bottom w:val="none" w:sz="0" w:space="0" w:color="auto"/>
                <w:right w:val="none" w:sz="0" w:space="0" w:color="auto"/>
              </w:divBdr>
            </w:div>
            <w:div w:id="1438791606">
              <w:marLeft w:val="0"/>
              <w:marRight w:val="0"/>
              <w:marTop w:val="0"/>
              <w:marBottom w:val="0"/>
              <w:divBdr>
                <w:top w:val="none" w:sz="0" w:space="0" w:color="auto"/>
                <w:left w:val="none" w:sz="0" w:space="0" w:color="auto"/>
                <w:bottom w:val="none" w:sz="0" w:space="0" w:color="auto"/>
                <w:right w:val="none" w:sz="0" w:space="0" w:color="auto"/>
              </w:divBdr>
            </w:div>
            <w:div w:id="16481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1761">
      <w:bodyDiv w:val="1"/>
      <w:marLeft w:val="0"/>
      <w:marRight w:val="0"/>
      <w:marTop w:val="0"/>
      <w:marBottom w:val="0"/>
      <w:divBdr>
        <w:top w:val="none" w:sz="0" w:space="0" w:color="auto"/>
        <w:left w:val="none" w:sz="0" w:space="0" w:color="auto"/>
        <w:bottom w:val="none" w:sz="0" w:space="0" w:color="auto"/>
        <w:right w:val="none" w:sz="0" w:space="0" w:color="auto"/>
      </w:divBdr>
      <w:divsChild>
        <w:div w:id="505634872">
          <w:marLeft w:val="0"/>
          <w:marRight w:val="0"/>
          <w:marTop w:val="0"/>
          <w:marBottom w:val="0"/>
          <w:divBdr>
            <w:top w:val="none" w:sz="0" w:space="0" w:color="auto"/>
            <w:left w:val="none" w:sz="0" w:space="0" w:color="auto"/>
            <w:bottom w:val="none" w:sz="0" w:space="0" w:color="auto"/>
            <w:right w:val="none" w:sz="0" w:space="0" w:color="auto"/>
          </w:divBdr>
          <w:divsChild>
            <w:div w:id="269237438">
              <w:marLeft w:val="0"/>
              <w:marRight w:val="0"/>
              <w:marTop w:val="0"/>
              <w:marBottom w:val="0"/>
              <w:divBdr>
                <w:top w:val="none" w:sz="0" w:space="0" w:color="auto"/>
                <w:left w:val="none" w:sz="0" w:space="0" w:color="auto"/>
                <w:bottom w:val="none" w:sz="0" w:space="0" w:color="auto"/>
                <w:right w:val="none" w:sz="0" w:space="0" w:color="auto"/>
              </w:divBdr>
            </w:div>
            <w:div w:id="1663655151">
              <w:marLeft w:val="0"/>
              <w:marRight w:val="0"/>
              <w:marTop w:val="0"/>
              <w:marBottom w:val="0"/>
              <w:divBdr>
                <w:top w:val="none" w:sz="0" w:space="0" w:color="auto"/>
                <w:left w:val="none" w:sz="0" w:space="0" w:color="auto"/>
                <w:bottom w:val="none" w:sz="0" w:space="0" w:color="auto"/>
                <w:right w:val="none" w:sz="0" w:space="0" w:color="auto"/>
              </w:divBdr>
            </w:div>
            <w:div w:id="1791127827">
              <w:marLeft w:val="0"/>
              <w:marRight w:val="0"/>
              <w:marTop w:val="0"/>
              <w:marBottom w:val="0"/>
              <w:divBdr>
                <w:top w:val="none" w:sz="0" w:space="0" w:color="auto"/>
                <w:left w:val="none" w:sz="0" w:space="0" w:color="auto"/>
                <w:bottom w:val="none" w:sz="0" w:space="0" w:color="auto"/>
                <w:right w:val="none" w:sz="0" w:space="0" w:color="auto"/>
              </w:divBdr>
            </w:div>
            <w:div w:id="658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5.xml"/><Relationship Id="rId27"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emplates\UG_Temp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8EA429-A1DE-4B7B-864D-39E820881775}">
  <we:reference id="wa104380278" version="1.0.0.6" store="en-US" storeType="OMEX"/>
  <we:alternateReferences>
    <we:reference id="WA104380278" version="1.0.0.6" store="WA10438027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617B0-DEEE-4737-B695-7A8807830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UG_Temp3</Template>
  <TotalTime>11601</TotalTime>
  <Pages>8</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DMN APIs</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Webservice APIs</dc:title>
  <dc:subject>API Doc</dc:subject>
  <dc:creator>Darsana Reejith</dc:creator>
  <cp:keywords>Webservice</cp:keywords>
  <dc:description>Platform version 5.1</dc:description>
  <cp:lastModifiedBy>darsana28@outlook.com</cp:lastModifiedBy>
  <cp:revision>465</cp:revision>
  <cp:lastPrinted>2026-08-16T16:43:00Z</cp:lastPrinted>
  <dcterms:created xsi:type="dcterms:W3CDTF">2023-07-19T05:50:00Z</dcterms:created>
  <dcterms:modified xsi:type="dcterms:W3CDTF">2026-08-29T09:23:00Z</dcterms:modified>
  <cp:category>Platform APIs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96f08d7c-eb05-4ba5-8181-11c2c73e2ed2</vt:lpwstr>
  </property>
</Properties>
</file>