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440" w:topFromText="9360" w:vertAnchor="page" w:horzAnchor="margin" w:tblpY="9246"/>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9026"/>
      </w:tblGrid>
      <w:tr w:rsidR="00730C1F" w14:paraId="48113E2A" w14:textId="77777777" w:rsidTr="00985E25">
        <w:trPr>
          <w:trHeight w:val="1800"/>
        </w:trPr>
        <w:tc>
          <w:tcPr>
            <w:tcW w:w="9026" w:type="dxa"/>
          </w:tcPr>
          <w:p w14:paraId="31CE312F" w14:textId="28CB093D" w:rsidR="00730C1F" w:rsidRDefault="001D038B" w:rsidP="00985E25">
            <w:pPr>
              <w:pStyle w:val="Title1"/>
              <w:jc w:val="left"/>
            </w:pPr>
            <w:bookmarkStart w:id="0" w:name="_Hlk78969072"/>
            <w:r>
              <w:rPr>
                <w:rFonts w:ascii="SimSun" w:eastAsia="SimSun" w:hAnsi="SimSun"/>
                <w:b/>
                <w:bCs/>
                <w:noProof/>
                <w:sz w:val="21"/>
                <w:lang w:eastAsia="en-IN"/>
              </w:rPr>
              <mc:AlternateContent>
                <mc:Choice Requires="wps">
                  <w:drawing>
                    <wp:anchor distT="0" distB="0" distL="114300" distR="114300" simplePos="0" relativeHeight="251723776" behindDoc="0" locked="0" layoutInCell="1" allowOverlap="1" wp14:anchorId="63D28CAF" wp14:editId="0CBA909C">
                      <wp:simplePos x="0" y="0"/>
                      <wp:positionH relativeFrom="page">
                        <wp:posOffset>-999067</wp:posOffset>
                      </wp:positionH>
                      <wp:positionV relativeFrom="page">
                        <wp:posOffset>-5972175</wp:posOffset>
                      </wp:positionV>
                      <wp:extent cx="8509424" cy="16274203"/>
                      <wp:effectExtent l="0" t="0" r="25400" b="13970"/>
                      <wp:wrapNone/>
                      <wp:docPr id="1671333136" name="Rectangle 6"/>
                      <wp:cNvGraphicFramePr/>
                      <a:graphic xmlns:a="http://schemas.openxmlformats.org/drawingml/2006/main">
                        <a:graphicData uri="http://schemas.microsoft.com/office/word/2010/wordprocessingShape">
                          <wps:wsp>
                            <wps:cNvSpPr/>
                            <wps:spPr>
                              <a:xfrm>
                                <a:off x="0" y="0"/>
                                <a:ext cx="8509424" cy="16274203"/>
                              </a:xfrm>
                              <a:prstGeom prst="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2D04D" id="Rectangle 6" o:spid="_x0000_s1026" style="position:absolute;margin-left:-78.65pt;margin-top:-470.25pt;width:670.05pt;height:1281.4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" fillcolor="#91bce3 [2168]" strokecolor="#5b9bd5 [3208]" strokeweight=".5pt">
                      <v:fill color2="#7aaddd [2616]" rotate="t" colors="0 #b1cbe9;.5 #a3c1e5;1 #92b9e4" focus="100%" type="gradient">
                        <o:fill v:ext="view" type="gradientUnscaled"/>
                      </v:fill>
                      <w10:wrap anchorx="page" anchory="page"/>
                    </v:rect>
                  </w:pict>
                </mc:Fallback>
              </mc:AlternateContent>
            </w:r>
          </w:p>
          <w:p w14:paraId="4E41A985" w14:textId="3B2134DA" w:rsidR="00730C1F" w:rsidRDefault="00503A06" w:rsidP="00985E25">
            <w:pPr>
              <w:pStyle w:val="Title1"/>
              <w:jc w:val="left"/>
            </w:pPr>
            <w:r w:rsidRPr="00503A06">
              <w:rPr>
                <w:lang w:val="en-GB"/>
              </w:rPr>
              <w:t>Intelligent Business Automation</w:t>
            </w:r>
            <w:r w:rsidR="00730C1F">
              <w:t xml:space="preserve"> Platform</w:t>
            </w:r>
          </w:p>
        </w:tc>
      </w:tr>
      <w:tr w:rsidR="00730C1F" w14:paraId="5AEF6E76" w14:textId="77777777" w:rsidTr="00985E25">
        <w:trPr>
          <w:trHeight w:val="1080"/>
        </w:trPr>
        <w:tc>
          <w:tcPr>
            <w:tcW w:w="9026" w:type="dxa"/>
            <w:vAlign w:val="bottom"/>
          </w:tcPr>
          <w:p w14:paraId="588AABD8" w14:textId="77777777" w:rsidR="00730C1F" w:rsidRDefault="00730C1F" w:rsidP="00985E25">
            <w:pPr>
              <w:pStyle w:val="Title2"/>
            </w:pPr>
            <w:r>
              <w:t>User Manual</w:t>
            </w:r>
          </w:p>
        </w:tc>
      </w:tr>
      <w:tr w:rsidR="00730C1F" w14:paraId="39243D1E" w14:textId="77777777" w:rsidTr="00985E25">
        <w:trPr>
          <w:trHeight w:val="747"/>
        </w:trPr>
        <w:tc>
          <w:tcPr>
            <w:tcW w:w="9026" w:type="dxa"/>
          </w:tcPr>
          <w:p w14:paraId="2E6D7B69" w14:textId="7812738A" w:rsidR="00730C1F" w:rsidRDefault="00730C1F" w:rsidP="00985E25">
            <w:pPr>
              <w:pStyle w:val="Title3"/>
            </w:pPr>
            <w:r>
              <w:t>Custom Activity Configurations</w:t>
            </w:r>
          </w:p>
        </w:tc>
      </w:tr>
      <w:tr w:rsidR="00730C1F" w14:paraId="235F5437" w14:textId="77777777" w:rsidTr="00985E25">
        <w:trPr>
          <w:trHeight w:val="81"/>
        </w:trPr>
        <w:tc>
          <w:tcPr>
            <w:tcW w:w="9026" w:type="dxa"/>
          </w:tcPr>
          <w:p w14:paraId="3E4976CC" w14:textId="0144F4C1" w:rsidR="00730C1F" w:rsidRDefault="00730C1F" w:rsidP="00A93879">
            <w:pPr>
              <w:pStyle w:val="Version"/>
            </w:pPr>
            <w:r>
              <w:t xml:space="preserve">Version </w:t>
            </w:r>
            <w:r w:rsidR="00A93879">
              <w:t>6</w:t>
            </w:r>
            <w:r>
              <w:t>.1</w:t>
            </w:r>
          </w:p>
        </w:tc>
      </w:tr>
      <w:tr w:rsidR="00730C1F" w14:paraId="6439AEB0" w14:textId="77777777" w:rsidTr="00985E25">
        <w:trPr>
          <w:trHeight w:val="576"/>
        </w:trPr>
        <w:tc>
          <w:tcPr>
            <w:tcW w:w="9026" w:type="dxa"/>
            <w:shd w:val="clear" w:color="auto" w:fill="auto"/>
          </w:tcPr>
          <w:p w14:paraId="1B2E8F3C" w14:textId="77777777" w:rsidR="00730C1F" w:rsidRPr="001D0A02" w:rsidRDefault="00730C1F" w:rsidP="00985E25">
            <w:pPr>
              <w:pStyle w:val="Text1"/>
            </w:pPr>
          </w:p>
        </w:tc>
      </w:tr>
    </w:tbl>
    <w:bookmarkEnd w:id="0"/>
    <w:p w14:paraId="13EF7121" w14:textId="11EF6A3B" w:rsidR="00730C1F" w:rsidRDefault="00730C1F" w:rsidP="00730C1F">
      <w:r>
        <w:rPr>
          <w:rFonts w:ascii="SimSun" w:eastAsia="SimSun" w:hAnsi="SimSun"/>
          <w:b/>
          <w:bCs/>
          <w:noProof/>
          <w:sz w:val="21"/>
          <w:lang w:eastAsia="en-IN"/>
        </w:rPr>
        <w:drawing>
          <wp:anchor distT="0" distB="0" distL="114300" distR="114300" simplePos="0" relativeHeight="251659264" behindDoc="1" locked="1" layoutInCell="1" allowOverlap="0" wp14:anchorId="63D3B4A3" wp14:editId="4BC5AD27">
            <wp:simplePos x="0" y="0"/>
            <wp:positionH relativeFrom="page">
              <wp:align>left</wp:align>
            </wp:positionH>
            <wp:positionV relativeFrom="page">
              <wp:align>top</wp:align>
            </wp:positionV>
            <wp:extent cx="7562088" cy="10698480"/>
            <wp:effectExtent l="0" t="0" r="1270" b="762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v1-cover-pag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2088" cy="10698480"/>
                    </a:xfrm>
                    <a:prstGeom prst="rect">
                      <a:avLst/>
                    </a:prstGeom>
                  </pic:spPr>
                </pic:pic>
              </a:graphicData>
            </a:graphic>
            <wp14:sizeRelH relativeFrom="page">
              <wp14:pctWidth>0</wp14:pctWidth>
            </wp14:sizeRelH>
            <wp14:sizeRelV relativeFrom="page">
              <wp14:pctHeight>0</wp14:pctHeight>
            </wp14:sizeRelV>
          </wp:anchor>
        </w:drawing>
      </w:r>
    </w:p>
    <w:p w14:paraId="5FABFCF2" w14:textId="77777777" w:rsidR="00730C1F" w:rsidRDefault="00730C1F" w:rsidP="008A0719">
      <w:pPr>
        <w:pStyle w:val="BodyParagraphJustified"/>
        <w:sectPr w:rsidR="00730C1F" w:rsidSect="008A0719">
          <w:headerReference w:type="even" r:id="rId9"/>
          <w:footerReference w:type="even" r:id="rId10"/>
          <w:footerReference w:type="default" r:id="rId11"/>
          <w:footerReference w:type="first" r:id="rId12"/>
          <w:type w:val="oddPage"/>
          <w:pgSz w:w="11906" w:h="16838"/>
          <w:pgMar w:top="1440" w:right="1440" w:bottom="1440" w:left="1440" w:header="708" w:footer="708" w:gutter="0"/>
          <w:pgNumType w:fmt="lowerRoman" w:start="0"/>
          <w:cols w:space="708"/>
          <w:titlePg/>
          <w:docGrid w:linePitch="360"/>
        </w:sectPr>
      </w:pPr>
    </w:p>
    <w:p w14:paraId="4FB73AC7" w14:textId="5A86FCA0" w:rsidR="008A0719" w:rsidRDefault="001D038B" w:rsidP="008A0719">
      <w:pPr>
        <w:pStyle w:val="BodyParagraphJustified"/>
      </w:pPr>
      <w:r>
        <w:rPr>
          <w:rFonts w:ascii="SimSun" w:eastAsia="SimSun" w:hAnsi="SimSun"/>
          <w:b/>
          <w:bCs/>
          <w:noProof/>
          <w:sz w:val="21"/>
          <w:lang w:eastAsia="en-IN"/>
        </w:rPr>
        <w:lastRenderedPageBreak/>
        <mc:AlternateContent>
          <mc:Choice Requires="wps">
            <w:drawing>
              <wp:anchor distT="0" distB="0" distL="114300" distR="114300" simplePos="0" relativeHeight="251725824" behindDoc="0" locked="0" layoutInCell="1" allowOverlap="1" wp14:anchorId="263BE245" wp14:editId="003D6458">
                <wp:simplePos x="0" y="0"/>
                <wp:positionH relativeFrom="page">
                  <wp:posOffset>744855</wp:posOffset>
                </wp:positionH>
                <wp:positionV relativeFrom="page">
                  <wp:posOffset>1030181</wp:posOffset>
                </wp:positionV>
                <wp:extent cx="6431280" cy="1996440"/>
                <wp:effectExtent l="0" t="0" r="26670" b="22860"/>
                <wp:wrapNone/>
                <wp:docPr id="1815342403" name="Rectangle 6"/>
                <wp:cNvGraphicFramePr/>
                <a:graphic xmlns:a="http://schemas.openxmlformats.org/drawingml/2006/main">
                  <a:graphicData uri="http://schemas.microsoft.com/office/word/2010/wordprocessingShape">
                    <wps:wsp>
                      <wps:cNvSpPr/>
                      <wps:spPr>
                        <a:xfrm>
                          <a:off x="0" y="0"/>
                          <a:ext cx="6431280" cy="1996440"/>
                        </a:xfrm>
                        <a:prstGeom prst="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84DC7" id="Rectangle 6" o:spid="_x0000_s1026" style="position:absolute;margin-left:58.65pt;margin-top:81.1pt;width:506.4pt;height:157.2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" fillcolor="#91bce3 [2168]" strokecolor="#5b9bd5 [3208]" strokeweight=".5pt">
                <v:fill color2="#7aaddd [2616]" rotate="t" colors="0 #b1cbe9;.5 #a3c1e5;1 #92b9e4" focus="100%" type="gradient">
                  <o:fill v:ext="view" type="gradientUnscaled"/>
                </v:fill>
                <w10:wrap anchorx="page" anchory="page"/>
              </v:rect>
            </w:pict>
          </mc:Fallback>
        </mc:AlternateContent>
      </w:r>
    </w:p>
    <w:p w14:paraId="541118A7" w14:textId="0B2B803B" w:rsidR="003F1877" w:rsidRPr="00B12A04" w:rsidRDefault="003F1877" w:rsidP="003F1877">
      <w:pPr>
        <w:pStyle w:val="Head3"/>
        <w:rPr>
          <w:vanish/>
        </w:rPr>
      </w:pPr>
      <w:r w:rsidRPr="00B12A04">
        <w:rPr>
          <w:vanish/>
        </w:rPr>
        <w:t>Document Version History</w:t>
      </w:r>
      <w:r w:rsidR="006F564D" w:rsidRPr="00B12A04">
        <w:rPr>
          <w:vanish/>
        </w:rPr>
        <w:t xml:space="preserve"> - </w:t>
      </w:r>
      <w:r w:rsidR="006E31B0" w:rsidRPr="00B12A04">
        <w:rPr>
          <w:vanish/>
        </w:rPr>
        <w:fldChar w:fldCharType="begin"/>
      </w:r>
      <w:r w:rsidR="006E31B0" w:rsidRPr="00B12A04">
        <w:rPr>
          <w:vanish/>
        </w:rPr>
        <w:instrText xml:space="preserve"> STYLEREF  Title3  \* MERGEFORMAT </w:instrText>
      </w:r>
      <w:r w:rsidR="006E31B0" w:rsidRPr="00B12A04">
        <w:rPr>
          <w:vanish/>
        </w:rPr>
        <w:fldChar w:fldCharType="separate"/>
      </w:r>
      <w:r w:rsidR="0031645C">
        <w:rPr>
          <w:noProof/>
          <w:vanish/>
        </w:rPr>
        <w:t>Custom Activity Configurations</w:t>
      </w:r>
      <w:r w:rsidR="006E31B0" w:rsidRPr="00B12A04">
        <w:rPr>
          <w:noProof/>
          <w:vanish/>
        </w:rPr>
        <w:fldChar w:fldCharType="end"/>
      </w:r>
    </w:p>
    <w:tbl>
      <w:tblPr>
        <w:tblStyle w:val="GridTable4-Accent1"/>
        <w:tblW w:w="0" w:type="auto"/>
        <w:tblLook w:val="04A0" w:firstRow="1" w:lastRow="0" w:firstColumn="1" w:lastColumn="0" w:noHBand="0" w:noVBand="1"/>
      </w:tblPr>
      <w:tblGrid>
        <w:gridCol w:w="914"/>
        <w:gridCol w:w="1511"/>
        <w:gridCol w:w="1170"/>
        <w:gridCol w:w="2430"/>
        <w:gridCol w:w="1350"/>
        <w:gridCol w:w="1548"/>
      </w:tblGrid>
      <w:tr w:rsidR="003F1877" w:rsidRPr="00B12A04" w14:paraId="1D4277F0" w14:textId="77777777" w:rsidTr="00443BF9">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14" w:type="dxa"/>
          </w:tcPr>
          <w:p w14:paraId="2EEB8E51" w14:textId="77777777" w:rsidR="003F1877" w:rsidRPr="00B12A04" w:rsidRDefault="003F1877" w:rsidP="00E44A34">
            <w:pPr>
              <w:rPr>
                <w:vanish/>
                <w:lang w:val="en-US"/>
              </w:rPr>
            </w:pPr>
            <w:r w:rsidRPr="00B12A04">
              <w:rPr>
                <w:vanish/>
                <w:lang w:val="en-US"/>
              </w:rPr>
              <w:t>Version</w:t>
            </w:r>
          </w:p>
        </w:tc>
        <w:tc>
          <w:tcPr>
            <w:tcW w:w="1511" w:type="dxa"/>
          </w:tcPr>
          <w:p w14:paraId="1DBF967D" w14:textId="77777777" w:rsidR="003F1877" w:rsidRPr="00B12A04" w:rsidRDefault="003F1877" w:rsidP="00E44A34">
            <w:pPr>
              <w:cnfStyle w:val="100000000000" w:firstRow="1" w:lastRow="0" w:firstColumn="0" w:lastColumn="0" w:oddVBand="0" w:evenVBand="0" w:oddHBand="0" w:evenHBand="0" w:firstRowFirstColumn="0" w:firstRowLastColumn="0" w:lastRowFirstColumn="0" w:lastRowLastColumn="0"/>
              <w:rPr>
                <w:vanish/>
                <w:lang w:val="en-US"/>
              </w:rPr>
            </w:pPr>
            <w:r w:rsidRPr="00B12A04">
              <w:rPr>
                <w:vanish/>
                <w:lang w:val="en-US"/>
              </w:rPr>
              <w:t>Modified Date</w:t>
            </w:r>
          </w:p>
        </w:tc>
        <w:tc>
          <w:tcPr>
            <w:tcW w:w="1170" w:type="dxa"/>
          </w:tcPr>
          <w:p w14:paraId="59FD03D0" w14:textId="77777777" w:rsidR="003F1877" w:rsidRPr="00B12A04" w:rsidRDefault="003F1877" w:rsidP="00E44A34">
            <w:pPr>
              <w:cnfStyle w:val="100000000000" w:firstRow="1" w:lastRow="0" w:firstColumn="0" w:lastColumn="0" w:oddVBand="0" w:evenVBand="0" w:oddHBand="0" w:evenHBand="0" w:firstRowFirstColumn="0" w:firstRowLastColumn="0" w:lastRowFirstColumn="0" w:lastRowLastColumn="0"/>
              <w:rPr>
                <w:vanish/>
                <w:lang w:val="en-US"/>
              </w:rPr>
            </w:pPr>
            <w:r w:rsidRPr="00B12A04">
              <w:rPr>
                <w:vanish/>
                <w:lang w:val="en-US"/>
              </w:rPr>
              <w:t>Author/ Reviewer</w:t>
            </w:r>
          </w:p>
        </w:tc>
        <w:tc>
          <w:tcPr>
            <w:tcW w:w="2430" w:type="dxa"/>
          </w:tcPr>
          <w:p w14:paraId="5A882A90" w14:textId="77777777" w:rsidR="003F1877" w:rsidRPr="00B12A04" w:rsidRDefault="003F1877" w:rsidP="00E44A34">
            <w:pPr>
              <w:cnfStyle w:val="100000000000" w:firstRow="1" w:lastRow="0" w:firstColumn="0" w:lastColumn="0" w:oddVBand="0" w:evenVBand="0" w:oddHBand="0" w:evenHBand="0" w:firstRowFirstColumn="0" w:firstRowLastColumn="0" w:lastRowFirstColumn="0" w:lastRowLastColumn="0"/>
              <w:rPr>
                <w:vanish/>
                <w:lang w:val="en-US"/>
              </w:rPr>
            </w:pPr>
            <w:r w:rsidRPr="00B12A04">
              <w:rPr>
                <w:vanish/>
                <w:lang w:val="en-US"/>
              </w:rPr>
              <w:t>Changes</w:t>
            </w:r>
          </w:p>
        </w:tc>
        <w:tc>
          <w:tcPr>
            <w:tcW w:w="1350" w:type="dxa"/>
          </w:tcPr>
          <w:p w14:paraId="34D5B4A6" w14:textId="77777777" w:rsidR="003F1877" w:rsidRPr="00B12A04" w:rsidRDefault="003F1877" w:rsidP="00E44A34">
            <w:pPr>
              <w:cnfStyle w:val="100000000000" w:firstRow="1" w:lastRow="0" w:firstColumn="0" w:lastColumn="0" w:oddVBand="0" w:evenVBand="0" w:oddHBand="0" w:evenHBand="0" w:firstRowFirstColumn="0" w:firstRowLastColumn="0" w:lastRowFirstColumn="0" w:lastRowLastColumn="0"/>
              <w:rPr>
                <w:vanish/>
                <w:lang w:val="en-US"/>
              </w:rPr>
            </w:pPr>
            <w:r w:rsidRPr="00B12A04">
              <w:rPr>
                <w:vanish/>
                <w:lang w:val="en-US"/>
              </w:rPr>
              <w:t>Reviewed By</w:t>
            </w:r>
          </w:p>
        </w:tc>
        <w:tc>
          <w:tcPr>
            <w:tcW w:w="1548" w:type="dxa"/>
          </w:tcPr>
          <w:p w14:paraId="05801216" w14:textId="77777777" w:rsidR="003F1877" w:rsidRPr="00B12A04" w:rsidRDefault="003F1877" w:rsidP="00E44A34">
            <w:pPr>
              <w:cnfStyle w:val="100000000000" w:firstRow="1" w:lastRow="0" w:firstColumn="0" w:lastColumn="0" w:oddVBand="0" w:evenVBand="0" w:oddHBand="0" w:evenHBand="0" w:firstRowFirstColumn="0" w:firstRowLastColumn="0" w:lastRowFirstColumn="0" w:lastRowLastColumn="0"/>
              <w:rPr>
                <w:vanish/>
                <w:lang w:val="en-US"/>
              </w:rPr>
            </w:pPr>
            <w:r w:rsidRPr="00B12A04">
              <w:rPr>
                <w:vanish/>
                <w:lang w:val="en-US"/>
              </w:rPr>
              <w:t>Reviewed Date</w:t>
            </w:r>
          </w:p>
        </w:tc>
      </w:tr>
      <w:tr w:rsidR="003F1877" w:rsidRPr="00B12A04" w14:paraId="207D6C3F" w14:textId="77777777" w:rsidTr="00443BF9">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14" w:type="dxa"/>
          </w:tcPr>
          <w:p w14:paraId="19FFF088" w14:textId="6BB44A55" w:rsidR="003F1877" w:rsidRPr="00B12A04" w:rsidRDefault="00A93879" w:rsidP="00EA2044">
            <w:pPr>
              <w:rPr>
                <w:vanish/>
                <w:lang w:val="en-US"/>
              </w:rPr>
            </w:pPr>
            <w:r>
              <w:rPr>
                <w:vanish/>
                <w:lang w:val="en-US"/>
              </w:rPr>
              <w:t>V6.1</w:t>
            </w:r>
            <w:r w:rsidR="00C9639B" w:rsidRPr="00B12A04">
              <w:rPr>
                <w:vanish/>
                <w:lang w:val="en-US"/>
              </w:rPr>
              <w:t xml:space="preserve"> (</w:t>
            </w:r>
            <w:r w:rsidR="00EA2044">
              <w:rPr>
                <w:vanish/>
                <w:lang w:val="en-US"/>
              </w:rPr>
              <w:t>2</w:t>
            </w:r>
            <w:r w:rsidR="00C9639B" w:rsidRPr="00B12A04">
              <w:rPr>
                <w:vanish/>
                <w:lang w:val="en-US"/>
              </w:rPr>
              <w:t>.</w:t>
            </w:r>
            <w:r w:rsidR="00641317" w:rsidRPr="00B12A04">
              <w:rPr>
                <w:vanish/>
                <w:lang w:val="en-US"/>
              </w:rPr>
              <w:t>0</w:t>
            </w:r>
            <w:r w:rsidR="00C9639B" w:rsidRPr="00B12A04">
              <w:rPr>
                <w:vanish/>
                <w:lang w:val="en-US"/>
              </w:rPr>
              <w:t>)</w:t>
            </w:r>
          </w:p>
        </w:tc>
        <w:tc>
          <w:tcPr>
            <w:tcW w:w="1511" w:type="dxa"/>
          </w:tcPr>
          <w:p w14:paraId="0ABB49AE" w14:textId="7A40D761" w:rsidR="003F1877" w:rsidRPr="00B12A04" w:rsidRDefault="00A93879" w:rsidP="00E44A34">
            <w:pPr>
              <w:cnfStyle w:val="000000100000" w:firstRow="0" w:lastRow="0" w:firstColumn="0" w:lastColumn="0" w:oddVBand="0" w:evenVBand="0" w:oddHBand="1" w:evenHBand="0" w:firstRowFirstColumn="0" w:firstRowLastColumn="0" w:lastRowFirstColumn="0" w:lastRowLastColumn="0"/>
              <w:rPr>
                <w:vanish/>
                <w:lang w:val="en-US"/>
              </w:rPr>
            </w:pPr>
            <w:r>
              <w:rPr>
                <w:vanish/>
                <w:lang w:val="en-US"/>
              </w:rPr>
              <w:t>15 Nov</w:t>
            </w:r>
            <w:r w:rsidR="005E3B61">
              <w:rPr>
                <w:vanish/>
                <w:lang w:val="en-US"/>
              </w:rPr>
              <w:t xml:space="preserve"> 2023</w:t>
            </w:r>
          </w:p>
        </w:tc>
        <w:tc>
          <w:tcPr>
            <w:tcW w:w="1170" w:type="dxa"/>
          </w:tcPr>
          <w:p w14:paraId="4E065B7F" w14:textId="77777777" w:rsidR="003F1877" w:rsidRPr="00B12A04" w:rsidRDefault="003F1877" w:rsidP="00E44A34">
            <w:pPr>
              <w:cnfStyle w:val="000000100000" w:firstRow="0" w:lastRow="0" w:firstColumn="0" w:lastColumn="0" w:oddVBand="0" w:evenVBand="0" w:oddHBand="1" w:evenHBand="0" w:firstRowFirstColumn="0" w:firstRowLastColumn="0" w:lastRowFirstColumn="0" w:lastRowLastColumn="0"/>
              <w:rPr>
                <w:vanish/>
                <w:lang w:val="en-US"/>
              </w:rPr>
            </w:pPr>
            <w:r w:rsidRPr="00B12A04">
              <w:rPr>
                <w:vanish/>
                <w:lang w:val="en-US"/>
              </w:rPr>
              <w:t>Darsana</w:t>
            </w:r>
          </w:p>
        </w:tc>
        <w:tc>
          <w:tcPr>
            <w:tcW w:w="2430" w:type="dxa"/>
          </w:tcPr>
          <w:p w14:paraId="64F0F552" w14:textId="76C9FEA4" w:rsidR="003F1877" w:rsidRPr="00B12A04" w:rsidRDefault="00201157" w:rsidP="00730C1F">
            <w:pPr>
              <w:cnfStyle w:val="000000100000" w:firstRow="0" w:lastRow="0" w:firstColumn="0" w:lastColumn="0" w:oddVBand="0" w:evenVBand="0" w:oddHBand="1" w:evenHBand="0" w:firstRowFirstColumn="0" w:firstRowLastColumn="0" w:lastRowFirstColumn="0" w:lastRowLastColumn="0"/>
              <w:rPr>
                <w:vanish/>
                <w:lang w:val="en-US"/>
              </w:rPr>
            </w:pPr>
            <w:r>
              <w:rPr>
                <w:vanish/>
                <w:lang w:val="en-US"/>
              </w:rPr>
              <w:t>Version updates</w:t>
            </w:r>
          </w:p>
        </w:tc>
        <w:tc>
          <w:tcPr>
            <w:tcW w:w="1350" w:type="dxa"/>
          </w:tcPr>
          <w:p w14:paraId="0B0030FF" w14:textId="2CD99943" w:rsidR="003F1877" w:rsidRPr="00B12A04" w:rsidRDefault="003F1877" w:rsidP="00E44A34">
            <w:pPr>
              <w:cnfStyle w:val="000000100000" w:firstRow="0" w:lastRow="0" w:firstColumn="0" w:lastColumn="0" w:oddVBand="0" w:evenVBand="0" w:oddHBand="1" w:evenHBand="0" w:firstRowFirstColumn="0" w:firstRowLastColumn="0" w:lastRowFirstColumn="0" w:lastRowLastColumn="0"/>
              <w:rPr>
                <w:vanish/>
                <w:lang w:val="en-US"/>
              </w:rPr>
            </w:pPr>
          </w:p>
        </w:tc>
        <w:tc>
          <w:tcPr>
            <w:tcW w:w="1548" w:type="dxa"/>
          </w:tcPr>
          <w:p w14:paraId="216450D3" w14:textId="77777777" w:rsidR="003F1877" w:rsidRPr="00B12A04" w:rsidRDefault="003F1877" w:rsidP="00E44A34">
            <w:pPr>
              <w:cnfStyle w:val="000000100000" w:firstRow="0" w:lastRow="0" w:firstColumn="0" w:lastColumn="0" w:oddVBand="0" w:evenVBand="0" w:oddHBand="1" w:evenHBand="0" w:firstRowFirstColumn="0" w:firstRowLastColumn="0" w:lastRowFirstColumn="0" w:lastRowLastColumn="0"/>
              <w:rPr>
                <w:vanish/>
                <w:lang w:val="en-US"/>
              </w:rPr>
            </w:pPr>
          </w:p>
        </w:tc>
      </w:tr>
      <w:tr w:rsidR="00730C1F" w:rsidRPr="00B12A04" w14:paraId="2791E9F0" w14:textId="77777777" w:rsidTr="00443BF9">
        <w:trPr>
          <w:hidden/>
        </w:trPr>
        <w:tc>
          <w:tcPr>
            <w:cnfStyle w:val="001000000000" w:firstRow="0" w:lastRow="0" w:firstColumn="1" w:lastColumn="0" w:oddVBand="0" w:evenVBand="0" w:oddHBand="0" w:evenHBand="0" w:firstRowFirstColumn="0" w:firstRowLastColumn="0" w:lastRowFirstColumn="0" w:lastRowLastColumn="0"/>
            <w:tcW w:w="914" w:type="dxa"/>
          </w:tcPr>
          <w:p w14:paraId="06AE6C34" w14:textId="1A4BE0F9" w:rsidR="00730C1F" w:rsidRPr="00B12A04" w:rsidRDefault="00730C1F" w:rsidP="00730C1F">
            <w:pPr>
              <w:rPr>
                <w:vanish/>
                <w:lang w:val="en-US"/>
              </w:rPr>
            </w:pPr>
          </w:p>
        </w:tc>
        <w:tc>
          <w:tcPr>
            <w:tcW w:w="1511" w:type="dxa"/>
          </w:tcPr>
          <w:p w14:paraId="6C79CD05" w14:textId="77777777" w:rsidR="00730C1F" w:rsidRPr="00B12A04" w:rsidRDefault="00730C1F" w:rsidP="00730C1F">
            <w:pPr>
              <w:cnfStyle w:val="000000000000" w:firstRow="0" w:lastRow="0" w:firstColumn="0" w:lastColumn="0" w:oddVBand="0" w:evenVBand="0" w:oddHBand="0" w:evenHBand="0" w:firstRowFirstColumn="0" w:firstRowLastColumn="0" w:lastRowFirstColumn="0" w:lastRowLastColumn="0"/>
              <w:rPr>
                <w:vanish/>
                <w:lang w:val="en-US"/>
              </w:rPr>
            </w:pPr>
          </w:p>
        </w:tc>
        <w:tc>
          <w:tcPr>
            <w:tcW w:w="1170" w:type="dxa"/>
          </w:tcPr>
          <w:p w14:paraId="17BB399F" w14:textId="77777777" w:rsidR="00730C1F" w:rsidRPr="00B12A04" w:rsidRDefault="00730C1F" w:rsidP="00730C1F">
            <w:pPr>
              <w:cnfStyle w:val="000000000000" w:firstRow="0" w:lastRow="0" w:firstColumn="0" w:lastColumn="0" w:oddVBand="0" w:evenVBand="0" w:oddHBand="0" w:evenHBand="0" w:firstRowFirstColumn="0" w:firstRowLastColumn="0" w:lastRowFirstColumn="0" w:lastRowLastColumn="0"/>
              <w:rPr>
                <w:vanish/>
                <w:lang w:val="en-US"/>
              </w:rPr>
            </w:pPr>
          </w:p>
        </w:tc>
        <w:tc>
          <w:tcPr>
            <w:tcW w:w="2430" w:type="dxa"/>
          </w:tcPr>
          <w:p w14:paraId="049E4588" w14:textId="01F4CD90" w:rsidR="00730C1F" w:rsidRPr="00B12A04" w:rsidRDefault="00275CDB" w:rsidP="00730C1F">
            <w:pPr>
              <w:cnfStyle w:val="000000000000" w:firstRow="0" w:lastRow="0" w:firstColumn="0" w:lastColumn="0" w:oddVBand="0" w:evenVBand="0" w:oddHBand="0" w:evenHBand="0" w:firstRowFirstColumn="0" w:firstRowLastColumn="0" w:lastRowFirstColumn="0" w:lastRowLastColumn="0"/>
              <w:rPr>
                <w:vanish/>
                <w:lang w:val="en-US"/>
              </w:rPr>
            </w:pPr>
            <w:r>
              <w:rPr>
                <w:vanish/>
                <w:lang w:val="en-US"/>
              </w:rPr>
              <w:t>Adding Jar Dependencies section</w:t>
            </w:r>
          </w:p>
        </w:tc>
        <w:tc>
          <w:tcPr>
            <w:tcW w:w="1350" w:type="dxa"/>
          </w:tcPr>
          <w:p w14:paraId="46DE31CC" w14:textId="77777777" w:rsidR="00730C1F" w:rsidRPr="00B12A04" w:rsidRDefault="00730C1F" w:rsidP="00730C1F">
            <w:pPr>
              <w:cnfStyle w:val="000000000000" w:firstRow="0" w:lastRow="0" w:firstColumn="0" w:lastColumn="0" w:oddVBand="0" w:evenVBand="0" w:oddHBand="0" w:evenHBand="0" w:firstRowFirstColumn="0" w:firstRowLastColumn="0" w:lastRowFirstColumn="0" w:lastRowLastColumn="0"/>
              <w:rPr>
                <w:vanish/>
                <w:lang w:val="en-US"/>
              </w:rPr>
            </w:pPr>
          </w:p>
        </w:tc>
        <w:tc>
          <w:tcPr>
            <w:tcW w:w="1548" w:type="dxa"/>
          </w:tcPr>
          <w:p w14:paraId="55292C36" w14:textId="77777777" w:rsidR="00730C1F" w:rsidRPr="00B12A04" w:rsidRDefault="00730C1F" w:rsidP="00730C1F">
            <w:pPr>
              <w:cnfStyle w:val="000000000000" w:firstRow="0" w:lastRow="0" w:firstColumn="0" w:lastColumn="0" w:oddVBand="0" w:evenVBand="0" w:oddHBand="0" w:evenHBand="0" w:firstRowFirstColumn="0" w:firstRowLastColumn="0" w:lastRowFirstColumn="0" w:lastRowLastColumn="0"/>
              <w:rPr>
                <w:vanish/>
                <w:lang w:val="en-US"/>
              </w:rPr>
            </w:pPr>
          </w:p>
        </w:tc>
      </w:tr>
      <w:tr w:rsidR="00730C1F" w:rsidRPr="00B12A04" w14:paraId="50CF03C4" w14:textId="77777777" w:rsidTr="00443BF9">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14" w:type="dxa"/>
          </w:tcPr>
          <w:p w14:paraId="23C85942" w14:textId="06CE13FA" w:rsidR="00730C1F" w:rsidRPr="00B12A04" w:rsidRDefault="00FF67F4" w:rsidP="00730C1F">
            <w:pPr>
              <w:rPr>
                <w:vanish/>
                <w:lang w:val="en-US"/>
              </w:rPr>
            </w:pPr>
            <w:r>
              <w:rPr>
                <w:vanish/>
                <w:lang w:val="en-US"/>
              </w:rPr>
              <w:t>2.1</w:t>
            </w:r>
          </w:p>
        </w:tc>
        <w:tc>
          <w:tcPr>
            <w:tcW w:w="1511" w:type="dxa"/>
          </w:tcPr>
          <w:p w14:paraId="5814EDE0" w14:textId="576F95A3" w:rsidR="00730C1F" w:rsidRPr="00B12A04" w:rsidRDefault="00FF67F4" w:rsidP="00730C1F">
            <w:pPr>
              <w:cnfStyle w:val="000000100000" w:firstRow="0" w:lastRow="0" w:firstColumn="0" w:lastColumn="0" w:oddVBand="0" w:evenVBand="0" w:oddHBand="1" w:evenHBand="0" w:firstRowFirstColumn="0" w:firstRowLastColumn="0" w:lastRowFirstColumn="0" w:lastRowLastColumn="0"/>
              <w:rPr>
                <w:vanish/>
                <w:lang w:val="en-US"/>
              </w:rPr>
            </w:pPr>
            <w:r>
              <w:rPr>
                <w:vanish/>
                <w:lang w:val="en-US"/>
              </w:rPr>
              <w:t>22 Jul 2024</w:t>
            </w:r>
          </w:p>
        </w:tc>
        <w:tc>
          <w:tcPr>
            <w:tcW w:w="1170" w:type="dxa"/>
          </w:tcPr>
          <w:p w14:paraId="35F68D5B" w14:textId="77777777" w:rsidR="00730C1F" w:rsidRPr="00B12A04" w:rsidRDefault="00730C1F" w:rsidP="00730C1F">
            <w:pPr>
              <w:cnfStyle w:val="000000100000" w:firstRow="0" w:lastRow="0" w:firstColumn="0" w:lastColumn="0" w:oddVBand="0" w:evenVBand="0" w:oddHBand="1" w:evenHBand="0" w:firstRowFirstColumn="0" w:firstRowLastColumn="0" w:lastRowFirstColumn="0" w:lastRowLastColumn="0"/>
              <w:rPr>
                <w:vanish/>
                <w:lang w:val="en-US"/>
              </w:rPr>
            </w:pPr>
          </w:p>
        </w:tc>
        <w:tc>
          <w:tcPr>
            <w:tcW w:w="2430" w:type="dxa"/>
          </w:tcPr>
          <w:p w14:paraId="4E99B3E0" w14:textId="38D9E1E5" w:rsidR="00730C1F" w:rsidRPr="00B12A04" w:rsidRDefault="00FF67F4" w:rsidP="00730C1F">
            <w:pPr>
              <w:cnfStyle w:val="000000100000" w:firstRow="0" w:lastRow="0" w:firstColumn="0" w:lastColumn="0" w:oddVBand="0" w:evenVBand="0" w:oddHBand="1" w:evenHBand="0" w:firstRowFirstColumn="0" w:firstRowLastColumn="0" w:lastRowFirstColumn="0" w:lastRowLastColumn="0"/>
              <w:rPr>
                <w:vanish/>
                <w:lang w:val="en-US"/>
              </w:rPr>
            </w:pPr>
            <w:r>
              <w:rPr>
                <w:vanish/>
                <w:lang w:val="en-US"/>
              </w:rPr>
              <w:t>Export and Import features added</w:t>
            </w:r>
          </w:p>
        </w:tc>
        <w:tc>
          <w:tcPr>
            <w:tcW w:w="1350" w:type="dxa"/>
          </w:tcPr>
          <w:p w14:paraId="79966DB7" w14:textId="77777777" w:rsidR="00730C1F" w:rsidRPr="00B12A04" w:rsidRDefault="00730C1F" w:rsidP="00730C1F">
            <w:pPr>
              <w:cnfStyle w:val="000000100000" w:firstRow="0" w:lastRow="0" w:firstColumn="0" w:lastColumn="0" w:oddVBand="0" w:evenVBand="0" w:oddHBand="1" w:evenHBand="0" w:firstRowFirstColumn="0" w:firstRowLastColumn="0" w:lastRowFirstColumn="0" w:lastRowLastColumn="0"/>
              <w:rPr>
                <w:vanish/>
                <w:lang w:val="en-US"/>
              </w:rPr>
            </w:pPr>
          </w:p>
        </w:tc>
        <w:tc>
          <w:tcPr>
            <w:tcW w:w="1548" w:type="dxa"/>
          </w:tcPr>
          <w:p w14:paraId="1AFC016A" w14:textId="77777777" w:rsidR="00730C1F" w:rsidRPr="00B12A04" w:rsidRDefault="00730C1F" w:rsidP="00730C1F">
            <w:pPr>
              <w:cnfStyle w:val="000000100000" w:firstRow="0" w:lastRow="0" w:firstColumn="0" w:lastColumn="0" w:oddVBand="0" w:evenVBand="0" w:oddHBand="1" w:evenHBand="0" w:firstRowFirstColumn="0" w:firstRowLastColumn="0" w:lastRowFirstColumn="0" w:lastRowLastColumn="0"/>
              <w:rPr>
                <w:vanish/>
                <w:lang w:val="en-US"/>
              </w:rPr>
            </w:pPr>
          </w:p>
        </w:tc>
      </w:tr>
      <w:tr w:rsidR="00730C1F" w:rsidRPr="00B12A04" w14:paraId="5F9D2EDA" w14:textId="77777777" w:rsidTr="00443BF9">
        <w:trPr>
          <w:hidden/>
        </w:trPr>
        <w:tc>
          <w:tcPr>
            <w:cnfStyle w:val="001000000000" w:firstRow="0" w:lastRow="0" w:firstColumn="1" w:lastColumn="0" w:oddVBand="0" w:evenVBand="0" w:oddHBand="0" w:evenHBand="0" w:firstRowFirstColumn="0" w:firstRowLastColumn="0" w:lastRowFirstColumn="0" w:lastRowLastColumn="0"/>
            <w:tcW w:w="914" w:type="dxa"/>
          </w:tcPr>
          <w:p w14:paraId="30D06240" w14:textId="77777777" w:rsidR="00730C1F" w:rsidRPr="00B12A04" w:rsidRDefault="00730C1F" w:rsidP="00730C1F">
            <w:pPr>
              <w:rPr>
                <w:vanish/>
                <w:lang w:val="en-US"/>
              </w:rPr>
            </w:pPr>
          </w:p>
        </w:tc>
        <w:tc>
          <w:tcPr>
            <w:tcW w:w="1511" w:type="dxa"/>
          </w:tcPr>
          <w:p w14:paraId="4556083E" w14:textId="77777777" w:rsidR="00730C1F" w:rsidRPr="00B12A04" w:rsidRDefault="00730C1F" w:rsidP="00730C1F">
            <w:pPr>
              <w:cnfStyle w:val="000000000000" w:firstRow="0" w:lastRow="0" w:firstColumn="0" w:lastColumn="0" w:oddVBand="0" w:evenVBand="0" w:oddHBand="0" w:evenHBand="0" w:firstRowFirstColumn="0" w:firstRowLastColumn="0" w:lastRowFirstColumn="0" w:lastRowLastColumn="0"/>
              <w:rPr>
                <w:vanish/>
                <w:lang w:val="en-US"/>
              </w:rPr>
            </w:pPr>
          </w:p>
        </w:tc>
        <w:tc>
          <w:tcPr>
            <w:tcW w:w="1170" w:type="dxa"/>
          </w:tcPr>
          <w:p w14:paraId="108707F2" w14:textId="77777777" w:rsidR="00730C1F" w:rsidRPr="00B12A04" w:rsidRDefault="00730C1F" w:rsidP="00730C1F">
            <w:pPr>
              <w:cnfStyle w:val="000000000000" w:firstRow="0" w:lastRow="0" w:firstColumn="0" w:lastColumn="0" w:oddVBand="0" w:evenVBand="0" w:oddHBand="0" w:evenHBand="0" w:firstRowFirstColumn="0" w:firstRowLastColumn="0" w:lastRowFirstColumn="0" w:lastRowLastColumn="0"/>
              <w:rPr>
                <w:vanish/>
                <w:lang w:val="en-US"/>
              </w:rPr>
            </w:pPr>
          </w:p>
        </w:tc>
        <w:tc>
          <w:tcPr>
            <w:tcW w:w="2430" w:type="dxa"/>
          </w:tcPr>
          <w:p w14:paraId="27488517" w14:textId="77777777" w:rsidR="00730C1F" w:rsidRPr="00B12A04" w:rsidRDefault="00730C1F" w:rsidP="00730C1F">
            <w:pPr>
              <w:cnfStyle w:val="000000000000" w:firstRow="0" w:lastRow="0" w:firstColumn="0" w:lastColumn="0" w:oddVBand="0" w:evenVBand="0" w:oddHBand="0" w:evenHBand="0" w:firstRowFirstColumn="0" w:firstRowLastColumn="0" w:lastRowFirstColumn="0" w:lastRowLastColumn="0"/>
              <w:rPr>
                <w:vanish/>
                <w:lang w:val="en-US"/>
              </w:rPr>
            </w:pPr>
          </w:p>
        </w:tc>
        <w:tc>
          <w:tcPr>
            <w:tcW w:w="1350" w:type="dxa"/>
          </w:tcPr>
          <w:p w14:paraId="24268359" w14:textId="77777777" w:rsidR="00730C1F" w:rsidRPr="00B12A04" w:rsidRDefault="00730C1F" w:rsidP="00730C1F">
            <w:pPr>
              <w:cnfStyle w:val="000000000000" w:firstRow="0" w:lastRow="0" w:firstColumn="0" w:lastColumn="0" w:oddVBand="0" w:evenVBand="0" w:oddHBand="0" w:evenHBand="0" w:firstRowFirstColumn="0" w:firstRowLastColumn="0" w:lastRowFirstColumn="0" w:lastRowLastColumn="0"/>
              <w:rPr>
                <w:vanish/>
                <w:lang w:val="en-US"/>
              </w:rPr>
            </w:pPr>
          </w:p>
        </w:tc>
        <w:tc>
          <w:tcPr>
            <w:tcW w:w="1548" w:type="dxa"/>
          </w:tcPr>
          <w:p w14:paraId="7489A573" w14:textId="77777777" w:rsidR="00730C1F" w:rsidRPr="00B12A04" w:rsidRDefault="00730C1F" w:rsidP="00730C1F">
            <w:pPr>
              <w:cnfStyle w:val="000000000000" w:firstRow="0" w:lastRow="0" w:firstColumn="0" w:lastColumn="0" w:oddVBand="0" w:evenVBand="0" w:oddHBand="0" w:evenHBand="0" w:firstRowFirstColumn="0" w:firstRowLastColumn="0" w:lastRowFirstColumn="0" w:lastRowLastColumn="0"/>
              <w:rPr>
                <w:vanish/>
                <w:lang w:val="en-US"/>
              </w:rPr>
            </w:pPr>
          </w:p>
        </w:tc>
      </w:tr>
    </w:tbl>
    <w:p w14:paraId="2C1B47A0" w14:textId="0C4F5545" w:rsidR="003F1877" w:rsidRPr="00B12A04" w:rsidRDefault="003F1877" w:rsidP="003F1877">
      <w:pPr>
        <w:rPr>
          <w:vanish/>
          <w:lang w:val="en-US"/>
        </w:rPr>
      </w:pPr>
    </w:p>
    <w:p w14:paraId="3BD8AFF1" w14:textId="77777777" w:rsidR="00B800C5" w:rsidRPr="00B12A04" w:rsidRDefault="00B800C5" w:rsidP="003F1877">
      <w:pPr>
        <w:rPr>
          <w:vanish/>
          <w:lang w:val="en-US"/>
        </w:rPr>
      </w:pPr>
    </w:p>
    <w:p w14:paraId="02E27590" w14:textId="77777777" w:rsidR="00B800C5" w:rsidRPr="00B12A04" w:rsidRDefault="00B800C5" w:rsidP="003F1877">
      <w:pPr>
        <w:rPr>
          <w:vanish/>
          <w:lang w:val="en-US"/>
        </w:rPr>
      </w:pPr>
    </w:p>
    <w:p w14:paraId="44C4D3F4" w14:textId="77777777" w:rsidR="00B800C5" w:rsidRPr="00B12A04" w:rsidRDefault="00B800C5" w:rsidP="003F1877">
      <w:pPr>
        <w:rPr>
          <w:vanish/>
          <w:lang w:val="en-US"/>
        </w:rPr>
      </w:pPr>
    </w:p>
    <w:p w14:paraId="4E040BC9" w14:textId="39938EA1" w:rsidR="00B800C5" w:rsidRPr="00B12A04" w:rsidRDefault="00B800C5" w:rsidP="003F1877">
      <w:pPr>
        <w:rPr>
          <w:vanish/>
          <w:lang w:val="en-US"/>
        </w:rPr>
      </w:pPr>
    </w:p>
    <w:p w14:paraId="6CD398B8" w14:textId="7CE74631" w:rsidR="00B12A04" w:rsidRPr="00B12A04" w:rsidRDefault="00B12A04" w:rsidP="003F1877">
      <w:pPr>
        <w:rPr>
          <w:vanish/>
          <w:lang w:val="en-US"/>
        </w:rPr>
      </w:pPr>
    </w:p>
    <w:p w14:paraId="4F7CB84A" w14:textId="5DAC470D" w:rsidR="00B12A04" w:rsidRPr="00B12A04" w:rsidRDefault="00B12A04" w:rsidP="003F1877">
      <w:pPr>
        <w:rPr>
          <w:vanish/>
          <w:lang w:val="en-US"/>
        </w:rPr>
      </w:pPr>
    </w:p>
    <w:p w14:paraId="352E94B7" w14:textId="11EE4137" w:rsidR="00B12A04" w:rsidRPr="00B12A04" w:rsidRDefault="00B12A04" w:rsidP="003F1877">
      <w:pPr>
        <w:rPr>
          <w:vanish/>
          <w:lang w:val="en-US"/>
        </w:rPr>
      </w:pPr>
    </w:p>
    <w:p w14:paraId="7C4883AA" w14:textId="22DEB212" w:rsidR="00B12A04" w:rsidRPr="00B12A04" w:rsidRDefault="00B12A04" w:rsidP="003F1877">
      <w:pPr>
        <w:rPr>
          <w:vanish/>
          <w:lang w:val="en-US"/>
        </w:rPr>
      </w:pPr>
    </w:p>
    <w:p w14:paraId="5462200C" w14:textId="2388969E" w:rsidR="00B12A04" w:rsidRPr="00B12A04" w:rsidRDefault="00B12A04" w:rsidP="003F1877">
      <w:pPr>
        <w:rPr>
          <w:vanish/>
          <w:lang w:val="en-US"/>
        </w:rPr>
      </w:pPr>
    </w:p>
    <w:p w14:paraId="4A06FE92" w14:textId="512D4456" w:rsidR="00B12A04" w:rsidRPr="00B12A04" w:rsidRDefault="00B12A04" w:rsidP="003F1877">
      <w:pPr>
        <w:rPr>
          <w:vanish/>
          <w:lang w:val="en-US"/>
        </w:rPr>
      </w:pPr>
    </w:p>
    <w:p w14:paraId="50A37B45" w14:textId="36818106" w:rsidR="00B12A04" w:rsidRPr="00B12A04" w:rsidRDefault="00B12A04" w:rsidP="003F1877">
      <w:pPr>
        <w:rPr>
          <w:vanish/>
          <w:lang w:val="en-US"/>
        </w:rPr>
      </w:pPr>
    </w:p>
    <w:p w14:paraId="213F9A19" w14:textId="0B0893FC" w:rsidR="00B12A04" w:rsidRPr="00B12A04" w:rsidRDefault="00B12A04" w:rsidP="003F1877">
      <w:pPr>
        <w:rPr>
          <w:vanish/>
          <w:lang w:val="en-US"/>
        </w:rPr>
      </w:pPr>
    </w:p>
    <w:p w14:paraId="6321E750" w14:textId="77777777" w:rsidR="00B12A04" w:rsidRPr="00B12A04" w:rsidRDefault="00B12A04" w:rsidP="003F1877">
      <w:pPr>
        <w:rPr>
          <w:vanish/>
          <w:lang w:val="en-US"/>
        </w:rPr>
      </w:pPr>
    </w:p>
    <w:p w14:paraId="79D29D89" w14:textId="77777777" w:rsidR="003F1877" w:rsidRDefault="003F1877" w:rsidP="003F1877">
      <w:pPr>
        <w:pStyle w:val="Head3"/>
      </w:pPr>
      <w:r>
        <w:t>Copyright</w:t>
      </w:r>
    </w:p>
    <w:p w14:paraId="1FF27E8B" w14:textId="2E171CD2" w:rsidR="003F1877" w:rsidRDefault="003F1877" w:rsidP="00101969">
      <w:pPr>
        <w:pStyle w:val="BodyParagraphLeft"/>
      </w:pPr>
      <w:r>
        <w:t>All rights reserved.</w:t>
      </w:r>
    </w:p>
    <w:p w14:paraId="34ED5205" w14:textId="2FC31BEF" w:rsidR="003F1877" w:rsidRDefault="003F1877" w:rsidP="00101969">
      <w:pPr>
        <w:pStyle w:val="BodyParagraphLeft"/>
      </w:pPr>
    </w:p>
    <w:p w14:paraId="0F705426" w14:textId="766B2D01" w:rsidR="003F1877" w:rsidRDefault="003F1877" w:rsidP="00101969">
      <w:pPr>
        <w:pStyle w:val="BodyParagraphJustified"/>
      </w:pPr>
      <w:r w:rsidRPr="00147774">
        <w:t xml:space="preserve">© All copyright and other property in this document and its contents are confidential and proprietary to </w:t>
      </w:r>
      <w:r w:rsidR="00E901A2">
        <w:t xml:space="preserve">the </w:t>
      </w:r>
      <w:r w:rsidR="008A0719">
        <w:t>Original Organization</w:t>
      </w:r>
      <w:r w:rsidRPr="00147774">
        <w:t>. No part of these materials should be reproduced, published, transmitted</w:t>
      </w:r>
      <w:r w:rsidR="00201157">
        <w:t>,</w:t>
      </w:r>
      <w:r w:rsidRPr="00147774">
        <w:t xml:space="preserve"> or distributed in any form or by any means, electronic, mechanical, photocopying, recording</w:t>
      </w:r>
      <w:r w:rsidR="00201157">
        <w:t>,</w:t>
      </w:r>
      <w:r w:rsidRPr="00147774">
        <w:t xml:space="preserve"> or otherwise, or stored in any information storage or retrieval system of any nature nor should the materials be disclosed to third parties without the prior written authorization of </w:t>
      </w:r>
      <w:r w:rsidR="00E901A2">
        <w:t xml:space="preserve">the </w:t>
      </w:r>
      <w:r w:rsidR="008A0719">
        <w:t>Original Organization</w:t>
      </w:r>
      <w:r w:rsidRPr="00147774">
        <w:t>.</w:t>
      </w:r>
    </w:p>
    <w:p w14:paraId="47BFCCB8" w14:textId="77777777" w:rsidR="00516E44" w:rsidRDefault="00516E44" w:rsidP="00101969">
      <w:pPr>
        <w:pStyle w:val="BodyParagraphJustified"/>
      </w:pPr>
    </w:p>
    <w:p w14:paraId="3EEF2E07" w14:textId="77777777" w:rsidR="00516E44" w:rsidRDefault="00516E44" w:rsidP="00101969">
      <w:pPr>
        <w:pStyle w:val="BodyParagraphJustified"/>
        <w:sectPr w:rsidR="00516E44" w:rsidSect="00730C1F">
          <w:footerReference w:type="first" r:id="rId13"/>
          <w:pgSz w:w="11906" w:h="16838"/>
          <w:pgMar w:top="1440" w:right="1440" w:bottom="1440" w:left="1440" w:header="708" w:footer="708" w:gutter="0"/>
          <w:pgNumType w:fmt="lowerRoman"/>
          <w:cols w:space="708"/>
          <w:titlePg/>
          <w:docGrid w:linePitch="360"/>
        </w:sectPr>
      </w:pPr>
    </w:p>
    <w:sdt>
      <w:sdtPr>
        <w:rPr>
          <w:rFonts w:asciiTheme="minorHAnsi" w:eastAsiaTheme="minorHAnsi" w:hAnsiTheme="minorHAnsi" w:cstheme="minorBidi"/>
          <w:b w:val="0"/>
          <w:smallCaps/>
          <w:color w:val="auto"/>
          <w:sz w:val="22"/>
          <w:szCs w:val="22"/>
          <w:lang w:val="en-IN"/>
        </w:rPr>
        <w:id w:val="690890707"/>
        <w:docPartObj>
          <w:docPartGallery w:val="Table of Contents"/>
          <w:docPartUnique/>
        </w:docPartObj>
      </w:sdtPr>
      <w:sdtEndPr>
        <w:rPr>
          <w:bCs/>
          <w:smallCaps w:val="0"/>
          <w:noProof/>
        </w:rPr>
      </w:sdtEndPr>
      <w:sdtContent>
        <w:p w14:paraId="49FD93E9" w14:textId="77777777" w:rsidR="00CE0D61" w:rsidRDefault="00CE0D61" w:rsidP="007D6DA2">
          <w:pPr>
            <w:pStyle w:val="TOCHeading"/>
          </w:pPr>
          <w:r>
            <w:t>Table of Contents</w:t>
          </w:r>
        </w:p>
        <w:p w14:paraId="0D0992F5" w14:textId="097C436C" w:rsidR="00B74315" w:rsidRDefault="00CE0D61">
          <w:pPr>
            <w:pStyle w:val="TOC1"/>
            <w:tabs>
              <w:tab w:val="right" w:leader="dot" w:pos="9016"/>
            </w:tabs>
            <w:rPr>
              <w:rFonts w:eastAsiaTheme="minorEastAsia" w:cstheme="minorBidi"/>
              <w:b w:val="0"/>
              <w:bCs w:val="0"/>
              <w:noProof/>
              <w:color w:val="auto"/>
              <w:sz w:val="22"/>
              <w:szCs w:val="22"/>
              <w:lang w:eastAsia="en-IN"/>
            </w:rPr>
          </w:pPr>
          <w:r>
            <w:rPr>
              <w:caps/>
              <w:sz w:val="24"/>
            </w:rPr>
            <w:fldChar w:fldCharType="begin"/>
          </w:r>
          <w:r>
            <w:instrText xml:space="preserve"> TOC \o "1-3" \h \z \u </w:instrText>
          </w:r>
          <w:r>
            <w:rPr>
              <w:caps/>
              <w:sz w:val="24"/>
            </w:rPr>
            <w:fldChar w:fldCharType="separate"/>
          </w:r>
          <w:hyperlink w:anchor="_Toc172541074" w:history="1">
            <w:r w:rsidR="00B74315" w:rsidRPr="007376D7">
              <w:rPr>
                <w:rStyle w:val="Hyperlink"/>
                <w:noProof/>
              </w:rPr>
              <w:t>1.</w:t>
            </w:r>
            <w:r w:rsidR="00B74315">
              <w:rPr>
                <w:rFonts w:eastAsiaTheme="minorEastAsia" w:cstheme="minorBidi"/>
                <w:b w:val="0"/>
                <w:bCs w:val="0"/>
                <w:noProof/>
                <w:color w:val="auto"/>
                <w:sz w:val="22"/>
                <w:szCs w:val="22"/>
                <w:lang w:eastAsia="en-IN"/>
              </w:rPr>
              <w:tab/>
            </w:r>
            <w:r w:rsidR="00B74315" w:rsidRPr="007376D7">
              <w:rPr>
                <w:rStyle w:val="Hyperlink"/>
                <w:noProof/>
              </w:rPr>
              <w:t>Creating and Managing Custom Activities</w:t>
            </w:r>
            <w:r w:rsidR="00B74315">
              <w:rPr>
                <w:noProof/>
                <w:webHidden/>
              </w:rPr>
              <w:tab/>
            </w:r>
            <w:r w:rsidR="00B74315">
              <w:rPr>
                <w:noProof/>
                <w:webHidden/>
              </w:rPr>
              <w:fldChar w:fldCharType="begin"/>
            </w:r>
            <w:r w:rsidR="00B74315">
              <w:rPr>
                <w:noProof/>
                <w:webHidden/>
              </w:rPr>
              <w:instrText xml:space="preserve"> PAGEREF _Toc172541074 \h </w:instrText>
            </w:r>
            <w:r w:rsidR="00B74315">
              <w:rPr>
                <w:noProof/>
                <w:webHidden/>
              </w:rPr>
            </w:r>
            <w:r w:rsidR="00B74315">
              <w:rPr>
                <w:noProof/>
                <w:webHidden/>
              </w:rPr>
              <w:fldChar w:fldCharType="separate"/>
            </w:r>
            <w:r w:rsidR="0031645C">
              <w:rPr>
                <w:noProof/>
                <w:webHidden/>
              </w:rPr>
              <w:t>5</w:t>
            </w:r>
            <w:r w:rsidR="00B74315">
              <w:rPr>
                <w:noProof/>
                <w:webHidden/>
              </w:rPr>
              <w:fldChar w:fldCharType="end"/>
            </w:r>
          </w:hyperlink>
        </w:p>
        <w:p w14:paraId="43576E30" w14:textId="692EA453" w:rsidR="00B74315" w:rsidRDefault="00B74315">
          <w:pPr>
            <w:pStyle w:val="TOC2"/>
            <w:tabs>
              <w:tab w:val="left" w:pos="1728"/>
              <w:tab w:val="right" w:leader="dot" w:pos="9016"/>
            </w:tabs>
            <w:rPr>
              <w:rFonts w:eastAsiaTheme="minorEastAsia" w:cstheme="minorBidi"/>
              <w:noProof/>
              <w:sz w:val="22"/>
              <w:szCs w:val="22"/>
              <w:lang w:eastAsia="en-IN"/>
            </w:rPr>
          </w:pPr>
          <w:hyperlink w:anchor="_Toc172541075" w:history="1">
            <w:r w:rsidRPr="007376D7">
              <w:rPr>
                <w:rStyle w:val="Hyperlink"/>
                <w:noProof/>
              </w:rPr>
              <w:t>1.1.</w:t>
            </w:r>
            <w:r>
              <w:rPr>
                <w:rFonts w:eastAsiaTheme="minorEastAsia" w:cstheme="minorBidi"/>
                <w:noProof/>
                <w:sz w:val="22"/>
                <w:szCs w:val="22"/>
                <w:lang w:eastAsia="en-IN"/>
              </w:rPr>
              <w:tab/>
            </w:r>
            <w:r w:rsidRPr="007376D7">
              <w:rPr>
                <w:rStyle w:val="Hyperlink"/>
                <w:noProof/>
              </w:rPr>
              <w:t>Introduction to Custom Activity</w:t>
            </w:r>
            <w:r>
              <w:rPr>
                <w:noProof/>
                <w:webHidden/>
              </w:rPr>
              <w:tab/>
            </w:r>
            <w:r>
              <w:rPr>
                <w:noProof/>
                <w:webHidden/>
              </w:rPr>
              <w:fldChar w:fldCharType="begin"/>
            </w:r>
            <w:r>
              <w:rPr>
                <w:noProof/>
                <w:webHidden/>
              </w:rPr>
              <w:instrText xml:space="preserve"> PAGEREF _Toc172541075 \h </w:instrText>
            </w:r>
            <w:r>
              <w:rPr>
                <w:noProof/>
                <w:webHidden/>
              </w:rPr>
            </w:r>
            <w:r>
              <w:rPr>
                <w:noProof/>
                <w:webHidden/>
              </w:rPr>
              <w:fldChar w:fldCharType="separate"/>
            </w:r>
            <w:r w:rsidR="0031645C">
              <w:rPr>
                <w:noProof/>
                <w:webHidden/>
              </w:rPr>
              <w:t>5</w:t>
            </w:r>
            <w:r>
              <w:rPr>
                <w:noProof/>
                <w:webHidden/>
              </w:rPr>
              <w:fldChar w:fldCharType="end"/>
            </w:r>
          </w:hyperlink>
        </w:p>
        <w:p w14:paraId="0C2AEF39" w14:textId="18048741" w:rsidR="00B74315" w:rsidRDefault="00B74315">
          <w:pPr>
            <w:pStyle w:val="TOC2"/>
            <w:tabs>
              <w:tab w:val="left" w:pos="1728"/>
              <w:tab w:val="right" w:leader="dot" w:pos="9016"/>
            </w:tabs>
            <w:rPr>
              <w:rFonts w:eastAsiaTheme="minorEastAsia" w:cstheme="minorBidi"/>
              <w:noProof/>
              <w:sz w:val="22"/>
              <w:szCs w:val="22"/>
              <w:lang w:eastAsia="en-IN"/>
            </w:rPr>
          </w:pPr>
          <w:hyperlink w:anchor="_Toc172541076" w:history="1">
            <w:r w:rsidRPr="007376D7">
              <w:rPr>
                <w:rStyle w:val="Hyperlink"/>
                <w:noProof/>
              </w:rPr>
              <w:t>1.2.</w:t>
            </w:r>
            <w:r>
              <w:rPr>
                <w:rFonts w:eastAsiaTheme="minorEastAsia" w:cstheme="minorBidi"/>
                <w:noProof/>
                <w:sz w:val="22"/>
                <w:szCs w:val="22"/>
                <w:lang w:eastAsia="en-IN"/>
              </w:rPr>
              <w:tab/>
            </w:r>
            <w:r w:rsidRPr="007376D7">
              <w:rPr>
                <w:rStyle w:val="Hyperlink"/>
                <w:noProof/>
              </w:rPr>
              <w:t>Creating New Custom Activity Configuration</w:t>
            </w:r>
            <w:r>
              <w:rPr>
                <w:noProof/>
                <w:webHidden/>
              </w:rPr>
              <w:tab/>
            </w:r>
            <w:r>
              <w:rPr>
                <w:noProof/>
                <w:webHidden/>
              </w:rPr>
              <w:fldChar w:fldCharType="begin"/>
            </w:r>
            <w:r>
              <w:rPr>
                <w:noProof/>
                <w:webHidden/>
              </w:rPr>
              <w:instrText xml:space="preserve"> PAGEREF _Toc172541076 \h </w:instrText>
            </w:r>
            <w:r>
              <w:rPr>
                <w:noProof/>
                <w:webHidden/>
              </w:rPr>
            </w:r>
            <w:r>
              <w:rPr>
                <w:noProof/>
                <w:webHidden/>
              </w:rPr>
              <w:fldChar w:fldCharType="separate"/>
            </w:r>
            <w:r w:rsidR="0031645C">
              <w:rPr>
                <w:noProof/>
                <w:webHidden/>
              </w:rPr>
              <w:t>5</w:t>
            </w:r>
            <w:r>
              <w:rPr>
                <w:noProof/>
                <w:webHidden/>
              </w:rPr>
              <w:fldChar w:fldCharType="end"/>
            </w:r>
          </w:hyperlink>
        </w:p>
        <w:p w14:paraId="662811A1" w14:textId="352A7987" w:rsidR="00B74315" w:rsidRDefault="00B74315">
          <w:pPr>
            <w:pStyle w:val="TOC3"/>
            <w:tabs>
              <w:tab w:val="left" w:pos="1775"/>
            </w:tabs>
            <w:rPr>
              <w:rFonts w:eastAsiaTheme="minorEastAsia" w:cstheme="minorBidi"/>
              <w:iCs w:val="0"/>
              <w:noProof/>
              <w:sz w:val="22"/>
              <w:szCs w:val="22"/>
              <w:lang w:eastAsia="en-IN"/>
            </w:rPr>
          </w:pPr>
          <w:hyperlink w:anchor="_Toc172541077" w:history="1">
            <w:r w:rsidRPr="007376D7">
              <w:rPr>
                <w:rStyle w:val="Hyperlink"/>
                <w:noProof/>
              </w:rPr>
              <w:t>1.2.1.</w:t>
            </w:r>
            <w:r>
              <w:rPr>
                <w:rFonts w:eastAsiaTheme="minorEastAsia" w:cstheme="minorBidi"/>
                <w:iCs w:val="0"/>
                <w:noProof/>
                <w:sz w:val="22"/>
                <w:szCs w:val="22"/>
                <w:lang w:eastAsia="en-IN"/>
              </w:rPr>
              <w:tab/>
            </w:r>
            <w:r w:rsidRPr="007376D7">
              <w:rPr>
                <w:rStyle w:val="Hyperlink"/>
                <w:noProof/>
              </w:rPr>
              <w:t>Creating Subflow for Custom Activity</w:t>
            </w:r>
            <w:r>
              <w:rPr>
                <w:noProof/>
                <w:webHidden/>
              </w:rPr>
              <w:tab/>
            </w:r>
            <w:r>
              <w:rPr>
                <w:noProof/>
                <w:webHidden/>
              </w:rPr>
              <w:fldChar w:fldCharType="begin"/>
            </w:r>
            <w:r>
              <w:rPr>
                <w:noProof/>
                <w:webHidden/>
              </w:rPr>
              <w:instrText xml:space="preserve"> PAGEREF _Toc172541077 \h </w:instrText>
            </w:r>
            <w:r>
              <w:rPr>
                <w:noProof/>
                <w:webHidden/>
              </w:rPr>
            </w:r>
            <w:r>
              <w:rPr>
                <w:noProof/>
                <w:webHidden/>
              </w:rPr>
              <w:fldChar w:fldCharType="separate"/>
            </w:r>
            <w:r w:rsidR="0031645C">
              <w:rPr>
                <w:noProof/>
                <w:webHidden/>
              </w:rPr>
              <w:t>7</w:t>
            </w:r>
            <w:r>
              <w:rPr>
                <w:noProof/>
                <w:webHidden/>
              </w:rPr>
              <w:fldChar w:fldCharType="end"/>
            </w:r>
          </w:hyperlink>
        </w:p>
        <w:p w14:paraId="2A3948F9" w14:textId="3BCE2ED5" w:rsidR="00B74315" w:rsidRDefault="001D038B">
          <w:pPr>
            <w:pStyle w:val="TOC3"/>
            <w:tabs>
              <w:tab w:val="left" w:pos="1775"/>
            </w:tabs>
            <w:rPr>
              <w:rFonts w:eastAsiaTheme="minorEastAsia" w:cstheme="minorBidi"/>
              <w:iCs w:val="0"/>
              <w:noProof/>
              <w:sz w:val="22"/>
              <w:szCs w:val="22"/>
              <w:lang w:eastAsia="en-IN"/>
            </w:rPr>
          </w:pPr>
          <w:r>
            <w:rPr>
              <w:noProof/>
            </w:rPr>
            <mc:AlternateContent>
              <mc:Choice Requires="wps">
                <w:drawing>
                  <wp:anchor distT="0" distB="0" distL="114300" distR="114300" simplePos="0" relativeHeight="251731968" behindDoc="0" locked="0" layoutInCell="1" allowOverlap="1" wp14:anchorId="672EC574" wp14:editId="3E390E17">
                    <wp:simplePos x="0" y="0"/>
                    <wp:positionH relativeFrom="column">
                      <wp:posOffset>1143000</wp:posOffset>
                    </wp:positionH>
                    <wp:positionV relativeFrom="paragraph">
                      <wp:posOffset>172085</wp:posOffset>
                    </wp:positionV>
                    <wp:extent cx="2152650" cy="3917950"/>
                    <wp:effectExtent l="0" t="0" r="19050" b="25400"/>
                    <wp:wrapNone/>
                    <wp:docPr id="1432211610" name="Rectangle 1"/>
                    <wp:cNvGraphicFramePr/>
                    <a:graphic xmlns:a="http://schemas.openxmlformats.org/drawingml/2006/main">
                      <a:graphicData uri="http://schemas.microsoft.com/office/word/2010/wordprocessingShape">
                        <wps:wsp>
                          <wps:cNvSpPr/>
                          <wps:spPr>
                            <a:xfrm>
                              <a:off x="0" y="0"/>
                              <a:ext cx="2152650" cy="3917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72B18" id="Rectangle 1" o:spid="_x0000_s1026" style="position:absolute;margin-left:90pt;margin-top:13.55pt;width:169.5pt;height:308.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" fillcolor="#4472c4 [3204]" strokecolor="#09101d [484]" strokeweight="1pt"/>
                </w:pict>
              </mc:Fallback>
            </mc:AlternateContent>
          </w:r>
          <w:hyperlink w:anchor="_Toc172541078" w:history="1">
            <w:r w:rsidR="00B74315" w:rsidRPr="007376D7">
              <w:rPr>
                <w:rStyle w:val="Hyperlink"/>
                <w:noProof/>
              </w:rPr>
              <w:t>1.2.2.</w:t>
            </w:r>
            <w:r w:rsidR="00B74315">
              <w:rPr>
                <w:rFonts w:eastAsiaTheme="minorEastAsia" w:cstheme="minorBidi"/>
                <w:iCs w:val="0"/>
                <w:noProof/>
                <w:sz w:val="22"/>
                <w:szCs w:val="22"/>
                <w:lang w:eastAsia="en-IN"/>
              </w:rPr>
              <w:tab/>
            </w:r>
            <w:r w:rsidR="00B74315" w:rsidRPr="007376D7">
              <w:rPr>
                <w:rStyle w:val="Hyperlink"/>
                <w:noProof/>
              </w:rPr>
              <w:t>Custom Activity Connector Types</w:t>
            </w:r>
            <w:r w:rsidR="00B74315">
              <w:rPr>
                <w:noProof/>
                <w:webHidden/>
              </w:rPr>
              <w:tab/>
            </w:r>
            <w:r w:rsidR="00B74315">
              <w:rPr>
                <w:noProof/>
                <w:webHidden/>
              </w:rPr>
              <w:fldChar w:fldCharType="begin"/>
            </w:r>
            <w:r w:rsidR="00B74315">
              <w:rPr>
                <w:noProof/>
                <w:webHidden/>
              </w:rPr>
              <w:instrText xml:space="preserve"> PAGEREF _Toc172541078 \h </w:instrText>
            </w:r>
            <w:r w:rsidR="00B74315">
              <w:rPr>
                <w:noProof/>
                <w:webHidden/>
              </w:rPr>
            </w:r>
            <w:r w:rsidR="00B74315">
              <w:rPr>
                <w:noProof/>
                <w:webHidden/>
              </w:rPr>
              <w:fldChar w:fldCharType="separate"/>
            </w:r>
            <w:r w:rsidR="0031645C">
              <w:rPr>
                <w:noProof/>
                <w:webHidden/>
              </w:rPr>
              <w:t>8</w:t>
            </w:r>
            <w:r w:rsidR="00B74315">
              <w:rPr>
                <w:noProof/>
                <w:webHidden/>
              </w:rPr>
              <w:fldChar w:fldCharType="end"/>
            </w:r>
          </w:hyperlink>
        </w:p>
        <w:p w14:paraId="72B1391E" w14:textId="1EAB424D" w:rsidR="00B74315" w:rsidRDefault="00B74315">
          <w:pPr>
            <w:pStyle w:val="TOC2"/>
            <w:tabs>
              <w:tab w:val="left" w:pos="1728"/>
              <w:tab w:val="right" w:leader="dot" w:pos="9016"/>
            </w:tabs>
            <w:rPr>
              <w:rFonts w:eastAsiaTheme="minorEastAsia" w:cstheme="minorBidi"/>
              <w:noProof/>
              <w:sz w:val="22"/>
              <w:szCs w:val="22"/>
              <w:lang w:eastAsia="en-IN"/>
            </w:rPr>
          </w:pPr>
          <w:hyperlink w:anchor="_Toc172541079" w:history="1">
            <w:r w:rsidRPr="007376D7">
              <w:rPr>
                <w:rStyle w:val="Hyperlink"/>
                <w:noProof/>
              </w:rPr>
              <w:t>1.3.</w:t>
            </w:r>
            <w:r>
              <w:rPr>
                <w:rFonts w:eastAsiaTheme="minorEastAsia" w:cstheme="minorBidi"/>
                <w:noProof/>
                <w:sz w:val="22"/>
                <w:szCs w:val="22"/>
                <w:lang w:eastAsia="en-IN"/>
              </w:rPr>
              <w:tab/>
            </w:r>
            <w:r w:rsidRPr="007376D7">
              <w:rPr>
                <w:rStyle w:val="Hyperlink"/>
                <w:noProof/>
              </w:rPr>
              <w:t>Viewing and Editing Custom Activity</w:t>
            </w:r>
            <w:r>
              <w:rPr>
                <w:noProof/>
                <w:webHidden/>
              </w:rPr>
              <w:tab/>
            </w:r>
            <w:r>
              <w:rPr>
                <w:noProof/>
                <w:webHidden/>
              </w:rPr>
              <w:fldChar w:fldCharType="begin"/>
            </w:r>
            <w:r>
              <w:rPr>
                <w:noProof/>
                <w:webHidden/>
              </w:rPr>
              <w:instrText xml:space="preserve"> PAGEREF _Toc172541079 \h </w:instrText>
            </w:r>
            <w:r>
              <w:rPr>
                <w:noProof/>
                <w:webHidden/>
              </w:rPr>
            </w:r>
            <w:r>
              <w:rPr>
                <w:noProof/>
                <w:webHidden/>
              </w:rPr>
              <w:fldChar w:fldCharType="separate"/>
            </w:r>
            <w:r w:rsidR="0031645C">
              <w:rPr>
                <w:noProof/>
                <w:webHidden/>
              </w:rPr>
              <w:t>8</w:t>
            </w:r>
            <w:r>
              <w:rPr>
                <w:noProof/>
                <w:webHidden/>
              </w:rPr>
              <w:fldChar w:fldCharType="end"/>
            </w:r>
          </w:hyperlink>
        </w:p>
        <w:p w14:paraId="13E92ABD" w14:textId="5263D7D2" w:rsidR="00B74315" w:rsidRDefault="00B74315">
          <w:pPr>
            <w:pStyle w:val="TOC2"/>
            <w:tabs>
              <w:tab w:val="left" w:pos="1728"/>
              <w:tab w:val="right" w:leader="dot" w:pos="9016"/>
            </w:tabs>
            <w:rPr>
              <w:rFonts w:eastAsiaTheme="minorEastAsia" w:cstheme="minorBidi"/>
              <w:noProof/>
              <w:sz w:val="22"/>
              <w:szCs w:val="22"/>
              <w:lang w:eastAsia="en-IN"/>
            </w:rPr>
          </w:pPr>
          <w:hyperlink w:anchor="_Toc172541080" w:history="1">
            <w:r w:rsidRPr="007376D7">
              <w:rPr>
                <w:rStyle w:val="Hyperlink"/>
                <w:noProof/>
              </w:rPr>
              <w:t>1.4.</w:t>
            </w:r>
            <w:r>
              <w:rPr>
                <w:rFonts w:eastAsiaTheme="minorEastAsia" w:cstheme="minorBidi"/>
                <w:noProof/>
                <w:sz w:val="22"/>
                <w:szCs w:val="22"/>
                <w:lang w:eastAsia="en-IN"/>
              </w:rPr>
              <w:tab/>
            </w:r>
            <w:r w:rsidRPr="007376D7">
              <w:rPr>
                <w:rStyle w:val="Hyperlink"/>
                <w:noProof/>
              </w:rPr>
              <w:t>Duplicating Custom Activity</w:t>
            </w:r>
            <w:r>
              <w:rPr>
                <w:noProof/>
                <w:webHidden/>
              </w:rPr>
              <w:tab/>
            </w:r>
            <w:r>
              <w:rPr>
                <w:noProof/>
                <w:webHidden/>
              </w:rPr>
              <w:fldChar w:fldCharType="begin"/>
            </w:r>
            <w:r>
              <w:rPr>
                <w:noProof/>
                <w:webHidden/>
              </w:rPr>
              <w:instrText xml:space="preserve"> PAGEREF _Toc172541080 \h </w:instrText>
            </w:r>
            <w:r>
              <w:rPr>
                <w:noProof/>
                <w:webHidden/>
              </w:rPr>
            </w:r>
            <w:r>
              <w:rPr>
                <w:noProof/>
                <w:webHidden/>
              </w:rPr>
              <w:fldChar w:fldCharType="separate"/>
            </w:r>
            <w:r w:rsidR="0031645C">
              <w:rPr>
                <w:noProof/>
                <w:webHidden/>
              </w:rPr>
              <w:t>9</w:t>
            </w:r>
            <w:r>
              <w:rPr>
                <w:noProof/>
                <w:webHidden/>
              </w:rPr>
              <w:fldChar w:fldCharType="end"/>
            </w:r>
          </w:hyperlink>
        </w:p>
        <w:p w14:paraId="73194B6E" w14:textId="60E5F516" w:rsidR="00B74315" w:rsidRDefault="00B74315">
          <w:pPr>
            <w:pStyle w:val="TOC2"/>
            <w:tabs>
              <w:tab w:val="left" w:pos="1728"/>
              <w:tab w:val="right" w:leader="dot" w:pos="9016"/>
            </w:tabs>
            <w:rPr>
              <w:rFonts w:eastAsiaTheme="minorEastAsia" w:cstheme="minorBidi"/>
              <w:noProof/>
              <w:sz w:val="22"/>
              <w:szCs w:val="22"/>
              <w:lang w:eastAsia="en-IN"/>
            </w:rPr>
          </w:pPr>
          <w:hyperlink w:anchor="_Toc172541081" w:history="1">
            <w:r w:rsidRPr="007376D7">
              <w:rPr>
                <w:rStyle w:val="Hyperlink"/>
                <w:noProof/>
              </w:rPr>
              <w:t>1.5.</w:t>
            </w:r>
            <w:r>
              <w:rPr>
                <w:rFonts w:eastAsiaTheme="minorEastAsia" w:cstheme="minorBidi"/>
                <w:noProof/>
                <w:sz w:val="22"/>
                <w:szCs w:val="22"/>
                <w:lang w:eastAsia="en-IN"/>
              </w:rPr>
              <w:tab/>
            </w:r>
            <w:r w:rsidRPr="007376D7">
              <w:rPr>
                <w:rStyle w:val="Hyperlink"/>
                <w:noProof/>
              </w:rPr>
              <w:t>Exporting a Custom Activity</w:t>
            </w:r>
            <w:r>
              <w:rPr>
                <w:noProof/>
                <w:webHidden/>
              </w:rPr>
              <w:tab/>
            </w:r>
            <w:r>
              <w:rPr>
                <w:noProof/>
                <w:webHidden/>
              </w:rPr>
              <w:fldChar w:fldCharType="begin"/>
            </w:r>
            <w:r>
              <w:rPr>
                <w:noProof/>
                <w:webHidden/>
              </w:rPr>
              <w:instrText xml:space="preserve"> PAGEREF _Toc172541081 \h </w:instrText>
            </w:r>
            <w:r>
              <w:rPr>
                <w:noProof/>
                <w:webHidden/>
              </w:rPr>
            </w:r>
            <w:r>
              <w:rPr>
                <w:noProof/>
                <w:webHidden/>
              </w:rPr>
              <w:fldChar w:fldCharType="separate"/>
            </w:r>
            <w:r w:rsidR="0031645C">
              <w:rPr>
                <w:noProof/>
                <w:webHidden/>
              </w:rPr>
              <w:t>10</w:t>
            </w:r>
            <w:r>
              <w:rPr>
                <w:noProof/>
                <w:webHidden/>
              </w:rPr>
              <w:fldChar w:fldCharType="end"/>
            </w:r>
          </w:hyperlink>
        </w:p>
        <w:p w14:paraId="2C6FB2B3" w14:textId="7BA3034A" w:rsidR="00B74315" w:rsidRDefault="00B74315">
          <w:pPr>
            <w:pStyle w:val="TOC2"/>
            <w:tabs>
              <w:tab w:val="left" w:pos="1728"/>
              <w:tab w:val="right" w:leader="dot" w:pos="9016"/>
            </w:tabs>
            <w:rPr>
              <w:rFonts w:eastAsiaTheme="minorEastAsia" w:cstheme="minorBidi"/>
              <w:noProof/>
              <w:sz w:val="22"/>
              <w:szCs w:val="22"/>
              <w:lang w:eastAsia="en-IN"/>
            </w:rPr>
          </w:pPr>
          <w:hyperlink w:anchor="_Toc172541082" w:history="1">
            <w:r w:rsidRPr="007376D7">
              <w:rPr>
                <w:rStyle w:val="Hyperlink"/>
                <w:noProof/>
              </w:rPr>
              <w:t>1.6.</w:t>
            </w:r>
            <w:r>
              <w:rPr>
                <w:rFonts w:eastAsiaTheme="minorEastAsia" w:cstheme="minorBidi"/>
                <w:noProof/>
                <w:sz w:val="22"/>
                <w:szCs w:val="22"/>
                <w:lang w:eastAsia="en-IN"/>
              </w:rPr>
              <w:tab/>
            </w:r>
            <w:r w:rsidRPr="007376D7">
              <w:rPr>
                <w:rStyle w:val="Hyperlink"/>
                <w:noProof/>
              </w:rPr>
              <w:t>Importing Web App</w:t>
            </w:r>
            <w:r>
              <w:rPr>
                <w:noProof/>
                <w:webHidden/>
              </w:rPr>
              <w:tab/>
            </w:r>
            <w:r>
              <w:rPr>
                <w:noProof/>
                <w:webHidden/>
              </w:rPr>
              <w:fldChar w:fldCharType="begin"/>
            </w:r>
            <w:r>
              <w:rPr>
                <w:noProof/>
                <w:webHidden/>
              </w:rPr>
              <w:instrText xml:space="preserve"> PAGEREF _Toc172541082 \h </w:instrText>
            </w:r>
            <w:r>
              <w:rPr>
                <w:noProof/>
                <w:webHidden/>
              </w:rPr>
            </w:r>
            <w:r>
              <w:rPr>
                <w:noProof/>
                <w:webHidden/>
              </w:rPr>
              <w:fldChar w:fldCharType="separate"/>
            </w:r>
            <w:r w:rsidR="0031645C">
              <w:rPr>
                <w:noProof/>
                <w:webHidden/>
              </w:rPr>
              <w:t>11</w:t>
            </w:r>
            <w:r>
              <w:rPr>
                <w:noProof/>
                <w:webHidden/>
              </w:rPr>
              <w:fldChar w:fldCharType="end"/>
            </w:r>
          </w:hyperlink>
        </w:p>
        <w:p w14:paraId="54273AB1" w14:textId="2CD3F1BE" w:rsidR="00B74315" w:rsidRDefault="00B74315">
          <w:pPr>
            <w:pStyle w:val="TOC2"/>
            <w:tabs>
              <w:tab w:val="left" w:pos="1728"/>
              <w:tab w:val="right" w:leader="dot" w:pos="9016"/>
            </w:tabs>
            <w:rPr>
              <w:rFonts w:eastAsiaTheme="minorEastAsia" w:cstheme="minorBidi"/>
              <w:noProof/>
              <w:sz w:val="22"/>
              <w:szCs w:val="22"/>
              <w:lang w:eastAsia="en-IN"/>
            </w:rPr>
          </w:pPr>
          <w:hyperlink w:anchor="_Toc172541083" w:history="1">
            <w:r w:rsidRPr="007376D7">
              <w:rPr>
                <w:rStyle w:val="Hyperlink"/>
                <w:noProof/>
              </w:rPr>
              <w:t>1.7.</w:t>
            </w:r>
            <w:r>
              <w:rPr>
                <w:rFonts w:eastAsiaTheme="minorEastAsia" w:cstheme="minorBidi"/>
                <w:noProof/>
                <w:sz w:val="22"/>
                <w:szCs w:val="22"/>
                <w:lang w:eastAsia="en-IN"/>
              </w:rPr>
              <w:tab/>
            </w:r>
            <w:r w:rsidRPr="007376D7">
              <w:rPr>
                <w:rStyle w:val="Hyperlink"/>
                <w:noProof/>
              </w:rPr>
              <w:t>Deleting Custom Activity</w:t>
            </w:r>
            <w:r>
              <w:rPr>
                <w:noProof/>
                <w:webHidden/>
              </w:rPr>
              <w:tab/>
            </w:r>
            <w:r>
              <w:rPr>
                <w:noProof/>
                <w:webHidden/>
              </w:rPr>
              <w:fldChar w:fldCharType="begin"/>
            </w:r>
            <w:r>
              <w:rPr>
                <w:noProof/>
                <w:webHidden/>
              </w:rPr>
              <w:instrText xml:space="preserve"> PAGEREF _Toc172541083 \h </w:instrText>
            </w:r>
            <w:r>
              <w:rPr>
                <w:noProof/>
                <w:webHidden/>
              </w:rPr>
            </w:r>
            <w:r>
              <w:rPr>
                <w:noProof/>
                <w:webHidden/>
              </w:rPr>
              <w:fldChar w:fldCharType="separate"/>
            </w:r>
            <w:r w:rsidR="0031645C">
              <w:rPr>
                <w:noProof/>
                <w:webHidden/>
              </w:rPr>
              <w:t>14</w:t>
            </w:r>
            <w:r>
              <w:rPr>
                <w:noProof/>
                <w:webHidden/>
              </w:rPr>
              <w:fldChar w:fldCharType="end"/>
            </w:r>
          </w:hyperlink>
        </w:p>
        <w:p w14:paraId="000384F3" w14:textId="16390CE2" w:rsidR="00B74315" w:rsidRDefault="00B74315">
          <w:pPr>
            <w:pStyle w:val="TOC1"/>
            <w:tabs>
              <w:tab w:val="right" w:leader="dot" w:pos="9016"/>
            </w:tabs>
            <w:rPr>
              <w:rFonts w:eastAsiaTheme="minorEastAsia" w:cstheme="minorBidi"/>
              <w:b w:val="0"/>
              <w:bCs w:val="0"/>
              <w:noProof/>
              <w:color w:val="auto"/>
              <w:sz w:val="22"/>
              <w:szCs w:val="22"/>
              <w:lang w:eastAsia="en-IN"/>
            </w:rPr>
          </w:pPr>
          <w:hyperlink w:anchor="_Toc172541084" w:history="1">
            <w:r w:rsidRPr="007376D7">
              <w:rPr>
                <w:rStyle w:val="Hyperlink"/>
                <w:noProof/>
              </w:rPr>
              <w:t>2.</w:t>
            </w:r>
            <w:r>
              <w:rPr>
                <w:rFonts w:eastAsiaTheme="minorEastAsia" w:cstheme="minorBidi"/>
                <w:b w:val="0"/>
                <w:bCs w:val="0"/>
                <w:noProof/>
                <w:color w:val="auto"/>
                <w:sz w:val="22"/>
                <w:szCs w:val="22"/>
                <w:lang w:eastAsia="en-IN"/>
              </w:rPr>
              <w:tab/>
            </w:r>
            <w:r w:rsidRPr="007376D7">
              <w:rPr>
                <w:rStyle w:val="Hyperlink"/>
                <w:noProof/>
              </w:rPr>
              <w:t>Custom Activities in Process Flows</w:t>
            </w:r>
            <w:r>
              <w:rPr>
                <w:noProof/>
                <w:webHidden/>
              </w:rPr>
              <w:tab/>
            </w:r>
            <w:r>
              <w:rPr>
                <w:noProof/>
                <w:webHidden/>
              </w:rPr>
              <w:fldChar w:fldCharType="begin"/>
            </w:r>
            <w:r>
              <w:rPr>
                <w:noProof/>
                <w:webHidden/>
              </w:rPr>
              <w:instrText xml:space="preserve"> PAGEREF _Toc172541084 \h </w:instrText>
            </w:r>
            <w:r>
              <w:rPr>
                <w:noProof/>
                <w:webHidden/>
              </w:rPr>
            </w:r>
            <w:r>
              <w:rPr>
                <w:noProof/>
                <w:webHidden/>
              </w:rPr>
              <w:fldChar w:fldCharType="separate"/>
            </w:r>
            <w:r w:rsidR="0031645C">
              <w:rPr>
                <w:noProof/>
                <w:webHidden/>
              </w:rPr>
              <w:t>17</w:t>
            </w:r>
            <w:r>
              <w:rPr>
                <w:noProof/>
                <w:webHidden/>
              </w:rPr>
              <w:fldChar w:fldCharType="end"/>
            </w:r>
          </w:hyperlink>
        </w:p>
        <w:p w14:paraId="2210204B" w14:textId="68E0FC72" w:rsidR="00B74315" w:rsidRDefault="00B74315">
          <w:pPr>
            <w:pStyle w:val="TOC2"/>
            <w:tabs>
              <w:tab w:val="left" w:pos="1728"/>
              <w:tab w:val="right" w:leader="dot" w:pos="9016"/>
            </w:tabs>
            <w:rPr>
              <w:rFonts w:eastAsiaTheme="minorEastAsia" w:cstheme="minorBidi"/>
              <w:noProof/>
              <w:sz w:val="22"/>
              <w:szCs w:val="22"/>
              <w:lang w:eastAsia="en-IN"/>
            </w:rPr>
          </w:pPr>
          <w:hyperlink w:anchor="_Toc172541085" w:history="1">
            <w:r w:rsidRPr="007376D7">
              <w:rPr>
                <w:rStyle w:val="Hyperlink"/>
                <w:noProof/>
              </w:rPr>
              <w:t>2.1.</w:t>
            </w:r>
            <w:r>
              <w:rPr>
                <w:rFonts w:eastAsiaTheme="minorEastAsia" w:cstheme="minorBidi"/>
                <w:noProof/>
                <w:sz w:val="22"/>
                <w:szCs w:val="22"/>
                <w:lang w:eastAsia="en-IN"/>
              </w:rPr>
              <w:tab/>
            </w:r>
            <w:r w:rsidRPr="007376D7">
              <w:rPr>
                <w:rStyle w:val="Hyperlink"/>
                <w:noProof/>
              </w:rPr>
              <w:t>Adding and Viewing Custom Activities</w:t>
            </w:r>
            <w:r>
              <w:rPr>
                <w:noProof/>
                <w:webHidden/>
              </w:rPr>
              <w:tab/>
            </w:r>
            <w:r>
              <w:rPr>
                <w:noProof/>
                <w:webHidden/>
              </w:rPr>
              <w:fldChar w:fldCharType="begin"/>
            </w:r>
            <w:r>
              <w:rPr>
                <w:noProof/>
                <w:webHidden/>
              </w:rPr>
              <w:instrText xml:space="preserve"> PAGEREF _Toc172541085 \h </w:instrText>
            </w:r>
            <w:r>
              <w:rPr>
                <w:noProof/>
                <w:webHidden/>
              </w:rPr>
            </w:r>
            <w:r>
              <w:rPr>
                <w:noProof/>
                <w:webHidden/>
              </w:rPr>
              <w:fldChar w:fldCharType="separate"/>
            </w:r>
            <w:r w:rsidR="0031645C">
              <w:rPr>
                <w:noProof/>
                <w:webHidden/>
              </w:rPr>
              <w:t>17</w:t>
            </w:r>
            <w:r>
              <w:rPr>
                <w:noProof/>
                <w:webHidden/>
              </w:rPr>
              <w:fldChar w:fldCharType="end"/>
            </w:r>
          </w:hyperlink>
        </w:p>
        <w:p w14:paraId="5FB391B2" w14:textId="5EF6C934" w:rsidR="00B74315" w:rsidRDefault="00B74315">
          <w:pPr>
            <w:pStyle w:val="TOC2"/>
            <w:tabs>
              <w:tab w:val="left" w:pos="1728"/>
              <w:tab w:val="right" w:leader="dot" w:pos="9016"/>
            </w:tabs>
            <w:rPr>
              <w:rFonts w:eastAsiaTheme="minorEastAsia" w:cstheme="minorBidi"/>
              <w:noProof/>
              <w:sz w:val="22"/>
              <w:szCs w:val="22"/>
              <w:lang w:eastAsia="en-IN"/>
            </w:rPr>
          </w:pPr>
          <w:hyperlink w:anchor="_Toc172541086" w:history="1">
            <w:r w:rsidRPr="007376D7">
              <w:rPr>
                <w:rStyle w:val="Hyperlink"/>
                <w:noProof/>
              </w:rPr>
              <w:t>2.2.</w:t>
            </w:r>
            <w:r>
              <w:rPr>
                <w:rFonts w:eastAsiaTheme="minorEastAsia" w:cstheme="minorBidi"/>
                <w:noProof/>
                <w:sz w:val="22"/>
                <w:szCs w:val="22"/>
                <w:lang w:eastAsia="en-IN"/>
              </w:rPr>
              <w:tab/>
            </w:r>
            <w:r w:rsidRPr="007376D7">
              <w:rPr>
                <w:rStyle w:val="Hyperlink"/>
                <w:noProof/>
              </w:rPr>
              <w:t>Custom Activity in Process Flow</w:t>
            </w:r>
            <w:r>
              <w:rPr>
                <w:noProof/>
                <w:webHidden/>
              </w:rPr>
              <w:tab/>
            </w:r>
            <w:r>
              <w:rPr>
                <w:noProof/>
                <w:webHidden/>
              </w:rPr>
              <w:fldChar w:fldCharType="begin"/>
            </w:r>
            <w:r>
              <w:rPr>
                <w:noProof/>
                <w:webHidden/>
              </w:rPr>
              <w:instrText xml:space="preserve"> PAGEREF _Toc172541086 \h </w:instrText>
            </w:r>
            <w:r>
              <w:rPr>
                <w:noProof/>
                <w:webHidden/>
              </w:rPr>
            </w:r>
            <w:r>
              <w:rPr>
                <w:noProof/>
                <w:webHidden/>
              </w:rPr>
              <w:fldChar w:fldCharType="separate"/>
            </w:r>
            <w:r w:rsidR="0031645C">
              <w:rPr>
                <w:noProof/>
                <w:webHidden/>
              </w:rPr>
              <w:t>17</w:t>
            </w:r>
            <w:r>
              <w:rPr>
                <w:noProof/>
                <w:webHidden/>
              </w:rPr>
              <w:fldChar w:fldCharType="end"/>
            </w:r>
          </w:hyperlink>
        </w:p>
        <w:p w14:paraId="06E94707" w14:textId="3DE97CEC" w:rsidR="00B74315" w:rsidRDefault="00B74315">
          <w:pPr>
            <w:pStyle w:val="TOC3"/>
            <w:tabs>
              <w:tab w:val="left" w:pos="1775"/>
            </w:tabs>
            <w:rPr>
              <w:rFonts w:eastAsiaTheme="minorEastAsia" w:cstheme="minorBidi"/>
              <w:iCs w:val="0"/>
              <w:noProof/>
              <w:sz w:val="22"/>
              <w:szCs w:val="22"/>
              <w:lang w:eastAsia="en-IN"/>
            </w:rPr>
          </w:pPr>
          <w:hyperlink w:anchor="_Toc172541087" w:history="1">
            <w:r w:rsidRPr="007376D7">
              <w:rPr>
                <w:rStyle w:val="Hyperlink"/>
                <w:noProof/>
              </w:rPr>
              <w:t>2.2.1.</w:t>
            </w:r>
            <w:r>
              <w:rPr>
                <w:rFonts w:eastAsiaTheme="minorEastAsia" w:cstheme="minorBidi"/>
                <w:iCs w:val="0"/>
                <w:noProof/>
                <w:sz w:val="22"/>
                <w:szCs w:val="22"/>
                <w:lang w:eastAsia="en-IN"/>
              </w:rPr>
              <w:tab/>
            </w:r>
            <w:r w:rsidRPr="007376D7">
              <w:rPr>
                <w:rStyle w:val="Hyperlink"/>
                <w:noProof/>
              </w:rPr>
              <w:t>Configuring Subflow Activity</w:t>
            </w:r>
            <w:r>
              <w:rPr>
                <w:noProof/>
                <w:webHidden/>
              </w:rPr>
              <w:tab/>
            </w:r>
            <w:r>
              <w:rPr>
                <w:noProof/>
                <w:webHidden/>
              </w:rPr>
              <w:fldChar w:fldCharType="begin"/>
            </w:r>
            <w:r>
              <w:rPr>
                <w:noProof/>
                <w:webHidden/>
              </w:rPr>
              <w:instrText xml:space="preserve"> PAGEREF _Toc172541087 \h </w:instrText>
            </w:r>
            <w:r>
              <w:rPr>
                <w:noProof/>
                <w:webHidden/>
              </w:rPr>
            </w:r>
            <w:r>
              <w:rPr>
                <w:noProof/>
                <w:webHidden/>
              </w:rPr>
              <w:fldChar w:fldCharType="separate"/>
            </w:r>
            <w:r w:rsidR="0031645C">
              <w:rPr>
                <w:noProof/>
                <w:webHidden/>
              </w:rPr>
              <w:t>18</w:t>
            </w:r>
            <w:r>
              <w:rPr>
                <w:noProof/>
                <w:webHidden/>
              </w:rPr>
              <w:fldChar w:fldCharType="end"/>
            </w:r>
          </w:hyperlink>
        </w:p>
        <w:p w14:paraId="3E567BCF" w14:textId="22C965EF" w:rsidR="00B74315" w:rsidRDefault="00B74315">
          <w:pPr>
            <w:pStyle w:val="TOC3"/>
            <w:tabs>
              <w:tab w:val="left" w:pos="1775"/>
            </w:tabs>
            <w:rPr>
              <w:rFonts w:eastAsiaTheme="minorEastAsia" w:cstheme="minorBidi"/>
              <w:iCs w:val="0"/>
              <w:noProof/>
              <w:sz w:val="22"/>
              <w:szCs w:val="22"/>
              <w:lang w:eastAsia="en-IN"/>
            </w:rPr>
          </w:pPr>
          <w:hyperlink w:anchor="_Toc172541088" w:history="1">
            <w:r w:rsidRPr="007376D7">
              <w:rPr>
                <w:rStyle w:val="Hyperlink"/>
                <w:noProof/>
              </w:rPr>
              <w:t>2.2.2.</w:t>
            </w:r>
            <w:r>
              <w:rPr>
                <w:rFonts w:eastAsiaTheme="minorEastAsia" w:cstheme="minorBidi"/>
                <w:iCs w:val="0"/>
                <w:noProof/>
                <w:sz w:val="22"/>
                <w:szCs w:val="22"/>
                <w:lang w:eastAsia="en-IN"/>
              </w:rPr>
              <w:tab/>
            </w:r>
            <w:r w:rsidRPr="007376D7">
              <w:rPr>
                <w:rStyle w:val="Hyperlink"/>
                <w:noProof/>
              </w:rPr>
              <w:t>Configuring Custom Activity</w:t>
            </w:r>
            <w:r>
              <w:rPr>
                <w:noProof/>
                <w:webHidden/>
              </w:rPr>
              <w:tab/>
            </w:r>
            <w:r>
              <w:rPr>
                <w:noProof/>
                <w:webHidden/>
              </w:rPr>
              <w:fldChar w:fldCharType="begin"/>
            </w:r>
            <w:r>
              <w:rPr>
                <w:noProof/>
                <w:webHidden/>
              </w:rPr>
              <w:instrText xml:space="preserve"> PAGEREF _Toc172541088 \h </w:instrText>
            </w:r>
            <w:r>
              <w:rPr>
                <w:noProof/>
                <w:webHidden/>
              </w:rPr>
            </w:r>
            <w:r>
              <w:rPr>
                <w:noProof/>
                <w:webHidden/>
              </w:rPr>
              <w:fldChar w:fldCharType="separate"/>
            </w:r>
            <w:r w:rsidR="0031645C">
              <w:rPr>
                <w:noProof/>
                <w:webHidden/>
              </w:rPr>
              <w:t>20</w:t>
            </w:r>
            <w:r>
              <w:rPr>
                <w:noProof/>
                <w:webHidden/>
              </w:rPr>
              <w:fldChar w:fldCharType="end"/>
            </w:r>
          </w:hyperlink>
        </w:p>
        <w:p w14:paraId="16D88ABF" w14:textId="0AD37335" w:rsidR="00B74315" w:rsidRDefault="00B74315">
          <w:pPr>
            <w:pStyle w:val="TOC2"/>
            <w:tabs>
              <w:tab w:val="left" w:pos="1728"/>
              <w:tab w:val="right" w:leader="dot" w:pos="9016"/>
            </w:tabs>
            <w:rPr>
              <w:rFonts w:eastAsiaTheme="minorEastAsia" w:cstheme="minorBidi"/>
              <w:noProof/>
              <w:sz w:val="22"/>
              <w:szCs w:val="22"/>
              <w:lang w:eastAsia="en-IN"/>
            </w:rPr>
          </w:pPr>
          <w:hyperlink w:anchor="_Toc172541089" w:history="1">
            <w:r w:rsidRPr="007376D7">
              <w:rPr>
                <w:rStyle w:val="Hyperlink"/>
                <w:noProof/>
              </w:rPr>
              <w:t>2.3.</w:t>
            </w:r>
            <w:r>
              <w:rPr>
                <w:rFonts w:eastAsiaTheme="minorEastAsia" w:cstheme="minorBidi"/>
                <w:noProof/>
                <w:sz w:val="22"/>
                <w:szCs w:val="22"/>
                <w:lang w:eastAsia="en-IN"/>
              </w:rPr>
              <w:tab/>
            </w:r>
            <w:r w:rsidRPr="007376D7">
              <w:rPr>
                <w:rStyle w:val="Hyperlink"/>
                <w:noProof/>
              </w:rPr>
              <w:t>Connector-Based Custom Activities</w:t>
            </w:r>
            <w:r>
              <w:rPr>
                <w:noProof/>
                <w:webHidden/>
              </w:rPr>
              <w:tab/>
            </w:r>
            <w:r>
              <w:rPr>
                <w:noProof/>
                <w:webHidden/>
              </w:rPr>
              <w:fldChar w:fldCharType="begin"/>
            </w:r>
            <w:r>
              <w:rPr>
                <w:noProof/>
                <w:webHidden/>
              </w:rPr>
              <w:instrText xml:space="preserve"> PAGEREF _Toc172541089 \h </w:instrText>
            </w:r>
            <w:r>
              <w:rPr>
                <w:noProof/>
                <w:webHidden/>
              </w:rPr>
            </w:r>
            <w:r>
              <w:rPr>
                <w:noProof/>
                <w:webHidden/>
              </w:rPr>
              <w:fldChar w:fldCharType="separate"/>
            </w:r>
            <w:r w:rsidR="0031645C">
              <w:rPr>
                <w:noProof/>
                <w:webHidden/>
              </w:rPr>
              <w:t>20</w:t>
            </w:r>
            <w:r>
              <w:rPr>
                <w:noProof/>
                <w:webHidden/>
              </w:rPr>
              <w:fldChar w:fldCharType="end"/>
            </w:r>
          </w:hyperlink>
        </w:p>
        <w:p w14:paraId="0C4F6D00" w14:textId="6BC44CE7" w:rsidR="00B74315" w:rsidRDefault="00B74315">
          <w:pPr>
            <w:pStyle w:val="TOC1"/>
            <w:tabs>
              <w:tab w:val="right" w:leader="dot" w:pos="9016"/>
            </w:tabs>
            <w:rPr>
              <w:rFonts w:eastAsiaTheme="minorEastAsia" w:cstheme="minorBidi"/>
              <w:b w:val="0"/>
              <w:bCs w:val="0"/>
              <w:noProof/>
              <w:color w:val="auto"/>
              <w:sz w:val="22"/>
              <w:szCs w:val="22"/>
              <w:lang w:eastAsia="en-IN"/>
            </w:rPr>
          </w:pPr>
          <w:hyperlink w:anchor="_Toc172541090" w:history="1">
            <w:r w:rsidRPr="007376D7">
              <w:rPr>
                <w:rStyle w:val="Hyperlink"/>
                <w:noProof/>
              </w:rPr>
              <w:t>3.</w:t>
            </w:r>
            <w:r>
              <w:rPr>
                <w:rFonts w:eastAsiaTheme="minorEastAsia" w:cstheme="minorBidi"/>
                <w:b w:val="0"/>
                <w:bCs w:val="0"/>
                <w:noProof/>
                <w:color w:val="auto"/>
                <w:sz w:val="22"/>
                <w:szCs w:val="22"/>
                <w:lang w:eastAsia="en-IN"/>
              </w:rPr>
              <w:tab/>
            </w:r>
            <w:r w:rsidRPr="007376D7">
              <w:rPr>
                <w:rStyle w:val="Hyperlink"/>
                <w:noProof/>
              </w:rPr>
              <w:t>Appendix</w:t>
            </w:r>
            <w:r>
              <w:rPr>
                <w:noProof/>
                <w:webHidden/>
              </w:rPr>
              <w:tab/>
            </w:r>
            <w:r>
              <w:rPr>
                <w:noProof/>
                <w:webHidden/>
              </w:rPr>
              <w:fldChar w:fldCharType="begin"/>
            </w:r>
            <w:r>
              <w:rPr>
                <w:noProof/>
                <w:webHidden/>
              </w:rPr>
              <w:instrText xml:space="preserve"> PAGEREF _Toc172541090 \h </w:instrText>
            </w:r>
            <w:r>
              <w:rPr>
                <w:noProof/>
                <w:webHidden/>
              </w:rPr>
            </w:r>
            <w:r>
              <w:rPr>
                <w:noProof/>
                <w:webHidden/>
              </w:rPr>
              <w:fldChar w:fldCharType="separate"/>
            </w:r>
            <w:r w:rsidR="0031645C">
              <w:rPr>
                <w:noProof/>
                <w:webHidden/>
              </w:rPr>
              <w:t>23</w:t>
            </w:r>
            <w:r>
              <w:rPr>
                <w:noProof/>
                <w:webHidden/>
              </w:rPr>
              <w:fldChar w:fldCharType="end"/>
            </w:r>
          </w:hyperlink>
        </w:p>
        <w:p w14:paraId="5E154189" w14:textId="49ABCD68" w:rsidR="00B74315" w:rsidRDefault="00B74315">
          <w:pPr>
            <w:pStyle w:val="TOC2"/>
            <w:tabs>
              <w:tab w:val="left" w:pos="1728"/>
              <w:tab w:val="right" w:leader="dot" w:pos="9016"/>
            </w:tabs>
            <w:rPr>
              <w:rFonts w:eastAsiaTheme="minorEastAsia" w:cstheme="minorBidi"/>
              <w:noProof/>
              <w:sz w:val="22"/>
              <w:szCs w:val="22"/>
              <w:lang w:eastAsia="en-IN"/>
            </w:rPr>
          </w:pPr>
          <w:hyperlink w:anchor="_Toc172541091" w:history="1">
            <w:r w:rsidRPr="007376D7">
              <w:rPr>
                <w:rStyle w:val="Hyperlink"/>
                <w:noProof/>
              </w:rPr>
              <w:t>3.1.</w:t>
            </w:r>
            <w:r>
              <w:rPr>
                <w:rFonts w:eastAsiaTheme="minorEastAsia" w:cstheme="minorBidi"/>
                <w:noProof/>
                <w:sz w:val="22"/>
                <w:szCs w:val="22"/>
                <w:lang w:eastAsia="en-IN"/>
              </w:rPr>
              <w:tab/>
            </w:r>
            <w:r w:rsidRPr="007376D7">
              <w:rPr>
                <w:rStyle w:val="Hyperlink"/>
                <w:noProof/>
              </w:rPr>
              <w:t>JSON Code Details</w:t>
            </w:r>
            <w:r>
              <w:rPr>
                <w:noProof/>
                <w:webHidden/>
              </w:rPr>
              <w:tab/>
            </w:r>
            <w:r>
              <w:rPr>
                <w:noProof/>
                <w:webHidden/>
              </w:rPr>
              <w:fldChar w:fldCharType="begin"/>
            </w:r>
            <w:r>
              <w:rPr>
                <w:noProof/>
                <w:webHidden/>
              </w:rPr>
              <w:instrText xml:space="preserve"> PAGEREF _Toc172541091 \h </w:instrText>
            </w:r>
            <w:r>
              <w:rPr>
                <w:noProof/>
                <w:webHidden/>
              </w:rPr>
            </w:r>
            <w:r>
              <w:rPr>
                <w:noProof/>
                <w:webHidden/>
              </w:rPr>
              <w:fldChar w:fldCharType="separate"/>
            </w:r>
            <w:r w:rsidR="0031645C">
              <w:rPr>
                <w:noProof/>
                <w:webHidden/>
              </w:rPr>
              <w:t>23</w:t>
            </w:r>
            <w:r>
              <w:rPr>
                <w:noProof/>
                <w:webHidden/>
              </w:rPr>
              <w:fldChar w:fldCharType="end"/>
            </w:r>
          </w:hyperlink>
        </w:p>
        <w:p w14:paraId="708008DF" w14:textId="4D2A5934" w:rsidR="00B74315" w:rsidRDefault="00B74315">
          <w:pPr>
            <w:pStyle w:val="TOC3"/>
            <w:tabs>
              <w:tab w:val="left" w:pos="1775"/>
            </w:tabs>
            <w:rPr>
              <w:rFonts w:eastAsiaTheme="minorEastAsia" w:cstheme="minorBidi"/>
              <w:iCs w:val="0"/>
              <w:noProof/>
              <w:sz w:val="22"/>
              <w:szCs w:val="22"/>
              <w:lang w:eastAsia="en-IN"/>
            </w:rPr>
          </w:pPr>
          <w:hyperlink w:anchor="_Toc172541092" w:history="1">
            <w:r w:rsidRPr="007376D7">
              <w:rPr>
                <w:rStyle w:val="Hyperlink"/>
                <w:noProof/>
              </w:rPr>
              <w:t>3.1.1.</w:t>
            </w:r>
            <w:r>
              <w:rPr>
                <w:rFonts w:eastAsiaTheme="minorEastAsia" w:cstheme="minorBidi"/>
                <w:iCs w:val="0"/>
                <w:noProof/>
                <w:sz w:val="22"/>
                <w:szCs w:val="22"/>
                <w:lang w:eastAsia="en-IN"/>
              </w:rPr>
              <w:tab/>
            </w:r>
            <w:r w:rsidRPr="007376D7">
              <w:rPr>
                <w:rStyle w:val="Hyperlink"/>
                <w:noProof/>
              </w:rPr>
              <w:t>JSON Code Content</w:t>
            </w:r>
            <w:r>
              <w:rPr>
                <w:noProof/>
                <w:webHidden/>
              </w:rPr>
              <w:tab/>
            </w:r>
            <w:r>
              <w:rPr>
                <w:noProof/>
                <w:webHidden/>
              </w:rPr>
              <w:fldChar w:fldCharType="begin"/>
            </w:r>
            <w:r>
              <w:rPr>
                <w:noProof/>
                <w:webHidden/>
              </w:rPr>
              <w:instrText xml:space="preserve"> PAGEREF _Toc172541092 \h </w:instrText>
            </w:r>
            <w:r>
              <w:rPr>
                <w:noProof/>
                <w:webHidden/>
              </w:rPr>
            </w:r>
            <w:r>
              <w:rPr>
                <w:noProof/>
                <w:webHidden/>
              </w:rPr>
              <w:fldChar w:fldCharType="separate"/>
            </w:r>
            <w:r w:rsidR="0031645C">
              <w:rPr>
                <w:noProof/>
                <w:webHidden/>
              </w:rPr>
              <w:t>23</w:t>
            </w:r>
            <w:r>
              <w:rPr>
                <w:noProof/>
                <w:webHidden/>
              </w:rPr>
              <w:fldChar w:fldCharType="end"/>
            </w:r>
          </w:hyperlink>
        </w:p>
        <w:p w14:paraId="7AE1469F" w14:textId="41997C41" w:rsidR="00B74315" w:rsidRDefault="00B74315">
          <w:pPr>
            <w:pStyle w:val="TOC3"/>
            <w:tabs>
              <w:tab w:val="left" w:pos="1775"/>
            </w:tabs>
            <w:rPr>
              <w:rFonts w:eastAsiaTheme="minorEastAsia" w:cstheme="minorBidi"/>
              <w:iCs w:val="0"/>
              <w:noProof/>
              <w:sz w:val="22"/>
              <w:szCs w:val="22"/>
              <w:lang w:eastAsia="en-IN"/>
            </w:rPr>
          </w:pPr>
          <w:hyperlink w:anchor="_Toc172541093" w:history="1">
            <w:r w:rsidRPr="007376D7">
              <w:rPr>
                <w:rStyle w:val="Hyperlink"/>
                <w:noProof/>
              </w:rPr>
              <w:t>3.1.2.</w:t>
            </w:r>
            <w:r>
              <w:rPr>
                <w:rFonts w:eastAsiaTheme="minorEastAsia" w:cstheme="minorBidi"/>
                <w:iCs w:val="0"/>
                <w:noProof/>
                <w:sz w:val="22"/>
                <w:szCs w:val="22"/>
                <w:lang w:eastAsia="en-IN"/>
              </w:rPr>
              <w:tab/>
            </w:r>
            <w:r w:rsidRPr="007376D7">
              <w:rPr>
                <w:rStyle w:val="Hyperlink"/>
                <w:noProof/>
              </w:rPr>
              <w:t>JSON Code Example</w:t>
            </w:r>
            <w:r>
              <w:rPr>
                <w:noProof/>
                <w:webHidden/>
              </w:rPr>
              <w:tab/>
            </w:r>
            <w:r>
              <w:rPr>
                <w:noProof/>
                <w:webHidden/>
              </w:rPr>
              <w:fldChar w:fldCharType="begin"/>
            </w:r>
            <w:r>
              <w:rPr>
                <w:noProof/>
                <w:webHidden/>
              </w:rPr>
              <w:instrText xml:space="preserve"> PAGEREF _Toc172541093 \h </w:instrText>
            </w:r>
            <w:r>
              <w:rPr>
                <w:noProof/>
                <w:webHidden/>
              </w:rPr>
            </w:r>
            <w:r>
              <w:rPr>
                <w:noProof/>
                <w:webHidden/>
              </w:rPr>
              <w:fldChar w:fldCharType="separate"/>
            </w:r>
            <w:r w:rsidR="0031645C">
              <w:rPr>
                <w:noProof/>
                <w:webHidden/>
              </w:rPr>
              <w:t>27</w:t>
            </w:r>
            <w:r>
              <w:rPr>
                <w:noProof/>
                <w:webHidden/>
              </w:rPr>
              <w:fldChar w:fldCharType="end"/>
            </w:r>
          </w:hyperlink>
        </w:p>
        <w:p w14:paraId="2F5F4C75" w14:textId="22BA2B97" w:rsidR="00B74315" w:rsidRDefault="00B74315">
          <w:pPr>
            <w:pStyle w:val="TOC2"/>
            <w:tabs>
              <w:tab w:val="left" w:pos="1728"/>
              <w:tab w:val="right" w:leader="dot" w:pos="9016"/>
            </w:tabs>
            <w:rPr>
              <w:rFonts w:eastAsiaTheme="minorEastAsia" w:cstheme="minorBidi"/>
              <w:noProof/>
              <w:sz w:val="22"/>
              <w:szCs w:val="22"/>
              <w:lang w:eastAsia="en-IN"/>
            </w:rPr>
          </w:pPr>
          <w:hyperlink w:anchor="_Toc172541094" w:history="1">
            <w:r w:rsidRPr="007376D7">
              <w:rPr>
                <w:rStyle w:val="Hyperlink"/>
                <w:noProof/>
              </w:rPr>
              <w:t>3.2.</w:t>
            </w:r>
            <w:r>
              <w:rPr>
                <w:rFonts w:eastAsiaTheme="minorEastAsia" w:cstheme="minorBidi"/>
                <w:noProof/>
                <w:sz w:val="22"/>
                <w:szCs w:val="22"/>
                <w:lang w:eastAsia="en-IN"/>
              </w:rPr>
              <w:tab/>
            </w:r>
            <w:r w:rsidRPr="007376D7">
              <w:rPr>
                <w:rStyle w:val="Hyperlink"/>
                <w:noProof/>
              </w:rPr>
              <w:t>JavaScript Code Details</w:t>
            </w:r>
            <w:r>
              <w:rPr>
                <w:noProof/>
                <w:webHidden/>
              </w:rPr>
              <w:tab/>
            </w:r>
            <w:r>
              <w:rPr>
                <w:noProof/>
                <w:webHidden/>
              </w:rPr>
              <w:fldChar w:fldCharType="begin"/>
            </w:r>
            <w:r>
              <w:rPr>
                <w:noProof/>
                <w:webHidden/>
              </w:rPr>
              <w:instrText xml:space="preserve"> PAGEREF _Toc172541094 \h </w:instrText>
            </w:r>
            <w:r>
              <w:rPr>
                <w:noProof/>
                <w:webHidden/>
              </w:rPr>
            </w:r>
            <w:r>
              <w:rPr>
                <w:noProof/>
                <w:webHidden/>
              </w:rPr>
              <w:fldChar w:fldCharType="separate"/>
            </w:r>
            <w:r w:rsidR="0031645C">
              <w:rPr>
                <w:noProof/>
                <w:webHidden/>
              </w:rPr>
              <w:t>30</w:t>
            </w:r>
            <w:r>
              <w:rPr>
                <w:noProof/>
                <w:webHidden/>
              </w:rPr>
              <w:fldChar w:fldCharType="end"/>
            </w:r>
          </w:hyperlink>
        </w:p>
        <w:p w14:paraId="7604E05E" w14:textId="03F52BA7" w:rsidR="00B74315" w:rsidRDefault="00B74315">
          <w:pPr>
            <w:pStyle w:val="TOC3"/>
            <w:tabs>
              <w:tab w:val="left" w:pos="1775"/>
            </w:tabs>
            <w:rPr>
              <w:rFonts w:eastAsiaTheme="minorEastAsia" w:cstheme="minorBidi"/>
              <w:iCs w:val="0"/>
              <w:noProof/>
              <w:sz w:val="22"/>
              <w:szCs w:val="22"/>
              <w:lang w:eastAsia="en-IN"/>
            </w:rPr>
          </w:pPr>
          <w:hyperlink w:anchor="_Toc172541095" w:history="1">
            <w:r w:rsidRPr="007376D7">
              <w:rPr>
                <w:rStyle w:val="Hyperlink"/>
                <w:noProof/>
              </w:rPr>
              <w:t>3.2.1.</w:t>
            </w:r>
            <w:r>
              <w:rPr>
                <w:rFonts w:eastAsiaTheme="minorEastAsia" w:cstheme="minorBidi"/>
                <w:iCs w:val="0"/>
                <w:noProof/>
                <w:sz w:val="22"/>
                <w:szCs w:val="22"/>
                <w:lang w:eastAsia="en-IN"/>
              </w:rPr>
              <w:tab/>
            </w:r>
            <w:r w:rsidRPr="007376D7">
              <w:rPr>
                <w:rStyle w:val="Hyperlink"/>
                <w:noProof/>
              </w:rPr>
              <w:t>Control Widget JavaScript File</w:t>
            </w:r>
            <w:r>
              <w:rPr>
                <w:noProof/>
                <w:webHidden/>
              </w:rPr>
              <w:tab/>
            </w:r>
            <w:r>
              <w:rPr>
                <w:noProof/>
                <w:webHidden/>
              </w:rPr>
              <w:fldChar w:fldCharType="begin"/>
            </w:r>
            <w:r>
              <w:rPr>
                <w:noProof/>
                <w:webHidden/>
              </w:rPr>
              <w:instrText xml:space="preserve"> PAGEREF _Toc172541095 \h </w:instrText>
            </w:r>
            <w:r>
              <w:rPr>
                <w:noProof/>
                <w:webHidden/>
              </w:rPr>
            </w:r>
            <w:r>
              <w:rPr>
                <w:noProof/>
                <w:webHidden/>
              </w:rPr>
              <w:fldChar w:fldCharType="separate"/>
            </w:r>
            <w:r w:rsidR="0031645C">
              <w:rPr>
                <w:noProof/>
                <w:webHidden/>
              </w:rPr>
              <w:t>30</w:t>
            </w:r>
            <w:r>
              <w:rPr>
                <w:noProof/>
                <w:webHidden/>
              </w:rPr>
              <w:fldChar w:fldCharType="end"/>
            </w:r>
          </w:hyperlink>
        </w:p>
        <w:p w14:paraId="34207B5F" w14:textId="43AEE5F5" w:rsidR="00B74315" w:rsidRDefault="00B74315">
          <w:pPr>
            <w:pStyle w:val="TOC3"/>
            <w:tabs>
              <w:tab w:val="left" w:pos="1775"/>
            </w:tabs>
            <w:rPr>
              <w:rFonts w:eastAsiaTheme="minorEastAsia" w:cstheme="minorBidi"/>
              <w:iCs w:val="0"/>
              <w:noProof/>
              <w:sz w:val="22"/>
              <w:szCs w:val="22"/>
              <w:lang w:eastAsia="en-IN"/>
            </w:rPr>
          </w:pPr>
          <w:hyperlink w:anchor="_Toc172541096" w:history="1">
            <w:r w:rsidRPr="007376D7">
              <w:rPr>
                <w:rStyle w:val="Hyperlink"/>
                <w:noProof/>
              </w:rPr>
              <w:t>3.2.2.</w:t>
            </w:r>
            <w:r>
              <w:rPr>
                <w:rFonts w:eastAsiaTheme="minorEastAsia" w:cstheme="minorBidi"/>
                <w:iCs w:val="0"/>
                <w:noProof/>
                <w:sz w:val="22"/>
                <w:szCs w:val="22"/>
                <w:lang w:eastAsia="en-IN"/>
              </w:rPr>
              <w:tab/>
            </w:r>
            <w:r w:rsidRPr="007376D7">
              <w:rPr>
                <w:rStyle w:val="Hyperlink"/>
                <w:noProof/>
              </w:rPr>
              <w:t>Javascript Code Example</w:t>
            </w:r>
            <w:r>
              <w:rPr>
                <w:noProof/>
                <w:webHidden/>
              </w:rPr>
              <w:tab/>
            </w:r>
            <w:r>
              <w:rPr>
                <w:noProof/>
                <w:webHidden/>
              </w:rPr>
              <w:fldChar w:fldCharType="begin"/>
            </w:r>
            <w:r>
              <w:rPr>
                <w:noProof/>
                <w:webHidden/>
              </w:rPr>
              <w:instrText xml:space="preserve"> PAGEREF _Toc172541096 \h </w:instrText>
            </w:r>
            <w:r>
              <w:rPr>
                <w:noProof/>
                <w:webHidden/>
              </w:rPr>
            </w:r>
            <w:r>
              <w:rPr>
                <w:noProof/>
                <w:webHidden/>
              </w:rPr>
              <w:fldChar w:fldCharType="separate"/>
            </w:r>
            <w:r w:rsidR="0031645C">
              <w:rPr>
                <w:noProof/>
                <w:webHidden/>
              </w:rPr>
              <w:t>31</w:t>
            </w:r>
            <w:r>
              <w:rPr>
                <w:noProof/>
                <w:webHidden/>
              </w:rPr>
              <w:fldChar w:fldCharType="end"/>
            </w:r>
          </w:hyperlink>
        </w:p>
        <w:p w14:paraId="5D29C3DA" w14:textId="75505461" w:rsidR="00B74315" w:rsidRDefault="00B74315">
          <w:pPr>
            <w:pStyle w:val="TOC2"/>
            <w:tabs>
              <w:tab w:val="left" w:pos="1728"/>
              <w:tab w:val="right" w:leader="dot" w:pos="9016"/>
            </w:tabs>
            <w:rPr>
              <w:rFonts w:eastAsiaTheme="minorEastAsia" w:cstheme="minorBidi"/>
              <w:noProof/>
              <w:sz w:val="22"/>
              <w:szCs w:val="22"/>
              <w:lang w:eastAsia="en-IN"/>
            </w:rPr>
          </w:pPr>
          <w:hyperlink w:anchor="_Toc172541097" w:history="1">
            <w:r w:rsidRPr="007376D7">
              <w:rPr>
                <w:rStyle w:val="Hyperlink"/>
                <w:noProof/>
              </w:rPr>
              <w:t>3.3.</w:t>
            </w:r>
            <w:r>
              <w:rPr>
                <w:rFonts w:eastAsiaTheme="minorEastAsia" w:cstheme="minorBidi"/>
                <w:noProof/>
                <w:sz w:val="22"/>
                <w:szCs w:val="22"/>
                <w:lang w:eastAsia="en-IN"/>
              </w:rPr>
              <w:tab/>
            </w:r>
            <w:r w:rsidRPr="007376D7">
              <w:rPr>
                <w:rStyle w:val="Hyperlink"/>
                <w:noProof/>
              </w:rPr>
              <w:t>JAVA Code Details</w:t>
            </w:r>
            <w:r>
              <w:rPr>
                <w:noProof/>
                <w:webHidden/>
              </w:rPr>
              <w:tab/>
            </w:r>
            <w:r>
              <w:rPr>
                <w:noProof/>
                <w:webHidden/>
              </w:rPr>
              <w:fldChar w:fldCharType="begin"/>
            </w:r>
            <w:r>
              <w:rPr>
                <w:noProof/>
                <w:webHidden/>
              </w:rPr>
              <w:instrText xml:space="preserve"> PAGEREF _Toc172541097 \h </w:instrText>
            </w:r>
            <w:r>
              <w:rPr>
                <w:noProof/>
                <w:webHidden/>
              </w:rPr>
            </w:r>
            <w:r>
              <w:rPr>
                <w:noProof/>
                <w:webHidden/>
              </w:rPr>
              <w:fldChar w:fldCharType="separate"/>
            </w:r>
            <w:r w:rsidR="0031645C">
              <w:rPr>
                <w:noProof/>
                <w:webHidden/>
              </w:rPr>
              <w:t>49</w:t>
            </w:r>
            <w:r>
              <w:rPr>
                <w:noProof/>
                <w:webHidden/>
              </w:rPr>
              <w:fldChar w:fldCharType="end"/>
            </w:r>
          </w:hyperlink>
        </w:p>
        <w:p w14:paraId="264B61F5" w14:textId="2090398B" w:rsidR="00B74315" w:rsidRDefault="00B74315">
          <w:pPr>
            <w:pStyle w:val="TOC3"/>
            <w:tabs>
              <w:tab w:val="left" w:pos="1775"/>
            </w:tabs>
            <w:rPr>
              <w:rFonts w:eastAsiaTheme="minorEastAsia" w:cstheme="minorBidi"/>
              <w:iCs w:val="0"/>
              <w:noProof/>
              <w:sz w:val="22"/>
              <w:szCs w:val="22"/>
              <w:lang w:eastAsia="en-IN"/>
            </w:rPr>
          </w:pPr>
          <w:hyperlink w:anchor="_Toc172541098" w:history="1">
            <w:r w:rsidRPr="007376D7">
              <w:rPr>
                <w:rStyle w:val="Hyperlink"/>
                <w:noProof/>
              </w:rPr>
              <w:t>3.3.1.</w:t>
            </w:r>
            <w:r>
              <w:rPr>
                <w:rFonts w:eastAsiaTheme="minorEastAsia" w:cstheme="minorBidi"/>
                <w:iCs w:val="0"/>
                <w:noProof/>
                <w:sz w:val="22"/>
                <w:szCs w:val="22"/>
                <w:lang w:eastAsia="en-IN"/>
              </w:rPr>
              <w:tab/>
            </w:r>
            <w:r w:rsidRPr="007376D7">
              <w:rPr>
                <w:rStyle w:val="Hyperlink"/>
                <w:noProof/>
              </w:rPr>
              <w:t>Installation of Platform JAR Dependencies</w:t>
            </w:r>
            <w:r>
              <w:rPr>
                <w:noProof/>
                <w:webHidden/>
              </w:rPr>
              <w:tab/>
            </w:r>
            <w:r>
              <w:rPr>
                <w:noProof/>
                <w:webHidden/>
              </w:rPr>
              <w:fldChar w:fldCharType="begin"/>
            </w:r>
            <w:r>
              <w:rPr>
                <w:noProof/>
                <w:webHidden/>
              </w:rPr>
              <w:instrText xml:space="preserve"> PAGEREF _Toc172541098 \h </w:instrText>
            </w:r>
            <w:r>
              <w:rPr>
                <w:noProof/>
                <w:webHidden/>
              </w:rPr>
            </w:r>
            <w:r>
              <w:rPr>
                <w:noProof/>
                <w:webHidden/>
              </w:rPr>
              <w:fldChar w:fldCharType="separate"/>
            </w:r>
            <w:r w:rsidR="0031645C">
              <w:rPr>
                <w:noProof/>
                <w:webHidden/>
              </w:rPr>
              <w:t>49</w:t>
            </w:r>
            <w:r>
              <w:rPr>
                <w:noProof/>
                <w:webHidden/>
              </w:rPr>
              <w:fldChar w:fldCharType="end"/>
            </w:r>
          </w:hyperlink>
        </w:p>
        <w:p w14:paraId="34F9ACBA" w14:textId="0279D11C" w:rsidR="00B74315" w:rsidRDefault="00B74315">
          <w:pPr>
            <w:pStyle w:val="TOC3"/>
            <w:tabs>
              <w:tab w:val="left" w:pos="1775"/>
            </w:tabs>
            <w:rPr>
              <w:rFonts w:eastAsiaTheme="minorEastAsia" w:cstheme="minorBidi"/>
              <w:iCs w:val="0"/>
              <w:noProof/>
              <w:sz w:val="22"/>
              <w:szCs w:val="22"/>
              <w:lang w:eastAsia="en-IN"/>
            </w:rPr>
          </w:pPr>
          <w:hyperlink w:anchor="_Toc172541099" w:history="1">
            <w:r w:rsidRPr="007376D7">
              <w:rPr>
                <w:rStyle w:val="Hyperlink"/>
                <w:noProof/>
              </w:rPr>
              <w:t>3.3.2.</w:t>
            </w:r>
            <w:r>
              <w:rPr>
                <w:rFonts w:eastAsiaTheme="minorEastAsia" w:cstheme="minorBidi"/>
                <w:iCs w:val="0"/>
                <w:noProof/>
                <w:sz w:val="22"/>
                <w:szCs w:val="22"/>
                <w:lang w:eastAsia="en-IN"/>
              </w:rPr>
              <w:tab/>
            </w:r>
            <w:r w:rsidRPr="007376D7">
              <w:rPr>
                <w:rStyle w:val="Hyperlink"/>
                <w:noProof/>
              </w:rPr>
              <w:t>Supporting Files for Custom Activity</w:t>
            </w:r>
            <w:r>
              <w:rPr>
                <w:noProof/>
                <w:webHidden/>
              </w:rPr>
              <w:tab/>
            </w:r>
            <w:r>
              <w:rPr>
                <w:noProof/>
                <w:webHidden/>
              </w:rPr>
              <w:fldChar w:fldCharType="begin"/>
            </w:r>
            <w:r>
              <w:rPr>
                <w:noProof/>
                <w:webHidden/>
              </w:rPr>
              <w:instrText xml:space="preserve"> PAGEREF _Toc172541099 \h </w:instrText>
            </w:r>
            <w:r>
              <w:rPr>
                <w:noProof/>
                <w:webHidden/>
              </w:rPr>
            </w:r>
            <w:r>
              <w:rPr>
                <w:noProof/>
                <w:webHidden/>
              </w:rPr>
              <w:fldChar w:fldCharType="separate"/>
            </w:r>
            <w:r w:rsidR="0031645C">
              <w:rPr>
                <w:noProof/>
                <w:webHidden/>
              </w:rPr>
              <w:t>50</w:t>
            </w:r>
            <w:r>
              <w:rPr>
                <w:noProof/>
                <w:webHidden/>
              </w:rPr>
              <w:fldChar w:fldCharType="end"/>
            </w:r>
          </w:hyperlink>
        </w:p>
        <w:p w14:paraId="6964224D" w14:textId="3F1CBFCD" w:rsidR="00B74315" w:rsidRDefault="00B74315">
          <w:pPr>
            <w:pStyle w:val="TOC3"/>
            <w:tabs>
              <w:tab w:val="left" w:pos="1775"/>
            </w:tabs>
            <w:rPr>
              <w:rFonts w:eastAsiaTheme="minorEastAsia" w:cstheme="minorBidi"/>
              <w:iCs w:val="0"/>
              <w:noProof/>
              <w:sz w:val="22"/>
              <w:szCs w:val="22"/>
              <w:lang w:eastAsia="en-IN"/>
            </w:rPr>
          </w:pPr>
          <w:hyperlink w:anchor="_Toc172541100" w:history="1">
            <w:r w:rsidRPr="007376D7">
              <w:rPr>
                <w:rStyle w:val="Hyperlink"/>
                <w:noProof/>
              </w:rPr>
              <w:t>3.3.3.</w:t>
            </w:r>
            <w:r>
              <w:rPr>
                <w:rFonts w:eastAsiaTheme="minorEastAsia" w:cstheme="minorBidi"/>
                <w:iCs w:val="0"/>
                <w:noProof/>
                <w:sz w:val="22"/>
                <w:szCs w:val="22"/>
                <w:lang w:eastAsia="en-IN"/>
              </w:rPr>
              <w:tab/>
            </w:r>
            <w:r w:rsidRPr="007376D7">
              <w:rPr>
                <w:rStyle w:val="Hyperlink"/>
                <w:noProof/>
              </w:rPr>
              <w:t>Node JAR Details</w:t>
            </w:r>
            <w:r>
              <w:rPr>
                <w:noProof/>
                <w:webHidden/>
              </w:rPr>
              <w:tab/>
            </w:r>
            <w:r>
              <w:rPr>
                <w:noProof/>
                <w:webHidden/>
              </w:rPr>
              <w:fldChar w:fldCharType="begin"/>
            </w:r>
            <w:r>
              <w:rPr>
                <w:noProof/>
                <w:webHidden/>
              </w:rPr>
              <w:instrText xml:space="preserve"> PAGEREF _Toc172541100 \h </w:instrText>
            </w:r>
            <w:r>
              <w:rPr>
                <w:noProof/>
                <w:webHidden/>
              </w:rPr>
            </w:r>
            <w:r>
              <w:rPr>
                <w:noProof/>
                <w:webHidden/>
              </w:rPr>
              <w:fldChar w:fldCharType="separate"/>
            </w:r>
            <w:r w:rsidR="0031645C">
              <w:rPr>
                <w:noProof/>
                <w:webHidden/>
              </w:rPr>
              <w:t>50</w:t>
            </w:r>
            <w:r>
              <w:rPr>
                <w:noProof/>
                <w:webHidden/>
              </w:rPr>
              <w:fldChar w:fldCharType="end"/>
            </w:r>
          </w:hyperlink>
        </w:p>
        <w:p w14:paraId="4184CFCB" w14:textId="3B27B8F9" w:rsidR="00B74315" w:rsidRDefault="00B74315">
          <w:pPr>
            <w:pStyle w:val="TOC3"/>
            <w:tabs>
              <w:tab w:val="left" w:pos="1775"/>
            </w:tabs>
            <w:rPr>
              <w:rFonts w:eastAsiaTheme="minorEastAsia" w:cstheme="minorBidi"/>
              <w:iCs w:val="0"/>
              <w:noProof/>
              <w:sz w:val="22"/>
              <w:szCs w:val="22"/>
              <w:lang w:eastAsia="en-IN"/>
            </w:rPr>
          </w:pPr>
          <w:hyperlink w:anchor="_Toc172541101" w:history="1">
            <w:r w:rsidRPr="007376D7">
              <w:rPr>
                <w:rStyle w:val="Hyperlink"/>
                <w:noProof/>
                <w:lang w:eastAsia="en-IN"/>
              </w:rPr>
              <w:t>3.3.4.</w:t>
            </w:r>
            <w:r>
              <w:rPr>
                <w:rFonts w:eastAsiaTheme="minorEastAsia" w:cstheme="minorBidi"/>
                <w:iCs w:val="0"/>
                <w:noProof/>
                <w:sz w:val="22"/>
                <w:szCs w:val="22"/>
                <w:lang w:eastAsia="en-IN"/>
              </w:rPr>
              <w:tab/>
            </w:r>
            <w:r w:rsidRPr="007376D7">
              <w:rPr>
                <w:rStyle w:val="Hyperlink"/>
                <w:noProof/>
                <w:lang w:eastAsia="en-IN"/>
              </w:rPr>
              <w:t>Uploading the Node JAR for Custom Activity</w:t>
            </w:r>
            <w:r>
              <w:rPr>
                <w:noProof/>
                <w:webHidden/>
              </w:rPr>
              <w:tab/>
            </w:r>
            <w:r>
              <w:rPr>
                <w:noProof/>
                <w:webHidden/>
              </w:rPr>
              <w:fldChar w:fldCharType="begin"/>
            </w:r>
            <w:r>
              <w:rPr>
                <w:noProof/>
                <w:webHidden/>
              </w:rPr>
              <w:instrText xml:space="preserve"> PAGEREF _Toc172541101 \h </w:instrText>
            </w:r>
            <w:r>
              <w:rPr>
                <w:noProof/>
                <w:webHidden/>
              </w:rPr>
            </w:r>
            <w:r>
              <w:rPr>
                <w:noProof/>
                <w:webHidden/>
              </w:rPr>
              <w:fldChar w:fldCharType="separate"/>
            </w:r>
            <w:r w:rsidR="0031645C">
              <w:rPr>
                <w:noProof/>
                <w:webHidden/>
              </w:rPr>
              <w:t>52</w:t>
            </w:r>
            <w:r>
              <w:rPr>
                <w:noProof/>
                <w:webHidden/>
              </w:rPr>
              <w:fldChar w:fldCharType="end"/>
            </w:r>
          </w:hyperlink>
        </w:p>
        <w:p w14:paraId="1F248733" w14:textId="7C0DA9D9" w:rsidR="00B74315" w:rsidRDefault="00B74315">
          <w:pPr>
            <w:pStyle w:val="TOC1"/>
            <w:tabs>
              <w:tab w:val="right" w:leader="dot" w:pos="9016"/>
            </w:tabs>
            <w:rPr>
              <w:rFonts w:eastAsiaTheme="minorEastAsia" w:cstheme="minorBidi"/>
              <w:b w:val="0"/>
              <w:bCs w:val="0"/>
              <w:noProof/>
              <w:color w:val="auto"/>
              <w:sz w:val="22"/>
              <w:szCs w:val="22"/>
              <w:lang w:eastAsia="en-IN"/>
            </w:rPr>
          </w:pPr>
          <w:hyperlink w:anchor="_Toc172541102" w:history="1">
            <w:r w:rsidRPr="007376D7">
              <w:rPr>
                <w:rStyle w:val="Hyperlink"/>
                <w:noProof/>
              </w:rPr>
              <w:t>4.</w:t>
            </w:r>
            <w:r>
              <w:rPr>
                <w:rFonts w:eastAsiaTheme="minorEastAsia" w:cstheme="minorBidi"/>
                <w:b w:val="0"/>
                <w:bCs w:val="0"/>
                <w:noProof/>
                <w:color w:val="auto"/>
                <w:sz w:val="22"/>
                <w:szCs w:val="22"/>
                <w:lang w:eastAsia="en-IN"/>
              </w:rPr>
              <w:tab/>
            </w:r>
            <w:r w:rsidRPr="007376D7">
              <w:rPr>
                <w:rStyle w:val="Hyperlink"/>
                <w:noProof/>
              </w:rPr>
              <w:t>References</w:t>
            </w:r>
            <w:r>
              <w:rPr>
                <w:noProof/>
                <w:webHidden/>
              </w:rPr>
              <w:tab/>
            </w:r>
            <w:r>
              <w:rPr>
                <w:noProof/>
                <w:webHidden/>
              </w:rPr>
              <w:fldChar w:fldCharType="begin"/>
            </w:r>
            <w:r>
              <w:rPr>
                <w:noProof/>
                <w:webHidden/>
              </w:rPr>
              <w:instrText xml:space="preserve"> PAGEREF _Toc172541102 \h </w:instrText>
            </w:r>
            <w:r>
              <w:rPr>
                <w:noProof/>
                <w:webHidden/>
              </w:rPr>
            </w:r>
            <w:r>
              <w:rPr>
                <w:noProof/>
                <w:webHidden/>
              </w:rPr>
              <w:fldChar w:fldCharType="separate"/>
            </w:r>
            <w:r w:rsidR="0031645C">
              <w:rPr>
                <w:noProof/>
                <w:webHidden/>
              </w:rPr>
              <w:t>53</w:t>
            </w:r>
            <w:r>
              <w:rPr>
                <w:noProof/>
                <w:webHidden/>
              </w:rPr>
              <w:fldChar w:fldCharType="end"/>
            </w:r>
          </w:hyperlink>
        </w:p>
        <w:p w14:paraId="57636AF2" w14:textId="4CD1CFAD" w:rsidR="00B74315" w:rsidRDefault="00B74315">
          <w:pPr>
            <w:pStyle w:val="TOC2"/>
            <w:tabs>
              <w:tab w:val="left" w:pos="1728"/>
              <w:tab w:val="right" w:leader="dot" w:pos="9016"/>
            </w:tabs>
            <w:rPr>
              <w:rFonts w:eastAsiaTheme="minorEastAsia" w:cstheme="minorBidi"/>
              <w:noProof/>
              <w:sz w:val="22"/>
              <w:szCs w:val="22"/>
              <w:lang w:eastAsia="en-IN"/>
            </w:rPr>
          </w:pPr>
          <w:hyperlink w:anchor="_Toc172541103" w:history="1">
            <w:r w:rsidRPr="007376D7">
              <w:rPr>
                <w:rStyle w:val="Hyperlink"/>
                <w:noProof/>
              </w:rPr>
              <w:t>4.1.</w:t>
            </w:r>
            <w:r>
              <w:rPr>
                <w:rFonts w:eastAsiaTheme="minorEastAsia" w:cstheme="minorBidi"/>
                <w:noProof/>
                <w:sz w:val="22"/>
                <w:szCs w:val="22"/>
                <w:lang w:eastAsia="en-IN"/>
              </w:rPr>
              <w:tab/>
            </w:r>
            <w:r w:rsidRPr="007376D7">
              <w:rPr>
                <w:rStyle w:val="Hyperlink"/>
                <w:noProof/>
              </w:rPr>
              <w:t>Supporting Documents</w:t>
            </w:r>
            <w:r>
              <w:rPr>
                <w:noProof/>
                <w:webHidden/>
              </w:rPr>
              <w:tab/>
            </w:r>
            <w:r>
              <w:rPr>
                <w:noProof/>
                <w:webHidden/>
              </w:rPr>
              <w:fldChar w:fldCharType="begin"/>
            </w:r>
            <w:r>
              <w:rPr>
                <w:noProof/>
                <w:webHidden/>
              </w:rPr>
              <w:instrText xml:space="preserve"> PAGEREF _Toc172541103 \h </w:instrText>
            </w:r>
            <w:r>
              <w:rPr>
                <w:noProof/>
                <w:webHidden/>
              </w:rPr>
            </w:r>
            <w:r>
              <w:rPr>
                <w:noProof/>
                <w:webHidden/>
              </w:rPr>
              <w:fldChar w:fldCharType="separate"/>
            </w:r>
            <w:r w:rsidR="0031645C">
              <w:rPr>
                <w:noProof/>
                <w:webHidden/>
              </w:rPr>
              <w:t>53</w:t>
            </w:r>
            <w:r>
              <w:rPr>
                <w:noProof/>
                <w:webHidden/>
              </w:rPr>
              <w:fldChar w:fldCharType="end"/>
            </w:r>
          </w:hyperlink>
        </w:p>
        <w:p w14:paraId="542B5746" w14:textId="4B40B917" w:rsidR="00CE0D61" w:rsidRDefault="00CE0D61">
          <w:r>
            <w:rPr>
              <w:b/>
              <w:bCs/>
              <w:noProof/>
            </w:rPr>
            <w:fldChar w:fldCharType="end"/>
          </w:r>
        </w:p>
      </w:sdtContent>
    </w:sdt>
    <w:p w14:paraId="1DBFFB43" w14:textId="77777777" w:rsidR="000B5663" w:rsidRDefault="000B5663">
      <w:pPr>
        <w:rPr>
          <w:lang w:val="en-US"/>
        </w:rPr>
      </w:pPr>
    </w:p>
    <w:p w14:paraId="69170338" w14:textId="77777777" w:rsidR="004042D4" w:rsidRDefault="004042D4">
      <w:pPr>
        <w:rPr>
          <w:lang w:val="en-US"/>
        </w:rPr>
        <w:sectPr w:rsidR="004042D4" w:rsidSect="009904DA">
          <w:headerReference w:type="first" r:id="rId14"/>
          <w:type w:val="oddPage"/>
          <w:pgSz w:w="11906" w:h="16838"/>
          <w:pgMar w:top="1440" w:right="1440" w:bottom="1440" w:left="1440" w:header="708" w:footer="708" w:gutter="0"/>
          <w:pgNumType w:fmt="lowerRoman"/>
          <w:cols w:space="708"/>
          <w:titlePg/>
          <w:docGrid w:linePitch="360"/>
        </w:sectPr>
      </w:pPr>
    </w:p>
    <w:p w14:paraId="66844FEA" w14:textId="453B8ED9" w:rsidR="00F61A32" w:rsidRDefault="00015C1D" w:rsidP="002329E0">
      <w:pPr>
        <w:pStyle w:val="Heading1"/>
      </w:pPr>
      <w:bookmarkStart w:id="1" w:name="_Working_with_Process"/>
      <w:bookmarkStart w:id="2" w:name="_Design_Canvas_Toolbar"/>
      <w:bookmarkStart w:id="3" w:name="_Exporting_Process_Flow"/>
      <w:bookmarkStart w:id="4" w:name="_Validating_Process_Flow"/>
      <w:bookmarkStart w:id="5" w:name="_Deploying_Process_Flow"/>
      <w:bookmarkStart w:id="6" w:name="_Managing_Licenses"/>
      <w:bookmarkStart w:id="7" w:name="_Toc172541074"/>
      <w:bookmarkStart w:id="8" w:name="_Toc89868529"/>
      <w:bookmarkEnd w:id="1"/>
      <w:bookmarkEnd w:id="2"/>
      <w:bookmarkEnd w:id="3"/>
      <w:bookmarkEnd w:id="4"/>
      <w:bookmarkEnd w:id="5"/>
      <w:bookmarkEnd w:id="6"/>
      <w:r>
        <w:lastRenderedPageBreak/>
        <w:t>Creating and Managing Custom Activities</w:t>
      </w:r>
      <w:bookmarkEnd w:id="7"/>
    </w:p>
    <w:p w14:paraId="5BED90E3" w14:textId="7AFDC5BB" w:rsidR="00F61A32" w:rsidRDefault="00F61A32" w:rsidP="00F61A32">
      <w:pPr>
        <w:pStyle w:val="Heading2"/>
      </w:pPr>
      <w:bookmarkStart w:id="9" w:name="_Toc172541075"/>
      <w:r>
        <w:t xml:space="preserve">Introduction to </w:t>
      </w:r>
      <w:r w:rsidR="007B6059">
        <w:t>Custom Activity</w:t>
      </w:r>
      <w:bookmarkEnd w:id="9"/>
    </w:p>
    <w:p w14:paraId="7AF3AF15" w14:textId="211D05EC" w:rsidR="006040CB" w:rsidRDefault="00334515" w:rsidP="00F30F51">
      <w:pPr>
        <w:pStyle w:val="BodyParagraphJustified"/>
      </w:pPr>
      <w:r>
        <w:t>Custom activities are activities that can be designed as per your requirement</w:t>
      </w:r>
      <w:r w:rsidR="00DD643C">
        <w:t>s</w:t>
      </w:r>
      <w:r w:rsidR="00C47D36">
        <w:t>. The activities created can be utilized in the process flows for an organization</w:t>
      </w:r>
      <w:r w:rsidR="007B0885">
        <w:t>.</w:t>
      </w:r>
    </w:p>
    <w:p w14:paraId="68ADB000" w14:textId="630EEF27" w:rsidR="006040CB" w:rsidRDefault="00C47D36" w:rsidP="00F30F51">
      <w:pPr>
        <w:pStyle w:val="BodyParagraphJustified"/>
      </w:pPr>
      <w:r>
        <w:t>There ar</w:t>
      </w:r>
      <w:r w:rsidR="006040CB">
        <w:t>e two types of custom activit</w:t>
      </w:r>
      <w:r w:rsidR="00201157">
        <w:t>ies</w:t>
      </w:r>
      <w:r w:rsidR="006040CB">
        <w:t>:</w:t>
      </w:r>
    </w:p>
    <w:p w14:paraId="66C4AF59" w14:textId="77777777" w:rsidR="006040CB" w:rsidRDefault="00C47D36" w:rsidP="00F30F51">
      <w:pPr>
        <w:pStyle w:val="BodyParagraphJustified"/>
      </w:pPr>
      <w:r>
        <w:t>a) custom activity of type custom activity,</w:t>
      </w:r>
    </w:p>
    <w:p w14:paraId="3896DA8E" w14:textId="3CB516C4" w:rsidR="00C47D36" w:rsidRDefault="00C47D36" w:rsidP="00F30F51">
      <w:pPr>
        <w:pStyle w:val="BodyParagraphJustified"/>
      </w:pPr>
      <w:r>
        <w:t xml:space="preserve">b) custom activity of type </w:t>
      </w:r>
      <w:proofErr w:type="spellStart"/>
      <w:r>
        <w:t>subflow</w:t>
      </w:r>
      <w:proofErr w:type="spellEnd"/>
      <w:r>
        <w:t>.</w:t>
      </w:r>
    </w:p>
    <w:p w14:paraId="33BD7791" w14:textId="67C19A88" w:rsidR="00C47D36" w:rsidRDefault="00C47D36" w:rsidP="00F30F51">
      <w:pPr>
        <w:pStyle w:val="BodyParagraphJustified"/>
      </w:pPr>
      <w:r>
        <w:t>A custom activity of type custom activity is designed by uploading JSON file</w:t>
      </w:r>
      <w:r w:rsidR="00201157">
        <w:t>s</w:t>
      </w:r>
      <w:r>
        <w:t xml:space="preserve">, </w:t>
      </w:r>
      <w:proofErr w:type="spellStart"/>
      <w:r>
        <w:t>Javascript</w:t>
      </w:r>
      <w:proofErr w:type="spellEnd"/>
      <w:r w:rsidR="00201157">
        <w:t>,</w:t>
      </w:r>
      <w:r>
        <w:t xml:space="preserve"> and JAR files that contain the configuration details required for that custom activity.</w:t>
      </w:r>
    </w:p>
    <w:p w14:paraId="6E9756D2" w14:textId="6E55CE62" w:rsidR="00C47D36" w:rsidRDefault="00C47D36" w:rsidP="00C47D36">
      <w:pPr>
        <w:pStyle w:val="BodyParagraphJustified"/>
      </w:pPr>
      <w:r>
        <w:t xml:space="preserve">A custom activity of type </w:t>
      </w:r>
      <w:proofErr w:type="spellStart"/>
      <w:r>
        <w:t>subflow</w:t>
      </w:r>
      <w:proofErr w:type="spellEnd"/>
      <w:r>
        <w:t xml:space="preserve"> allows you to design a process flow as an activity.</w:t>
      </w:r>
    </w:p>
    <w:p w14:paraId="742F4DDA" w14:textId="7A23E76F" w:rsidR="00F61A32" w:rsidRDefault="00F61A32" w:rsidP="00F61A32">
      <w:pPr>
        <w:pStyle w:val="Heading2"/>
        <w:ind w:left="864" w:hanging="864"/>
      </w:pPr>
      <w:bookmarkStart w:id="10" w:name="_Toc172541076"/>
      <w:r>
        <w:t xml:space="preserve">Creating New </w:t>
      </w:r>
      <w:r w:rsidR="007B6059">
        <w:t>Custom Activity</w:t>
      </w:r>
      <w:r w:rsidR="000A51DC">
        <w:t xml:space="preserve"> Configuration</w:t>
      </w:r>
      <w:bookmarkEnd w:id="10"/>
    </w:p>
    <w:p w14:paraId="302B51DC" w14:textId="3B770211" w:rsidR="00F61A32" w:rsidRDefault="00F61A32" w:rsidP="00F61A32">
      <w:pPr>
        <w:pStyle w:val="BodyParagraphJustified"/>
      </w:pPr>
      <w:r>
        <w:t xml:space="preserve">Follow the below steps for creating a new </w:t>
      </w:r>
      <w:r w:rsidR="008E64C3">
        <w:t>Custom Activity</w:t>
      </w:r>
      <w:r w:rsidR="000A51DC">
        <w:t xml:space="preserve"> configuration</w:t>
      </w:r>
      <w:r>
        <w:t>.</w:t>
      </w:r>
    </w:p>
    <w:p w14:paraId="08F0345A" w14:textId="77777777" w:rsidR="00F61A32" w:rsidRDefault="00F61A32" w:rsidP="00985E25">
      <w:pPr>
        <w:pStyle w:val="EIQSteps"/>
        <w:numPr>
          <w:ilvl w:val="0"/>
          <w:numId w:val="17"/>
        </w:numPr>
      </w:pPr>
      <w:r>
        <w:t xml:space="preserve">Click the </w:t>
      </w:r>
      <w:r w:rsidRPr="000E48CF">
        <w:t>Burger</w:t>
      </w:r>
      <w:r>
        <w:t xml:space="preserve"> menu and navigate to </w:t>
      </w:r>
      <w:r>
        <w:rPr>
          <w:rStyle w:val="BodyBold"/>
        </w:rPr>
        <w:t xml:space="preserve">Manage </w:t>
      </w:r>
      <w:r w:rsidRPr="007F73A3">
        <w:t xml:space="preserve">&gt; </w:t>
      </w:r>
      <w:r>
        <w:rPr>
          <w:rStyle w:val="BodyBold"/>
        </w:rPr>
        <w:t>Configuration Management</w:t>
      </w:r>
      <w:r w:rsidRPr="00255FEA">
        <w:t>.</w:t>
      </w:r>
    </w:p>
    <w:p w14:paraId="021510E1" w14:textId="4B7B330C" w:rsidR="00F61A32" w:rsidRDefault="00F61A32" w:rsidP="00985E25">
      <w:pPr>
        <w:pStyle w:val="EIQSteps"/>
        <w:numPr>
          <w:ilvl w:val="0"/>
          <w:numId w:val="5"/>
        </w:numPr>
      </w:pPr>
      <w:r>
        <w:t xml:space="preserve">Click </w:t>
      </w:r>
      <w:r w:rsidR="00752FD4">
        <w:rPr>
          <w:rStyle w:val="BodyBold"/>
        </w:rPr>
        <w:t>Custom Activity</w:t>
      </w:r>
      <w:r>
        <w:t xml:space="preserve"> in </w:t>
      </w:r>
      <w:r w:rsidR="005B61B2">
        <w:t>the configuration entity panel.</w:t>
      </w:r>
    </w:p>
    <w:p w14:paraId="7D353358" w14:textId="46F7077B" w:rsidR="00F61A32" w:rsidRDefault="000B0405" w:rsidP="006040CB">
      <w:pPr>
        <w:pStyle w:val="PictureFull"/>
        <w:framePr w:h="4621" w:hRule="exact" w:wrap="notBeside" w:y="5"/>
      </w:pPr>
      <w:r w:rsidRPr="000B0405">
        <w:rPr>
          <w:noProof/>
          <w:lang w:val="en-IN" w:eastAsia="en-IN"/>
        </w:rPr>
        <w:drawing>
          <wp:inline distT="0" distB="0" distL="0" distR="0" wp14:anchorId="04757110" wp14:editId="73BFC09A">
            <wp:extent cx="5734050" cy="2295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9425" b="3214"/>
                    <a:stretch/>
                  </pic:blipFill>
                  <pic:spPr bwMode="auto">
                    <a:xfrm>
                      <a:off x="0" y="0"/>
                      <a:ext cx="5734050" cy="2295525"/>
                    </a:xfrm>
                    <a:prstGeom prst="rect">
                      <a:avLst/>
                    </a:prstGeom>
                    <a:ln>
                      <a:noFill/>
                    </a:ln>
                    <a:extLst>
                      <a:ext uri="{53640926-AAD7-44D8-BBD7-CCE9431645EC}">
                        <a14:shadowObscured xmlns:a14="http://schemas.microsoft.com/office/drawing/2010/main"/>
                      </a:ext>
                    </a:extLst>
                  </pic:spPr>
                </pic:pic>
              </a:graphicData>
            </a:graphic>
          </wp:inline>
        </w:drawing>
      </w:r>
    </w:p>
    <w:p w14:paraId="7CFFAC3B" w14:textId="78E34E25" w:rsidR="00F61A32" w:rsidRDefault="00F61A32" w:rsidP="006040CB">
      <w:pPr>
        <w:pStyle w:val="Caption"/>
        <w:framePr w:h="4621" w:hRule="exact" w:wrap="notBeside" w:y="5"/>
      </w:pPr>
      <w:r>
        <w:t xml:space="preserve">Figure </w:t>
      </w:r>
      <w:fldSimple w:instr=" STYLEREF 1 \s ">
        <w:r w:rsidR="0031645C">
          <w:rPr>
            <w:noProof/>
          </w:rPr>
          <w:t>1</w:t>
        </w:r>
      </w:fldSimple>
      <w:r w:rsidR="00383324">
        <w:t>.</w:t>
      </w:r>
      <w:fldSimple w:instr=" SEQ Figure \* ARABIC \s 1 ">
        <w:r w:rsidR="0031645C">
          <w:rPr>
            <w:noProof/>
          </w:rPr>
          <w:t>1</w:t>
        </w:r>
      </w:fldSimple>
      <w:r>
        <w:t xml:space="preserve">: </w:t>
      </w:r>
      <w:r w:rsidRPr="004F5589">
        <w:t>Creat</w:t>
      </w:r>
      <w:r>
        <w:t xml:space="preserve">ing new </w:t>
      </w:r>
      <w:r w:rsidR="008E64C3">
        <w:t>Custom Activity</w:t>
      </w:r>
    </w:p>
    <w:p w14:paraId="777F4E8A" w14:textId="77777777" w:rsidR="00F61A32" w:rsidRPr="00EF3440" w:rsidRDefault="00F61A32" w:rsidP="00985E25">
      <w:pPr>
        <w:pStyle w:val="EIQSteps"/>
        <w:rPr>
          <w:rStyle w:val="BodyBold"/>
          <w:b w:val="0"/>
        </w:rPr>
      </w:pPr>
      <w:r>
        <w:t xml:space="preserve">Click </w:t>
      </w:r>
      <w:r w:rsidRPr="002652CD">
        <w:rPr>
          <w:rFonts w:ascii="Segoe MDL2 Assets" w:hAnsi="Segoe MDL2 Assets"/>
          <w:position w:val="-4"/>
        </w:rPr>
        <w:t></w:t>
      </w:r>
      <w:r w:rsidRPr="00255FEA">
        <w:rPr>
          <w:rStyle w:val="BodyBold"/>
        </w:rPr>
        <w:t>Create New</w:t>
      </w:r>
      <w:r>
        <w:rPr>
          <w:rStyle w:val="BodyBold"/>
        </w:rPr>
        <w:t>.</w:t>
      </w:r>
    </w:p>
    <w:p w14:paraId="69F4EEC1" w14:textId="417164BE" w:rsidR="00F61A32" w:rsidRDefault="00F61A32" w:rsidP="00985E25">
      <w:pPr>
        <w:pStyle w:val="EIQSteps"/>
      </w:pPr>
      <w:r>
        <w:t xml:space="preserve">Enter the </w:t>
      </w:r>
      <w:r w:rsidR="00195607">
        <w:t xml:space="preserve">configuration </w:t>
      </w:r>
      <w:r>
        <w:t xml:space="preserve">details in the </w:t>
      </w:r>
      <w:r w:rsidRPr="00702495">
        <w:rPr>
          <w:rStyle w:val="BodyBold"/>
        </w:rPr>
        <w:t xml:space="preserve">Create </w:t>
      </w:r>
      <w:r w:rsidR="008E64C3">
        <w:rPr>
          <w:rStyle w:val="BodyBold"/>
        </w:rPr>
        <w:t>Custom Activity</w:t>
      </w:r>
      <w:r>
        <w:rPr>
          <w:rStyle w:val="BodyBold"/>
        </w:rPr>
        <w:t xml:space="preserve"> </w:t>
      </w:r>
      <w:r>
        <w:t>panel as explained below.</w:t>
      </w:r>
    </w:p>
    <w:tbl>
      <w:tblPr>
        <w:tblStyle w:val="TableStyle2"/>
        <w:tblW w:w="0" w:type="auto"/>
        <w:tblLook w:val="04A0" w:firstRow="1" w:lastRow="0" w:firstColumn="1" w:lastColumn="0" w:noHBand="0" w:noVBand="1"/>
      </w:tblPr>
      <w:tblGrid>
        <w:gridCol w:w="2155"/>
        <w:gridCol w:w="6861"/>
      </w:tblGrid>
      <w:tr w:rsidR="00F61A32" w:rsidRPr="00EF4FF5" w14:paraId="26A7B0ED" w14:textId="77777777" w:rsidTr="00DA57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55" w:type="dxa"/>
          </w:tcPr>
          <w:p w14:paraId="74784E3B" w14:textId="77777777" w:rsidR="00F61A32" w:rsidRPr="00EF4FF5" w:rsidRDefault="00F61A32" w:rsidP="00DA577F">
            <w:pPr>
              <w:pStyle w:val="BodyParagraphLeft"/>
            </w:pPr>
            <w:r>
              <w:t>Field</w:t>
            </w:r>
          </w:p>
        </w:tc>
        <w:tc>
          <w:tcPr>
            <w:tcW w:w="6861" w:type="dxa"/>
          </w:tcPr>
          <w:p w14:paraId="465E31C2" w14:textId="77777777" w:rsidR="00F61A32" w:rsidRPr="00EF4FF5" w:rsidRDefault="00F61A32" w:rsidP="00DA577F">
            <w:pPr>
              <w:pStyle w:val="BodyParagraphJustified"/>
              <w:cnfStyle w:val="100000000000" w:firstRow="1" w:lastRow="0" w:firstColumn="0" w:lastColumn="0" w:oddVBand="0" w:evenVBand="0" w:oddHBand="0" w:evenHBand="0" w:firstRowFirstColumn="0" w:firstRowLastColumn="0" w:lastRowFirstColumn="0" w:lastRowLastColumn="0"/>
            </w:pPr>
            <w:r w:rsidRPr="00EF4FF5">
              <w:t>Description</w:t>
            </w:r>
          </w:p>
        </w:tc>
      </w:tr>
      <w:tr w:rsidR="00F61A32" w:rsidRPr="00EF4FF5" w14:paraId="2C0ABB79" w14:textId="77777777" w:rsidTr="00DA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A3B3896" w14:textId="77777777" w:rsidR="00F61A32" w:rsidRPr="00EF4FF5" w:rsidRDefault="00F61A32" w:rsidP="00DA577F">
            <w:pPr>
              <w:pStyle w:val="BodyParagraphLeft"/>
            </w:pPr>
            <w:r>
              <w:t>Name*</w:t>
            </w:r>
          </w:p>
        </w:tc>
        <w:tc>
          <w:tcPr>
            <w:tcW w:w="6861" w:type="dxa"/>
          </w:tcPr>
          <w:p w14:paraId="1CF686B8" w14:textId="1486E8A7" w:rsidR="00F61A32" w:rsidRDefault="00F61A32" w:rsidP="00DA577F">
            <w:pPr>
              <w:pStyle w:val="BodyParagraphJustified"/>
              <w:cnfStyle w:val="000000100000" w:firstRow="0" w:lastRow="0" w:firstColumn="0" w:lastColumn="0" w:oddVBand="0" w:evenVBand="0" w:oddHBand="1" w:evenHBand="0" w:firstRowFirstColumn="0" w:firstRowLastColumn="0" w:lastRowFirstColumn="0" w:lastRowLastColumn="0"/>
            </w:pPr>
            <w:r>
              <w:t xml:space="preserve">Enter the name of the </w:t>
            </w:r>
            <w:r w:rsidR="000B6648">
              <w:t xml:space="preserve">custom </w:t>
            </w:r>
            <w:r w:rsidR="00194459">
              <w:t>activity</w:t>
            </w:r>
            <w:r>
              <w:t>.</w:t>
            </w:r>
          </w:p>
          <w:p w14:paraId="389B0B79" w14:textId="77777777" w:rsidR="00F61A32" w:rsidRDefault="00F61A32" w:rsidP="00DA577F">
            <w:pPr>
              <w:pStyle w:val="BodyParagraphJustified"/>
              <w:cnfStyle w:val="000000100000" w:firstRow="0" w:lastRow="0" w:firstColumn="0" w:lastColumn="0" w:oddVBand="0" w:evenVBand="0" w:oddHBand="1" w:evenHBand="0" w:firstRowFirstColumn="0" w:firstRowLastColumn="0" w:lastRowFirstColumn="0" w:lastRowLastColumn="0"/>
            </w:pPr>
            <w:r>
              <w:t>Character limit: 50.</w:t>
            </w:r>
          </w:p>
          <w:p w14:paraId="2F13F780" w14:textId="77777777" w:rsidR="00F61A32" w:rsidRPr="00EF4FF5" w:rsidRDefault="00F61A32" w:rsidP="00DA577F">
            <w:pPr>
              <w:pStyle w:val="BodyParagraphJustified"/>
              <w:cnfStyle w:val="000000100000" w:firstRow="0" w:lastRow="0" w:firstColumn="0" w:lastColumn="0" w:oddVBand="0" w:evenVBand="0" w:oddHBand="1" w:evenHBand="0" w:firstRowFirstColumn="0" w:firstRowLastColumn="0" w:lastRowFirstColumn="0" w:lastRowLastColumn="0"/>
            </w:pPr>
            <w:r>
              <w:t>Data type: Alphanumeric and underscore.</w:t>
            </w:r>
          </w:p>
        </w:tc>
      </w:tr>
      <w:tr w:rsidR="00AA4B2F" w:rsidRPr="00EF4FF5" w14:paraId="5A010ECF" w14:textId="77777777" w:rsidTr="00DA577F">
        <w:tc>
          <w:tcPr>
            <w:cnfStyle w:val="001000000000" w:firstRow="0" w:lastRow="0" w:firstColumn="1" w:lastColumn="0" w:oddVBand="0" w:evenVBand="0" w:oddHBand="0" w:evenHBand="0" w:firstRowFirstColumn="0" w:firstRowLastColumn="0" w:lastRowFirstColumn="0" w:lastRowLastColumn="0"/>
            <w:tcW w:w="2155" w:type="dxa"/>
          </w:tcPr>
          <w:p w14:paraId="3BA4FD74" w14:textId="00E8CB55" w:rsidR="00AA4B2F" w:rsidRDefault="000B6648" w:rsidP="00DA577F">
            <w:pPr>
              <w:pStyle w:val="BodyParagraphLeft"/>
            </w:pPr>
            <w:r>
              <w:t>Activity Type*</w:t>
            </w:r>
          </w:p>
        </w:tc>
        <w:tc>
          <w:tcPr>
            <w:tcW w:w="6861" w:type="dxa"/>
          </w:tcPr>
          <w:p w14:paraId="5827F765" w14:textId="007C5AEF" w:rsidR="00AA4B2F" w:rsidRDefault="000B6648" w:rsidP="00AA4B2F">
            <w:pPr>
              <w:pStyle w:val="BodyParagraphJustified"/>
              <w:cnfStyle w:val="000000000000" w:firstRow="0" w:lastRow="0" w:firstColumn="0" w:lastColumn="0" w:oddVBand="0" w:evenVBand="0" w:oddHBand="0" w:evenHBand="0" w:firstRowFirstColumn="0" w:firstRowLastColumn="0" w:lastRowFirstColumn="0" w:lastRowLastColumn="0"/>
            </w:pPr>
            <w:r>
              <w:t>Select th</w:t>
            </w:r>
            <w:r w:rsidR="0012048A">
              <w:t>e</w:t>
            </w:r>
            <w:r>
              <w:t xml:space="preserve"> activity type.</w:t>
            </w:r>
          </w:p>
          <w:p w14:paraId="754D3B4B" w14:textId="0007BA66" w:rsidR="000B6648" w:rsidRDefault="001D038B" w:rsidP="00AA4B2F">
            <w:pPr>
              <w:pStyle w:val="BodyParagraphJustified"/>
              <w:cnfStyle w:val="000000000000" w:firstRow="0" w:lastRow="0" w:firstColumn="0" w:lastColumn="0" w:oddVBand="0" w:evenVBand="0" w:oddHBand="0" w:evenHBand="0" w:firstRowFirstColumn="0" w:firstRowLastColumn="0" w:lastRowFirstColumn="0" w:lastRowLastColumn="0"/>
            </w:pPr>
            <w:r>
              <w:rPr>
                <w:noProof/>
              </w:rPr>
              <w:lastRenderedPageBreak/>
              <mc:AlternateContent>
                <mc:Choice Requires="wps">
                  <w:drawing>
                    <wp:anchor distT="0" distB="0" distL="114300" distR="114300" simplePos="0" relativeHeight="251729920" behindDoc="0" locked="0" layoutInCell="1" allowOverlap="1" wp14:anchorId="748859FE" wp14:editId="1EF167AD">
                      <wp:simplePos x="0" y="0"/>
                      <wp:positionH relativeFrom="column">
                        <wp:posOffset>441325</wp:posOffset>
                      </wp:positionH>
                      <wp:positionV relativeFrom="paragraph">
                        <wp:posOffset>680085</wp:posOffset>
                      </wp:positionV>
                      <wp:extent cx="2150745" cy="7874000"/>
                      <wp:effectExtent l="0" t="0" r="20955" b="12700"/>
                      <wp:wrapNone/>
                      <wp:docPr id="200366490" name="Rectangle 1"/>
                      <wp:cNvGraphicFramePr/>
                      <a:graphic xmlns:a="http://schemas.openxmlformats.org/drawingml/2006/main">
                        <a:graphicData uri="http://schemas.microsoft.com/office/word/2010/wordprocessingShape">
                          <wps:wsp>
                            <wps:cNvSpPr/>
                            <wps:spPr>
                              <a:xfrm>
                                <a:off x="0" y="0"/>
                                <a:ext cx="2150745" cy="787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B6407" id="Rectangle 1" o:spid="_x0000_s1026" style="position:absolute;margin-left:34.75pt;margin-top:53.55pt;width:169.35pt;height:620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" fillcolor="#4472c4 [3204]" strokecolor="#09101d [484]" strokeweight="1pt"/>
                  </w:pict>
                </mc:Fallback>
              </mc:AlternateContent>
            </w:r>
            <w:r w:rsidR="000B6648" w:rsidRPr="000B6648">
              <w:rPr>
                <w:noProof/>
                <w:lang w:val="en-IN" w:eastAsia="en-IN"/>
              </w:rPr>
              <w:drawing>
                <wp:inline distT="0" distB="0" distL="0" distR="0" wp14:anchorId="0419E8B4" wp14:editId="3C19C882">
                  <wp:extent cx="2286000"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86000" cy="685800"/>
                          </a:xfrm>
                          <a:prstGeom prst="rect">
                            <a:avLst/>
                          </a:prstGeom>
                        </pic:spPr>
                      </pic:pic>
                    </a:graphicData>
                  </a:graphic>
                </wp:inline>
              </w:drawing>
            </w:r>
          </w:p>
          <w:p w14:paraId="11BBCAF2" w14:textId="319913A1" w:rsidR="000B6648" w:rsidRPr="00516E44" w:rsidRDefault="000B6648" w:rsidP="00CF6EE4">
            <w:pPr>
              <w:pStyle w:val="BodyParagraphJustified"/>
              <w:cnfStyle w:val="000000000000" w:firstRow="0" w:lastRow="0" w:firstColumn="0" w:lastColumn="0" w:oddVBand="0" w:evenVBand="0" w:oddHBand="0" w:evenHBand="0" w:firstRowFirstColumn="0" w:firstRowLastColumn="0" w:lastRowFirstColumn="0" w:lastRowLastColumn="0"/>
            </w:pPr>
            <w:r w:rsidRPr="00E04047">
              <w:rPr>
                <w:rStyle w:val="BodyBold"/>
              </w:rPr>
              <w:t>Custom Activity</w:t>
            </w:r>
            <w:r>
              <w:t xml:space="preserve">: Creates a </w:t>
            </w:r>
            <w:r w:rsidR="00195607">
              <w:t xml:space="preserve">custom </w:t>
            </w:r>
            <w:r>
              <w:t xml:space="preserve">activity as per your </w:t>
            </w:r>
            <w:r w:rsidR="00195607">
              <w:t>configuration details</w:t>
            </w:r>
            <w:r>
              <w:t>.</w:t>
            </w:r>
          </w:p>
          <w:p w14:paraId="6A3BA366" w14:textId="77777777" w:rsidR="000B6648" w:rsidRDefault="000B6648" w:rsidP="000B6648">
            <w:pPr>
              <w:pStyle w:val="BodyParagraphJustified"/>
              <w:cnfStyle w:val="000000000000" w:firstRow="0" w:lastRow="0" w:firstColumn="0" w:lastColumn="0" w:oddVBand="0" w:evenVBand="0" w:oddHBand="0" w:evenHBand="0" w:firstRowFirstColumn="0" w:firstRowLastColumn="0" w:lastRowFirstColumn="0" w:lastRowLastColumn="0"/>
            </w:pPr>
            <w:r w:rsidRPr="00E04047">
              <w:rPr>
                <w:rStyle w:val="BodyBold"/>
              </w:rPr>
              <w:t>Sub Flow Activity</w:t>
            </w:r>
            <w:r>
              <w:t>: Creates a process flow that can be used as an activity.</w:t>
            </w:r>
          </w:p>
          <w:p w14:paraId="439C3098" w14:textId="400CB6CA" w:rsidR="0085725A" w:rsidRDefault="0085725A" w:rsidP="00730C1F">
            <w:pPr>
              <w:pStyle w:val="BodyParagraphJustified"/>
              <w:cnfStyle w:val="000000000000" w:firstRow="0" w:lastRow="0" w:firstColumn="0" w:lastColumn="0" w:oddVBand="0" w:evenVBand="0" w:oddHBand="0" w:evenHBand="0" w:firstRowFirstColumn="0" w:firstRowLastColumn="0" w:lastRowFirstColumn="0" w:lastRowLastColumn="0"/>
            </w:pPr>
            <w:r>
              <w:t xml:space="preserve">Refer to </w:t>
            </w:r>
            <w:hyperlink w:anchor="_Creating_Sub_Flow" w:tooltip="Creating Subflow activity" w:history="1">
              <w:r w:rsidRPr="00746957">
                <w:rPr>
                  <w:rStyle w:val="Hyperlink"/>
                </w:rPr>
                <w:t xml:space="preserve">Creating </w:t>
              </w:r>
              <w:proofErr w:type="spellStart"/>
              <w:r w:rsidRPr="00746957">
                <w:rPr>
                  <w:rStyle w:val="Hyperlink"/>
                </w:rPr>
                <w:t>Sub</w:t>
              </w:r>
              <w:r w:rsidR="00201157">
                <w:rPr>
                  <w:rStyle w:val="Hyperlink"/>
                </w:rPr>
                <w:t>f</w:t>
              </w:r>
              <w:r w:rsidRPr="00746957">
                <w:rPr>
                  <w:rStyle w:val="Hyperlink"/>
                </w:rPr>
                <w:t>low</w:t>
              </w:r>
              <w:proofErr w:type="spellEnd"/>
              <w:r w:rsidRPr="00746957">
                <w:rPr>
                  <w:rStyle w:val="Hyperlink"/>
                </w:rPr>
                <w:t xml:space="preserve"> for Custom Activity</w:t>
              </w:r>
            </w:hyperlink>
            <w:r>
              <w:t>.</w:t>
            </w:r>
          </w:p>
        </w:tc>
      </w:tr>
      <w:tr w:rsidR="00F61A32" w:rsidRPr="00EF4FF5" w14:paraId="43B2543F" w14:textId="77777777" w:rsidTr="00DA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C46FB9A" w14:textId="003CE6B5" w:rsidR="00F61A32" w:rsidRPr="00EF4FF5" w:rsidRDefault="000B6648" w:rsidP="00DA577F">
            <w:pPr>
              <w:pStyle w:val="BodyParagraphLeft"/>
            </w:pPr>
            <w:r>
              <w:lastRenderedPageBreak/>
              <w:t>Connector Type*</w:t>
            </w:r>
          </w:p>
        </w:tc>
        <w:tc>
          <w:tcPr>
            <w:tcW w:w="6861" w:type="dxa"/>
          </w:tcPr>
          <w:p w14:paraId="356AF505" w14:textId="2B558E32" w:rsidR="00E807D5" w:rsidRDefault="000B6648" w:rsidP="00E807D5">
            <w:pPr>
              <w:pStyle w:val="BodyParagraphJustified"/>
              <w:cnfStyle w:val="000000100000" w:firstRow="0" w:lastRow="0" w:firstColumn="0" w:lastColumn="0" w:oddVBand="0" w:evenVBand="0" w:oddHBand="1" w:evenHBand="0" w:firstRowFirstColumn="0" w:firstRowLastColumn="0" w:lastRowFirstColumn="0" w:lastRowLastColumn="0"/>
            </w:pPr>
            <w:r>
              <w:t>Select th</w:t>
            </w:r>
            <w:r w:rsidR="002471A3">
              <w:t>e</w:t>
            </w:r>
            <w:r>
              <w:t xml:space="preserve"> required connector type.</w:t>
            </w:r>
          </w:p>
          <w:p w14:paraId="0506CBD8" w14:textId="44531FDE" w:rsidR="000B6648" w:rsidRDefault="0012048A" w:rsidP="00E807D5">
            <w:pPr>
              <w:pStyle w:val="BodyParagraphJustified"/>
              <w:cnfStyle w:val="000000100000" w:firstRow="0" w:lastRow="0" w:firstColumn="0" w:lastColumn="0" w:oddVBand="0" w:evenVBand="0" w:oddHBand="1" w:evenHBand="0" w:firstRowFirstColumn="0" w:firstRowLastColumn="0" w:lastRowFirstColumn="0" w:lastRowLastColumn="0"/>
            </w:pPr>
            <w:r w:rsidRPr="0012048A">
              <w:rPr>
                <w:noProof/>
                <w:lang w:val="en-IN" w:eastAsia="en-IN"/>
              </w:rPr>
              <w:drawing>
                <wp:inline distT="0" distB="0" distL="0" distR="0" wp14:anchorId="5D30383D" wp14:editId="18F0DFD3">
                  <wp:extent cx="1143000" cy="15819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43000" cy="1581912"/>
                          </a:xfrm>
                          <a:prstGeom prst="rect">
                            <a:avLst/>
                          </a:prstGeom>
                        </pic:spPr>
                      </pic:pic>
                    </a:graphicData>
                  </a:graphic>
                </wp:inline>
              </w:drawing>
            </w:r>
          </w:p>
          <w:p w14:paraId="267DD071" w14:textId="40325DD4" w:rsidR="000B6648" w:rsidRPr="00EF4FF5" w:rsidRDefault="000B6648" w:rsidP="00730C1F">
            <w:pPr>
              <w:pStyle w:val="BodyParagraphLeft"/>
              <w:cnfStyle w:val="000000100000" w:firstRow="0" w:lastRow="0" w:firstColumn="0" w:lastColumn="0" w:oddVBand="0" w:evenVBand="0" w:oddHBand="1" w:evenHBand="0" w:firstRowFirstColumn="0" w:firstRowLastColumn="0" w:lastRowFirstColumn="0" w:lastRowLastColumn="0"/>
            </w:pPr>
            <w:r>
              <w:t xml:space="preserve">Refer to </w:t>
            </w:r>
            <w:hyperlink w:anchor="_Custom_Activity_Connector" w:tooltip="Connector Types" w:history="1">
              <w:r w:rsidR="00746957" w:rsidRPr="00746957">
                <w:rPr>
                  <w:rStyle w:val="Hyperlink"/>
                </w:rPr>
                <w:t xml:space="preserve">Custom Activity </w:t>
              </w:r>
              <w:r w:rsidR="00702282" w:rsidRPr="00746957">
                <w:rPr>
                  <w:rStyle w:val="Hyperlink"/>
                </w:rPr>
                <w:t>Connector Type</w:t>
              </w:r>
              <w:r w:rsidR="00746957" w:rsidRPr="00746957">
                <w:rPr>
                  <w:rStyle w:val="Hyperlink"/>
                </w:rPr>
                <w:t>s</w:t>
              </w:r>
            </w:hyperlink>
            <w:r w:rsidR="00702282">
              <w:t xml:space="preserve"> for more details on connectors.</w:t>
            </w:r>
          </w:p>
        </w:tc>
      </w:tr>
      <w:tr w:rsidR="00D9398C" w:rsidRPr="00EF4FF5" w14:paraId="3B90D86F" w14:textId="77777777" w:rsidTr="00DA577F">
        <w:tc>
          <w:tcPr>
            <w:cnfStyle w:val="001000000000" w:firstRow="0" w:lastRow="0" w:firstColumn="1" w:lastColumn="0" w:oddVBand="0" w:evenVBand="0" w:oddHBand="0" w:evenHBand="0" w:firstRowFirstColumn="0" w:firstRowLastColumn="0" w:lastRowFirstColumn="0" w:lastRowLastColumn="0"/>
            <w:tcW w:w="2155" w:type="dxa"/>
          </w:tcPr>
          <w:p w14:paraId="3D914ECC" w14:textId="736D21C5" w:rsidR="00D9398C" w:rsidRDefault="00D9398C" w:rsidP="00DA577F">
            <w:pPr>
              <w:pStyle w:val="BodyParagraphLeft"/>
            </w:pPr>
            <w:r>
              <w:t>Open JSON Editor</w:t>
            </w:r>
          </w:p>
        </w:tc>
        <w:tc>
          <w:tcPr>
            <w:tcW w:w="6861" w:type="dxa"/>
          </w:tcPr>
          <w:p w14:paraId="65F61420" w14:textId="7E363121" w:rsidR="00E34AC7" w:rsidRDefault="006F0200" w:rsidP="0007552B">
            <w:pPr>
              <w:pStyle w:val="BodyParagraphJustified"/>
              <w:cnfStyle w:val="000000000000" w:firstRow="0" w:lastRow="0" w:firstColumn="0" w:lastColumn="0" w:oddVBand="0" w:evenVBand="0" w:oddHBand="0" w:evenHBand="0" w:firstRowFirstColumn="0" w:firstRowLastColumn="0" w:lastRowFirstColumn="0" w:lastRowLastColumn="0"/>
            </w:pPr>
            <w:r>
              <w:t>Click to open the JSON editor. Enter or paste the JSON code.</w:t>
            </w:r>
          </w:p>
          <w:p w14:paraId="0D68CDDB" w14:textId="57093479" w:rsidR="0007552B" w:rsidRDefault="00E34AC7" w:rsidP="0007552B">
            <w:pPr>
              <w:pStyle w:val="BodyParagraphJustified"/>
              <w:cnfStyle w:val="000000000000" w:firstRow="0" w:lastRow="0" w:firstColumn="0" w:lastColumn="0" w:oddVBand="0" w:evenVBand="0" w:oddHBand="0" w:evenHBand="0" w:firstRowFirstColumn="0" w:firstRowLastColumn="0" w:lastRowFirstColumn="0" w:lastRowLastColumn="0"/>
            </w:pPr>
            <w:r w:rsidRPr="00E34AC7">
              <w:t>The information regarding the cont</w:t>
            </w:r>
            <w:r w:rsidR="007F73A3">
              <w:t>en</w:t>
            </w:r>
            <w:r w:rsidRPr="00E34AC7">
              <w:t>t and structure of the activity is coded in the JSON file</w:t>
            </w:r>
            <w:r w:rsidR="007D49A4">
              <w:t xml:space="preserve"> as per your requirement</w:t>
            </w:r>
            <w:r w:rsidRPr="00E34AC7">
              <w:t>.</w:t>
            </w:r>
          </w:p>
          <w:p w14:paraId="2DDDAE31" w14:textId="77777777" w:rsidR="00C040C3" w:rsidRDefault="00C040C3" w:rsidP="0007552B">
            <w:pPr>
              <w:pStyle w:val="BodyParagraphJustified"/>
              <w:cnfStyle w:val="000000000000" w:firstRow="0" w:lastRow="0" w:firstColumn="0" w:lastColumn="0" w:oddVBand="0" w:evenVBand="0" w:oddHBand="0" w:evenHBand="0" w:firstRowFirstColumn="0" w:firstRowLastColumn="0" w:lastRowFirstColumn="0" w:lastRowLastColumn="0"/>
            </w:pPr>
            <w:r>
              <w:t>The node name that is given in the JSON editor will appear on the Custom Activity list as the custom activity name.</w:t>
            </w:r>
          </w:p>
          <w:p w14:paraId="0A88C240" w14:textId="3F9369D1" w:rsidR="0007552B" w:rsidRDefault="007D49A4" w:rsidP="00730C1F">
            <w:pPr>
              <w:pStyle w:val="BodyParagraphLeft"/>
              <w:cnfStyle w:val="000000000000" w:firstRow="0" w:lastRow="0" w:firstColumn="0" w:lastColumn="0" w:oddVBand="0" w:evenVBand="0" w:oddHBand="0" w:evenHBand="0" w:firstRowFirstColumn="0" w:firstRowLastColumn="0" w:lastRowFirstColumn="0" w:lastRowLastColumn="0"/>
            </w:pPr>
            <w:r>
              <w:t xml:space="preserve">Refer to Appendix section, </w:t>
            </w:r>
            <w:hyperlink w:anchor="_JSON_Code_Details" w:history="1">
              <w:r w:rsidRPr="007D49A4">
                <w:rPr>
                  <w:rStyle w:val="Hyperlink"/>
                </w:rPr>
                <w:t>JSON Code Details</w:t>
              </w:r>
            </w:hyperlink>
            <w:r>
              <w:t xml:space="preserve"> for more information.</w:t>
            </w:r>
          </w:p>
        </w:tc>
      </w:tr>
      <w:tr w:rsidR="006F0200" w:rsidRPr="00EF4FF5" w14:paraId="32094101" w14:textId="77777777" w:rsidTr="00DA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FB60B41" w14:textId="7B49DCBD" w:rsidR="006F0200" w:rsidRDefault="006F0200" w:rsidP="006F0200">
            <w:pPr>
              <w:pStyle w:val="BodyParagraphLeft"/>
            </w:pPr>
            <w:r>
              <w:t>Open JavaScript Editor</w:t>
            </w:r>
          </w:p>
        </w:tc>
        <w:tc>
          <w:tcPr>
            <w:tcW w:w="6861" w:type="dxa"/>
          </w:tcPr>
          <w:p w14:paraId="62A74793" w14:textId="192B4188" w:rsidR="006F0200" w:rsidRDefault="006F0200" w:rsidP="006F0200">
            <w:pPr>
              <w:pStyle w:val="BodyParagraphJustified"/>
              <w:cnfStyle w:val="000000100000" w:firstRow="0" w:lastRow="0" w:firstColumn="0" w:lastColumn="0" w:oddVBand="0" w:evenVBand="0" w:oddHBand="1" w:evenHBand="0" w:firstRowFirstColumn="0" w:firstRowLastColumn="0" w:lastRowFirstColumn="0" w:lastRowLastColumn="0"/>
            </w:pPr>
            <w:r>
              <w:t>Click to open the JavaScript editor. Enter or paste the JavaScript code.</w:t>
            </w:r>
          </w:p>
          <w:p w14:paraId="2B7DC6B7" w14:textId="466A30F5" w:rsidR="00E34AC7" w:rsidRDefault="007D49A4" w:rsidP="006F0200">
            <w:pPr>
              <w:pStyle w:val="BodyParagraphJustified"/>
              <w:cnfStyle w:val="000000100000" w:firstRow="0" w:lastRow="0" w:firstColumn="0" w:lastColumn="0" w:oddVBand="0" w:evenVBand="0" w:oddHBand="1" w:evenHBand="0" w:firstRowFirstColumn="0" w:firstRowLastColumn="0" w:lastRowFirstColumn="0" w:lastRowLastColumn="0"/>
            </w:pPr>
            <w:r>
              <w:t>T</w:t>
            </w:r>
            <w:r w:rsidR="00E34AC7" w:rsidRPr="00E34AC7">
              <w:t xml:space="preserve">he details of the logic and validations on the </w:t>
            </w:r>
            <w:r w:rsidR="008F4B70">
              <w:t xml:space="preserve">input </w:t>
            </w:r>
            <w:r w:rsidR="00E34AC7" w:rsidRPr="00E34AC7">
              <w:t xml:space="preserve">content </w:t>
            </w:r>
            <w:r w:rsidR="00201157">
              <w:t>are</w:t>
            </w:r>
            <w:r w:rsidR="00E34AC7" w:rsidRPr="00E34AC7">
              <w:t xml:space="preserve"> coded in the </w:t>
            </w:r>
            <w:proofErr w:type="spellStart"/>
            <w:r w:rsidR="00E34AC7">
              <w:t>javascript</w:t>
            </w:r>
            <w:proofErr w:type="spellEnd"/>
            <w:r w:rsidR="00E34AC7" w:rsidRPr="00E34AC7">
              <w:t xml:space="preserve"> file</w:t>
            </w:r>
            <w:r>
              <w:t xml:space="preserve"> as per your requirement</w:t>
            </w:r>
            <w:r w:rsidR="00E34AC7" w:rsidRPr="00E34AC7">
              <w:t>.</w:t>
            </w:r>
          </w:p>
          <w:p w14:paraId="05DAB2C7" w14:textId="2E0AF071" w:rsidR="009B2F5D" w:rsidRDefault="0007552B" w:rsidP="00730C1F">
            <w:pPr>
              <w:pStyle w:val="BodyParagraphLeft"/>
              <w:cnfStyle w:val="000000100000" w:firstRow="0" w:lastRow="0" w:firstColumn="0" w:lastColumn="0" w:oddVBand="0" w:evenVBand="0" w:oddHBand="1" w:evenHBand="0" w:firstRowFirstColumn="0" w:firstRowLastColumn="0" w:lastRowFirstColumn="0" w:lastRowLastColumn="0"/>
            </w:pPr>
            <w:r>
              <w:t xml:space="preserve">Refer to Appendix </w:t>
            </w:r>
            <w:r w:rsidR="002F4ED5">
              <w:t>section</w:t>
            </w:r>
            <w:r w:rsidR="007D49A4">
              <w:t xml:space="preserve">, </w:t>
            </w:r>
            <w:hyperlink w:anchor="_JavaScript_Code_Details" w:history="1">
              <w:r w:rsidR="007D49A4" w:rsidRPr="007D49A4">
                <w:rPr>
                  <w:rStyle w:val="Hyperlink"/>
                </w:rPr>
                <w:t>JavaScript Code Details</w:t>
              </w:r>
            </w:hyperlink>
            <w:r w:rsidR="002F4ED5">
              <w:t xml:space="preserve"> </w:t>
            </w:r>
            <w:r>
              <w:t xml:space="preserve">for </w:t>
            </w:r>
            <w:r w:rsidR="007D49A4">
              <w:t>more information</w:t>
            </w:r>
            <w:r w:rsidR="00C3033C">
              <w:t>.</w:t>
            </w:r>
          </w:p>
        </w:tc>
      </w:tr>
      <w:tr w:rsidR="006F0200" w:rsidRPr="00EF4FF5" w14:paraId="4D20432C" w14:textId="77777777" w:rsidTr="00DA577F">
        <w:tc>
          <w:tcPr>
            <w:cnfStyle w:val="001000000000" w:firstRow="0" w:lastRow="0" w:firstColumn="1" w:lastColumn="0" w:oddVBand="0" w:evenVBand="0" w:oddHBand="0" w:evenHBand="0" w:firstRowFirstColumn="0" w:firstRowLastColumn="0" w:lastRowFirstColumn="0" w:lastRowLastColumn="0"/>
            <w:tcW w:w="2155" w:type="dxa"/>
          </w:tcPr>
          <w:p w14:paraId="5046C1FE" w14:textId="5C849C15" w:rsidR="006F0200" w:rsidRDefault="006F0200" w:rsidP="006F0200">
            <w:pPr>
              <w:pStyle w:val="BodyParagraphLeft"/>
            </w:pPr>
            <w:r>
              <w:t>Node JAR Path</w:t>
            </w:r>
          </w:p>
        </w:tc>
        <w:tc>
          <w:tcPr>
            <w:tcW w:w="6861" w:type="dxa"/>
          </w:tcPr>
          <w:p w14:paraId="121E2AB1" w14:textId="77777777" w:rsidR="006F0200" w:rsidRDefault="006F0200" w:rsidP="006F0200">
            <w:pPr>
              <w:pStyle w:val="BodyParagraphJustified"/>
              <w:cnfStyle w:val="000000000000" w:firstRow="0" w:lastRow="0" w:firstColumn="0" w:lastColumn="0" w:oddVBand="0" w:evenVBand="0" w:oddHBand="0" w:evenHBand="0" w:firstRowFirstColumn="0" w:firstRowLastColumn="0" w:lastRowFirstColumn="0" w:lastRowLastColumn="0"/>
            </w:pPr>
            <w:r>
              <w:t>Upload the JAR file.</w:t>
            </w:r>
          </w:p>
          <w:p w14:paraId="07CEDCE6" w14:textId="611F5DB5" w:rsidR="00E34AC7" w:rsidRDefault="00E34AC7" w:rsidP="006F0200">
            <w:pPr>
              <w:pStyle w:val="BodyParagraphJustified"/>
              <w:cnfStyle w:val="000000000000" w:firstRow="0" w:lastRow="0" w:firstColumn="0" w:lastColumn="0" w:oddVBand="0" w:evenVBand="0" w:oddHBand="0" w:evenHBand="0" w:firstRowFirstColumn="0" w:firstRowLastColumn="0" w:lastRowFirstColumn="0" w:lastRowLastColumn="0"/>
            </w:pPr>
            <w:r>
              <w:t>T</w:t>
            </w:r>
            <w:r w:rsidRPr="00E34AC7">
              <w:t xml:space="preserve">he processing that you want to perform </w:t>
            </w:r>
            <w:r w:rsidR="007F73A3">
              <w:t>at</w:t>
            </w:r>
            <w:r w:rsidRPr="00E34AC7">
              <w:t xml:space="preserve"> the time of execution of </w:t>
            </w:r>
            <w:r w:rsidR="007F73A3">
              <w:t xml:space="preserve">the </w:t>
            </w:r>
            <w:r w:rsidRPr="00E34AC7">
              <w:t>custom activity is coded in the JAR file.</w:t>
            </w:r>
          </w:p>
          <w:p w14:paraId="458CFF05" w14:textId="7847ABD5" w:rsidR="00C913D4" w:rsidRDefault="007D49A4" w:rsidP="00730C1F">
            <w:pPr>
              <w:pStyle w:val="BodyParagraphLeft"/>
              <w:cnfStyle w:val="000000000000" w:firstRow="0" w:lastRow="0" w:firstColumn="0" w:lastColumn="0" w:oddVBand="0" w:evenVBand="0" w:oddHBand="0" w:evenHBand="0" w:firstRowFirstColumn="0" w:firstRowLastColumn="0" w:lastRowFirstColumn="0" w:lastRowLastColumn="0"/>
            </w:pPr>
            <w:r>
              <w:t xml:space="preserve">Refer to Appendix section, </w:t>
            </w:r>
            <w:hyperlink w:anchor="_Node_JAR_Path" w:history="1">
              <w:r w:rsidRPr="007D49A4">
                <w:rPr>
                  <w:rStyle w:val="Hyperlink"/>
                </w:rPr>
                <w:t>Node JAR Path Details</w:t>
              </w:r>
            </w:hyperlink>
            <w:r>
              <w:t xml:space="preserve"> for more information</w:t>
            </w:r>
            <w:r w:rsidR="00C913D4">
              <w:t>.</w:t>
            </w:r>
          </w:p>
        </w:tc>
      </w:tr>
      <w:tr w:rsidR="006F0200" w:rsidRPr="00EF4FF5" w14:paraId="3E631484" w14:textId="77777777" w:rsidTr="00DA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6F3F825" w14:textId="76761680" w:rsidR="006F0200" w:rsidRDefault="006F0200" w:rsidP="006F0200">
            <w:pPr>
              <w:pStyle w:val="BodyParagraphLeft"/>
            </w:pPr>
            <w:r>
              <w:t xml:space="preserve">Node </w:t>
            </w:r>
            <w:proofErr w:type="spellStart"/>
            <w:r>
              <w:t>Pallete</w:t>
            </w:r>
            <w:proofErr w:type="spellEnd"/>
            <w:r>
              <w:t xml:space="preserve"> Icon*</w:t>
            </w:r>
          </w:p>
        </w:tc>
        <w:tc>
          <w:tcPr>
            <w:tcW w:w="6861" w:type="dxa"/>
          </w:tcPr>
          <w:p w14:paraId="4B81FAC2" w14:textId="15F7CBB0" w:rsidR="008F4B70" w:rsidRDefault="006F0200" w:rsidP="006F0200">
            <w:pPr>
              <w:pStyle w:val="BodyParagraphJustified"/>
              <w:cnfStyle w:val="000000100000" w:firstRow="0" w:lastRow="0" w:firstColumn="0" w:lastColumn="0" w:oddVBand="0" w:evenVBand="0" w:oddHBand="1" w:evenHBand="0" w:firstRowFirstColumn="0" w:firstRowLastColumn="0" w:lastRowFirstColumn="0" w:lastRowLastColumn="0"/>
            </w:pPr>
            <w:r>
              <w:t>Upload node pal</w:t>
            </w:r>
            <w:r w:rsidR="000B7422">
              <w:t>et</w:t>
            </w:r>
            <w:r>
              <w:t>t</w:t>
            </w:r>
            <w:r w:rsidR="009B2F5D">
              <w:t>e</w:t>
            </w:r>
            <w:r>
              <w:t xml:space="preserve"> icon.</w:t>
            </w:r>
            <w:r w:rsidRPr="0011795F">
              <w:t xml:space="preserve"> </w:t>
            </w:r>
            <w:r w:rsidR="0011795F" w:rsidRPr="0011795F">
              <w:t>This is used for listing purpose</w:t>
            </w:r>
            <w:r w:rsidR="007F73A3">
              <w:t>s</w:t>
            </w:r>
            <w:r w:rsidR="0011795F" w:rsidRPr="0011795F">
              <w:t>. </w:t>
            </w:r>
            <w:r w:rsidR="00EB5395" w:rsidRPr="0011795F">
              <w:t>T</w:t>
            </w:r>
            <w:r w:rsidR="00EB5395">
              <w:t>his icon appears on t</w:t>
            </w:r>
            <w:r w:rsidR="008F4B70">
              <w:t>he Process flow Activity panel.</w:t>
            </w:r>
          </w:p>
          <w:p w14:paraId="29727F62" w14:textId="1B6D4F25" w:rsidR="006F0200" w:rsidRDefault="006F0200" w:rsidP="006F0200">
            <w:pPr>
              <w:pStyle w:val="BodyParagraphJustified"/>
              <w:cnfStyle w:val="000000100000" w:firstRow="0" w:lastRow="0" w:firstColumn="0" w:lastColumn="0" w:oddVBand="0" w:evenVBand="0" w:oddHBand="1" w:evenHBand="0" w:firstRowFirstColumn="0" w:firstRowLastColumn="0" w:lastRowFirstColumn="0" w:lastRowLastColumn="0"/>
            </w:pPr>
            <w:r>
              <w:t xml:space="preserve">Only SVG </w:t>
            </w:r>
            <w:r w:rsidR="00EB5395">
              <w:t xml:space="preserve">file </w:t>
            </w:r>
            <w:r>
              <w:t xml:space="preserve">format is supported. </w:t>
            </w:r>
            <w:r w:rsidRPr="00871399">
              <w:t>SVG is used to define vector-based graphics for the Web</w:t>
            </w:r>
            <w:r>
              <w:t>.</w:t>
            </w:r>
          </w:p>
          <w:p w14:paraId="0883ABD1" w14:textId="46269BFC" w:rsidR="006F0200" w:rsidRPr="00871399" w:rsidRDefault="000B7422" w:rsidP="006F0200">
            <w:pPr>
              <w:pStyle w:val="BodyParagraphJustified"/>
              <w:cnfStyle w:val="000000100000" w:firstRow="0" w:lastRow="0" w:firstColumn="0" w:lastColumn="0" w:oddVBand="0" w:evenVBand="0" w:oddHBand="1" w:evenHBand="0" w:firstRowFirstColumn="0" w:firstRowLastColumn="0" w:lastRowFirstColumn="0" w:lastRowLastColumn="0"/>
            </w:pPr>
            <w:r>
              <w:t>The m</w:t>
            </w:r>
            <w:r w:rsidR="006F0200">
              <w:t>aximum size of the image that ca</w:t>
            </w:r>
            <w:r w:rsidR="007D49A4">
              <w:t xml:space="preserve">n be uploaded is </w:t>
            </w:r>
            <w:r w:rsidR="006F0200">
              <w:t xml:space="preserve">20px X 20 </w:t>
            </w:r>
            <w:proofErr w:type="spellStart"/>
            <w:r w:rsidR="006F0200">
              <w:t>px</w:t>
            </w:r>
            <w:proofErr w:type="spellEnd"/>
          </w:p>
        </w:tc>
      </w:tr>
      <w:tr w:rsidR="006F0200" w:rsidRPr="00EF4FF5" w14:paraId="3A29FE14" w14:textId="77777777" w:rsidTr="00DA577F">
        <w:tc>
          <w:tcPr>
            <w:cnfStyle w:val="001000000000" w:firstRow="0" w:lastRow="0" w:firstColumn="1" w:lastColumn="0" w:oddVBand="0" w:evenVBand="0" w:oddHBand="0" w:evenHBand="0" w:firstRowFirstColumn="0" w:firstRowLastColumn="0" w:lastRowFirstColumn="0" w:lastRowLastColumn="0"/>
            <w:tcW w:w="2155" w:type="dxa"/>
          </w:tcPr>
          <w:p w14:paraId="21150E13" w14:textId="05AE475D" w:rsidR="006F0200" w:rsidRDefault="006F0200" w:rsidP="006F0200">
            <w:pPr>
              <w:pStyle w:val="BodyParagraphLeft"/>
            </w:pPr>
            <w:r>
              <w:t>Node Icon*</w:t>
            </w:r>
          </w:p>
        </w:tc>
        <w:tc>
          <w:tcPr>
            <w:tcW w:w="6861" w:type="dxa"/>
          </w:tcPr>
          <w:p w14:paraId="7C734C26" w14:textId="77777777" w:rsidR="008F4B70" w:rsidRDefault="006F0200" w:rsidP="006F0200">
            <w:pPr>
              <w:pStyle w:val="BodyParagraphJustified"/>
              <w:cnfStyle w:val="000000000000" w:firstRow="0" w:lastRow="0" w:firstColumn="0" w:lastColumn="0" w:oddVBand="0" w:evenVBand="0" w:oddHBand="0" w:evenHBand="0" w:firstRowFirstColumn="0" w:firstRowLastColumn="0" w:lastRowFirstColumn="0" w:lastRowLastColumn="0"/>
            </w:pPr>
            <w:r>
              <w:t xml:space="preserve">Upload node icon. </w:t>
            </w:r>
            <w:r w:rsidR="00EB5395">
              <w:t xml:space="preserve">This image appears on the activity in the designer area when the corresponding activity is dragged to </w:t>
            </w:r>
            <w:r w:rsidR="008F4B70">
              <w:t>the process flow designer area.</w:t>
            </w:r>
          </w:p>
          <w:p w14:paraId="55AB5C19" w14:textId="562FA254" w:rsidR="006F0200" w:rsidRDefault="006F0200" w:rsidP="006F0200">
            <w:pPr>
              <w:pStyle w:val="BodyParagraphJustified"/>
              <w:cnfStyle w:val="000000000000" w:firstRow="0" w:lastRow="0" w:firstColumn="0" w:lastColumn="0" w:oddVBand="0" w:evenVBand="0" w:oddHBand="0" w:evenHBand="0" w:firstRowFirstColumn="0" w:firstRowLastColumn="0" w:lastRowFirstColumn="0" w:lastRowLastColumn="0"/>
            </w:pPr>
            <w:r>
              <w:lastRenderedPageBreak/>
              <w:t xml:space="preserve">Only SVG </w:t>
            </w:r>
            <w:r w:rsidR="00EB5395">
              <w:t xml:space="preserve">file </w:t>
            </w:r>
            <w:r>
              <w:t xml:space="preserve">format is supported. </w:t>
            </w:r>
            <w:r w:rsidRPr="00871399">
              <w:t>SVG is used to define vector-based graphics for the Web</w:t>
            </w:r>
            <w:r>
              <w:t>.</w:t>
            </w:r>
          </w:p>
          <w:p w14:paraId="3FC9C226" w14:textId="1B9DC482" w:rsidR="006F0200" w:rsidRDefault="000B7422" w:rsidP="00DD643C">
            <w:pPr>
              <w:pStyle w:val="BodyParagraphJustified"/>
              <w:cnfStyle w:val="000000000000" w:firstRow="0" w:lastRow="0" w:firstColumn="0" w:lastColumn="0" w:oddVBand="0" w:evenVBand="0" w:oddHBand="0" w:evenHBand="0" w:firstRowFirstColumn="0" w:firstRowLastColumn="0" w:lastRowFirstColumn="0" w:lastRowLastColumn="0"/>
            </w:pPr>
            <w:r>
              <w:t>The m</w:t>
            </w:r>
            <w:r w:rsidR="006F0200">
              <w:t xml:space="preserve">aximum size of the image that can be uploaded </w:t>
            </w:r>
            <w:proofErr w:type="gramStart"/>
            <w:r w:rsidR="006F0200">
              <w:t>is  40</w:t>
            </w:r>
            <w:proofErr w:type="gramEnd"/>
            <w:r w:rsidR="006F0200">
              <w:t>px X 40px</w:t>
            </w:r>
          </w:p>
        </w:tc>
      </w:tr>
      <w:tr w:rsidR="006F0200" w:rsidRPr="00EF4FF5" w14:paraId="6C35DE2C" w14:textId="77777777" w:rsidTr="00DA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661A93B" w14:textId="1A503C78" w:rsidR="006F0200" w:rsidRDefault="006F0200" w:rsidP="006F0200">
            <w:pPr>
              <w:pStyle w:val="BodyParagraphLeft"/>
            </w:pPr>
            <w:r>
              <w:lastRenderedPageBreak/>
              <w:t>Node Accordion Icon</w:t>
            </w:r>
          </w:p>
        </w:tc>
        <w:tc>
          <w:tcPr>
            <w:tcW w:w="6861" w:type="dxa"/>
          </w:tcPr>
          <w:p w14:paraId="1DAF996B" w14:textId="0B10CFBB" w:rsidR="008F4B70" w:rsidRDefault="008F4B70" w:rsidP="006F0200">
            <w:pPr>
              <w:pStyle w:val="BodyParagraphJustified"/>
              <w:cnfStyle w:val="000000100000" w:firstRow="0" w:lastRow="0" w:firstColumn="0" w:lastColumn="0" w:oddVBand="0" w:evenVBand="0" w:oddHBand="1" w:evenHBand="0" w:firstRowFirstColumn="0" w:firstRowLastColumn="0" w:lastRowFirstColumn="0" w:lastRowLastColumn="0"/>
            </w:pPr>
            <w:r>
              <w:t>Upload node accordion icon. This icon appears on the Info Actions panel for the activity con</w:t>
            </w:r>
            <w:r w:rsidR="007F73A3">
              <w:t>fig</w:t>
            </w:r>
            <w:r>
              <w:t>uration category accordion.</w:t>
            </w:r>
          </w:p>
          <w:p w14:paraId="03ECE6B4" w14:textId="651CD1F5" w:rsidR="008F4B70" w:rsidRDefault="006F0200" w:rsidP="006F0200">
            <w:pPr>
              <w:pStyle w:val="BodyParagraphJustified"/>
              <w:cnfStyle w:val="000000100000" w:firstRow="0" w:lastRow="0" w:firstColumn="0" w:lastColumn="0" w:oddVBand="0" w:evenVBand="0" w:oddHBand="1" w:evenHBand="0" w:firstRowFirstColumn="0" w:firstRowLastColumn="0" w:lastRowFirstColumn="0" w:lastRowLastColumn="0"/>
            </w:pPr>
            <w:r>
              <w:t xml:space="preserve">Only SVG format is supported. </w:t>
            </w:r>
            <w:r w:rsidRPr="00871399">
              <w:t>SVG is used to define vector-based graphics for the Web</w:t>
            </w:r>
            <w:r>
              <w:t>.</w:t>
            </w:r>
          </w:p>
          <w:p w14:paraId="3BA60C62" w14:textId="4B6F1BB3" w:rsidR="006F0200" w:rsidRDefault="000B7422" w:rsidP="006F0200">
            <w:pPr>
              <w:pStyle w:val="BodyParagraphJustified"/>
              <w:cnfStyle w:val="000000100000" w:firstRow="0" w:lastRow="0" w:firstColumn="0" w:lastColumn="0" w:oddVBand="0" w:evenVBand="0" w:oddHBand="1" w:evenHBand="0" w:firstRowFirstColumn="0" w:firstRowLastColumn="0" w:lastRowFirstColumn="0" w:lastRowLastColumn="0"/>
            </w:pPr>
            <w:r>
              <w:t>The m</w:t>
            </w:r>
            <w:r w:rsidR="006F0200">
              <w:t xml:space="preserve">aximum size of the image that can be uploaded is 20px X 20 </w:t>
            </w:r>
            <w:proofErr w:type="spellStart"/>
            <w:r w:rsidR="006F0200">
              <w:t>px</w:t>
            </w:r>
            <w:proofErr w:type="spellEnd"/>
            <w:r w:rsidR="002471A3">
              <w:t>.</w:t>
            </w:r>
          </w:p>
        </w:tc>
      </w:tr>
      <w:tr w:rsidR="006F0200" w:rsidRPr="00EF4FF5" w14:paraId="4C90DEAE" w14:textId="77777777" w:rsidTr="00DA577F">
        <w:tc>
          <w:tcPr>
            <w:cnfStyle w:val="001000000000" w:firstRow="0" w:lastRow="0" w:firstColumn="1" w:lastColumn="0" w:oddVBand="0" w:evenVBand="0" w:oddHBand="0" w:evenHBand="0" w:firstRowFirstColumn="0" w:firstRowLastColumn="0" w:lastRowFirstColumn="0" w:lastRowLastColumn="0"/>
            <w:tcW w:w="2155" w:type="dxa"/>
          </w:tcPr>
          <w:p w14:paraId="6B4EB07C" w14:textId="77777777" w:rsidR="006F0200" w:rsidRDefault="006F0200" w:rsidP="006F0200">
            <w:pPr>
              <w:pStyle w:val="BodyParagraphLeft"/>
            </w:pPr>
            <w:r>
              <w:t>Description</w:t>
            </w:r>
          </w:p>
        </w:tc>
        <w:tc>
          <w:tcPr>
            <w:tcW w:w="6861" w:type="dxa"/>
          </w:tcPr>
          <w:p w14:paraId="44D56AF3" w14:textId="713EAC42" w:rsidR="006F0200" w:rsidRDefault="006F0200" w:rsidP="006F0200">
            <w:pPr>
              <w:pStyle w:val="BodyParagraphJustified"/>
              <w:cnfStyle w:val="000000000000" w:firstRow="0" w:lastRow="0" w:firstColumn="0" w:lastColumn="0" w:oddVBand="0" w:evenVBand="0" w:oddHBand="0" w:evenHBand="0" w:firstRowFirstColumn="0" w:firstRowLastColumn="0" w:lastRowFirstColumn="0" w:lastRowLastColumn="0"/>
            </w:pPr>
            <w:r>
              <w:t xml:space="preserve">Write a brief description of the </w:t>
            </w:r>
            <w:r w:rsidR="009828AA">
              <w:t>custom activity</w:t>
            </w:r>
            <w:r>
              <w:t>.</w:t>
            </w:r>
          </w:p>
          <w:p w14:paraId="4A74C751" w14:textId="77777777" w:rsidR="006F0200" w:rsidRDefault="006F0200" w:rsidP="006F0200">
            <w:pPr>
              <w:pStyle w:val="BodyParagraphJustified"/>
              <w:cnfStyle w:val="000000000000" w:firstRow="0" w:lastRow="0" w:firstColumn="0" w:lastColumn="0" w:oddVBand="0" w:evenVBand="0" w:oddHBand="0" w:evenHBand="0" w:firstRowFirstColumn="0" w:firstRowLastColumn="0" w:lastRowFirstColumn="0" w:lastRowLastColumn="0"/>
            </w:pPr>
            <w:r>
              <w:t>Character limit: 1000 characters</w:t>
            </w:r>
          </w:p>
          <w:p w14:paraId="7D0F3C7F" w14:textId="77777777" w:rsidR="006F0200" w:rsidRDefault="006F0200" w:rsidP="006F0200">
            <w:pPr>
              <w:pStyle w:val="BodyParagraphJustified"/>
              <w:cnfStyle w:val="000000000000" w:firstRow="0" w:lastRow="0" w:firstColumn="0" w:lastColumn="0" w:oddVBand="0" w:evenVBand="0" w:oddHBand="0" w:evenHBand="0" w:firstRowFirstColumn="0" w:firstRowLastColumn="0" w:lastRowFirstColumn="0" w:lastRowLastColumn="0"/>
            </w:pPr>
            <w:r>
              <w:t>Data type: Alphanumeric and symbols.</w:t>
            </w:r>
          </w:p>
        </w:tc>
      </w:tr>
    </w:tbl>
    <w:p w14:paraId="6CBB8D81" w14:textId="77777777" w:rsidR="00F61A32" w:rsidRDefault="00F61A32" w:rsidP="00F61A32">
      <w:pPr>
        <w:pStyle w:val="TableNote1"/>
        <w:framePr w:wrap="notBeside"/>
      </w:pPr>
      <w:r>
        <w:t xml:space="preserve">* </w:t>
      </w:r>
      <w:r w:rsidRPr="0085711A">
        <w:t>Mandatory</w:t>
      </w:r>
      <w:r>
        <w:t xml:space="preserve"> (required) fields.</w:t>
      </w:r>
    </w:p>
    <w:p w14:paraId="723074F6" w14:textId="5751205B" w:rsidR="00F61A32" w:rsidRDefault="00F61A32" w:rsidP="00985E25">
      <w:pPr>
        <w:pStyle w:val="EIQSteps"/>
      </w:pPr>
      <w:r>
        <w:t xml:space="preserve">Click </w:t>
      </w:r>
      <w:r>
        <w:rPr>
          <w:rStyle w:val="BodyBold"/>
        </w:rPr>
        <w:t>Create</w:t>
      </w:r>
      <w:r w:rsidRPr="00153B2B">
        <w:t xml:space="preserve"> </w:t>
      </w:r>
      <w:r>
        <w:t xml:space="preserve">on the bottom right of the page and the </w:t>
      </w:r>
      <w:r w:rsidR="00183131">
        <w:t>custom activity</w:t>
      </w:r>
      <w:r>
        <w:t xml:space="preserve"> gets created with the details entered.</w:t>
      </w:r>
    </w:p>
    <w:p w14:paraId="512E84B0" w14:textId="780C41F4" w:rsidR="0085725A" w:rsidRDefault="00201157" w:rsidP="0085725A">
      <w:pPr>
        <w:pStyle w:val="Heading3"/>
      </w:pPr>
      <w:bookmarkStart w:id="11" w:name="_Creating_Sub_Flow"/>
      <w:bookmarkStart w:id="12" w:name="_Toc172541077"/>
      <w:bookmarkEnd w:id="11"/>
      <w:r>
        <w:t xml:space="preserve">Creating </w:t>
      </w:r>
      <w:proofErr w:type="spellStart"/>
      <w:r>
        <w:t>Subf</w:t>
      </w:r>
      <w:r w:rsidR="0085725A">
        <w:t>low</w:t>
      </w:r>
      <w:proofErr w:type="spellEnd"/>
      <w:r w:rsidR="0085725A">
        <w:t xml:space="preserve"> for Custom Activity</w:t>
      </w:r>
      <w:bookmarkEnd w:id="12"/>
    </w:p>
    <w:p w14:paraId="615617BC" w14:textId="38A2A1AA" w:rsidR="00240A66" w:rsidRDefault="00DD643C" w:rsidP="001A6679">
      <w:pPr>
        <w:pStyle w:val="BodyParagraphJustified"/>
      </w:pPr>
      <w:r>
        <w:t>To create</w:t>
      </w:r>
      <w:r w:rsidR="0085725A">
        <w:t xml:space="preserve"> a process flow as a cus</w:t>
      </w:r>
      <w:r w:rsidR="007F73A3">
        <w:t>tom</w:t>
      </w:r>
      <w:r w:rsidR="0085725A">
        <w:t xml:space="preserve"> activity, </w:t>
      </w:r>
      <w:r w:rsidR="001A6679">
        <w:t>follow the below steps.</w:t>
      </w:r>
    </w:p>
    <w:p w14:paraId="265B58DC" w14:textId="77777777" w:rsidR="001A6679" w:rsidRDefault="001A6679" w:rsidP="00985E25">
      <w:pPr>
        <w:pStyle w:val="EIQSteps"/>
        <w:numPr>
          <w:ilvl w:val="0"/>
          <w:numId w:val="31"/>
        </w:numPr>
      </w:pPr>
      <w:r>
        <w:t xml:space="preserve">Navigate to </w:t>
      </w:r>
      <w:r w:rsidR="0085725A" w:rsidRPr="00195607">
        <w:rPr>
          <w:rStyle w:val="BodyBold"/>
        </w:rPr>
        <w:t>App</w:t>
      </w:r>
      <w:r w:rsidR="0085725A">
        <w:t xml:space="preserve"> </w:t>
      </w:r>
      <w:r w:rsidR="0085725A" w:rsidRPr="00195607">
        <w:rPr>
          <w:rStyle w:val="BodyBold"/>
        </w:rPr>
        <w:t>Studio</w:t>
      </w:r>
      <w:r w:rsidR="0085725A">
        <w:t xml:space="preserve"> &gt; </w:t>
      </w:r>
      <w:r w:rsidR="0085725A" w:rsidRPr="00195607">
        <w:rPr>
          <w:rStyle w:val="BodyBold"/>
        </w:rPr>
        <w:t>Process</w:t>
      </w:r>
      <w:r w:rsidR="0085725A">
        <w:t xml:space="preserve"> </w:t>
      </w:r>
      <w:r w:rsidR="0085725A" w:rsidRPr="00195607">
        <w:rPr>
          <w:rStyle w:val="BodyBold"/>
        </w:rPr>
        <w:t>Flow</w:t>
      </w:r>
      <w:r w:rsidR="0085725A">
        <w:t xml:space="preserve"> module</w:t>
      </w:r>
      <w:r>
        <w:t>.</w:t>
      </w:r>
    </w:p>
    <w:p w14:paraId="00A5471B" w14:textId="280A577A" w:rsidR="0085725A" w:rsidRDefault="001A6679" w:rsidP="00985E25">
      <w:pPr>
        <w:pStyle w:val="EIQSteps"/>
        <w:numPr>
          <w:ilvl w:val="0"/>
          <w:numId w:val="31"/>
        </w:numPr>
      </w:pPr>
      <w:r>
        <w:t xml:space="preserve">Create </w:t>
      </w:r>
      <w:r w:rsidR="0085725A">
        <w:t xml:space="preserve">and configure the </w:t>
      </w:r>
      <w:r>
        <w:t xml:space="preserve">process flow </w:t>
      </w:r>
      <w:r w:rsidR="0085725A">
        <w:t>details and entities as per your needs.</w:t>
      </w:r>
    </w:p>
    <w:p w14:paraId="5FA59140" w14:textId="2E6DCC30" w:rsidR="0085725A" w:rsidRDefault="001A6679" w:rsidP="00985E25">
      <w:pPr>
        <w:pStyle w:val="EIQSteps"/>
      </w:pPr>
      <w:r>
        <w:t>Deploy</w:t>
      </w:r>
      <w:r w:rsidR="0085725A">
        <w:t xml:space="preserve"> the process flow.</w:t>
      </w:r>
    </w:p>
    <w:p w14:paraId="07708791" w14:textId="77777777" w:rsidR="00195607" w:rsidRDefault="00195607" w:rsidP="00985E25">
      <w:pPr>
        <w:pStyle w:val="EIQSteps"/>
      </w:pPr>
      <w:r>
        <w:t xml:space="preserve">Navigate to </w:t>
      </w:r>
      <w:r w:rsidRPr="00195607">
        <w:rPr>
          <w:rStyle w:val="BodyBold"/>
        </w:rPr>
        <w:t>Manage</w:t>
      </w:r>
      <w:r>
        <w:t xml:space="preserve"> &gt; </w:t>
      </w:r>
      <w:r w:rsidRPr="00195607">
        <w:rPr>
          <w:rStyle w:val="BodyBold"/>
        </w:rPr>
        <w:t>Configuration</w:t>
      </w:r>
      <w:r>
        <w:t xml:space="preserve"> </w:t>
      </w:r>
      <w:r w:rsidRPr="00195607">
        <w:rPr>
          <w:rStyle w:val="BodyBold"/>
        </w:rPr>
        <w:t>Management</w:t>
      </w:r>
      <w:r>
        <w:t xml:space="preserve"> &gt; </w:t>
      </w:r>
      <w:r w:rsidRPr="00195607">
        <w:rPr>
          <w:rStyle w:val="BodyBold"/>
        </w:rPr>
        <w:t>Custom</w:t>
      </w:r>
      <w:r>
        <w:t xml:space="preserve"> </w:t>
      </w:r>
      <w:r w:rsidRPr="00195607">
        <w:rPr>
          <w:rStyle w:val="BodyBold"/>
        </w:rPr>
        <w:t>Activity</w:t>
      </w:r>
      <w:r>
        <w:t>.</w:t>
      </w:r>
    </w:p>
    <w:p w14:paraId="532CB314" w14:textId="4A7AF764" w:rsidR="0085725A" w:rsidRDefault="00195607" w:rsidP="00985E25">
      <w:pPr>
        <w:pStyle w:val="EIQSteps"/>
      </w:pPr>
      <w:r>
        <w:t xml:space="preserve">Click </w:t>
      </w:r>
      <w:r w:rsidR="0085725A" w:rsidRPr="00195607">
        <w:rPr>
          <w:rStyle w:val="BodyItal"/>
        </w:rPr>
        <w:t>Create</w:t>
      </w:r>
      <w:r w:rsidRPr="00195607">
        <w:rPr>
          <w:rStyle w:val="BodyItal"/>
        </w:rPr>
        <w:t xml:space="preserve"> New</w:t>
      </w:r>
      <w:r>
        <w:t xml:space="preserve"> and create a </w:t>
      </w:r>
      <w:r w:rsidR="0085725A">
        <w:t>Custom Activity</w:t>
      </w:r>
      <w:r>
        <w:t xml:space="preserve"> by selecting</w:t>
      </w:r>
      <w:r w:rsidR="0085725A">
        <w:t xml:space="preserve"> </w:t>
      </w:r>
      <w:r w:rsidR="0085725A" w:rsidRPr="00195607">
        <w:rPr>
          <w:rStyle w:val="BodyBold"/>
        </w:rPr>
        <w:t>Activity Type</w:t>
      </w:r>
      <w:r w:rsidR="0085725A">
        <w:t xml:space="preserve"> as </w:t>
      </w:r>
      <w:r w:rsidR="0085725A" w:rsidRPr="00195607">
        <w:rPr>
          <w:rStyle w:val="BodyBold"/>
        </w:rPr>
        <w:t>Sub Flow Activity</w:t>
      </w:r>
      <w:r w:rsidR="0085725A">
        <w:t xml:space="preserve">. Application Name drop-down is displayed. The application name is displayed only if one of the process </w:t>
      </w:r>
      <w:proofErr w:type="gramStart"/>
      <w:r w:rsidR="0085725A">
        <w:t>flow</w:t>
      </w:r>
      <w:proofErr w:type="gramEnd"/>
      <w:r w:rsidR="0085725A">
        <w:t xml:space="preserve"> withi</w:t>
      </w:r>
      <w:r w:rsidR="004B202E">
        <w:t>n that application is deployed.</w:t>
      </w:r>
    </w:p>
    <w:p w14:paraId="35A257BA" w14:textId="4D726177" w:rsidR="0085725A" w:rsidRDefault="0085725A" w:rsidP="00985E25">
      <w:pPr>
        <w:pStyle w:val="EIQSteps"/>
      </w:pPr>
      <w:r>
        <w:t>Select the application name. The Process flow list is displayed. Only the deployed process flows are listed in the drop-down.</w:t>
      </w:r>
    </w:p>
    <w:p w14:paraId="3811E195" w14:textId="25B6C855" w:rsidR="0085725A" w:rsidRDefault="0085725A" w:rsidP="00985E25">
      <w:pPr>
        <w:pStyle w:val="EIQSteps"/>
      </w:pPr>
      <w:r>
        <w:t>Select the process flow that you want to define as the cus</w:t>
      </w:r>
      <w:r w:rsidR="00E75607">
        <w:t>t</w:t>
      </w:r>
      <w:r>
        <w:t>om activity.</w:t>
      </w:r>
    </w:p>
    <w:p w14:paraId="21C5009B" w14:textId="0D9D6A9F" w:rsidR="004B202E" w:rsidRPr="004B202E" w:rsidRDefault="004B202E" w:rsidP="004B202E">
      <w:pPr>
        <w:pStyle w:val="PicIndend"/>
        <w:framePr w:wrap="notBeside"/>
      </w:pPr>
      <w:r w:rsidRPr="004B202E">
        <w:rPr>
          <w:lang w:val="en-IN" w:eastAsia="en-IN"/>
        </w:rPr>
        <w:drawing>
          <wp:inline distT="0" distB="0" distL="0" distR="0" wp14:anchorId="6B1012E7" wp14:editId="1B4FDB57">
            <wp:extent cx="2743200" cy="2359152"/>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3200" cy="2359152"/>
                    </a:xfrm>
                    <a:prstGeom prst="rect">
                      <a:avLst/>
                    </a:prstGeom>
                  </pic:spPr>
                </pic:pic>
              </a:graphicData>
            </a:graphic>
          </wp:inline>
        </w:drawing>
      </w:r>
    </w:p>
    <w:p w14:paraId="45BA337F" w14:textId="39123AFF" w:rsidR="00195607" w:rsidRPr="007B6059" w:rsidRDefault="00195607" w:rsidP="00985E25">
      <w:pPr>
        <w:pStyle w:val="EIQSteps"/>
      </w:pPr>
      <w:r>
        <w:t>For other configurations, go to step 3 details and configure accordingly</w:t>
      </w:r>
      <w:r w:rsidR="00DD643C">
        <w:t>,</w:t>
      </w:r>
      <w:r>
        <w:t xml:space="preserve"> and </w:t>
      </w:r>
      <w:r w:rsidR="004B202E">
        <w:t xml:space="preserve">finally </w:t>
      </w:r>
      <w:r>
        <w:t>click Create</w:t>
      </w:r>
      <w:r w:rsidR="002471A3">
        <w:t xml:space="preserve"> for creating the </w:t>
      </w:r>
      <w:proofErr w:type="spellStart"/>
      <w:r w:rsidR="002471A3">
        <w:t>sub</w:t>
      </w:r>
      <w:r w:rsidR="004B202E">
        <w:t>flow</w:t>
      </w:r>
      <w:proofErr w:type="spellEnd"/>
      <w:r w:rsidR="004B202E">
        <w:t xml:space="preserve"> type custom activity</w:t>
      </w:r>
      <w:r>
        <w:t>.</w:t>
      </w:r>
    </w:p>
    <w:p w14:paraId="101AFDCD" w14:textId="41CB6A2A" w:rsidR="007B6059" w:rsidRDefault="007B6059" w:rsidP="007B6059">
      <w:pPr>
        <w:pStyle w:val="Heading3"/>
      </w:pPr>
      <w:bookmarkStart w:id="13" w:name="_Custom_Activity_Connector"/>
      <w:bookmarkStart w:id="14" w:name="_Toc172541078"/>
      <w:bookmarkEnd w:id="13"/>
      <w:r>
        <w:lastRenderedPageBreak/>
        <w:t>Custom Activity Connector Types</w:t>
      </w:r>
      <w:bookmarkEnd w:id="14"/>
    </w:p>
    <w:p w14:paraId="3CC1653B" w14:textId="53E7A6E6" w:rsidR="007B6059" w:rsidRDefault="00702282" w:rsidP="007B6059">
      <w:pPr>
        <w:pStyle w:val="BodyParagraphJustified"/>
      </w:pPr>
      <w:r>
        <w:t xml:space="preserve">Connectors are used to achieve specific requirements in your activity. Some connectors are part of </w:t>
      </w:r>
      <w:r w:rsidR="00DD643C">
        <w:t xml:space="preserve">the </w:t>
      </w:r>
      <w:proofErr w:type="gramStart"/>
      <w:r w:rsidR="00EA2044">
        <w:t>Platform</w:t>
      </w:r>
      <w:r>
        <w:t>,</w:t>
      </w:r>
      <w:proofErr w:type="gramEnd"/>
      <w:r>
        <w:t xml:space="preserve"> however, you can include external connectors for utilizing the features of the same.</w:t>
      </w:r>
    </w:p>
    <w:p w14:paraId="3ED24E5A" w14:textId="46BB959A" w:rsidR="00702282" w:rsidRDefault="00702282" w:rsidP="007B6059">
      <w:pPr>
        <w:pStyle w:val="BodyParagraphJustified"/>
      </w:pPr>
      <w:r>
        <w:t>The connector types supported in the custom activities are explained below.</w:t>
      </w:r>
    </w:p>
    <w:p w14:paraId="045331F7" w14:textId="2ADB2FCB" w:rsidR="0012048A" w:rsidRPr="00752FD4" w:rsidRDefault="0012048A" w:rsidP="0012048A">
      <w:pPr>
        <w:pStyle w:val="BodyParagraphJustified"/>
      </w:pPr>
      <w:r>
        <w:rPr>
          <w:rStyle w:val="BodyBold"/>
        </w:rPr>
        <w:t>Blue Prism</w:t>
      </w:r>
      <w:r w:rsidRPr="0012048A">
        <w:t xml:space="preserve">: </w:t>
      </w:r>
      <w:r>
        <w:t>Selecting Blue Prism allows you to create a custom activity that interacts with the Blue Prism application via APIs. When you create a Blue Prism custom activity, it will be listed in the Blue Prism category of the Activities.</w:t>
      </w:r>
    </w:p>
    <w:p w14:paraId="4A18B2A4" w14:textId="01C48B41" w:rsidR="0012048A" w:rsidRPr="00752FD4" w:rsidRDefault="0012048A" w:rsidP="0012048A">
      <w:pPr>
        <w:pStyle w:val="BodyParagraphJustified"/>
      </w:pPr>
      <w:r>
        <w:rPr>
          <w:rStyle w:val="BodyBold"/>
        </w:rPr>
        <w:t>Chat GPT</w:t>
      </w:r>
      <w:r w:rsidRPr="0012048A">
        <w:t xml:space="preserve">: </w:t>
      </w:r>
      <w:r>
        <w:t>Selecting Chat GPT allows you to create a custom activity that interacts with the Chat GPT application via APIs. When you create a Chat GPT custom activity, it will be listed in the Chat GPT category of the Activities.</w:t>
      </w:r>
    </w:p>
    <w:p w14:paraId="256706B2" w14:textId="1DCF4342" w:rsidR="00702282" w:rsidRDefault="00702282" w:rsidP="007B6059">
      <w:pPr>
        <w:pStyle w:val="BodyParagraphJustified"/>
      </w:pPr>
      <w:r w:rsidRPr="00183131">
        <w:rPr>
          <w:rStyle w:val="BodyBold"/>
        </w:rPr>
        <w:t>Custom</w:t>
      </w:r>
      <w:r>
        <w:t>:</w:t>
      </w:r>
      <w:r w:rsidR="00183131">
        <w:t xml:space="preserve"> Select the option “Custom” if you are defining a custom activity or if you are creating a </w:t>
      </w:r>
      <w:proofErr w:type="spellStart"/>
      <w:r w:rsidR="00183131">
        <w:t>subflow</w:t>
      </w:r>
      <w:proofErr w:type="spellEnd"/>
      <w:r w:rsidR="00183131">
        <w:t xml:space="preserve"> custom activity</w:t>
      </w:r>
      <w:r w:rsidR="00752FD4">
        <w:t xml:space="preserve"> within the </w:t>
      </w:r>
      <w:r w:rsidR="00EA2044">
        <w:t>Platform</w:t>
      </w:r>
      <w:r w:rsidR="00183131">
        <w:t>.</w:t>
      </w:r>
    </w:p>
    <w:p w14:paraId="73943D12" w14:textId="455315ED" w:rsidR="00752FD4" w:rsidRDefault="00702282" w:rsidP="007B6059">
      <w:pPr>
        <w:pStyle w:val="BodyParagraphJustified"/>
      </w:pPr>
      <w:r w:rsidRPr="00183131">
        <w:rPr>
          <w:rStyle w:val="BodyBold"/>
        </w:rPr>
        <w:t>HighQ</w:t>
      </w:r>
      <w:r>
        <w:t>:</w:t>
      </w:r>
      <w:r w:rsidR="00194459">
        <w:t xml:space="preserve"> </w:t>
      </w:r>
      <w:r w:rsidR="00752FD4">
        <w:t>Selecting HighQ allows you to create a custom activity that interact</w:t>
      </w:r>
      <w:r w:rsidR="002471A3">
        <w:t>s</w:t>
      </w:r>
      <w:r w:rsidR="00752FD4">
        <w:t xml:space="preserve"> with the HighQ application via APIs. When you create a HighQ custom activity, it will be listed in the HighQ category of the Activities.</w:t>
      </w:r>
    </w:p>
    <w:p w14:paraId="229600DA" w14:textId="3611AB28" w:rsidR="00702282" w:rsidRDefault="00702282" w:rsidP="007B6059">
      <w:pPr>
        <w:pStyle w:val="BodyParagraphJustified"/>
      </w:pPr>
      <w:r w:rsidRPr="00183131">
        <w:rPr>
          <w:rStyle w:val="BodyBold"/>
        </w:rPr>
        <w:t>My</w:t>
      </w:r>
      <w:r>
        <w:t xml:space="preserve"> </w:t>
      </w:r>
      <w:r w:rsidRPr="00183131">
        <w:rPr>
          <w:rStyle w:val="BodyBold"/>
        </w:rPr>
        <w:t>Info</w:t>
      </w:r>
      <w:r>
        <w:t>:</w:t>
      </w:r>
      <w:r w:rsidR="00752FD4" w:rsidRPr="00752FD4">
        <w:t xml:space="preserve"> </w:t>
      </w:r>
      <w:r w:rsidR="00752FD4">
        <w:t>Selecting My Info allows you to create a custom activity that interact</w:t>
      </w:r>
      <w:r w:rsidR="002471A3">
        <w:t>s</w:t>
      </w:r>
      <w:r w:rsidR="00752FD4">
        <w:t xml:space="preserve"> with the My Info application via APIs. When you create a My Info custom activity, it will be listed in the My Info category of the Activities.</w:t>
      </w:r>
    </w:p>
    <w:p w14:paraId="38C8A9D4" w14:textId="5E1C66F9" w:rsidR="00702282" w:rsidRDefault="00702282" w:rsidP="007B6059">
      <w:pPr>
        <w:pStyle w:val="BodyParagraphJustified"/>
      </w:pPr>
      <w:r w:rsidRPr="00183131">
        <w:rPr>
          <w:rStyle w:val="BodyBold"/>
        </w:rPr>
        <w:t>Swift</w:t>
      </w:r>
      <w:r>
        <w:t>:</w:t>
      </w:r>
      <w:r w:rsidR="00752FD4" w:rsidRPr="00752FD4">
        <w:t xml:space="preserve"> </w:t>
      </w:r>
      <w:r w:rsidR="00752FD4">
        <w:t>Selecting Swift allows you to create a custom activity that interact</w:t>
      </w:r>
      <w:r w:rsidR="002471A3">
        <w:t>s</w:t>
      </w:r>
      <w:r w:rsidR="00752FD4">
        <w:t xml:space="preserve"> with the Swift application via APIs. When you create a Swift custom activity, it will be listed in the Swift category of the Activities.</w:t>
      </w:r>
    </w:p>
    <w:p w14:paraId="3BBC3841" w14:textId="28109F81" w:rsidR="00702282" w:rsidRDefault="00702282" w:rsidP="007B6059">
      <w:pPr>
        <w:pStyle w:val="BodyParagraphJustified"/>
      </w:pPr>
      <w:proofErr w:type="spellStart"/>
      <w:r w:rsidRPr="00183131">
        <w:rPr>
          <w:rStyle w:val="BodyBold"/>
        </w:rPr>
        <w:t>UIPath</w:t>
      </w:r>
      <w:proofErr w:type="spellEnd"/>
      <w:r>
        <w:t>:</w:t>
      </w:r>
      <w:r w:rsidR="00752FD4" w:rsidRPr="00752FD4">
        <w:t xml:space="preserve"> </w:t>
      </w:r>
      <w:r w:rsidR="00752FD4">
        <w:t xml:space="preserve">Selecting </w:t>
      </w:r>
      <w:proofErr w:type="spellStart"/>
      <w:r w:rsidR="00752FD4">
        <w:t>UIPath</w:t>
      </w:r>
      <w:proofErr w:type="spellEnd"/>
      <w:r w:rsidR="00752FD4">
        <w:t xml:space="preserve"> allows you to create a custom activity that interact</w:t>
      </w:r>
      <w:r w:rsidR="002471A3">
        <w:t>s</w:t>
      </w:r>
      <w:r w:rsidR="00752FD4">
        <w:t xml:space="preserve"> with the </w:t>
      </w:r>
      <w:proofErr w:type="spellStart"/>
      <w:r w:rsidR="00752FD4">
        <w:t>UIPath</w:t>
      </w:r>
      <w:proofErr w:type="spellEnd"/>
      <w:r w:rsidR="00752FD4">
        <w:t xml:space="preserve"> application via APIs. When you create a </w:t>
      </w:r>
      <w:proofErr w:type="spellStart"/>
      <w:r w:rsidR="00752FD4">
        <w:t>UIPath</w:t>
      </w:r>
      <w:proofErr w:type="spellEnd"/>
      <w:r w:rsidR="00752FD4">
        <w:t xml:space="preserve"> custom activity, it will be listed in the </w:t>
      </w:r>
      <w:proofErr w:type="spellStart"/>
      <w:r w:rsidR="00752FD4">
        <w:t>UIPath</w:t>
      </w:r>
      <w:proofErr w:type="spellEnd"/>
      <w:r w:rsidR="00752FD4">
        <w:t xml:space="preserve"> category of the Activities.</w:t>
      </w:r>
    </w:p>
    <w:p w14:paraId="554EF3FB" w14:textId="203A0A83" w:rsidR="00702282" w:rsidRPr="00752FD4" w:rsidRDefault="00702282" w:rsidP="007B6059">
      <w:pPr>
        <w:pStyle w:val="BodyParagraphJustified"/>
      </w:pPr>
      <w:r w:rsidRPr="00183131">
        <w:rPr>
          <w:rStyle w:val="BodyBold"/>
        </w:rPr>
        <w:t>Workday</w:t>
      </w:r>
      <w:r>
        <w:t>:</w:t>
      </w:r>
      <w:r w:rsidR="00752FD4" w:rsidRPr="00752FD4">
        <w:t xml:space="preserve"> </w:t>
      </w:r>
      <w:r w:rsidR="00752FD4">
        <w:t>Selecting Workday allows you to create a custom activity that interact</w:t>
      </w:r>
      <w:r w:rsidR="002471A3">
        <w:t>s</w:t>
      </w:r>
      <w:r w:rsidR="00752FD4">
        <w:t xml:space="preserve"> with the Workday application via APIs. When you create a Workday custom activity, it will be listed in the Workday category of the Activities.</w:t>
      </w:r>
    </w:p>
    <w:p w14:paraId="55CA93FD" w14:textId="583F5133" w:rsidR="00F61A32" w:rsidRDefault="00F61A32" w:rsidP="000444A7">
      <w:pPr>
        <w:pStyle w:val="Heading2"/>
      </w:pPr>
      <w:bookmarkStart w:id="15" w:name="_Toc172541079"/>
      <w:r>
        <w:t xml:space="preserve">Viewing and Editing </w:t>
      </w:r>
      <w:r w:rsidR="007B6059">
        <w:t>Custom Activity</w:t>
      </w:r>
      <w:bookmarkEnd w:id="15"/>
    </w:p>
    <w:p w14:paraId="06D3F6D9" w14:textId="3A06136A" w:rsidR="00EE6016" w:rsidRDefault="00EE6016" w:rsidP="00985E25">
      <w:pPr>
        <w:pStyle w:val="EIQSteps"/>
        <w:numPr>
          <w:ilvl w:val="0"/>
          <w:numId w:val="20"/>
        </w:numPr>
      </w:pPr>
      <w:r>
        <w:t xml:space="preserve">Click the </w:t>
      </w:r>
      <w:r w:rsidRPr="000E48CF">
        <w:t>Burger</w:t>
      </w:r>
      <w:r>
        <w:t xml:space="preserve"> menu and navigate to</w:t>
      </w:r>
      <w:r w:rsidRPr="00160E2F">
        <w:t xml:space="preserve"> </w:t>
      </w:r>
      <w:r w:rsidRPr="00985E25">
        <w:rPr>
          <w:rStyle w:val="BodyBold"/>
        </w:rPr>
        <w:t>Manage</w:t>
      </w:r>
      <w:r w:rsidR="00985E25" w:rsidRPr="00985E25">
        <w:rPr>
          <w:rStyle w:val="BodyBold"/>
        </w:rPr>
        <w:t>ment</w:t>
      </w:r>
      <w:r w:rsidRPr="00796A20">
        <w:t xml:space="preserve"> &gt;</w:t>
      </w:r>
      <w:r w:rsidRPr="007F3DAD">
        <w:t xml:space="preserve"> </w:t>
      </w:r>
      <w:r w:rsidRPr="00985E25">
        <w:rPr>
          <w:rStyle w:val="BodyBold"/>
        </w:rPr>
        <w:t>Configuration</w:t>
      </w:r>
      <w:r w:rsidRPr="00160E2F">
        <w:t xml:space="preserve"> </w:t>
      </w:r>
      <w:r w:rsidRPr="00985E25">
        <w:rPr>
          <w:rStyle w:val="BodyBold"/>
        </w:rPr>
        <w:t>Management</w:t>
      </w:r>
      <w:r w:rsidRPr="00796A20">
        <w:t xml:space="preserve"> &gt; </w:t>
      </w:r>
      <w:r w:rsidR="009F7981" w:rsidRPr="00985E25">
        <w:rPr>
          <w:rStyle w:val="BodyBold"/>
        </w:rPr>
        <w:t>Custom Activity</w:t>
      </w:r>
      <w:r>
        <w:t>.</w:t>
      </w:r>
    </w:p>
    <w:p w14:paraId="0CB1A586" w14:textId="3206D397" w:rsidR="00EE6016" w:rsidRDefault="00EE6016" w:rsidP="00985E25">
      <w:pPr>
        <w:pStyle w:val="EIQSteps"/>
      </w:pPr>
      <w:r>
        <w:t xml:space="preserve">Click </w:t>
      </w:r>
      <w:r w:rsidRPr="00073A49">
        <w:t xml:space="preserve">the </w:t>
      </w:r>
      <w:r w:rsidR="009F7981">
        <w:t>Custom Activity</w:t>
      </w:r>
      <w:r w:rsidRPr="00073A49">
        <w:t xml:space="preserve"> card</w:t>
      </w:r>
      <w:r>
        <w:t xml:space="preserve"> </w:t>
      </w:r>
      <w:r w:rsidR="00DD643C">
        <w:t>to view</w:t>
      </w:r>
      <w:r>
        <w:t xml:space="preserve"> the details of the selected </w:t>
      </w:r>
      <w:r w:rsidR="009A7C3A">
        <w:t>Custom Activity</w:t>
      </w:r>
      <w:r w:rsidRPr="00073A49">
        <w:t>.</w:t>
      </w:r>
      <w:r>
        <w:t xml:space="preserve"> The details of the </w:t>
      </w:r>
      <w:r w:rsidR="009A7C3A">
        <w:t xml:space="preserve">Custom Activity </w:t>
      </w:r>
      <w:r>
        <w:t>appear in the Info Actions panel (</w:t>
      </w:r>
      <w:r w:rsidRPr="00073A49">
        <w:rPr>
          <w:rStyle w:val="BodyBold"/>
        </w:rPr>
        <w:t xml:space="preserve">Edit </w:t>
      </w:r>
      <w:r w:rsidR="009A7C3A">
        <w:rPr>
          <w:rStyle w:val="BodyBold"/>
        </w:rPr>
        <w:t>Custom Activity</w:t>
      </w:r>
      <w:r>
        <w:t>).</w:t>
      </w:r>
    </w:p>
    <w:p w14:paraId="1627AC1F" w14:textId="468FA438" w:rsidR="00EE6016" w:rsidRDefault="0012048A" w:rsidP="00EE6016">
      <w:pPr>
        <w:pStyle w:val="PictureFull"/>
        <w:framePr w:wrap="notBeside"/>
      </w:pPr>
      <w:r w:rsidRPr="0012048A">
        <w:rPr>
          <w:noProof/>
          <w:lang w:val="en-IN" w:eastAsia="en-IN"/>
        </w:rPr>
        <w:drawing>
          <wp:inline distT="0" distB="0" distL="0" distR="0" wp14:anchorId="49124B16" wp14:editId="542727F2">
            <wp:extent cx="5732780" cy="202311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780" cy="2023110"/>
                    </a:xfrm>
                    <a:prstGeom prst="rect">
                      <a:avLst/>
                    </a:prstGeom>
                  </pic:spPr>
                </pic:pic>
              </a:graphicData>
            </a:graphic>
          </wp:inline>
        </w:drawing>
      </w:r>
    </w:p>
    <w:p w14:paraId="0B02DBB6" w14:textId="1BD79860" w:rsidR="00EE6016" w:rsidRPr="00BD36E2" w:rsidRDefault="00EE6016" w:rsidP="00EE6016">
      <w:pPr>
        <w:pStyle w:val="Caption"/>
        <w:framePr w:wrap="notBeside"/>
      </w:pPr>
      <w:r>
        <w:t xml:space="preserve">Figure </w:t>
      </w:r>
      <w:fldSimple w:instr=" STYLEREF 1 \s ">
        <w:r w:rsidR="0031645C">
          <w:rPr>
            <w:noProof/>
          </w:rPr>
          <w:t>1</w:t>
        </w:r>
      </w:fldSimple>
      <w:r w:rsidR="00383324">
        <w:t>.</w:t>
      </w:r>
      <w:fldSimple w:instr=" SEQ Figure \* ARABIC \s 1 ">
        <w:r w:rsidR="0031645C">
          <w:rPr>
            <w:noProof/>
          </w:rPr>
          <w:t>2</w:t>
        </w:r>
      </w:fldSimple>
      <w:r>
        <w:t xml:space="preserve">: Editing </w:t>
      </w:r>
      <w:r w:rsidR="00FB0D57">
        <w:t>Custom Activity</w:t>
      </w:r>
      <w:r>
        <w:t xml:space="preserve"> details</w:t>
      </w:r>
    </w:p>
    <w:p w14:paraId="07B37C4F" w14:textId="5E108731" w:rsidR="00EE6016" w:rsidRDefault="00EE6016" w:rsidP="00985E25">
      <w:pPr>
        <w:pStyle w:val="EIQSteps"/>
      </w:pPr>
      <w:r>
        <w:lastRenderedPageBreak/>
        <w:t xml:space="preserve">Edit the </w:t>
      </w:r>
      <w:r w:rsidR="009A7C3A">
        <w:t xml:space="preserve">Custom Activity </w:t>
      </w:r>
      <w:r>
        <w:t>details as needed.</w:t>
      </w:r>
    </w:p>
    <w:p w14:paraId="0BB4961B" w14:textId="77777777" w:rsidR="00EE6016" w:rsidRDefault="00EE6016" w:rsidP="00985E25">
      <w:pPr>
        <w:pStyle w:val="EIQSteps"/>
      </w:pPr>
      <w:r>
        <w:t xml:space="preserve">Click </w:t>
      </w:r>
      <w:r w:rsidRPr="00073A49">
        <w:rPr>
          <w:rStyle w:val="BodyBold"/>
        </w:rPr>
        <w:t>Save</w:t>
      </w:r>
      <w:r w:rsidRPr="00796A20">
        <w:t>.</w:t>
      </w:r>
    </w:p>
    <w:p w14:paraId="579C2B0C" w14:textId="6DA0FBB5" w:rsidR="00F61A32" w:rsidRDefault="00F61A32" w:rsidP="000444A7">
      <w:pPr>
        <w:pStyle w:val="Heading2"/>
      </w:pPr>
      <w:bookmarkStart w:id="16" w:name="_Toc172541080"/>
      <w:r>
        <w:t xml:space="preserve">Duplicating </w:t>
      </w:r>
      <w:r w:rsidR="007B6059">
        <w:t>Custom Activity</w:t>
      </w:r>
      <w:bookmarkEnd w:id="16"/>
    </w:p>
    <w:p w14:paraId="13CF3E4B" w14:textId="09703CAA" w:rsidR="00EE6016" w:rsidRDefault="00EE6016" w:rsidP="00EE6016">
      <w:pPr>
        <w:pStyle w:val="BodyParagraphJustified"/>
      </w:pPr>
      <w:r>
        <w:t xml:space="preserve">Follow the below steps for duplicating an existing </w:t>
      </w:r>
      <w:r w:rsidR="00833937">
        <w:t>custom activity</w:t>
      </w:r>
      <w:r>
        <w:t>.</w:t>
      </w:r>
    </w:p>
    <w:p w14:paraId="109573F4" w14:textId="77777777" w:rsidR="00EE6016" w:rsidRPr="00355B7D" w:rsidRDefault="00EE6016" w:rsidP="00985E25">
      <w:pPr>
        <w:pStyle w:val="EIQSteps"/>
        <w:numPr>
          <w:ilvl w:val="0"/>
          <w:numId w:val="21"/>
        </w:numPr>
      </w:pPr>
      <w:r>
        <w:t xml:space="preserve">Click the </w:t>
      </w:r>
      <w:r w:rsidRPr="000E48CF">
        <w:t>Burger</w:t>
      </w:r>
      <w:r>
        <w:t xml:space="preserve"> menu and navigate to</w:t>
      </w:r>
      <w:r w:rsidRPr="00355B7D">
        <w:t xml:space="preserve"> </w:t>
      </w:r>
      <w:r w:rsidRPr="00355B7D">
        <w:rPr>
          <w:rStyle w:val="BodyBold"/>
        </w:rPr>
        <w:t>Manage</w:t>
      </w:r>
      <w:r w:rsidRPr="00355B7D">
        <w:t xml:space="preserve"> &gt; </w:t>
      </w:r>
      <w:r>
        <w:rPr>
          <w:rStyle w:val="BodyBold"/>
        </w:rPr>
        <w:t>Configuration</w:t>
      </w:r>
      <w:r w:rsidRPr="00355B7D">
        <w:t xml:space="preserve"> </w:t>
      </w:r>
      <w:r w:rsidRPr="00355B7D">
        <w:rPr>
          <w:rStyle w:val="BodyBold"/>
        </w:rPr>
        <w:t>Management</w:t>
      </w:r>
      <w:r w:rsidRPr="00355B7D">
        <w:t>.</w:t>
      </w:r>
    </w:p>
    <w:p w14:paraId="508E0DAA" w14:textId="1C8C3A48" w:rsidR="00EE6016" w:rsidRDefault="00EE6016" w:rsidP="00985E25">
      <w:pPr>
        <w:pStyle w:val="EIQSteps"/>
      </w:pPr>
      <w:r>
        <w:t xml:space="preserve">Click </w:t>
      </w:r>
      <w:r w:rsidR="00833937">
        <w:rPr>
          <w:rStyle w:val="BodyBold"/>
        </w:rPr>
        <w:t>Custom Activity</w:t>
      </w:r>
      <w:r>
        <w:t xml:space="preserve">. The list of all </w:t>
      </w:r>
      <w:r w:rsidR="00833937">
        <w:t>custom activities</w:t>
      </w:r>
      <w:r>
        <w:t xml:space="preserve"> is displayed.</w:t>
      </w:r>
    </w:p>
    <w:p w14:paraId="74AF0B2C" w14:textId="64463113" w:rsidR="00EE6016" w:rsidRDefault="00EE6016" w:rsidP="00985E25">
      <w:pPr>
        <w:pStyle w:val="EIQSteps"/>
      </w:pPr>
      <w:r>
        <w:t xml:space="preserve">Hover over any </w:t>
      </w:r>
      <w:r w:rsidR="00833937">
        <w:t>custom activity</w:t>
      </w:r>
      <w:r>
        <w:t xml:space="preserve"> card. Three dots appear on the upper right side of the card.</w:t>
      </w:r>
    </w:p>
    <w:p w14:paraId="7A4C7DB5" w14:textId="77777777" w:rsidR="00EE6016" w:rsidRDefault="00EE6016" w:rsidP="00985E25">
      <w:pPr>
        <w:pStyle w:val="EIQSteps"/>
      </w:pPr>
      <w:r>
        <w:t>Click the three dots. More Actions appear.</w:t>
      </w:r>
    </w:p>
    <w:p w14:paraId="637F8A27" w14:textId="2EC7F270" w:rsidR="00EE6016" w:rsidRDefault="005E0B69" w:rsidP="00EE6016">
      <w:pPr>
        <w:pStyle w:val="PictureFull"/>
        <w:framePr w:wrap="notBeside"/>
      </w:pPr>
      <w:r w:rsidRPr="005E0B69">
        <w:rPr>
          <w:noProof/>
          <w:lang w:val="en-IN" w:eastAsia="en-IN"/>
        </w:rPr>
        <w:drawing>
          <wp:inline distT="0" distB="0" distL="0" distR="0" wp14:anchorId="4E26A032" wp14:editId="3D696364">
            <wp:extent cx="5735955" cy="19242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9406" b="17505"/>
                    <a:stretch/>
                  </pic:blipFill>
                  <pic:spPr bwMode="auto">
                    <a:xfrm>
                      <a:off x="0" y="0"/>
                      <a:ext cx="5735955" cy="1924216"/>
                    </a:xfrm>
                    <a:prstGeom prst="rect">
                      <a:avLst/>
                    </a:prstGeom>
                    <a:ln>
                      <a:noFill/>
                    </a:ln>
                    <a:extLst>
                      <a:ext uri="{53640926-AAD7-44D8-BBD7-CCE9431645EC}">
                        <a14:shadowObscured xmlns:a14="http://schemas.microsoft.com/office/drawing/2010/main"/>
                      </a:ext>
                    </a:extLst>
                  </pic:spPr>
                </pic:pic>
              </a:graphicData>
            </a:graphic>
          </wp:inline>
        </w:drawing>
      </w:r>
      <w:r w:rsidRPr="005E0B69">
        <w:rPr>
          <w:noProof/>
          <w:lang w:val="en-IN" w:eastAsia="en-IN"/>
        </w:rPr>
        <w:t xml:space="preserve"> </w:t>
      </w:r>
      <w:r w:rsidR="007E7A46" w:rsidRPr="007E7A46">
        <w:rPr>
          <w:noProof/>
          <w:lang w:val="en-IN" w:eastAsia="en-IN"/>
        </w:rPr>
        <w:t xml:space="preserve"> </w:t>
      </w:r>
    </w:p>
    <w:p w14:paraId="2EE3EEAF" w14:textId="79A7F875" w:rsidR="00EE6016" w:rsidRDefault="00EE6016" w:rsidP="00EE6016">
      <w:pPr>
        <w:pStyle w:val="Caption"/>
        <w:framePr w:wrap="notBeside"/>
      </w:pPr>
      <w:r>
        <w:t xml:space="preserve">Figure </w:t>
      </w:r>
      <w:fldSimple w:instr=" STYLEREF 1 \s ">
        <w:r w:rsidR="0031645C">
          <w:rPr>
            <w:noProof/>
          </w:rPr>
          <w:t>1</w:t>
        </w:r>
      </w:fldSimple>
      <w:r w:rsidR="00383324">
        <w:t>.</w:t>
      </w:r>
      <w:fldSimple w:instr=" SEQ Figure \* ARABIC \s 1 ">
        <w:r w:rsidR="0031645C">
          <w:rPr>
            <w:noProof/>
          </w:rPr>
          <w:t>3</w:t>
        </w:r>
      </w:fldSimple>
      <w:r>
        <w:t xml:space="preserve">: Duplicating the </w:t>
      </w:r>
      <w:r w:rsidR="00833937">
        <w:t>custom activity</w:t>
      </w:r>
    </w:p>
    <w:p w14:paraId="7948745B" w14:textId="77777777" w:rsidR="00EE6016" w:rsidRDefault="00EE6016" w:rsidP="00985E25">
      <w:pPr>
        <w:pStyle w:val="EIQSteps"/>
      </w:pPr>
      <w:r>
        <w:t xml:space="preserve">Click </w:t>
      </w:r>
      <w:r>
        <w:rPr>
          <w:rStyle w:val="BodyBold"/>
        </w:rPr>
        <w:t>Duplicate</w:t>
      </w:r>
      <w:r>
        <w:t>. A confirmation pop-up appears.</w:t>
      </w:r>
    </w:p>
    <w:p w14:paraId="6BA4BD85" w14:textId="01B7EE07" w:rsidR="00EE6016" w:rsidRDefault="005E0B69" w:rsidP="00EE6016">
      <w:pPr>
        <w:pStyle w:val="PictureFull"/>
        <w:framePr w:wrap="notBeside"/>
      </w:pPr>
      <w:r w:rsidRPr="005E0B69">
        <w:rPr>
          <w:noProof/>
          <w:lang w:val="en-IN" w:eastAsia="en-IN"/>
        </w:rPr>
        <w:drawing>
          <wp:inline distT="0" distB="0" distL="0" distR="0" wp14:anchorId="3FA58390" wp14:editId="64E82B6D">
            <wp:extent cx="5735955" cy="19480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8730" b="16861"/>
                    <a:stretch/>
                  </pic:blipFill>
                  <pic:spPr bwMode="auto">
                    <a:xfrm>
                      <a:off x="0" y="0"/>
                      <a:ext cx="5735955" cy="1948070"/>
                    </a:xfrm>
                    <a:prstGeom prst="rect">
                      <a:avLst/>
                    </a:prstGeom>
                    <a:ln>
                      <a:noFill/>
                    </a:ln>
                    <a:extLst>
                      <a:ext uri="{53640926-AAD7-44D8-BBD7-CCE9431645EC}">
                        <a14:shadowObscured xmlns:a14="http://schemas.microsoft.com/office/drawing/2010/main"/>
                      </a:ext>
                    </a:extLst>
                  </pic:spPr>
                </pic:pic>
              </a:graphicData>
            </a:graphic>
          </wp:inline>
        </w:drawing>
      </w:r>
      <w:r w:rsidRPr="005E0B69">
        <w:rPr>
          <w:noProof/>
          <w:lang w:val="en-IN" w:eastAsia="en-IN"/>
        </w:rPr>
        <w:t xml:space="preserve"> </w:t>
      </w:r>
      <w:r w:rsidR="007E7A46" w:rsidRPr="007E7A46">
        <w:rPr>
          <w:noProof/>
          <w:lang w:val="en-IN" w:eastAsia="en-IN"/>
        </w:rPr>
        <w:t xml:space="preserve"> </w:t>
      </w:r>
    </w:p>
    <w:p w14:paraId="2A0777E7" w14:textId="0297A8C0" w:rsidR="00EE6016" w:rsidRDefault="00EE6016" w:rsidP="00EE6016">
      <w:pPr>
        <w:pStyle w:val="Caption"/>
        <w:framePr w:wrap="notBeside"/>
      </w:pPr>
      <w:r>
        <w:t xml:space="preserve">Figure </w:t>
      </w:r>
      <w:fldSimple w:instr=" STYLEREF 1 \s ">
        <w:r w:rsidR="0031645C">
          <w:rPr>
            <w:noProof/>
          </w:rPr>
          <w:t>1</w:t>
        </w:r>
      </w:fldSimple>
      <w:r w:rsidR="00383324">
        <w:t>.</w:t>
      </w:r>
      <w:fldSimple w:instr=" SEQ Figure \* ARABIC \s 1 ">
        <w:r w:rsidR="0031645C">
          <w:rPr>
            <w:noProof/>
          </w:rPr>
          <w:t>4</w:t>
        </w:r>
      </w:fldSimple>
      <w:r>
        <w:t>: Duplicate confirmation</w:t>
      </w:r>
    </w:p>
    <w:p w14:paraId="7B8F91A3" w14:textId="0FCF89ED" w:rsidR="00EE6016" w:rsidRDefault="00EE6016" w:rsidP="00985E25">
      <w:pPr>
        <w:pStyle w:val="EIQSteps"/>
      </w:pPr>
      <w:r>
        <w:t xml:space="preserve">Click </w:t>
      </w:r>
      <w:r w:rsidRPr="00383379">
        <w:rPr>
          <w:rStyle w:val="BodyBold"/>
        </w:rPr>
        <w:t>Ok</w:t>
      </w:r>
      <w:r>
        <w:t xml:space="preserve"> for duplicating the </w:t>
      </w:r>
      <w:r w:rsidR="00833937">
        <w:t xml:space="preserve">custom activity </w:t>
      </w:r>
      <w:r>
        <w:t xml:space="preserve">(or you can click </w:t>
      </w:r>
      <w:r w:rsidRPr="00383379">
        <w:rPr>
          <w:rStyle w:val="BodyBold"/>
        </w:rPr>
        <w:t>Cancel</w:t>
      </w:r>
      <w:r>
        <w:t xml:space="preserve"> to cancel the duplicate action). A </w:t>
      </w:r>
      <w:r w:rsidRPr="00201297">
        <w:rPr>
          <w:rStyle w:val="BodyBold"/>
        </w:rPr>
        <w:t>Success</w:t>
      </w:r>
      <w:r>
        <w:t xml:space="preserve"> message appears on the successful duplication of the </w:t>
      </w:r>
      <w:r w:rsidR="00833937">
        <w:t>custom activity</w:t>
      </w:r>
      <w:r>
        <w:t>.</w:t>
      </w:r>
    </w:p>
    <w:p w14:paraId="4DD3074F" w14:textId="1CE7B2DF" w:rsidR="00EE6016" w:rsidRDefault="005E0B69" w:rsidP="00EE6016">
      <w:pPr>
        <w:pStyle w:val="PictureFull"/>
        <w:framePr w:wrap="notBeside"/>
      </w:pPr>
      <w:r w:rsidRPr="005E0B69">
        <w:rPr>
          <w:noProof/>
          <w:lang w:val="en-IN" w:eastAsia="en-IN"/>
        </w:rPr>
        <w:lastRenderedPageBreak/>
        <w:drawing>
          <wp:inline distT="0" distB="0" distL="0" distR="0" wp14:anchorId="2CBC8494" wp14:editId="37047DC7">
            <wp:extent cx="5735955" cy="188445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8737" b="19231"/>
                    <a:stretch/>
                  </pic:blipFill>
                  <pic:spPr bwMode="auto">
                    <a:xfrm>
                      <a:off x="0" y="0"/>
                      <a:ext cx="5735955" cy="1884459"/>
                    </a:xfrm>
                    <a:prstGeom prst="rect">
                      <a:avLst/>
                    </a:prstGeom>
                    <a:ln>
                      <a:noFill/>
                    </a:ln>
                    <a:extLst>
                      <a:ext uri="{53640926-AAD7-44D8-BBD7-CCE9431645EC}">
                        <a14:shadowObscured xmlns:a14="http://schemas.microsoft.com/office/drawing/2010/main"/>
                      </a:ext>
                    </a:extLst>
                  </pic:spPr>
                </pic:pic>
              </a:graphicData>
            </a:graphic>
          </wp:inline>
        </w:drawing>
      </w:r>
      <w:r w:rsidRPr="005E0B69">
        <w:rPr>
          <w:noProof/>
          <w:lang w:val="en-IN" w:eastAsia="en-IN"/>
        </w:rPr>
        <w:t xml:space="preserve"> </w:t>
      </w:r>
      <w:r w:rsidR="007E7A46" w:rsidRPr="007E7A46">
        <w:rPr>
          <w:noProof/>
          <w:lang w:val="en-IN" w:eastAsia="en-IN"/>
        </w:rPr>
        <w:t xml:space="preserve"> </w:t>
      </w:r>
    </w:p>
    <w:p w14:paraId="33CC4D86" w14:textId="0876F603" w:rsidR="00EE6016" w:rsidRDefault="00EE6016" w:rsidP="00EE6016">
      <w:pPr>
        <w:pStyle w:val="Caption"/>
        <w:framePr w:wrap="notBeside"/>
      </w:pPr>
      <w:r>
        <w:t xml:space="preserve">Figure </w:t>
      </w:r>
      <w:fldSimple w:instr=" STYLEREF 1 \s ">
        <w:r w:rsidR="0031645C">
          <w:rPr>
            <w:noProof/>
          </w:rPr>
          <w:t>1</w:t>
        </w:r>
      </w:fldSimple>
      <w:r w:rsidR="00383324">
        <w:t>.</w:t>
      </w:r>
      <w:fldSimple w:instr=" SEQ Figure \* ARABIC \s 1 ">
        <w:r w:rsidR="0031645C">
          <w:rPr>
            <w:noProof/>
          </w:rPr>
          <w:t>5</w:t>
        </w:r>
      </w:fldSimple>
      <w:r>
        <w:t>: Duplicate success message</w:t>
      </w:r>
    </w:p>
    <w:p w14:paraId="3FC6CFC4" w14:textId="13FB0CF0" w:rsidR="00EE6016" w:rsidRDefault="00EE6016" w:rsidP="00985E25">
      <w:pPr>
        <w:pStyle w:val="EIQSteps"/>
      </w:pPr>
      <w:r>
        <w:t xml:space="preserve">Click </w:t>
      </w:r>
      <w:r w:rsidRPr="00201297">
        <w:rPr>
          <w:rStyle w:val="BodyBold"/>
        </w:rPr>
        <w:t>Ok</w:t>
      </w:r>
      <w:r>
        <w:t xml:space="preserve">. A duplicate copy of </w:t>
      </w:r>
      <w:r w:rsidR="00BF01CF">
        <w:t xml:space="preserve">the </w:t>
      </w:r>
      <w:r w:rsidR="00833937">
        <w:t xml:space="preserve">custom activity </w:t>
      </w:r>
      <w:r>
        <w:t xml:space="preserve">appears on the </w:t>
      </w:r>
      <w:r w:rsidR="00833937">
        <w:t xml:space="preserve">custom activity </w:t>
      </w:r>
      <w:r>
        <w:t xml:space="preserve">page with the same </w:t>
      </w:r>
      <w:r w:rsidR="00833937">
        <w:t xml:space="preserve">custom activity </w:t>
      </w:r>
      <w:r>
        <w:t>name suffixed with “</w:t>
      </w:r>
      <w:r w:rsidRPr="00201297">
        <w:rPr>
          <w:rStyle w:val="BodyBold"/>
        </w:rPr>
        <w:t>_copied</w:t>
      </w:r>
      <w:r>
        <w:t>”.</w:t>
      </w:r>
    </w:p>
    <w:p w14:paraId="491D73FC" w14:textId="7E6C41D4" w:rsidR="00EE6016" w:rsidRDefault="005E0B69" w:rsidP="00EE6016">
      <w:pPr>
        <w:pStyle w:val="PictureFull"/>
        <w:framePr w:wrap="notBeside"/>
      </w:pPr>
      <w:r w:rsidRPr="005E0B69">
        <w:rPr>
          <w:noProof/>
          <w:lang w:val="en-IN" w:eastAsia="en-IN"/>
        </w:rPr>
        <w:drawing>
          <wp:inline distT="0" distB="0" distL="0" distR="0" wp14:anchorId="1A828108" wp14:editId="777ED318">
            <wp:extent cx="5735955" cy="19242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9057" b="17747"/>
                    <a:stretch/>
                  </pic:blipFill>
                  <pic:spPr bwMode="auto">
                    <a:xfrm>
                      <a:off x="0" y="0"/>
                      <a:ext cx="5735955" cy="1924216"/>
                    </a:xfrm>
                    <a:prstGeom prst="rect">
                      <a:avLst/>
                    </a:prstGeom>
                    <a:ln>
                      <a:noFill/>
                    </a:ln>
                    <a:extLst>
                      <a:ext uri="{53640926-AAD7-44D8-BBD7-CCE9431645EC}">
                        <a14:shadowObscured xmlns:a14="http://schemas.microsoft.com/office/drawing/2010/main"/>
                      </a:ext>
                    </a:extLst>
                  </pic:spPr>
                </pic:pic>
              </a:graphicData>
            </a:graphic>
          </wp:inline>
        </w:drawing>
      </w:r>
      <w:r w:rsidRPr="005E0B69">
        <w:rPr>
          <w:noProof/>
          <w:lang w:val="en-IN" w:eastAsia="en-IN"/>
        </w:rPr>
        <w:t xml:space="preserve"> </w:t>
      </w:r>
      <w:r w:rsidR="007E7A46" w:rsidRPr="007E7A46">
        <w:rPr>
          <w:noProof/>
          <w:lang w:val="en-IN" w:eastAsia="en-IN"/>
        </w:rPr>
        <w:t xml:space="preserve"> </w:t>
      </w:r>
    </w:p>
    <w:p w14:paraId="09F765F7" w14:textId="5CFAC1E9" w:rsidR="00EE6016" w:rsidRDefault="00EE6016" w:rsidP="00EE6016">
      <w:pPr>
        <w:pStyle w:val="Caption"/>
        <w:framePr w:wrap="notBeside"/>
      </w:pPr>
      <w:r>
        <w:t xml:space="preserve">Figure </w:t>
      </w:r>
      <w:fldSimple w:instr=" STYLEREF 1 \s ">
        <w:r w:rsidR="0031645C">
          <w:rPr>
            <w:noProof/>
          </w:rPr>
          <w:t>1</w:t>
        </w:r>
      </w:fldSimple>
      <w:r w:rsidR="00383324">
        <w:t>.</w:t>
      </w:r>
      <w:fldSimple w:instr=" SEQ Figure \* ARABIC \s 1 ">
        <w:r w:rsidR="0031645C">
          <w:rPr>
            <w:noProof/>
          </w:rPr>
          <w:t>6</w:t>
        </w:r>
      </w:fldSimple>
      <w:r>
        <w:t xml:space="preserve">: The duplicated </w:t>
      </w:r>
      <w:r w:rsidR="00833937">
        <w:t>custom activity</w:t>
      </w:r>
    </w:p>
    <w:p w14:paraId="438047DF" w14:textId="5A9CFEAF" w:rsidR="00FF67F4" w:rsidRDefault="00FF67F4" w:rsidP="000444A7">
      <w:pPr>
        <w:pStyle w:val="Heading2"/>
      </w:pPr>
      <w:bookmarkStart w:id="17" w:name="_Toc172541081"/>
      <w:r>
        <w:t>Exporting a Custom Activity</w:t>
      </w:r>
      <w:bookmarkEnd w:id="17"/>
    </w:p>
    <w:p w14:paraId="136C16A0" w14:textId="63A1CEAE" w:rsidR="00D81531" w:rsidRDefault="00D81531" w:rsidP="00D81531">
      <w:pPr>
        <w:pStyle w:val="BodyParagraphJustified"/>
      </w:pPr>
      <w:r>
        <w:t xml:space="preserve">You can export a </w:t>
      </w:r>
      <w:r w:rsidR="00985E25">
        <w:t>custom activity</w:t>
      </w:r>
      <w:r>
        <w:t xml:space="preserve"> as a package to your local system.</w:t>
      </w:r>
    </w:p>
    <w:p w14:paraId="34ACC0A8" w14:textId="50BCD954" w:rsidR="00D81531" w:rsidRDefault="00985E25" w:rsidP="00985E25">
      <w:pPr>
        <w:pStyle w:val="EIQSteps"/>
        <w:numPr>
          <w:ilvl w:val="0"/>
          <w:numId w:val="47"/>
        </w:numPr>
      </w:pPr>
      <w:r>
        <w:t xml:space="preserve">Click the </w:t>
      </w:r>
      <w:r w:rsidRPr="000E48CF">
        <w:t>Burger</w:t>
      </w:r>
      <w:r>
        <w:t xml:space="preserve"> menu and navigate to</w:t>
      </w:r>
      <w:r w:rsidRPr="00160E2F">
        <w:t xml:space="preserve"> </w:t>
      </w:r>
      <w:r w:rsidRPr="00985E25">
        <w:rPr>
          <w:rStyle w:val="BodyBold"/>
        </w:rPr>
        <w:t>Management</w:t>
      </w:r>
      <w:r w:rsidRPr="00796A20">
        <w:t xml:space="preserve"> &gt;</w:t>
      </w:r>
      <w:r w:rsidRPr="007F3DAD">
        <w:t xml:space="preserve"> </w:t>
      </w:r>
      <w:r w:rsidRPr="00985E25">
        <w:rPr>
          <w:rStyle w:val="BodyBold"/>
        </w:rPr>
        <w:t>Configuration</w:t>
      </w:r>
      <w:r w:rsidRPr="00160E2F">
        <w:t xml:space="preserve"> </w:t>
      </w:r>
      <w:r w:rsidRPr="00985E25">
        <w:rPr>
          <w:rStyle w:val="BodyBold"/>
        </w:rPr>
        <w:t>Management</w:t>
      </w:r>
      <w:r w:rsidRPr="00796A20">
        <w:t xml:space="preserve"> &gt; </w:t>
      </w:r>
      <w:r w:rsidRPr="00985E25">
        <w:rPr>
          <w:rStyle w:val="BodyBold"/>
        </w:rPr>
        <w:t>Custom Activity</w:t>
      </w:r>
      <w:r w:rsidR="00D81531">
        <w:t>.</w:t>
      </w:r>
    </w:p>
    <w:p w14:paraId="6267C046" w14:textId="4D8497B6" w:rsidR="00D81531" w:rsidRDefault="00D81531" w:rsidP="00985E25">
      <w:pPr>
        <w:pStyle w:val="EIQSteps"/>
      </w:pPr>
      <w:r>
        <w:t xml:space="preserve">Hover over a </w:t>
      </w:r>
      <w:r w:rsidR="00985E25">
        <w:t>custom activity</w:t>
      </w:r>
      <w:r>
        <w:t xml:space="preserve"> name card and click the three dots (More Actions).</w:t>
      </w:r>
    </w:p>
    <w:p w14:paraId="41483611" w14:textId="645B73E8" w:rsidR="00D81531" w:rsidRDefault="00715837" w:rsidP="00D81531">
      <w:pPr>
        <w:pStyle w:val="PictureFull"/>
        <w:keepNext/>
        <w:framePr w:wrap="notBeside"/>
      </w:pPr>
      <w:r w:rsidRPr="00715837">
        <w:rPr>
          <w:noProof/>
          <w:lang w:val="en-IN" w:eastAsia="en-IN"/>
        </w:rPr>
        <w:lastRenderedPageBreak/>
        <w:drawing>
          <wp:inline distT="0" distB="0" distL="0" distR="0" wp14:anchorId="2156882F" wp14:editId="0FB32967">
            <wp:extent cx="4296375" cy="2372056"/>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96375" cy="2372056"/>
                    </a:xfrm>
                    <a:prstGeom prst="rect">
                      <a:avLst/>
                    </a:prstGeom>
                  </pic:spPr>
                </pic:pic>
              </a:graphicData>
            </a:graphic>
          </wp:inline>
        </w:drawing>
      </w:r>
      <w:r w:rsidRPr="00715837">
        <w:rPr>
          <w:noProof/>
          <w:lang w:val="en-IN" w:eastAsia="en-IN"/>
        </w:rPr>
        <w:t xml:space="preserve"> </w:t>
      </w:r>
    </w:p>
    <w:p w14:paraId="0A4EEE97" w14:textId="024BD31B" w:rsidR="00D81531" w:rsidRDefault="00D81531" w:rsidP="00D81531">
      <w:pPr>
        <w:pStyle w:val="Caption"/>
        <w:framePr w:wrap="notBeside"/>
      </w:pPr>
      <w:r>
        <w:t xml:space="preserve">Figure </w:t>
      </w:r>
      <w:fldSimple w:instr=" STYLEREF 1 \s ">
        <w:r w:rsidR="0031645C">
          <w:rPr>
            <w:noProof/>
          </w:rPr>
          <w:t>1</w:t>
        </w:r>
      </w:fldSimple>
      <w:r>
        <w:t>.</w:t>
      </w:r>
      <w:fldSimple w:instr=" SEQ Figure \* ARABIC \s 1 ">
        <w:r w:rsidR="0031645C">
          <w:rPr>
            <w:noProof/>
          </w:rPr>
          <w:t>7</w:t>
        </w:r>
      </w:fldSimple>
      <w:r>
        <w:t xml:space="preserve">: Exporting </w:t>
      </w:r>
      <w:r w:rsidR="00985E25">
        <w:t>Custom Activity</w:t>
      </w:r>
    </w:p>
    <w:p w14:paraId="1123C41E" w14:textId="140BE473" w:rsidR="00715837" w:rsidRDefault="00D81531" w:rsidP="00715837">
      <w:pPr>
        <w:pStyle w:val="EIQSteps"/>
      </w:pPr>
      <w:r>
        <w:t xml:space="preserve">Click </w:t>
      </w:r>
      <w:r w:rsidRPr="00966C1B">
        <w:rPr>
          <w:rStyle w:val="BodyBold"/>
        </w:rPr>
        <w:t>Export</w:t>
      </w:r>
      <w:r>
        <w:t xml:space="preserve">. </w:t>
      </w:r>
      <w:r w:rsidR="00715837">
        <w:t>The selected custom activity gets exported to your local system in the .pkg format</w:t>
      </w:r>
      <w:r>
        <w:t>.</w:t>
      </w:r>
    </w:p>
    <w:p w14:paraId="4BEEDD77" w14:textId="77777777" w:rsidR="00D81531" w:rsidRDefault="00D81531" w:rsidP="00D81531">
      <w:pPr>
        <w:pStyle w:val="Heading2"/>
      </w:pPr>
      <w:bookmarkStart w:id="18" w:name="_Toc169278958"/>
      <w:bookmarkStart w:id="19" w:name="_Toc172541082"/>
      <w:r>
        <w:t>Importing Web App</w:t>
      </w:r>
      <w:bookmarkEnd w:id="18"/>
      <w:bookmarkEnd w:id="19"/>
    </w:p>
    <w:p w14:paraId="25B30077" w14:textId="74C7090D" w:rsidR="00D81531" w:rsidRDefault="00D81531" w:rsidP="00D81531">
      <w:pPr>
        <w:pStyle w:val="BodyParagraphJustified"/>
      </w:pPr>
      <w:r>
        <w:t xml:space="preserve">You can import a </w:t>
      </w:r>
      <w:r w:rsidR="00985E25">
        <w:t>custom activity</w:t>
      </w:r>
      <w:r>
        <w:t xml:space="preserve"> package into the </w:t>
      </w:r>
      <w:r w:rsidR="00985E25">
        <w:t>Custom Activity</w:t>
      </w:r>
      <w:r>
        <w:t xml:space="preserve"> section for utilization.</w:t>
      </w:r>
    </w:p>
    <w:p w14:paraId="5F258DBA" w14:textId="7DAB97A7" w:rsidR="00D81531" w:rsidRDefault="00985E25" w:rsidP="00985E25">
      <w:pPr>
        <w:pStyle w:val="EIQSteps"/>
        <w:numPr>
          <w:ilvl w:val="0"/>
          <w:numId w:val="48"/>
        </w:numPr>
      </w:pPr>
      <w:r>
        <w:t xml:space="preserve">Click the </w:t>
      </w:r>
      <w:r w:rsidRPr="000E48CF">
        <w:t>Burger</w:t>
      </w:r>
      <w:r>
        <w:t xml:space="preserve"> menu and navigate to</w:t>
      </w:r>
      <w:r w:rsidRPr="00160E2F">
        <w:t xml:space="preserve"> </w:t>
      </w:r>
      <w:r w:rsidRPr="00985E25">
        <w:rPr>
          <w:rStyle w:val="BodyBold"/>
        </w:rPr>
        <w:t>Management</w:t>
      </w:r>
      <w:r w:rsidRPr="00796A20">
        <w:t xml:space="preserve"> &gt;</w:t>
      </w:r>
      <w:r w:rsidRPr="007F3DAD">
        <w:t xml:space="preserve"> </w:t>
      </w:r>
      <w:r w:rsidRPr="00985E25">
        <w:rPr>
          <w:rStyle w:val="BodyBold"/>
        </w:rPr>
        <w:t>Configuration</w:t>
      </w:r>
      <w:r w:rsidRPr="00160E2F">
        <w:t xml:space="preserve"> </w:t>
      </w:r>
      <w:r w:rsidRPr="00985E25">
        <w:rPr>
          <w:rStyle w:val="BodyBold"/>
        </w:rPr>
        <w:t>Management</w:t>
      </w:r>
      <w:r w:rsidRPr="00796A20">
        <w:t xml:space="preserve"> &gt; </w:t>
      </w:r>
      <w:r w:rsidRPr="00985E25">
        <w:rPr>
          <w:rStyle w:val="BodyBold"/>
        </w:rPr>
        <w:t>Custom Activity</w:t>
      </w:r>
      <w:r w:rsidR="00D81531">
        <w:t xml:space="preserve">. The list of all </w:t>
      </w:r>
      <w:r>
        <w:t>custom activities</w:t>
      </w:r>
      <w:r w:rsidR="00D81531">
        <w:t xml:space="preserve"> in the platform appears.</w:t>
      </w:r>
    </w:p>
    <w:p w14:paraId="3EBAF0C3" w14:textId="445B6F3E" w:rsidR="00D81531" w:rsidRDefault="00715837" w:rsidP="00D81531">
      <w:pPr>
        <w:pStyle w:val="PictureFull"/>
        <w:keepNext/>
        <w:framePr w:wrap="notBeside"/>
      </w:pPr>
      <w:r w:rsidRPr="00715837">
        <w:rPr>
          <w:noProof/>
          <w:lang w:val="en-IN" w:eastAsia="en-IN"/>
        </w:rPr>
        <w:drawing>
          <wp:inline distT="0" distB="0" distL="0" distR="0" wp14:anchorId="331B46BB" wp14:editId="387552A5">
            <wp:extent cx="5734050" cy="14319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4050" cy="1431925"/>
                    </a:xfrm>
                    <a:prstGeom prst="rect">
                      <a:avLst/>
                    </a:prstGeom>
                  </pic:spPr>
                </pic:pic>
              </a:graphicData>
            </a:graphic>
          </wp:inline>
        </w:drawing>
      </w:r>
      <w:r w:rsidRPr="00715837">
        <w:rPr>
          <w:noProof/>
          <w:lang w:val="en-IN" w:eastAsia="en-IN"/>
        </w:rPr>
        <w:t xml:space="preserve"> </w:t>
      </w:r>
    </w:p>
    <w:p w14:paraId="24B33AAA" w14:textId="042333DD" w:rsidR="00D81531" w:rsidRDefault="00D81531" w:rsidP="00D81531">
      <w:pPr>
        <w:pStyle w:val="Caption"/>
        <w:framePr w:wrap="notBeside"/>
      </w:pPr>
      <w:r>
        <w:t xml:space="preserve">Figure </w:t>
      </w:r>
      <w:fldSimple w:instr=" STYLEREF 1 \s ">
        <w:r w:rsidR="0031645C">
          <w:rPr>
            <w:noProof/>
          </w:rPr>
          <w:t>1</w:t>
        </w:r>
      </w:fldSimple>
      <w:r>
        <w:t>.</w:t>
      </w:r>
      <w:fldSimple w:instr=" SEQ Figure \* ARABIC \s 1 ">
        <w:r w:rsidR="0031645C">
          <w:rPr>
            <w:noProof/>
          </w:rPr>
          <w:t>8</w:t>
        </w:r>
      </w:fldSimple>
      <w:r>
        <w:t xml:space="preserve">: Import </w:t>
      </w:r>
      <w:r w:rsidR="00985E25">
        <w:t>custom activity</w:t>
      </w:r>
    </w:p>
    <w:p w14:paraId="0ADE4CB9" w14:textId="18F4DB44" w:rsidR="00D81531" w:rsidRDefault="00D81531" w:rsidP="00985E25">
      <w:pPr>
        <w:pStyle w:val="EIQSteps"/>
      </w:pPr>
      <w:r>
        <w:t xml:space="preserve">On the upper right click </w:t>
      </w:r>
      <w:r w:rsidRPr="00D75077">
        <w:rPr>
          <w:rStyle w:val="BodyBold"/>
        </w:rPr>
        <w:t>Import</w:t>
      </w:r>
      <w:r>
        <w:t>.</w:t>
      </w:r>
    </w:p>
    <w:p w14:paraId="0D321B32" w14:textId="782C800A" w:rsidR="00D81531" w:rsidRDefault="00715837" w:rsidP="00D81531">
      <w:pPr>
        <w:pStyle w:val="PictureFull"/>
        <w:keepNext/>
        <w:framePr w:wrap="notBeside"/>
      </w:pPr>
      <w:r w:rsidRPr="00715837">
        <w:rPr>
          <w:noProof/>
          <w:lang w:val="en-IN" w:eastAsia="en-IN"/>
        </w:rPr>
        <w:lastRenderedPageBreak/>
        <w:drawing>
          <wp:inline distT="0" distB="0" distL="0" distR="0" wp14:anchorId="0DA9D68E" wp14:editId="4798C396">
            <wp:extent cx="5734050" cy="361505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4050" cy="3615055"/>
                    </a:xfrm>
                    <a:prstGeom prst="rect">
                      <a:avLst/>
                    </a:prstGeom>
                  </pic:spPr>
                </pic:pic>
              </a:graphicData>
            </a:graphic>
          </wp:inline>
        </w:drawing>
      </w:r>
      <w:r w:rsidRPr="00715837">
        <w:rPr>
          <w:noProof/>
          <w:lang w:val="en-IN" w:eastAsia="en-IN"/>
        </w:rPr>
        <w:t xml:space="preserve"> </w:t>
      </w:r>
    </w:p>
    <w:p w14:paraId="5649F34D" w14:textId="1E43444A" w:rsidR="00D81531" w:rsidRDefault="00D81531" w:rsidP="00D81531">
      <w:pPr>
        <w:pStyle w:val="Caption"/>
        <w:framePr w:wrap="notBeside"/>
      </w:pPr>
      <w:r>
        <w:t xml:space="preserve">Figure </w:t>
      </w:r>
      <w:fldSimple w:instr=" STYLEREF 1 \s ">
        <w:r w:rsidR="0031645C">
          <w:rPr>
            <w:noProof/>
          </w:rPr>
          <w:t>1</w:t>
        </w:r>
      </w:fldSimple>
      <w:r>
        <w:t>.</w:t>
      </w:r>
      <w:fldSimple w:instr=" SEQ Figure \* ARABIC \s 1 ">
        <w:r w:rsidR="0031645C">
          <w:rPr>
            <w:noProof/>
          </w:rPr>
          <w:t>9</w:t>
        </w:r>
      </w:fldSimple>
      <w:r>
        <w:t xml:space="preserve">: Importing </w:t>
      </w:r>
      <w:r w:rsidR="00985E25">
        <w:t>Custom Activity</w:t>
      </w:r>
      <w:r>
        <w:t xml:space="preserve"> - file selection</w:t>
      </w:r>
    </w:p>
    <w:p w14:paraId="6E07BC44" w14:textId="03968F29" w:rsidR="00D81531" w:rsidRDefault="00D81531" w:rsidP="00985E25">
      <w:pPr>
        <w:pStyle w:val="EIQSteps"/>
      </w:pPr>
      <w:r>
        <w:t xml:space="preserve">Click </w:t>
      </w:r>
      <w:r w:rsidRPr="006809A9">
        <w:rPr>
          <w:rStyle w:val="BodyBold"/>
        </w:rPr>
        <w:t>Choose File</w:t>
      </w:r>
      <w:r>
        <w:t xml:space="preserve"> and select the file (in .pkg format) that you want to import. </w:t>
      </w:r>
      <w:r w:rsidR="00F57DAA">
        <w:t>If the import package name and matches with any of the existing custom activity, import filed message appears with an option to rename the package name or to overwrite the existing custom activity in the platform</w:t>
      </w:r>
      <w:r>
        <w:t>.</w:t>
      </w:r>
    </w:p>
    <w:p w14:paraId="39CE811A" w14:textId="0252A784" w:rsidR="00D81531" w:rsidRDefault="00F57DAA" w:rsidP="00D81531">
      <w:pPr>
        <w:pStyle w:val="PictureFull"/>
        <w:keepNext/>
        <w:framePr w:wrap="notBeside"/>
      </w:pPr>
      <w:r w:rsidRPr="00F57DAA">
        <w:rPr>
          <w:noProof/>
          <w:lang w:val="en-IN" w:eastAsia="en-IN"/>
        </w:rPr>
        <w:drawing>
          <wp:inline distT="0" distB="0" distL="0" distR="0" wp14:anchorId="2C7D2B62" wp14:editId="58F621C5">
            <wp:extent cx="5734050" cy="36341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4050" cy="3634105"/>
                    </a:xfrm>
                    <a:prstGeom prst="rect">
                      <a:avLst/>
                    </a:prstGeom>
                  </pic:spPr>
                </pic:pic>
              </a:graphicData>
            </a:graphic>
          </wp:inline>
        </w:drawing>
      </w:r>
      <w:r w:rsidRPr="00F57DAA">
        <w:rPr>
          <w:noProof/>
          <w:lang w:val="en-IN" w:eastAsia="en-IN"/>
        </w:rPr>
        <w:t xml:space="preserve"> </w:t>
      </w:r>
    </w:p>
    <w:p w14:paraId="423B9AC9" w14:textId="39C34ED3" w:rsidR="00D81531" w:rsidRDefault="00D81531" w:rsidP="00D81531">
      <w:pPr>
        <w:pStyle w:val="Caption"/>
        <w:framePr w:wrap="notBeside"/>
      </w:pPr>
      <w:r>
        <w:t xml:space="preserve">Figure </w:t>
      </w:r>
      <w:fldSimple w:instr=" STYLEREF 1 \s ">
        <w:r w:rsidR="0031645C">
          <w:rPr>
            <w:noProof/>
          </w:rPr>
          <w:t>1</w:t>
        </w:r>
      </w:fldSimple>
      <w:r>
        <w:t>.</w:t>
      </w:r>
      <w:fldSimple w:instr=" SEQ Figure \* ARABIC \s 1 ">
        <w:r w:rsidR="0031645C">
          <w:rPr>
            <w:noProof/>
          </w:rPr>
          <w:t>10</w:t>
        </w:r>
      </w:fldSimple>
      <w:r>
        <w:t xml:space="preserve">: Import </w:t>
      </w:r>
      <w:r w:rsidR="00985E25">
        <w:t>custom activity</w:t>
      </w:r>
      <w:r>
        <w:t xml:space="preserve"> </w:t>
      </w:r>
      <w:r w:rsidR="00F57DAA">
        <w:t>import failed message with options</w:t>
      </w:r>
    </w:p>
    <w:p w14:paraId="03ADF0C8" w14:textId="34617785" w:rsidR="00D81531" w:rsidRDefault="00F57DAA" w:rsidP="00D81531">
      <w:pPr>
        <w:pStyle w:val="Bullet1"/>
        <w:keepLines w:val="0"/>
        <w:spacing w:before="0" w:after="0"/>
        <w:ind w:left="864" w:hanging="432"/>
      </w:pPr>
      <w:r>
        <w:rPr>
          <w:rStyle w:val="BodyBold"/>
        </w:rPr>
        <w:lastRenderedPageBreak/>
        <w:t>Create new Custom Activity with different name</w:t>
      </w:r>
      <w:r w:rsidR="00D81531">
        <w:t xml:space="preserve">: </w:t>
      </w:r>
      <w:r>
        <w:t xml:space="preserve">Click this option if you want </w:t>
      </w:r>
      <w:r w:rsidR="001651B2">
        <w:t xml:space="preserve">to import </w:t>
      </w:r>
      <w:r>
        <w:t>the same package with a different name</w:t>
      </w:r>
      <w:r w:rsidR="00D81531">
        <w:t>.</w:t>
      </w:r>
    </w:p>
    <w:p w14:paraId="022C0772" w14:textId="14F3F53A" w:rsidR="00F57DAA" w:rsidRDefault="00571031" w:rsidP="00F57DAA">
      <w:pPr>
        <w:pStyle w:val="BodyParagraphJustified"/>
        <w:rPr>
          <w:rStyle w:val="BodyBold"/>
        </w:rPr>
      </w:pPr>
      <w:r w:rsidRPr="001C32CD">
        <w:rPr>
          <w:rStyle w:val="BodyBold"/>
          <w:noProof/>
        </w:rPr>
        <w:drawing>
          <wp:inline distT="0" distB="0" distL="0" distR="0" wp14:anchorId="6E135D60" wp14:editId="7F532088">
            <wp:extent cx="5731510" cy="3596640"/>
            <wp:effectExtent l="0" t="0" r="254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596640"/>
                    </a:xfrm>
                    <a:prstGeom prst="rect">
                      <a:avLst/>
                    </a:prstGeom>
                  </pic:spPr>
                </pic:pic>
              </a:graphicData>
            </a:graphic>
          </wp:inline>
        </w:drawing>
      </w:r>
    </w:p>
    <w:p w14:paraId="4E0AB13C" w14:textId="098D998C" w:rsidR="008D4BAA" w:rsidRDefault="008D4BAA" w:rsidP="001C32CD">
      <w:pPr>
        <w:pStyle w:val="ListParagraph"/>
      </w:pPr>
      <w:r>
        <w:t xml:space="preserve">Enter the new name in the </w:t>
      </w:r>
      <w:r w:rsidR="00571031" w:rsidRPr="00571031">
        <w:rPr>
          <w:rStyle w:val="BodyBold"/>
        </w:rPr>
        <w:t>Enter Name</w:t>
      </w:r>
      <w:r>
        <w:t xml:space="preserve"> field.</w:t>
      </w:r>
    </w:p>
    <w:p w14:paraId="42FAE161" w14:textId="1A3EA37C" w:rsidR="00D81531" w:rsidRDefault="00F57DAA" w:rsidP="00F57DAA">
      <w:pPr>
        <w:pStyle w:val="Bullet1"/>
        <w:keepLines w:val="0"/>
        <w:numPr>
          <w:ilvl w:val="0"/>
          <w:numId w:val="0"/>
        </w:numPr>
        <w:spacing w:before="0" w:after="0"/>
        <w:ind w:left="720"/>
      </w:pPr>
      <w:r>
        <w:rPr>
          <w:rStyle w:val="BodyBold"/>
        </w:rPr>
        <w:t>Overwrite Existing Custom Activity</w:t>
      </w:r>
      <w:r w:rsidR="00D81531">
        <w:t xml:space="preserve">: </w:t>
      </w:r>
      <w:r>
        <w:t xml:space="preserve">Click this option to overwrite the existing custom </w:t>
      </w:r>
      <w:r w:rsidR="001C32CD">
        <w:t>activity</w:t>
      </w:r>
      <w:r>
        <w:t xml:space="preserve"> with the import file with the same name as in the package</w:t>
      </w:r>
      <w:r w:rsidR="00D81531">
        <w:t>.</w:t>
      </w:r>
    </w:p>
    <w:p w14:paraId="2FEF71EB" w14:textId="3C66C4AF" w:rsidR="00D81531" w:rsidRDefault="00D81531" w:rsidP="00985E25">
      <w:pPr>
        <w:pStyle w:val="EIQSteps"/>
      </w:pPr>
      <w:r>
        <w:t xml:space="preserve">Click </w:t>
      </w:r>
      <w:r w:rsidRPr="006809A9">
        <w:rPr>
          <w:rStyle w:val="BodyBold"/>
        </w:rPr>
        <w:t>Import</w:t>
      </w:r>
      <w:r>
        <w:t xml:space="preserve">. A Success message appears on successful import of the </w:t>
      </w:r>
      <w:r w:rsidR="00985E25">
        <w:t>package</w:t>
      </w:r>
      <w:r>
        <w:t>.</w:t>
      </w:r>
    </w:p>
    <w:p w14:paraId="0FF20676" w14:textId="65038060" w:rsidR="00D81531" w:rsidRDefault="00B94A09" w:rsidP="00D81531">
      <w:pPr>
        <w:pStyle w:val="PictureFull"/>
        <w:keepNext/>
        <w:framePr w:wrap="notBeside"/>
      </w:pPr>
      <w:r w:rsidRPr="00B94A09">
        <w:rPr>
          <w:noProof/>
          <w:lang w:val="en-IN" w:eastAsia="en-IN"/>
        </w:rPr>
        <w:drawing>
          <wp:inline distT="0" distB="0" distL="0" distR="0" wp14:anchorId="131995C6" wp14:editId="5793983B">
            <wp:extent cx="5727700" cy="3611245"/>
            <wp:effectExtent l="0" t="0" r="635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3611245"/>
                    </a:xfrm>
                    <a:prstGeom prst="rect">
                      <a:avLst/>
                    </a:prstGeom>
                  </pic:spPr>
                </pic:pic>
              </a:graphicData>
            </a:graphic>
          </wp:inline>
        </w:drawing>
      </w:r>
      <w:r w:rsidRPr="00B94A09">
        <w:rPr>
          <w:noProof/>
          <w:lang w:val="en-IN" w:eastAsia="en-IN"/>
        </w:rPr>
        <w:t xml:space="preserve"> </w:t>
      </w:r>
    </w:p>
    <w:p w14:paraId="52EE9849" w14:textId="5C3CE725" w:rsidR="00D81531" w:rsidRDefault="00D81531" w:rsidP="00D81531">
      <w:pPr>
        <w:pStyle w:val="Caption"/>
        <w:framePr w:wrap="notBeside"/>
      </w:pPr>
      <w:r>
        <w:t xml:space="preserve">Figure </w:t>
      </w:r>
      <w:fldSimple w:instr=" STYLEREF 1 \s ">
        <w:r w:rsidR="0031645C">
          <w:rPr>
            <w:noProof/>
          </w:rPr>
          <w:t>1</w:t>
        </w:r>
      </w:fldSimple>
      <w:r>
        <w:t>.</w:t>
      </w:r>
      <w:fldSimple w:instr=" SEQ Figure \* ARABIC \s 1 ">
        <w:r w:rsidR="0031645C">
          <w:rPr>
            <w:noProof/>
          </w:rPr>
          <w:t>11</w:t>
        </w:r>
      </w:fldSimple>
      <w:r>
        <w:t>: Import success message</w:t>
      </w:r>
    </w:p>
    <w:p w14:paraId="265503EF" w14:textId="0A79A71E" w:rsidR="00D81531" w:rsidRDefault="00D81531" w:rsidP="00985E25">
      <w:pPr>
        <w:pStyle w:val="EIQSteps"/>
      </w:pPr>
      <w:r>
        <w:lastRenderedPageBreak/>
        <w:t xml:space="preserve">Click </w:t>
      </w:r>
      <w:r w:rsidRPr="006809A9">
        <w:rPr>
          <w:rStyle w:val="BodyBold"/>
        </w:rPr>
        <w:t>Close</w:t>
      </w:r>
      <w:r>
        <w:t xml:space="preserve">. The </w:t>
      </w:r>
      <w:r w:rsidR="00985E25">
        <w:t>package</w:t>
      </w:r>
      <w:r>
        <w:t xml:space="preserve"> is imported to the platform.</w:t>
      </w:r>
    </w:p>
    <w:p w14:paraId="1D2C58E8" w14:textId="71C4920B" w:rsidR="00F61A32" w:rsidRDefault="00F61A32" w:rsidP="000444A7">
      <w:pPr>
        <w:pStyle w:val="Heading2"/>
      </w:pPr>
      <w:bookmarkStart w:id="20" w:name="_Toc172541083"/>
      <w:r>
        <w:t xml:space="preserve">Deleting </w:t>
      </w:r>
      <w:r w:rsidR="007B6059">
        <w:t>Custom Activity</w:t>
      </w:r>
      <w:bookmarkEnd w:id="20"/>
    </w:p>
    <w:p w14:paraId="2FC0DB0D" w14:textId="77777777" w:rsidR="00EE6016" w:rsidRDefault="00EE6016" w:rsidP="00985E25">
      <w:pPr>
        <w:pStyle w:val="EIQSteps"/>
        <w:numPr>
          <w:ilvl w:val="0"/>
          <w:numId w:val="22"/>
        </w:numPr>
      </w:pPr>
      <w:r>
        <w:t xml:space="preserve">Click the Burger menu and navigate to </w:t>
      </w:r>
      <w:r>
        <w:rPr>
          <w:rStyle w:val="BodyBold"/>
        </w:rPr>
        <w:t>Manage &gt; Configuration Management</w:t>
      </w:r>
      <w:r>
        <w:t>.</w:t>
      </w:r>
    </w:p>
    <w:p w14:paraId="14A05FE9" w14:textId="5C95858E" w:rsidR="00EE6016" w:rsidRDefault="00EE6016" w:rsidP="00985E25">
      <w:pPr>
        <w:pStyle w:val="EIQSteps"/>
      </w:pPr>
      <w:r>
        <w:t xml:space="preserve">Click </w:t>
      </w:r>
      <w:r w:rsidR="00833937" w:rsidRPr="00833937">
        <w:rPr>
          <w:rStyle w:val="BodyBold"/>
        </w:rPr>
        <w:t>Custom Activity</w:t>
      </w:r>
      <w:r>
        <w:t xml:space="preserve">. The list of all </w:t>
      </w:r>
      <w:r w:rsidR="00833937">
        <w:t>custom activit</w:t>
      </w:r>
      <w:r w:rsidR="000A6975">
        <w:t>ies</w:t>
      </w:r>
      <w:r w:rsidR="00833937">
        <w:t xml:space="preserve"> </w:t>
      </w:r>
      <w:r>
        <w:t>is displayed.</w:t>
      </w:r>
    </w:p>
    <w:p w14:paraId="678C2D7B" w14:textId="625714D6" w:rsidR="00EE6016" w:rsidRDefault="00EE6016" w:rsidP="00985E25">
      <w:pPr>
        <w:pStyle w:val="EIQSteps"/>
      </w:pPr>
      <w:r>
        <w:t xml:space="preserve">Click the </w:t>
      </w:r>
      <w:r w:rsidR="00833937">
        <w:t xml:space="preserve">custom activity </w:t>
      </w:r>
      <w:r w:rsidRPr="00EC7259">
        <w:t>name</w:t>
      </w:r>
      <w:r>
        <w:t xml:space="preserve"> card that is to be deleted.</w:t>
      </w:r>
      <w:r w:rsidRPr="00EC7259">
        <w:t xml:space="preserve"> </w:t>
      </w:r>
      <w:r>
        <w:t xml:space="preserve">The lower-right of the page displays the </w:t>
      </w:r>
      <w:r w:rsidRPr="006976E4">
        <w:rPr>
          <w:rStyle w:val="BodyBold"/>
        </w:rPr>
        <w:t>Delete</w:t>
      </w:r>
      <w:r>
        <w:t xml:space="preserve"> button.</w:t>
      </w:r>
    </w:p>
    <w:p w14:paraId="07B9BE99" w14:textId="3E98F764" w:rsidR="00EE6016" w:rsidRDefault="0012048A" w:rsidP="00EE6016">
      <w:pPr>
        <w:pStyle w:val="PictureFull"/>
        <w:framePr w:wrap="notBeside"/>
      </w:pPr>
      <w:r w:rsidRPr="0012048A">
        <w:rPr>
          <w:noProof/>
          <w:lang w:val="en-IN" w:eastAsia="en-IN"/>
        </w:rPr>
        <w:drawing>
          <wp:inline distT="0" distB="0" distL="0" distR="0" wp14:anchorId="11FB7363" wp14:editId="36CC5EB1">
            <wp:extent cx="5732780" cy="2282190"/>
            <wp:effectExtent l="0" t="0" r="127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2780" cy="2282190"/>
                    </a:xfrm>
                    <a:prstGeom prst="rect">
                      <a:avLst/>
                    </a:prstGeom>
                  </pic:spPr>
                </pic:pic>
              </a:graphicData>
            </a:graphic>
          </wp:inline>
        </w:drawing>
      </w:r>
      <w:r w:rsidR="005E0B69" w:rsidRPr="005E0B69">
        <w:t xml:space="preserve"> </w:t>
      </w:r>
      <w:r w:rsidR="00674445" w:rsidRPr="00674445">
        <w:rPr>
          <w:noProof/>
          <w:lang w:val="en-IN" w:eastAsia="en-IN"/>
        </w:rPr>
        <w:t xml:space="preserve"> </w:t>
      </w:r>
    </w:p>
    <w:p w14:paraId="7BD1B12B" w14:textId="1C1F84AB" w:rsidR="00EE6016" w:rsidRDefault="00EE6016" w:rsidP="00EE6016">
      <w:pPr>
        <w:pStyle w:val="Caption"/>
        <w:framePr w:wrap="notBeside"/>
      </w:pPr>
      <w:r>
        <w:t xml:space="preserve">Figure </w:t>
      </w:r>
      <w:fldSimple w:instr=" STYLEREF 1 \s ">
        <w:r w:rsidR="0031645C">
          <w:rPr>
            <w:noProof/>
          </w:rPr>
          <w:t>1</w:t>
        </w:r>
      </w:fldSimple>
      <w:r w:rsidR="00383324">
        <w:t>.</w:t>
      </w:r>
      <w:fldSimple w:instr=" SEQ Figure \* ARABIC \s 1 ">
        <w:r w:rsidR="0031645C">
          <w:rPr>
            <w:noProof/>
          </w:rPr>
          <w:t>12</w:t>
        </w:r>
      </w:fldSimple>
      <w:r>
        <w:t xml:space="preserve">: Deleting </w:t>
      </w:r>
      <w:r w:rsidR="00B536A1">
        <w:t>custom activity</w:t>
      </w:r>
    </w:p>
    <w:p w14:paraId="3686CAAA" w14:textId="77777777" w:rsidR="00EE6016" w:rsidRDefault="00EE6016" w:rsidP="00985E25">
      <w:pPr>
        <w:pStyle w:val="EIQSteps"/>
      </w:pPr>
      <w:r>
        <w:t xml:space="preserve">Click </w:t>
      </w:r>
      <w:r w:rsidRPr="00F60AC3">
        <w:rPr>
          <w:rStyle w:val="BodyBold"/>
        </w:rPr>
        <w:t>Delete</w:t>
      </w:r>
      <w:r>
        <w:t xml:space="preserve">. A </w:t>
      </w:r>
      <w:r w:rsidRPr="00574896">
        <w:rPr>
          <w:rStyle w:val="BodyBold"/>
        </w:rPr>
        <w:t>Confirmation</w:t>
      </w:r>
      <w:r>
        <w:t xml:space="preserve"> pop-up for delete appears.</w:t>
      </w:r>
    </w:p>
    <w:p w14:paraId="6C19A1F7" w14:textId="40E78061" w:rsidR="00EE6016" w:rsidRDefault="005E0B69" w:rsidP="00EE6016">
      <w:pPr>
        <w:pStyle w:val="PictureFull"/>
        <w:framePr w:wrap="notBeside"/>
      </w:pPr>
      <w:r w:rsidRPr="005E0B69">
        <w:rPr>
          <w:noProof/>
          <w:lang w:val="en-IN" w:eastAsia="en-IN"/>
        </w:rPr>
        <w:drawing>
          <wp:inline distT="0" distB="0" distL="0" distR="0" wp14:anchorId="0945DF2D" wp14:editId="586878B0">
            <wp:extent cx="5735955" cy="19242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8710" b="17971"/>
                    <a:stretch/>
                  </pic:blipFill>
                  <pic:spPr bwMode="auto">
                    <a:xfrm>
                      <a:off x="0" y="0"/>
                      <a:ext cx="5735955" cy="1924215"/>
                    </a:xfrm>
                    <a:prstGeom prst="rect">
                      <a:avLst/>
                    </a:prstGeom>
                    <a:ln>
                      <a:noFill/>
                    </a:ln>
                    <a:extLst>
                      <a:ext uri="{53640926-AAD7-44D8-BBD7-CCE9431645EC}">
                        <a14:shadowObscured xmlns:a14="http://schemas.microsoft.com/office/drawing/2010/main"/>
                      </a:ext>
                    </a:extLst>
                  </pic:spPr>
                </pic:pic>
              </a:graphicData>
            </a:graphic>
          </wp:inline>
        </w:drawing>
      </w:r>
      <w:r w:rsidRPr="005E0B69">
        <w:rPr>
          <w:noProof/>
          <w:lang w:val="en-IN" w:eastAsia="en-IN"/>
        </w:rPr>
        <w:t xml:space="preserve"> </w:t>
      </w:r>
      <w:r w:rsidR="00674445" w:rsidRPr="00674445">
        <w:rPr>
          <w:noProof/>
          <w:lang w:val="en-IN" w:eastAsia="en-IN"/>
        </w:rPr>
        <w:t xml:space="preserve"> </w:t>
      </w:r>
    </w:p>
    <w:p w14:paraId="2E676223" w14:textId="6AB88194" w:rsidR="00EE6016" w:rsidRDefault="00EE6016" w:rsidP="00EE6016">
      <w:pPr>
        <w:pStyle w:val="Caption"/>
        <w:framePr w:wrap="notBeside"/>
      </w:pPr>
      <w:r>
        <w:t xml:space="preserve">Figure </w:t>
      </w:r>
      <w:fldSimple w:instr=" STYLEREF 1 \s ">
        <w:r w:rsidR="0031645C">
          <w:rPr>
            <w:noProof/>
          </w:rPr>
          <w:t>1</w:t>
        </w:r>
      </w:fldSimple>
      <w:r w:rsidR="00383324">
        <w:t>.</w:t>
      </w:r>
      <w:fldSimple w:instr=" SEQ Figure \* ARABIC \s 1 ">
        <w:r w:rsidR="0031645C">
          <w:rPr>
            <w:noProof/>
          </w:rPr>
          <w:t>13</w:t>
        </w:r>
      </w:fldSimple>
      <w:r>
        <w:t xml:space="preserve">: </w:t>
      </w:r>
      <w:r w:rsidR="00B536A1">
        <w:t xml:space="preserve">Custom Activity </w:t>
      </w:r>
      <w:r>
        <w:t>Delete confirmation</w:t>
      </w:r>
    </w:p>
    <w:p w14:paraId="4F2CB7A6" w14:textId="183259CC" w:rsidR="00EE6016" w:rsidRDefault="00EE6016" w:rsidP="00985E25">
      <w:pPr>
        <w:pStyle w:val="EIQSteps"/>
      </w:pPr>
      <w:r>
        <w:t xml:space="preserve">Click </w:t>
      </w:r>
      <w:r w:rsidRPr="000C2A37">
        <w:rPr>
          <w:rStyle w:val="BodyBold"/>
        </w:rPr>
        <w:t>O</w:t>
      </w:r>
      <w:r>
        <w:rPr>
          <w:rStyle w:val="BodyBold"/>
        </w:rPr>
        <w:t>k</w:t>
      </w:r>
      <w:r>
        <w:t xml:space="preserve"> for deleting the </w:t>
      </w:r>
      <w:r w:rsidR="00B536A1">
        <w:t>custom activity</w:t>
      </w:r>
      <w:r>
        <w:t>.</w:t>
      </w:r>
    </w:p>
    <w:p w14:paraId="018E3A78" w14:textId="77777777" w:rsidR="00EE6016" w:rsidRDefault="00EE6016" w:rsidP="00EE6016">
      <w:pPr>
        <w:pStyle w:val="ListParagraph"/>
      </w:pPr>
      <w:r w:rsidRPr="007471F3">
        <w:t>Or</w:t>
      </w:r>
    </w:p>
    <w:p w14:paraId="4865B4EE" w14:textId="77777777" w:rsidR="00EE6016" w:rsidRDefault="00EE6016" w:rsidP="00EE6016">
      <w:pPr>
        <w:pStyle w:val="ListParagraph"/>
      </w:pPr>
      <w:r>
        <w:t xml:space="preserve">Click </w:t>
      </w:r>
      <w:r w:rsidRPr="001B0EE9">
        <w:rPr>
          <w:rStyle w:val="BodyBold"/>
        </w:rPr>
        <w:t>Cancel</w:t>
      </w:r>
      <w:r>
        <w:t xml:space="preserve"> to cancel the action.</w:t>
      </w:r>
    </w:p>
    <w:p w14:paraId="00DAF62B" w14:textId="77777777" w:rsidR="00EE6016" w:rsidRDefault="00EE6016" w:rsidP="00EE6016">
      <w:pPr>
        <w:pStyle w:val="ListParagraph"/>
      </w:pPr>
    </w:p>
    <w:p w14:paraId="6B22772E" w14:textId="3BF855CE" w:rsidR="00EE6016" w:rsidRDefault="00EE6016" w:rsidP="00EE6016">
      <w:r>
        <w:t xml:space="preserve">Alternatively, you can follow the below steps to delete the </w:t>
      </w:r>
      <w:r w:rsidR="00B536A1">
        <w:t>custom activity</w:t>
      </w:r>
      <w:r>
        <w:t>:</w:t>
      </w:r>
    </w:p>
    <w:p w14:paraId="24431C52" w14:textId="0A48D59F" w:rsidR="00EE6016" w:rsidRDefault="00EE6016" w:rsidP="00DB0DFB">
      <w:pPr>
        <w:pStyle w:val="Listlevel2"/>
        <w:numPr>
          <w:ilvl w:val="0"/>
          <w:numId w:val="15"/>
        </w:numPr>
      </w:pPr>
      <w:r>
        <w:t xml:space="preserve">Click the Burger menu and navigate to </w:t>
      </w:r>
      <w:r>
        <w:rPr>
          <w:rStyle w:val="BodyBold"/>
        </w:rPr>
        <w:t>Manage</w:t>
      </w:r>
      <w:r w:rsidRPr="00E53B68">
        <w:t xml:space="preserve"> &gt; </w:t>
      </w:r>
      <w:r>
        <w:rPr>
          <w:rStyle w:val="BodyBold"/>
        </w:rPr>
        <w:t>Configuration Management</w:t>
      </w:r>
      <w:r w:rsidRPr="00E53B68">
        <w:t xml:space="preserve"> &gt; </w:t>
      </w:r>
      <w:r w:rsidR="00B536A1">
        <w:rPr>
          <w:rStyle w:val="BodyBold"/>
        </w:rPr>
        <w:t>Custom Activity</w:t>
      </w:r>
    </w:p>
    <w:p w14:paraId="3DA23780" w14:textId="216ABE01" w:rsidR="00EE6016" w:rsidRDefault="00EE6016" w:rsidP="00DB0DFB">
      <w:pPr>
        <w:pStyle w:val="Listlevel2"/>
      </w:pPr>
      <w:r>
        <w:t xml:space="preserve">Hover over the </w:t>
      </w:r>
      <w:r w:rsidR="00B536A1">
        <w:t xml:space="preserve">custom activity </w:t>
      </w:r>
      <w:r>
        <w:t>card. Three dots appear on the upper right side of the card.</w:t>
      </w:r>
    </w:p>
    <w:p w14:paraId="13380ECE" w14:textId="77777777" w:rsidR="00EE6016" w:rsidRDefault="00EE6016" w:rsidP="00DB0DFB">
      <w:pPr>
        <w:pStyle w:val="Listlevel2"/>
      </w:pPr>
      <w:r>
        <w:t>Click the three dots. More Actions appear.</w:t>
      </w:r>
    </w:p>
    <w:p w14:paraId="689CBE7D" w14:textId="77777777" w:rsidR="00EE6016" w:rsidRDefault="00EE6016" w:rsidP="00DB0DFB">
      <w:pPr>
        <w:pStyle w:val="Listlevel2"/>
      </w:pPr>
      <w:r>
        <w:lastRenderedPageBreak/>
        <w:t xml:space="preserve">Click </w:t>
      </w:r>
      <w:r w:rsidRPr="00EF0119">
        <w:rPr>
          <w:rStyle w:val="BodyBold"/>
        </w:rPr>
        <w:t>Delete</w:t>
      </w:r>
      <w:r w:rsidRPr="008F3FB7">
        <w:t xml:space="preserve"> </w:t>
      </w:r>
      <w:r>
        <w:t>and follow step 5 in the above procedure.</w:t>
      </w:r>
    </w:p>
    <w:p w14:paraId="6044B074" w14:textId="49D5B9B3" w:rsidR="00EE6016" w:rsidRDefault="005E0B69" w:rsidP="00EE6016">
      <w:pPr>
        <w:pStyle w:val="PictureFull"/>
        <w:framePr w:wrap="notBeside"/>
      </w:pPr>
      <w:r w:rsidRPr="005E0B69">
        <w:rPr>
          <w:noProof/>
          <w:lang w:val="en-IN" w:eastAsia="en-IN"/>
        </w:rPr>
        <w:drawing>
          <wp:inline distT="0" distB="0" distL="0" distR="0" wp14:anchorId="78B544B2" wp14:editId="683DBA01">
            <wp:extent cx="5735955" cy="19083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9483" b="17451"/>
                    <a:stretch/>
                  </pic:blipFill>
                  <pic:spPr bwMode="auto">
                    <a:xfrm>
                      <a:off x="0" y="0"/>
                      <a:ext cx="5735955" cy="1908313"/>
                    </a:xfrm>
                    <a:prstGeom prst="rect">
                      <a:avLst/>
                    </a:prstGeom>
                    <a:ln>
                      <a:noFill/>
                    </a:ln>
                    <a:extLst>
                      <a:ext uri="{53640926-AAD7-44D8-BBD7-CCE9431645EC}">
                        <a14:shadowObscured xmlns:a14="http://schemas.microsoft.com/office/drawing/2010/main"/>
                      </a:ext>
                    </a:extLst>
                  </pic:spPr>
                </pic:pic>
              </a:graphicData>
            </a:graphic>
          </wp:inline>
        </w:drawing>
      </w:r>
      <w:r w:rsidRPr="005E0B69">
        <w:rPr>
          <w:noProof/>
          <w:lang w:val="en-IN" w:eastAsia="en-IN"/>
        </w:rPr>
        <w:t xml:space="preserve"> </w:t>
      </w:r>
      <w:r w:rsidR="00674445" w:rsidRPr="00674445">
        <w:rPr>
          <w:noProof/>
          <w:lang w:val="en-IN" w:eastAsia="en-IN"/>
        </w:rPr>
        <w:t xml:space="preserve"> </w:t>
      </w:r>
    </w:p>
    <w:p w14:paraId="46323353" w14:textId="144CAB10" w:rsidR="00EE6016" w:rsidRPr="00EF0119" w:rsidRDefault="00EE6016" w:rsidP="00EE6016">
      <w:pPr>
        <w:pStyle w:val="Caption"/>
        <w:framePr w:wrap="notBeside"/>
      </w:pPr>
      <w:r>
        <w:t xml:space="preserve">Figure </w:t>
      </w:r>
      <w:fldSimple w:instr=" STYLEREF 1 \s ">
        <w:r w:rsidR="0031645C">
          <w:rPr>
            <w:noProof/>
          </w:rPr>
          <w:t>1</w:t>
        </w:r>
      </w:fldSimple>
      <w:r w:rsidR="00383324">
        <w:t>.</w:t>
      </w:r>
      <w:fldSimple w:instr=" SEQ Figure \* ARABIC \s 1 ">
        <w:r w:rsidR="0031645C">
          <w:rPr>
            <w:noProof/>
          </w:rPr>
          <w:t>14</w:t>
        </w:r>
      </w:fldSimple>
      <w:r>
        <w:t>: Delete action in More Actions</w:t>
      </w:r>
    </w:p>
    <w:p w14:paraId="6BEAED3B" w14:textId="77777777" w:rsidR="00EE6016" w:rsidRDefault="00EE6016" w:rsidP="00EE6016">
      <w:pPr>
        <w:pStyle w:val="BodyParagraphJustified"/>
      </w:pPr>
    </w:p>
    <w:p w14:paraId="54208FAB" w14:textId="77777777" w:rsidR="00EE6016" w:rsidRDefault="00EE6016" w:rsidP="00EE6016">
      <w:pPr>
        <w:pStyle w:val="BodyParagraphJustified"/>
        <w:sectPr w:rsidR="00EE6016" w:rsidSect="005B160A">
          <w:headerReference w:type="default" r:id="rId33"/>
          <w:footerReference w:type="default" r:id="rId34"/>
          <w:headerReference w:type="first" r:id="rId35"/>
          <w:footerReference w:type="first" r:id="rId36"/>
          <w:type w:val="oddPage"/>
          <w:pgSz w:w="11906" w:h="16838"/>
          <w:pgMar w:top="1440" w:right="1440" w:bottom="1440" w:left="1440" w:header="708" w:footer="708" w:gutter="0"/>
          <w:cols w:space="708"/>
          <w:titlePg/>
          <w:docGrid w:linePitch="360"/>
        </w:sectPr>
      </w:pPr>
    </w:p>
    <w:p w14:paraId="77F054F9" w14:textId="7BAE1784" w:rsidR="00455FBF" w:rsidRDefault="007B6059" w:rsidP="007721B4">
      <w:pPr>
        <w:pStyle w:val="Heading1"/>
      </w:pPr>
      <w:bookmarkStart w:id="21" w:name="_Toc172541084"/>
      <w:r>
        <w:lastRenderedPageBreak/>
        <w:t>Custom Activities in Process Flows</w:t>
      </w:r>
      <w:bookmarkEnd w:id="21"/>
      <w:r w:rsidR="00455FBF">
        <w:t xml:space="preserve"> </w:t>
      </w:r>
    </w:p>
    <w:p w14:paraId="152F47BD" w14:textId="18FB76ED" w:rsidR="0077057A" w:rsidRDefault="0077057A" w:rsidP="0077057A">
      <w:pPr>
        <w:pStyle w:val="Heading2"/>
      </w:pPr>
      <w:bookmarkStart w:id="22" w:name="_Adding_and_Viewing"/>
      <w:bookmarkStart w:id="23" w:name="_Toc172541085"/>
      <w:bookmarkEnd w:id="22"/>
      <w:r>
        <w:t>Adding and Viewing Custom Activities</w:t>
      </w:r>
      <w:bookmarkEnd w:id="23"/>
    </w:p>
    <w:p w14:paraId="1C6F259B" w14:textId="6178D48C" w:rsidR="0077057A" w:rsidRDefault="0077057A" w:rsidP="0077057A">
      <w:pPr>
        <w:pStyle w:val="BodyParagraphJustified"/>
      </w:pPr>
      <w:r>
        <w:t>The custom activities created in the Manage &gt; Configuration Management &gt; Custom Act</w:t>
      </w:r>
      <w:r w:rsidR="008653DE">
        <w:t>ivities can be accessed through</w:t>
      </w:r>
      <w:r>
        <w:t xml:space="preserve"> the process flow Activities panel.</w:t>
      </w:r>
    </w:p>
    <w:p w14:paraId="020E33B3" w14:textId="77777777" w:rsidR="0077057A" w:rsidRPr="0077057A" w:rsidRDefault="0077057A" w:rsidP="0077057A">
      <w:pPr>
        <w:pStyle w:val="BodyParagraphJustified"/>
      </w:pPr>
    </w:p>
    <w:p w14:paraId="0E1DF7E0" w14:textId="77777777" w:rsidR="0077057A" w:rsidRDefault="0077057A" w:rsidP="00985E25">
      <w:pPr>
        <w:pStyle w:val="EIQSteps"/>
        <w:numPr>
          <w:ilvl w:val="0"/>
          <w:numId w:val="30"/>
        </w:numPr>
      </w:pPr>
      <w:r>
        <w:t xml:space="preserve">Navigate through </w:t>
      </w:r>
      <w:r w:rsidRPr="00DD21A4">
        <w:rPr>
          <w:rStyle w:val="BodyBold"/>
        </w:rPr>
        <w:t>App Studio</w:t>
      </w:r>
      <w:r>
        <w:t xml:space="preserve"> &gt; </w:t>
      </w:r>
      <w:r w:rsidRPr="00DD21A4">
        <w:rPr>
          <w:rStyle w:val="BodyBold"/>
        </w:rPr>
        <w:t>Process Flows</w:t>
      </w:r>
      <w:r>
        <w:t>.</w:t>
      </w:r>
    </w:p>
    <w:p w14:paraId="2EBAF2E4" w14:textId="77777777" w:rsidR="0077057A" w:rsidRDefault="0077057A" w:rsidP="00985E25">
      <w:pPr>
        <w:pStyle w:val="EIQSteps"/>
        <w:numPr>
          <w:ilvl w:val="0"/>
          <w:numId w:val="5"/>
        </w:numPr>
      </w:pPr>
      <w:r>
        <w:t xml:space="preserve">In the Process Design &gt; </w:t>
      </w:r>
      <w:r w:rsidRPr="00DD21A4">
        <w:rPr>
          <w:rStyle w:val="BodyBold"/>
        </w:rPr>
        <w:t>Activities</w:t>
      </w:r>
      <w:r>
        <w:t xml:space="preserve"> panel click “+” for viewing the advanced connectors.</w:t>
      </w:r>
    </w:p>
    <w:p w14:paraId="5504D63D" w14:textId="1C51503B" w:rsidR="0077057A" w:rsidRDefault="0077057A" w:rsidP="00985E25">
      <w:pPr>
        <w:pStyle w:val="EIQSteps"/>
        <w:numPr>
          <w:ilvl w:val="0"/>
          <w:numId w:val="5"/>
        </w:numPr>
      </w:pPr>
      <w:r>
        <w:t xml:space="preserve">Click </w:t>
      </w:r>
      <w:r>
        <w:rPr>
          <w:rStyle w:val="BodyBold"/>
        </w:rPr>
        <w:t>Custom</w:t>
      </w:r>
      <w:r>
        <w:t xml:space="preserve">. </w:t>
      </w:r>
      <w:r w:rsidR="004E76EF">
        <w:t>All the custom</w:t>
      </w:r>
      <w:r w:rsidR="00201157">
        <w:t>-</w:t>
      </w:r>
      <w:r w:rsidR="004E76EF">
        <w:t>defined activities</w:t>
      </w:r>
      <w:r>
        <w:t xml:space="preserve"> get added to the Activities panel</w:t>
      </w:r>
      <w:r w:rsidR="004E76EF">
        <w:t xml:space="preserve"> under the </w:t>
      </w:r>
      <w:r w:rsidR="004E76EF" w:rsidRPr="004E76EF">
        <w:rPr>
          <w:rStyle w:val="BodyBold"/>
        </w:rPr>
        <w:t>Custom</w:t>
      </w:r>
      <w:r w:rsidR="004E76EF">
        <w:t xml:space="preserve"> accordion</w:t>
      </w:r>
      <w:r>
        <w:t>.</w:t>
      </w:r>
    </w:p>
    <w:p w14:paraId="767F97FC" w14:textId="644D41B7" w:rsidR="00C927D9" w:rsidRDefault="00C927D9" w:rsidP="00C927D9">
      <w:pPr>
        <w:pStyle w:val="ListParagraph"/>
      </w:pPr>
      <w:r>
        <w:t>The custom activities that are of type “Custom” are displayed below the Custom category. Other custom activities are listed below the selected custom category type.</w:t>
      </w:r>
    </w:p>
    <w:p w14:paraId="02DF07E3" w14:textId="440428BB" w:rsidR="00C927D9" w:rsidRDefault="00C927D9" w:rsidP="00C927D9">
      <w:pPr>
        <w:pStyle w:val="ListParagraph"/>
      </w:pPr>
      <w:r>
        <w:t>Custom activities that are in different categories will be listed under that category along with the default activities (if any) in that category.</w:t>
      </w:r>
    </w:p>
    <w:p w14:paraId="359BD1F4" w14:textId="42713FC7" w:rsidR="0077057A" w:rsidRDefault="00C927D9" w:rsidP="0077057A">
      <w:pPr>
        <w:pStyle w:val="PicIndend"/>
        <w:framePr w:wrap="notBeside"/>
      </w:pPr>
      <w:r w:rsidRPr="00C927D9">
        <w:rPr>
          <w:lang w:val="en-IN" w:eastAsia="en-IN"/>
        </w:rPr>
        <w:drawing>
          <wp:inline distT="0" distB="0" distL="0" distR="0" wp14:anchorId="2B22D985" wp14:editId="556EA5E9">
            <wp:extent cx="3657600" cy="3767328"/>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57600" cy="3767328"/>
                    </a:xfrm>
                    <a:prstGeom prst="rect">
                      <a:avLst/>
                    </a:prstGeom>
                  </pic:spPr>
                </pic:pic>
              </a:graphicData>
            </a:graphic>
          </wp:inline>
        </w:drawing>
      </w:r>
    </w:p>
    <w:p w14:paraId="71FA0462" w14:textId="26205FAB" w:rsidR="00455FBF" w:rsidRDefault="00DD21A4" w:rsidP="00B536A1">
      <w:pPr>
        <w:pStyle w:val="Heading2"/>
      </w:pPr>
      <w:bookmarkStart w:id="24" w:name="_Toc172541086"/>
      <w:r>
        <w:t>Custom</w:t>
      </w:r>
      <w:r w:rsidR="00F71D95">
        <w:t xml:space="preserve"> Activity</w:t>
      </w:r>
      <w:r w:rsidR="00B536A1">
        <w:t xml:space="preserve"> in Process Flow</w:t>
      </w:r>
      <w:bookmarkEnd w:id="24"/>
    </w:p>
    <w:p w14:paraId="5AA675CE" w14:textId="440592D2" w:rsidR="00F71D95" w:rsidRDefault="00DD643C" w:rsidP="00F71D95">
      <w:pPr>
        <w:pStyle w:val="BodyParagraphJustified"/>
      </w:pPr>
      <w:r>
        <w:t>To use</w:t>
      </w:r>
      <w:r w:rsidR="00F71D95">
        <w:t xml:space="preserve"> the </w:t>
      </w:r>
      <w:r w:rsidR="009A7C3A">
        <w:t>custom</w:t>
      </w:r>
      <w:r w:rsidR="00F71D95">
        <w:t xml:space="preserve"> activity, you need to add the </w:t>
      </w:r>
      <w:r w:rsidR="009A7C3A">
        <w:t xml:space="preserve">custom </w:t>
      </w:r>
      <w:r w:rsidR="00F71D95">
        <w:t xml:space="preserve">activity </w:t>
      </w:r>
      <w:r w:rsidR="009A7C3A">
        <w:t xml:space="preserve">category </w:t>
      </w:r>
      <w:r w:rsidR="00F71D95">
        <w:t xml:space="preserve">to the activities list and then </w:t>
      </w:r>
      <w:r w:rsidR="009A7C3A">
        <w:t xml:space="preserve">drag the activity to </w:t>
      </w:r>
      <w:r w:rsidR="00990ADB">
        <w:t xml:space="preserve">the </w:t>
      </w:r>
      <w:r w:rsidR="009A7C3A">
        <w:t>process designer</w:t>
      </w:r>
      <w:r w:rsidR="00F71D95">
        <w:t>.</w:t>
      </w:r>
    </w:p>
    <w:p w14:paraId="4E71D894" w14:textId="547B41BA" w:rsidR="00F71D95" w:rsidRDefault="0070653A" w:rsidP="00F71D95">
      <w:pPr>
        <w:pStyle w:val="BodyParagraphJustified"/>
      </w:pPr>
      <w:r>
        <w:t>Based on the type of custom activity added (Sub Flow Activity Type or Custom Activity Type) to the process flow, the configuration details are different.</w:t>
      </w:r>
    </w:p>
    <w:p w14:paraId="538689F6" w14:textId="77777777" w:rsidR="00F80BF0" w:rsidRDefault="00F80BF0" w:rsidP="001D27AA">
      <w:pPr>
        <w:pStyle w:val="BodyParagraphJustified"/>
      </w:pPr>
    </w:p>
    <w:p w14:paraId="5C7E1975" w14:textId="08D8D5FA" w:rsidR="001D27AA" w:rsidRDefault="001D27AA" w:rsidP="001D27AA">
      <w:pPr>
        <w:pStyle w:val="BodyParagraphJustified"/>
      </w:pPr>
      <w:r>
        <w:t xml:space="preserve">The sections included in Info Actions for the </w:t>
      </w:r>
      <w:r w:rsidR="00F80BF0">
        <w:t xml:space="preserve">custom activity of type </w:t>
      </w:r>
      <w:proofErr w:type="spellStart"/>
      <w:r>
        <w:t>Subflow</w:t>
      </w:r>
      <w:proofErr w:type="spellEnd"/>
      <w:r>
        <w:t xml:space="preserve"> are Basic, Trigger Subflow</w:t>
      </w:r>
      <w:r w:rsidR="00201157">
        <w:t>,</w:t>
      </w:r>
      <w:r>
        <w:t xml:space="preserve"> and Error Handling. Refer to </w:t>
      </w:r>
      <w:hyperlink w:anchor="_Configuring_Subflow_Activity" w:history="1">
        <w:r w:rsidRPr="00274CF8">
          <w:rPr>
            <w:rStyle w:val="Hyperlink"/>
          </w:rPr>
          <w:t xml:space="preserve">Configuring </w:t>
        </w:r>
        <w:proofErr w:type="spellStart"/>
        <w:r w:rsidRPr="00274CF8">
          <w:rPr>
            <w:rStyle w:val="Hyperlink"/>
          </w:rPr>
          <w:t>Subflow</w:t>
        </w:r>
        <w:proofErr w:type="spellEnd"/>
        <w:r w:rsidRPr="00274CF8">
          <w:rPr>
            <w:rStyle w:val="Hyperlink"/>
          </w:rPr>
          <w:t xml:space="preserve"> Activity</w:t>
        </w:r>
      </w:hyperlink>
      <w:r>
        <w:t>.</w:t>
      </w:r>
    </w:p>
    <w:p w14:paraId="025A0D39" w14:textId="4370F019" w:rsidR="001D27AA" w:rsidRDefault="001D27AA" w:rsidP="00F80BF0">
      <w:pPr>
        <w:pStyle w:val="BodyParagraphJustified"/>
      </w:pPr>
      <w:r>
        <w:lastRenderedPageBreak/>
        <w:t xml:space="preserve">The sections included in Info Actions for the Custom activity </w:t>
      </w:r>
      <w:r w:rsidR="00F80BF0">
        <w:t xml:space="preserve">of </w:t>
      </w:r>
      <w:r w:rsidR="00990ADB">
        <w:t xml:space="preserve">type </w:t>
      </w:r>
      <w:r w:rsidR="00F80BF0">
        <w:t>custom activity are</w:t>
      </w:r>
      <w:r>
        <w:t xml:space="preserve"> Basic</w:t>
      </w:r>
      <w:r w:rsidR="00F80BF0">
        <w:t xml:space="preserve"> and the configurations are coded as in the JSON file.</w:t>
      </w:r>
      <w:r>
        <w:t xml:space="preserve"> Refer to </w:t>
      </w:r>
      <w:hyperlink w:anchor="_Configuring_Custom_Activity" w:history="1">
        <w:r w:rsidRPr="00274CF8">
          <w:rPr>
            <w:rStyle w:val="Hyperlink"/>
          </w:rPr>
          <w:t>Configuring Custom Activity</w:t>
        </w:r>
      </w:hyperlink>
      <w:r>
        <w:t>.</w:t>
      </w:r>
    </w:p>
    <w:p w14:paraId="11F4A732" w14:textId="2AD39BE7" w:rsidR="009A7C3A" w:rsidRDefault="0070653A" w:rsidP="001D27AA">
      <w:pPr>
        <w:pStyle w:val="Heading3"/>
      </w:pPr>
      <w:bookmarkStart w:id="25" w:name="_Configuring_Subflow_Activity"/>
      <w:bookmarkStart w:id="26" w:name="_Toc172541087"/>
      <w:bookmarkEnd w:id="25"/>
      <w:r>
        <w:t xml:space="preserve">Configuring </w:t>
      </w:r>
      <w:proofErr w:type="spellStart"/>
      <w:r w:rsidR="001D27AA">
        <w:t>Subflow</w:t>
      </w:r>
      <w:proofErr w:type="spellEnd"/>
      <w:r>
        <w:t xml:space="preserve"> A</w:t>
      </w:r>
      <w:r w:rsidR="001D27AA">
        <w:t>ctivity</w:t>
      </w:r>
      <w:bookmarkEnd w:id="26"/>
    </w:p>
    <w:p w14:paraId="5AFFA6DB" w14:textId="53F81B04" w:rsidR="009A7C3A" w:rsidRDefault="009A7C3A" w:rsidP="00985E25">
      <w:pPr>
        <w:pStyle w:val="EIQSteps"/>
        <w:numPr>
          <w:ilvl w:val="0"/>
          <w:numId w:val="32"/>
        </w:numPr>
      </w:pPr>
      <w:r>
        <w:t xml:space="preserve">Add the Custom Activity category to the Activity list. Refer to </w:t>
      </w:r>
      <w:hyperlink w:anchor="_Adding_and_Viewing" w:history="1">
        <w:r w:rsidRPr="00F80BF0">
          <w:rPr>
            <w:rStyle w:val="Hyperlink"/>
          </w:rPr>
          <w:t>Adding and Viewing Custom Activities</w:t>
        </w:r>
      </w:hyperlink>
      <w:r>
        <w:t>.</w:t>
      </w:r>
    </w:p>
    <w:p w14:paraId="1A1BB548" w14:textId="6EB476DD" w:rsidR="009A7C3A" w:rsidRDefault="009A7C3A" w:rsidP="00985E25">
      <w:pPr>
        <w:pStyle w:val="EIQSteps"/>
      </w:pPr>
      <w:r>
        <w:t>Design th</w:t>
      </w:r>
      <w:r w:rsidR="001D27AA">
        <w:t>e</w:t>
      </w:r>
      <w:r>
        <w:t xml:space="preserve"> process flow by dragging the </w:t>
      </w:r>
      <w:proofErr w:type="spellStart"/>
      <w:r w:rsidR="001D27AA">
        <w:t>subflow</w:t>
      </w:r>
      <w:proofErr w:type="spellEnd"/>
      <w:r w:rsidR="001D27AA">
        <w:t xml:space="preserve"> </w:t>
      </w:r>
      <w:r>
        <w:t>custom activity as needed.</w:t>
      </w:r>
    </w:p>
    <w:p w14:paraId="4EF06C88" w14:textId="77777777" w:rsidR="009A7C3A" w:rsidRDefault="009A7C3A" w:rsidP="009A7C3A">
      <w:pPr>
        <w:pStyle w:val="PictureFull"/>
        <w:keepNext/>
        <w:framePr w:wrap="notBeside"/>
      </w:pPr>
      <w:r w:rsidRPr="009A7C3A">
        <w:rPr>
          <w:noProof/>
          <w:lang w:val="en-IN" w:eastAsia="en-IN"/>
        </w:rPr>
        <w:drawing>
          <wp:inline distT="0" distB="0" distL="0" distR="0" wp14:anchorId="3830095C" wp14:editId="570FD4DB">
            <wp:extent cx="5731510" cy="2295525"/>
            <wp:effectExtent l="0" t="0" r="254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9414" b="3331"/>
                    <a:stretch/>
                  </pic:blipFill>
                  <pic:spPr bwMode="auto">
                    <a:xfrm>
                      <a:off x="0" y="0"/>
                      <a:ext cx="5731510" cy="2295525"/>
                    </a:xfrm>
                    <a:prstGeom prst="rect">
                      <a:avLst/>
                    </a:prstGeom>
                    <a:ln>
                      <a:noFill/>
                    </a:ln>
                    <a:extLst>
                      <a:ext uri="{53640926-AAD7-44D8-BBD7-CCE9431645EC}">
                        <a14:shadowObscured xmlns:a14="http://schemas.microsoft.com/office/drawing/2010/main"/>
                      </a:ext>
                    </a:extLst>
                  </pic:spPr>
                </pic:pic>
              </a:graphicData>
            </a:graphic>
          </wp:inline>
        </w:drawing>
      </w:r>
    </w:p>
    <w:p w14:paraId="34883ECB" w14:textId="4BC2DD9D" w:rsidR="009A7C3A" w:rsidRDefault="009A7C3A" w:rsidP="009A7C3A">
      <w:pPr>
        <w:pStyle w:val="Caption"/>
        <w:framePr w:wrap="notBeside"/>
      </w:pPr>
      <w:r>
        <w:t xml:space="preserve">Figure </w:t>
      </w:r>
      <w:fldSimple w:instr=" STYLEREF 1 \s ">
        <w:r w:rsidR="0031645C">
          <w:rPr>
            <w:noProof/>
          </w:rPr>
          <w:t>2</w:t>
        </w:r>
      </w:fldSimple>
      <w:r w:rsidR="00383324">
        <w:t>.</w:t>
      </w:r>
      <w:fldSimple w:instr=" SEQ Figure \* ARABIC \s 1 ">
        <w:r w:rsidR="0031645C">
          <w:rPr>
            <w:noProof/>
          </w:rPr>
          <w:t>1</w:t>
        </w:r>
      </w:fldSimple>
      <w:r>
        <w:t>: Custom</w:t>
      </w:r>
      <w:r w:rsidR="001D27AA">
        <w:t xml:space="preserve"> </w:t>
      </w:r>
      <w:proofErr w:type="spellStart"/>
      <w:r w:rsidR="001D27AA">
        <w:t>subflow</w:t>
      </w:r>
      <w:proofErr w:type="spellEnd"/>
      <w:r>
        <w:t xml:space="preserve"> activity in process flow and the configurations</w:t>
      </w:r>
    </w:p>
    <w:p w14:paraId="6AD62E79" w14:textId="1F67EB67" w:rsidR="009A7C3A" w:rsidRDefault="009A7C3A" w:rsidP="00985E25">
      <w:pPr>
        <w:pStyle w:val="EIQSteps"/>
      </w:pPr>
      <w:r>
        <w:t xml:space="preserve">Click the activity. Configuration details are displayed on the Info Actions panel. </w:t>
      </w:r>
    </w:p>
    <w:p w14:paraId="2A182730" w14:textId="5C4E8FBB" w:rsidR="000F14AB" w:rsidRDefault="000F14AB" w:rsidP="00985E25">
      <w:pPr>
        <w:pStyle w:val="EIQSteps"/>
      </w:pPr>
      <w:r>
        <w:t xml:space="preserve">Click </w:t>
      </w:r>
      <w:r w:rsidRPr="006949D0">
        <w:rPr>
          <w:rStyle w:val="BodyBold"/>
        </w:rPr>
        <w:t>Basic</w:t>
      </w:r>
      <w:r>
        <w:t xml:space="preserve"> accordion.</w:t>
      </w:r>
    </w:p>
    <w:p w14:paraId="7BA4239E" w14:textId="53C360F7" w:rsidR="000F14AB" w:rsidRDefault="000F14AB" w:rsidP="00985E25">
      <w:pPr>
        <w:pStyle w:val="EIQSteps"/>
      </w:pPr>
      <w:r>
        <w:t xml:space="preserve">Provide </w:t>
      </w:r>
      <w:r w:rsidRPr="00F35A62">
        <w:rPr>
          <w:rStyle w:val="BodyBold"/>
        </w:rPr>
        <w:t>Name</w:t>
      </w:r>
      <w:r>
        <w:t xml:space="preserve"> and </w:t>
      </w:r>
      <w:r w:rsidRPr="00F35A62">
        <w:rPr>
          <w:rStyle w:val="BodyBold"/>
        </w:rPr>
        <w:t>Description</w:t>
      </w:r>
      <w:r w:rsidRPr="000F14AB">
        <w:t xml:space="preserve"> </w:t>
      </w:r>
      <w:r>
        <w:t>for the activity.</w:t>
      </w:r>
    </w:p>
    <w:p w14:paraId="096BD0D4" w14:textId="2A9AF26E" w:rsidR="000F14AB" w:rsidRDefault="009A7C3A" w:rsidP="000F14AB">
      <w:pPr>
        <w:pStyle w:val="PicIndend"/>
        <w:framePr w:wrap="notBeside"/>
      </w:pPr>
      <w:r w:rsidRPr="009A7C3A">
        <w:rPr>
          <w:lang w:val="en-IN" w:eastAsia="en-IN"/>
        </w:rPr>
        <w:drawing>
          <wp:inline distT="0" distB="0" distL="0" distR="0" wp14:anchorId="038B8FA5" wp14:editId="032BA5DD">
            <wp:extent cx="2743200" cy="16824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43200" cy="1682496"/>
                    </a:xfrm>
                    <a:prstGeom prst="rect">
                      <a:avLst/>
                    </a:prstGeom>
                  </pic:spPr>
                </pic:pic>
              </a:graphicData>
            </a:graphic>
          </wp:inline>
        </w:drawing>
      </w:r>
      <w:r w:rsidRPr="009A7C3A">
        <w:rPr>
          <w:lang w:val="en-IN" w:eastAsia="en-IN"/>
        </w:rPr>
        <w:t xml:space="preserve"> </w:t>
      </w:r>
    </w:p>
    <w:p w14:paraId="4D09F91F" w14:textId="26573354" w:rsidR="0070653A" w:rsidRDefault="001D27AA" w:rsidP="00985E25">
      <w:pPr>
        <w:pStyle w:val="EIQSteps"/>
      </w:pPr>
      <w:r>
        <w:t>Click</w:t>
      </w:r>
      <w:r w:rsidR="00CC7387">
        <w:t xml:space="preserve"> </w:t>
      </w:r>
      <w:r w:rsidR="009A7C3A" w:rsidRPr="009A7C3A">
        <w:rPr>
          <w:rStyle w:val="BodyBold"/>
        </w:rPr>
        <w:t>Trigger</w:t>
      </w:r>
      <w:r w:rsidR="009A7C3A">
        <w:t xml:space="preserve"> </w:t>
      </w:r>
      <w:r w:rsidR="009A7C3A">
        <w:rPr>
          <w:rStyle w:val="BodyBold"/>
        </w:rPr>
        <w:t>Subflow</w:t>
      </w:r>
      <w:r w:rsidR="000F14AB">
        <w:t xml:space="preserve"> accordion</w:t>
      </w:r>
      <w:r w:rsidR="0070653A">
        <w:t>.</w:t>
      </w:r>
    </w:p>
    <w:p w14:paraId="7A58ED03" w14:textId="3620A57B" w:rsidR="00DB0DFB" w:rsidRDefault="00DB0DFB" w:rsidP="00DB0DFB">
      <w:pPr>
        <w:pStyle w:val="PicIndend"/>
        <w:framePr w:wrap="notBeside"/>
      </w:pPr>
      <w:r w:rsidRPr="009A7C3A">
        <w:rPr>
          <w:lang w:val="en-IN" w:eastAsia="en-IN"/>
        </w:rPr>
        <w:drawing>
          <wp:inline distT="0" distB="0" distL="0" distR="0" wp14:anchorId="1D7924D8" wp14:editId="4B873F0C">
            <wp:extent cx="2743200" cy="1655064"/>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3200" cy="1655064"/>
                    </a:xfrm>
                    <a:prstGeom prst="rect">
                      <a:avLst/>
                    </a:prstGeom>
                  </pic:spPr>
                </pic:pic>
              </a:graphicData>
            </a:graphic>
          </wp:inline>
        </w:drawing>
      </w:r>
    </w:p>
    <w:p w14:paraId="715EC877" w14:textId="77777777" w:rsidR="00DB0DFB" w:rsidRDefault="00DB0DFB" w:rsidP="00DB0DFB">
      <w:pPr>
        <w:pStyle w:val="Listlevel2"/>
        <w:numPr>
          <w:ilvl w:val="0"/>
          <w:numId w:val="41"/>
        </w:numPr>
      </w:pPr>
      <w:r>
        <w:t xml:space="preserve">Click </w:t>
      </w:r>
      <w:r w:rsidRPr="00DB0DFB">
        <w:rPr>
          <w:rFonts w:ascii="Segoe MDL2 Assets" w:hAnsi="Segoe MDL2 Assets"/>
          <w:position w:val="-4"/>
        </w:rPr>
        <w:t></w:t>
      </w:r>
      <w:r>
        <w:t xml:space="preserve"> </w:t>
      </w:r>
      <w:r w:rsidRPr="00A37E0A">
        <w:rPr>
          <w:rStyle w:val="BodyBold"/>
        </w:rPr>
        <w:t>Variable Mapping</w:t>
      </w:r>
      <w:r>
        <w:t>. Variable mapping pop-up appears.</w:t>
      </w:r>
    </w:p>
    <w:p w14:paraId="5C3D6395" w14:textId="77777777" w:rsidR="00DB0DFB" w:rsidRDefault="00DB0DFB" w:rsidP="00DB0DFB">
      <w:pPr>
        <w:pStyle w:val="PictureFull"/>
        <w:keepNext/>
        <w:framePr w:wrap="notBeside"/>
      </w:pPr>
      <w:r w:rsidRPr="00383324">
        <w:rPr>
          <w:noProof/>
          <w:lang w:val="en-IN" w:eastAsia="en-IN"/>
        </w:rPr>
        <w:lastRenderedPageBreak/>
        <w:drawing>
          <wp:inline distT="0" distB="0" distL="0" distR="0" wp14:anchorId="313A2E5A" wp14:editId="2010F8E8">
            <wp:extent cx="4572000" cy="2642616"/>
            <wp:effectExtent l="0" t="0" r="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72000" cy="2642616"/>
                    </a:xfrm>
                    <a:prstGeom prst="rect">
                      <a:avLst/>
                    </a:prstGeom>
                  </pic:spPr>
                </pic:pic>
              </a:graphicData>
            </a:graphic>
          </wp:inline>
        </w:drawing>
      </w:r>
    </w:p>
    <w:p w14:paraId="3A2229C4" w14:textId="41543CF6" w:rsidR="00DB0DFB" w:rsidRDefault="00DB0DFB" w:rsidP="00DB0DFB">
      <w:pPr>
        <w:pStyle w:val="Caption"/>
        <w:framePr w:wrap="notBeside"/>
      </w:pPr>
      <w:r>
        <w:t xml:space="preserve">Figure </w:t>
      </w:r>
      <w:fldSimple w:instr=" STYLEREF 1 \s ">
        <w:r w:rsidR="0031645C">
          <w:rPr>
            <w:noProof/>
          </w:rPr>
          <w:t>2</w:t>
        </w:r>
      </w:fldSimple>
      <w:r>
        <w:t>.</w:t>
      </w:r>
      <w:fldSimple w:instr=" SEQ Figure \* ARABIC \s 1 ">
        <w:r w:rsidR="0031645C">
          <w:rPr>
            <w:noProof/>
          </w:rPr>
          <w:t>2</w:t>
        </w:r>
      </w:fldSimple>
      <w:r>
        <w:t>: Variable Mapping</w:t>
      </w:r>
    </w:p>
    <w:p w14:paraId="4BA9077D" w14:textId="77777777" w:rsidR="00DB0DFB" w:rsidRDefault="00DB0DFB" w:rsidP="00DB0DFB">
      <w:pPr>
        <w:pStyle w:val="Listlevel2"/>
      </w:pPr>
      <w:r>
        <w:t xml:space="preserve">In the </w:t>
      </w:r>
      <w:r w:rsidRPr="002811ED">
        <w:t xml:space="preserve">Parent Process </w:t>
      </w:r>
      <w:proofErr w:type="gramStart"/>
      <w:r w:rsidRPr="002811ED">
        <w:t>To</w:t>
      </w:r>
      <w:proofErr w:type="gramEnd"/>
      <w:r w:rsidRPr="002811ED">
        <w:t xml:space="preserve"> Child Process</w:t>
      </w:r>
      <w:r>
        <w:t xml:space="preserve">, click </w:t>
      </w:r>
      <w:r w:rsidRPr="00383324">
        <w:rPr>
          <w:rStyle w:val="BodyBold"/>
        </w:rPr>
        <w:t>Variable</w:t>
      </w:r>
      <w:r>
        <w:t xml:space="preserve"> and select </w:t>
      </w:r>
      <w:r w:rsidRPr="00FA198F">
        <w:rPr>
          <w:rStyle w:val="BodyBold"/>
        </w:rPr>
        <w:t>Input Variable</w:t>
      </w:r>
      <w:r>
        <w:t xml:space="preserve"> (parent process variable) and </w:t>
      </w:r>
      <w:r w:rsidRPr="00FA198F">
        <w:rPr>
          <w:rStyle w:val="BodyBold"/>
        </w:rPr>
        <w:t>Output Variable</w:t>
      </w:r>
      <w:r>
        <w:t xml:space="preserve"> (child process variable). This is done to pass the data from the parent process to the child process, that is, custom </w:t>
      </w:r>
      <w:proofErr w:type="spellStart"/>
      <w:r>
        <w:t>subflow</w:t>
      </w:r>
      <w:proofErr w:type="spellEnd"/>
      <w:r>
        <w:t xml:space="preserve"> activity.</w:t>
      </w:r>
    </w:p>
    <w:p w14:paraId="2E912499" w14:textId="77777777" w:rsidR="00DB0DFB" w:rsidRDefault="00DB0DFB" w:rsidP="00DB0DFB">
      <w:pPr>
        <w:pStyle w:val="Listlevel2"/>
      </w:pPr>
      <w:r>
        <w:t>In the Child</w:t>
      </w:r>
      <w:r w:rsidRPr="002811ED">
        <w:t xml:space="preserve"> Process </w:t>
      </w:r>
      <w:proofErr w:type="gramStart"/>
      <w:r w:rsidRPr="002811ED">
        <w:t>To</w:t>
      </w:r>
      <w:proofErr w:type="gramEnd"/>
      <w:r w:rsidRPr="002811ED">
        <w:t xml:space="preserve"> </w:t>
      </w:r>
      <w:r>
        <w:t>Parent</w:t>
      </w:r>
      <w:r w:rsidRPr="002811ED">
        <w:t xml:space="preserve"> Process</w:t>
      </w:r>
      <w:r>
        <w:t xml:space="preserve">, click </w:t>
      </w:r>
      <w:r w:rsidRPr="00383324">
        <w:rPr>
          <w:rStyle w:val="BodyBold"/>
        </w:rPr>
        <w:t>Variable</w:t>
      </w:r>
      <w:r>
        <w:t xml:space="preserve"> and select </w:t>
      </w:r>
      <w:r w:rsidRPr="00FA198F">
        <w:rPr>
          <w:rStyle w:val="BodyBold"/>
        </w:rPr>
        <w:t>Input Variable</w:t>
      </w:r>
      <w:r>
        <w:t xml:space="preserve"> (child process) and </w:t>
      </w:r>
      <w:r w:rsidRPr="00FA198F">
        <w:rPr>
          <w:rStyle w:val="BodyBold"/>
        </w:rPr>
        <w:t>Output Variable</w:t>
      </w:r>
      <w:r>
        <w:t xml:space="preserve"> (parent process). This is done to pass the data from the child process, that is custom </w:t>
      </w:r>
      <w:proofErr w:type="spellStart"/>
      <w:r>
        <w:t>subflow</w:t>
      </w:r>
      <w:proofErr w:type="spellEnd"/>
      <w:r>
        <w:t xml:space="preserve"> activity to the parent process.</w:t>
      </w:r>
    </w:p>
    <w:p w14:paraId="1135C16D" w14:textId="77777777" w:rsidR="00DB0DFB" w:rsidRDefault="00DB0DFB" w:rsidP="00DB0DFB">
      <w:pPr>
        <w:pStyle w:val="Listlevel2"/>
      </w:pPr>
      <w:r>
        <w:t xml:space="preserve">Click </w:t>
      </w:r>
      <w:r w:rsidRPr="002811ED">
        <w:rPr>
          <w:rFonts w:ascii="Segoe MDL2 Assets" w:hAnsi="Segoe MDL2 Assets"/>
          <w:position w:val="-4"/>
        </w:rPr>
        <w:t></w:t>
      </w:r>
      <w:r>
        <w:t xml:space="preserve"> </w:t>
      </w:r>
      <w:r w:rsidRPr="00A37E0A">
        <w:rPr>
          <w:rStyle w:val="BodyBold"/>
        </w:rPr>
        <w:t>Variable</w:t>
      </w:r>
      <w:r>
        <w:t>, to add more variables in each section.</w:t>
      </w:r>
    </w:p>
    <w:p w14:paraId="564A1CC8" w14:textId="77777777" w:rsidR="00DB0DFB" w:rsidRDefault="00DB0DFB" w:rsidP="00DB0DFB">
      <w:pPr>
        <w:pStyle w:val="Listlevel2"/>
      </w:pPr>
      <w:r>
        <w:t>Click the delete icon to remove an input or output variable mapping.</w:t>
      </w:r>
    </w:p>
    <w:p w14:paraId="743F089C" w14:textId="77777777" w:rsidR="00DB0DFB" w:rsidRDefault="00DB0DFB" w:rsidP="00DB0DFB">
      <w:pPr>
        <w:pStyle w:val="Listlevel2"/>
      </w:pPr>
      <w:r>
        <w:t xml:space="preserve">Click </w:t>
      </w:r>
      <w:r w:rsidRPr="00A37E0A">
        <w:rPr>
          <w:rStyle w:val="BodyBold"/>
        </w:rPr>
        <w:t>Save</w:t>
      </w:r>
      <w:r w:rsidRPr="00383324">
        <w:t>.</w:t>
      </w:r>
    </w:p>
    <w:p w14:paraId="5EDB7EC1" w14:textId="593DAA69" w:rsidR="001D27AA" w:rsidRDefault="001D27AA" w:rsidP="00985E25">
      <w:pPr>
        <w:pStyle w:val="EIQSteps"/>
        <w:numPr>
          <w:ilvl w:val="0"/>
          <w:numId w:val="5"/>
        </w:numPr>
      </w:pPr>
      <w:r>
        <w:t xml:space="preserve">Click </w:t>
      </w:r>
      <w:r w:rsidRPr="005F04C0">
        <w:rPr>
          <w:rStyle w:val="BodyBold"/>
        </w:rPr>
        <w:t>Error Handling</w:t>
      </w:r>
      <w:r>
        <w:t xml:space="preserve"> accordion.</w:t>
      </w:r>
    </w:p>
    <w:p w14:paraId="259A8E21" w14:textId="77777777" w:rsidR="001D27AA" w:rsidRDefault="001D27AA" w:rsidP="001D27AA">
      <w:pPr>
        <w:pStyle w:val="PictureFull"/>
        <w:framePr w:wrap="notBeside"/>
      </w:pPr>
      <w:r w:rsidRPr="007218C3">
        <w:rPr>
          <w:noProof/>
          <w:lang w:val="en-IN" w:eastAsia="en-IN"/>
        </w:rPr>
        <w:drawing>
          <wp:inline distT="0" distB="0" distL="0" distR="0" wp14:anchorId="73A44A2E" wp14:editId="00BEB78F">
            <wp:extent cx="2743200" cy="1271016"/>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43200" cy="1271016"/>
                    </a:xfrm>
                    <a:prstGeom prst="rect">
                      <a:avLst/>
                    </a:prstGeom>
                  </pic:spPr>
                </pic:pic>
              </a:graphicData>
            </a:graphic>
          </wp:inline>
        </w:drawing>
      </w:r>
    </w:p>
    <w:p w14:paraId="354B3D90" w14:textId="0F25ADB0" w:rsidR="001D27AA" w:rsidRPr="007218C3" w:rsidRDefault="001D27AA" w:rsidP="001D27AA">
      <w:pPr>
        <w:pStyle w:val="Caption"/>
        <w:framePr w:wrap="notBeside"/>
      </w:pPr>
      <w:r>
        <w:t xml:space="preserve">Figure </w:t>
      </w:r>
      <w:fldSimple w:instr=" STYLEREF 1 \s ">
        <w:r w:rsidR="0031645C">
          <w:rPr>
            <w:noProof/>
          </w:rPr>
          <w:t>2</w:t>
        </w:r>
      </w:fldSimple>
      <w:r>
        <w:t>.</w:t>
      </w:r>
      <w:fldSimple w:instr=" SEQ Figure \* ARABIC \s 1 ">
        <w:r w:rsidR="0031645C">
          <w:rPr>
            <w:noProof/>
          </w:rPr>
          <w:t>3</w:t>
        </w:r>
      </w:fldSimple>
      <w:r>
        <w:t>: Error Handling</w:t>
      </w:r>
    </w:p>
    <w:p w14:paraId="7949AD3E" w14:textId="69BE0588" w:rsidR="001D27AA" w:rsidRDefault="001D27AA" w:rsidP="00DB0DFB">
      <w:pPr>
        <w:pStyle w:val="Listlevel2"/>
        <w:numPr>
          <w:ilvl w:val="0"/>
          <w:numId w:val="42"/>
        </w:numPr>
      </w:pPr>
      <w:r>
        <w:t xml:space="preserve">Check the </w:t>
      </w:r>
      <w:r w:rsidRPr="00E33A46">
        <w:rPr>
          <w:rStyle w:val="BodyBold"/>
        </w:rPr>
        <w:t>Continue If Error</w:t>
      </w:r>
      <w:r>
        <w:t xml:space="preserve"> check box if you want to continue the workflow even if the error occurs.</w:t>
      </w:r>
      <w:r w:rsidR="00DB0DFB">
        <w:br/>
      </w:r>
      <w:r>
        <w:t xml:space="preserve">Else </w:t>
      </w:r>
      <w:r w:rsidRPr="00DB0DFB">
        <w:t>uncheck</w:t>
      </w:r>
      <w:r>
        <w:t xml:space="preserve"> the checkbox to break or stop the workflow execution when an error occurs.</w:t>
      </w:r>
    </w:p>
    <w:p w14:paraId="6ACA8553" w14:textId="46EB783C" w:rsidR="00CC7387" w:rsidRDefault="001D27AA" w:rsidP="00DB0DFB">
      <w:pPr>
        <w:pStyle w:val="Listlevel2"/>
      </w:pPr>
      <w:r>
        <w:t xml:space="preserve">Select a variable from the </w:t>
      </w:r>
      <w:r w:rsidRPr="00E33A46">
        <w:rPr>
          <w:rStyle w:val="BodyBold"/>
        </w:rPr>
        <w:t>Error Variable</w:t>
      </w:r>
      <w:r>
        <w:t xml:space="preserve"> drop-down. The variable should be of data type, alphanumeric. Error variable stor</w:t>
      </w:r>
      <w:r w:rsidR="00DB0DFB">
        <w:t>es the first line of the error.</w:t>
      </w:r>
    </w:p>
    <w:p w14:paraId="52706CDD" w14:textId="24FA3291" w:rsidR="00DB0DFB" w:rsidRDefault="00DB0DFB" w:rsidP="00985E25">
      <w:pPr>
        <w:pStyle w:val="EIQSteps"/>
      </w:pPr>
      <w:r>
        <w:t xml:space="preserve">Click </w:t>
      </w:r>
      <w:r w:rsidRPr="002B0357">
        <w:rPr>
          <w:rStyle w:val="BodyBold"/>
        </w:rPr>
        <w:t>Create</w:t>
      </w:r>
      <w:r>
        <w:t>/</w:t>
      </w:r>
      <w:r w:rsidRPr="002B0357">
        <w:rPr>
          <w:rStyle w:val="BodyBold"/>
        </w:rPr>
        <w:t>Save</w:t>
      </w:r>
      <w:r>
        <w:t xml:space="preserve"> to save the changes.</w:t>
      </w:r>
    </w:p>
    <w:p w14:paraId="2A3F9F32" w14:textId="65AB6097" w:rsidR="00B536A1" w:rsidRDefault="001D27AA" w:rsidP="001D27AA">
      <w:pPr>
        <w:pStyle w:val="Heading3"/>
      </w:pPr>
      <w:bookmarkStart w:id="27" w:name="_Configuring_Custom_Activity"/>
      <w:bookmarkStart w:id="28" w:name="_Toc172541088"/>
      <w:bookmarkEnd w:id="27"/>
      <w:r>
        <w:lastRenderedPageBreak/>
        <w:t>Configuring Custom Activity</w:t>
      </w:r>
      <w:bookmarkEnd w:id="28"/>
    </w:p>
    <w:p w14:paraId="7AA5803B" w14:textId="2F84307C" w:rsidR="009B2F5D" w:rsidRPr="009B2F5D" w:rsidRDefault="009B2F5D" w:rsidP="00274CF8">
      <w:pPr>
        <w:pStyle w:val="BodyParagraphJustified"/>
      </w:pPr>
      <w:r>
        <w:t>Custom activity configurations depend on the JSON file, JavaScript file</w:t>
      </w:r>
      <w:r w:rsidR="00201157">
        <w:t>,</w:t>
      </w:r>
      <w:r>
        <w:t xml:space="preserve"> and the JAR file that you uploaded while creating the custom activity in the </w:t>
      </w:r>
      <w:r w:rsidRPr="00274CF8">
        <w:rPr>
          <w:rStyle w:val="BodyBold"/>
        </w:rPr>
        <w:t>Manage</w:t>
      </w:r>
      <w:r>
        <w:t xml:space="preserve"> &gt; </w:t>
      </w:r>
      <w:r w:rsidRPr="00274CF8">
        <w:rPr>
          <w:rStyle w:val="BodyBold"/>
        </w:rPr>
        <w:t>Configuration</w:t>
      </w:r>
      <w:r>
        <w:t xml:space="preserve"> </w:t>
      </w:r>
      <w:r w:rsidRPr="00274CF8">
        <w:rPr>
          <w:rStyle w:val="BodyBold"/>
        </w:rPr>
        <w:t>Management</w:t>
      </w:r>
      <w:r>
        <w:t xml:space="preserve"> &gt; </w:t>
      </w:r>
      <w:r w:rsidRPr="00274CF8">
        <w:rPr>
          <w:rStyle w:val="BodyBold"/>
        </w:rPr>
        <w:t>Custom</w:t>
      </w:r>
      <w:r>
        <w:t xml:space="preserve"> </w:t>
      </w:r>
      <w:r w:rsidRPr="00274CF8">
        <w:rPr>
          <w:rStyle w:val="BodyBold"/>
        </w:rPr>
        <w:t>Activity</w:t>
      </w:r>
      <w:r>
        <w:t>.</w:t>
      </w:r>
    </w:p>
    <w:p w14:paraId="2B34299B" w14:textId="1C47DC17" w:rsidR="001D27AA" w:rsidRDefault="001D27AA" w:rsidP="00985E25">
      <w:pPr>
        <w:pStyle w:val="EIQSteps"/>
        <w:numPr>
          <w:ilvl w:val="0"/>
          <w:numId w:val="39"/>
        </w:numPr>
      </w:pPr>
      <w:r>
        <w:t xml:space="preserve">Add the Custom Activity category to the Activity list. Refer to </w:t>
      </w:r>
      <w:hyperlink w:anchor="_Adding_and_Viewing" w:history="1">
        <w:r w:rsidRPr="006C4E84">
          <w:rPr>
            <w:rStyle w:val="Hyperlink"/>
          </w:rPr>
          <w:t>Adding and Viewing Custom Activities</w:t>
        </w:r>
      </w:hyperlink>
      <w:r>
        <w:t>.</w:t>
      </w:r>
    </w:p>
    <w:p w14:paraId="0B2CF75A" w14:textId="48237D4F" w:rsidR="001D27AA" w:rsidRDefault="001D27AA" w:rsidP="00985E25">
      <w:pPr>
        <w:pStyle w:val="EIQSteps"/>
      </w:pPr>
      <w:r>
        <w:t>Design the process flow by dragging the custom activity as needed.</w:t>
      </w:r>
      <w:r w:rsidR="00F80BF0">
        <w:t xml:space="preserve"> </w:t>
      </w:r>
      <w:r w:rsidR="00E45AF4">
        <w:t xml:space="preserve">The custom activities appear below the Custom category in the Activities pane. </w:t>
      </w:r>
      <w:r w:rsidR="00F80BF0">
        <w:t>The name of the custom activity is the node name that you have coded in the JSON file.</w:t>
      </w:r>
    </w:p>
    <w:p w14:paraId="5719FB94" w14:textId="4097CDEF" w:rsidR="001D27AA" w:rsidRDefault="00F80BF0" w:rsidP="001D27AA">
      <w:pPr>
        <w:pStyle w:val="PictureFull"/>
        <w:keepNext/>
        <w:framePr w:wrap="notBeside"/>
      </w:pPr>
      <w:r w:rsidRPr="00F80BF0">
        <w:rPr>
          <w:noProof/>
          <w:lang w:val="en-IN" w:eastAsia="en-IN"/>
        </w:rPr>
        <w:drawing>
          <wp:inline distT="0" distB="0" distL="0" distR="0" wp14:anchorId="3D86F0A6" wp14:editId="54164085">
            <wp:extent cx="5735320" cy="2295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9073" b="3459"/>
                    <a:stretch/>
                  </pic:blipFill>
                  <pic:spPr bwMode="auto">
                    <a:xfrm>
                      <a:off x="0" y="0"/>
                      <a:ext cx="5735320" cy="2295525"/>
                    </a:xfrm>
                    <a:prstGeom prst="rect">
                      <a:avLst/>
                    </a:prstGeom>
                    <a:ln>
                      <a:noFill/>
                    </a:ln>
                    <a:extLst>
                      <a:ext uri="{53640926-AAD7-44D8-BBD7-CCE9431645EC}">
                        <a14:shadowObscured xmlns:a14="http://schemas.microsoft.com/office/drawing/2010/main"/>
                      </a:ext>
                    </a:extLst>
                  </pic:spPr>
                </pic:pic>
              </a:graphicData>
            </a:graphic>
          </wp:inline>
        </w:drawing>
      </w:r>
    </w:p>
    <w:p w14:paraId="1AD54C56" w14:textId="725A2B7C" w:rsidR="001D27AA" w:rsidRDefault="001D27AA" w:rsidP="001D27AA">
      <w:pPr>
        <w:pStyle w:val="Caption"/>
        <w:framePr w:wrap="notBeside"/>
      </w:pPr>
      <w:r>
        <w:t xml:space="preserve">Figure </w:t>
      </w:r>
      <w:fldSimple w:instr=" STYLEREF 1 \s ">
        <w:r w:rsidR="0031645C">
          <w:rPr>
            <w:noProof/>
          </w:rPr>
          <w:t>2</w:t>
        </w:r>
      </w:fldSimple>
      <w:r>
        <w:t>.</w:t>
      </w:r>
      <w:fldSimple w:instr=" SEQ Figure \* ARABIC \s 1 ">
        <w:r w:rsidR="0031645C">
          <w:rPr>
            <w:noProof/>
          </w:rPr>
          <w:t>4</w:t>
        </w:r>
      </w:fldSimple>
      <w:r>
        <w:t>: Custom activity in pro</w:t>
      </w:r>
      <w:r w:rsidR="00CE452A">
        <w:t>cess flow and the configuration detail in the Info Actions</w:t>
      </w:r>
    </w:p>
    <w:p w14:paraId="03DE447B" w14:textId="77777777" w:rsidR="001D27AA" w:rsidRDefault="001D27AA" w:rsidP="00985E25">
      <w:pPr>
        <w:pStyle w:val="EIQSteps"/>
      </w:pPr>
      <w:r>
        <w:t xml:space="preserve">Click the activity. Configuration details are displayed on the Info Actions panel. </w:t>
      </w:r>
    </w:p>
    <w:p w14:paraId="00F5CFDF" w14:textId="77777777" w:rsidR="001D27AA" w:rsidRDefault="001D27AA" w:rsidP="00985E25">
      <w:pPr>
        <w:pStyle w:val="EIQSteps"/>
      </w:pPr>
      <w:r>
        <w:t xml:space="preserve">Click </w:t>
      </w:r>
      <w:r w:rsidRPr="006949D0">
        <w:rPr>
          <w:rStyle w:val="BodyBold"/>
        </w:rPr>
        <w:t>Basic</w:t>
      </w:r>
      <w:r>
        <w:t xml:space="preserve"> accordion.</w:t>
      </w:r>
    </w:p>
    <w:p w14:paraId="71343F6D" w14:textId="77777777" w:rsidR="001D27AA" w:rsidRDefault="001D27AA" w:rsidP="00985E25">
      <w:pPr>
        <w:pStyle w:val="EIQSteps"/>
      </w:pPr>
      <w:r>
        <w:t xml:space="preserve">Provide </w:t>
      </w:r>
      <w:r w:rsidRPr="00F35A62">
        <w:rPr>
          <w:rStyle w:val="BodyBold"/>
        </w:rPr>
        <w:t>Name</w:t>
      </w:r>
      <w:r>
        <w:t xml:space="preserve"> and </w:t>
      </w:r>
      <w:r w:rsidRPr="00F35A62">
        <w:rPr>
          <w:rStyle w:val="BodyBold"/>
        </w:rPr>
        <w:t>Description</w:t>
      </w:r>
      <w:r w:rsidRPr="000F14AB">
        <w:t xml:space="preserve"> </w:t>
      </w:r>
      <w:r>
        <w:t>for the activity.</w:t>
      </w:r>
    </w:p>
    <w:p w14:paraId="7C72393F" w14:textId="77777777" w:rsidR="001D27AA" w:rsidRDefault="001D27AA" w:rsidP="001D27AA">
      <w:pPr>
        <w:pStyle w:val="PicIndend"/>
        <w:framePr w:wrap="notBeside"/>
      </w:pPr>
      <w:r w:rsidRPr="009A7C3A">
        <w:rPr>
          <w:lang w:val="en-IN" w:eastAsia="en-IN"/>
        </w:rPr>
        <w:drawing>
          <wp:inline distT="0" distB="0" distL="0" distR="0" wp14:anchorId="7BCF2E97" wp14:editId="563B5EA0">
            <wp:extent cx="2743200" cy="168249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43200" cy="1682496"/>
                    </a:xfrm>
                    <a:prstGeom prst="rect">
                      <a:avLst/>
                    </a:prstGeom>
                  </pic:spPr>
                </pic:pic>
              </a:graphicData>
            </a:graphic>
          </wp:inline>
        </w:drawing>
      </w:r>
      <w:r w:rsidRPr="009A7C3A">
        <w:rPr>
          <w:lang w:val="en-IN" w:eastAsia="en-IN"/>
        </w:rPr>
        <w:t xml:space="preserve"> </w:t>
      </w:r>
    </w:p>
    <w:p w14:paraId="450B2CFC" w14:textId="64D67205" w:rsidR="001D27AA" w:rsidRDefault="001D27AA" w:rsidP="00985E25">
      <w:pPr>
        <w:pStyle w:val="EIQSteps"/>
      </w:pPr>
      <w:r>
        <w:t xml:space="preserve">Click </w:t>
      </w:r>
      <w:r w:rsidR="00DB0DFB">
        <w:rPr>
          <w:rStyle w:val="BodyBold"/>
        </w:rPr>
        <w:t>{</w:t>
      </w:r>
      <w:proofErr w:type="spellStart"/>
      <w:r w:rsidR="00DB0DFB">
        <w:rPr>
          <w:rStyle w:val="BodyBold"/>
        </w:rPr>
        <w:t>custom_configuration</w:t>
      </w:r>
      <w:proofErr w:type="spellEnd"/>
      <w:r w:rsidR="00DB0DFB">
        <w:rPr>
          <w:rStyle w:val="BodyBold"/>
        </w:rPr>
        <w:t>}</w:t>
      </w:r>
      <w:r w:rsidR="00DB0DFB" w:rsidRPr="00F80BF0">
        <w:t xml:space="preserve"> </w:t>
      </w:r>
      <w:r w:rsidR="00DB0DFB">
        <w:t xml:space="preserve">accordion </w:t>
      </w:r>
      <w:r w:rsidR="000C4F2D">
        <w:t>(that appear</w:t>
      </w:r>
      <w:r w:rsidR="00443325">
        <w:t>s</w:t>
      </w:r>
      <w:r w:rsidR="000C4F2D">
        <w:t xml:space="preserve"> on the Info Actions) </w:t>
      </w:r>
      <w:r w:rsidR="00DB0DFB">
        <w:t>and configure the details as needed.</w:t>
      </w:r>
      <w:r w:rsidR="0066737C">
        <w:t xml:space="preserve"> The custom configuration </w:t>
      </w:r>
      <w:r w:rsidR="002074AD">
        <w:t xml:space="preserve">accordion and </w:t>
      </w:r>
      <w:r w:rsidR="0066737C">
        <w:t xml:space="preserve">details appear based on </w:t>
      </w:r>
      <w:r w:rsidR="00F80BF0">
        <w:t xml:space="preserve">JSON file </w:t>
      </w:r>
      <w:r w:rsidR="0066737C">
        <w:t>details that you provided in the Manage module.</w:t>
      </w:r>
    </w:p>
    <w:p w14:paraId="37F86DA8" w14:textId="6A26270B" w:rsidR="001D27AA" w:rsidRDefault="000C29FE" w:rsidP="002B6BCF">
      <w:pPr>
        <w:pStyle w:val="Heading2"/>
      </w:pPr>
      <w:bookmarkStart w:id="29" w:name="_Toc172541089"/>
      <w:r>
        <w:t>Connector-</w:t>
      </w:r>
      <w:r w:rsidR="009B2F5D">
        <w:t>Based Custom Activities</w:t>
      </w:r>
      <w:bookmarkEnd w:id="29"/>
    </w:p>
    <w:p w14:paraId="7814435D" w14:textId="2259E85E" w:rsidR="009B2F5D" w:rsidRDefault="009B2F5D" w:rsidP="00B536A1">
      <w:pPr>
        <w:pStyle w:val="BodyParagraphLeft"/>
      </w:pPr>
      <w:r>
        <w:t xml:space="preserve">The </w:t>
      </w:r>
      <w:r w:rsidR="006C4E84">
        <w:t>c</w:t>
      </w:r>
      <w:r>
        <w:t>onnector</w:t>
      </w:r>
      <w:r w:rsidR="006C4E84">
        <w:t>-</w:t>
      </w:r>
      <w:r>
        <w:t xml:space="preserve">based custom activities are displayed on the specific Connector category in the </w:t>
      </w:r>
      <w:r w:rsidR="00FB7D72">
        <w:t xml:space="preserve">Activities </w:t>
      </w:r>
      <w:r>
        <w:t>panel.</w:t>
      </w:r>
      <w:r w:rsidR="00FB7D72">
        <w:t xml:space="preserve"> </w:t>
      </w:r>
      <w:r>
        <w:t>The connector</w:t>
      </w:r>
      <w:r w:rsidR="006C4E84">
        <w:t>-</w:t>
      </w:r>
      <w:r>
        <w:t xml:space="preserve">based activities (default) and the custom activities can be accessed only by adding those activities to the </w:t>
      </w:r>
      <w:r w:rsidR="00FB7D72">
        <w:t>Activities</w:t>
      </w:r>
      <w:r>
        <w:t xml:space="preserve"> panel</w:t>
      </w:r>
      <w:r w:rsidR="00FB7D72">
        <w:t>.</w:t>
      </w:r>
    </w:p>
    <w:p w14:paraId="1F91883C" w14:textId="77898386" w:rsidR="009B2F5D" w:rsidRDefault="009B2F5D" w:rsidP="002B6BCF">
      <w:pPr>
        <w:pStyle w:val="Bullet2"/>
      </w:pPr>
      <w:r>
        <w:lastRenderedPageBreak/>
        <w:t>In the Process Flow Activities Panel &gt; Click “+” &gt; click the connector name. All the activit</w:t>
      </w:r>
      <w:r w:rsidR="00443325">
        <w:t>i</w:t>
      </w:r>
      <w:r>
        <w:t>es supported for that connector including the custom activities are displayed below the connector category.</w:t>
      </w:r>
    </w:p>
    <w:p w14:paraId="3A97CB20" w14:textId="21207476" w:rsidR="00FB7D72" w:rsidRDefault="00B7536C" w:rsidP="00B536A1">
      <w:pPr>
        <w:pStyle w:val="BodyParagraphLeft"/>
      </w:pPr>
      <w:r w:rsidRPr="00B7536C">
        <w:rPr>
          <w:noProof/>
          <w:lang w:val="en-IN" w:eastAsia="en-IN"/>
        </w:rPr>
        <w:drawing>
          <wp:inline distT="0" distB="0" distL="0" distR="0" wp14:anchorId="75209028" wp14:editId="35C738A4">
            <wp:extent cx="4572000" cy="3236976"/>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72000" cy="3236976"/>
                    </a:xfrm>
                    <a:prstGeom prst="rect">
                      <a:avLst/>
                    </a:prstGeom>
                  </pic:spPr>
                </pic:pic>
              </a:graphicData>
            </a:graphic>
          </wp:inline>
        </w:drawing>
      </w:r>
    </w:p>
    <w:p w14:paraId="6EC10266" w14:textId="703EECEB" w:rsidR="009B2F5D" w:rsidRDefault="009B2F5D" w:rsidP="00B536A1">
      <w:pPr>
        <w:pStyle w:val="BodyParagraphLeft"/>
      </w:pPr>
    </w:p>
    <w:p w14:paraId="4A7E9722" w14:textId="77777777" w:rsidR="00CC7387" w:rsidRDefault="00CC7387" w:rsidP="00B536A1">
      <w:pPr>
        <w:pStyle w:val="BodyParagraphLeft"/>
      </w:pPr>
    </w:p>
    <w:p w14:paraId="77C99D86" w14:textId="77777777" w:rsidR="00B536A1" w:rsidRDefault="00B536A1" w:rsidP="007721B4">
      <w:pPr>
        <w:pStyle w:val="Heading1"/>
        <w:sectPr w:rsidR="00B536A1" w:rsidSect="005B160A">
          <w:type w:val="oddPage"/>
          <w:pgSz w:w="11906" w:h="16838"/>
          <w:pgMar w:top="1440" w:right="1440" w:bottom="1440" w:left="1440" w:header="708" w:footer="708" w:gutter="0"/>
          <w:cols w:space="708"/>
          <w:titlePg/>
          <w:docGrid w:linePitch="360"/>
        </w:sectPr>
      </w:pPr>
    </w:p>
    <w:p w14:paraId="74B11F7B" w14:textId="7E35FA20" w:rsidR="009F5FAD" w:rsidRDefault="009F5FAD" w:rsidP="007721B4">
      <w:pPr>
        <w:pStyle w:val="Heading1"/>
      </w:pPr>
      <w:bookmarkStart w:id="30" w:name="_Toc172541090"/>
      <w:r>
        <w:lastRenderedPageBreak/>
        <w:t>Appendix</w:t>
      </w:r>
      <w:bookmarkEnd w:id="30"/>
    </w:p>
    <w:p w14:paraId="4986CCA1" w14:textId="22C4B984" w:rsidR="006D2EBE" w:rsidRDefault="006D2EBE" w:rsidP="006D2EBE">
      <w:pPr>
        <w:pStyle w:val="Heading2"/>
      </w:pPr>
      <w:bookmarkStart w:id="31" w:name="_JSON_Code_Details"/>
      <w:bookmarkStart w:id="32" w:name="_Toc172541091"/>
      <w:bookmarkEnd w:id="31"/>
      <w:r>
        <w:t xml:space="preserve">JSON </w:t>
      </w:r>
      <w:r w:rsidR="00E6728F">
        <w:t xml:space="preserve">Code </w:t>
      </w:r>
      <w:r w:rsidR="00AF3299">
        <w:t>Details</w:t>
      </w:r>
      <w:bookmarkEnd w:id="32"/>
    </w:p>
    <w:p w14:paraId="129BEFE7" w14:textId="7BCFBF7B" w:rsidR="0053776C" w:rsidRDefault="0053776C" w:rsidP="0053776C">
      <w:pPr>
        <w:pStyle w:val="Heading3"/>
      </w:pPr>
      <w:bookmarkStart w:id="33" w:name="_Toc172541092"/>
      <w:r>
        <w:t xml:space="preserve">JSON </w:t>
      </w:r>
      <w:r w:rsidR="00AF3299">
        <w:t xml:space="preserve">Code </w:t>
      </w:r>
      <w:r w:rsidR="00E6728F">
        <w:t>Content</w:t>
      </w:r>
      <w:bookmarkEnd w:id="33"/>
    </w:p>
    <w:p w14:paraId="034F1BC8" w14:textId="5B48AAE2" w:rsidR="0053776C" w:rsidRDefault="0053776C" w:rsidP="0053776C">
      <w:pPr>
        <w:pStyle w:val="BodyParagraphJustified"/>
      </w:pPr>
      <w:r>
        <w:t>Prepare Node JSON as mentioned below.</w:t>
      </w:r>
    </w:p>
    <w:p w14:paraId="151656A5" w14:textId="77777777" w:rsidR="008631D5" w:rsidRDefault="008631D5" w:rsidP="008631D5">
      <w:pPr>
        <w:pStyle w:val="ReferToOtherDoc"/>
      </w:pPr>
      <w:r>
        <w:t xml:space="preserve">Refer to </w:t>
      </w:r>
      <w:proofErr w:type="spellStart"/>
      <w:r>
        <w:t>CustomActivity.json</w:t>
      </w:r>
      <w:proofErr w:type="spellEnd"/>
      <w:r>
        <w:t xml:space="preserve"> file for sample </w:t>
      </w:r>
      <w:proofErr w:type="spellStart"/>
      <w:r>
        <w:t>json</w:t>
      </w:r>
      <w:proofErr w:type="spellEnd"/>
      <w:r>
        <w:t xml:space="preserve"> format.</w:t>
      </w:r>
    </w:p>
    <w:p w14:paraId="0CE9773D" w14:textId="07A70FF3" w:rsidR="0053776C" w:rsidRDefault="0053776C" w:rsidP="0053776C">
      <w:pPr>
        <w:pStyle w:val="BodyParagraphJustified"/>
      </w:pPr>
      <w:r>
        <w:t>Update the following properties in the JSON Content</w:t>
      </w:r>
      <w:r w:rsidR="006C0FD8">
        <w:t xml:space="preserve"> in the JSON Editor and save</w:t>
      </w:r>
      <w:r>
        <w:t>.</w:t>
      </w:r>
    </w:p>
    <w:p w14:paraId="0C4A5EC3" w14:textId="77777777" w:rsidR="0053776C" w:rsidRDefault="0053776C" w:rsidP="0053776C">
      <w:pPr>
        <w:pStyle w:val="BodyParagraphJustified"/>
      </w:pPr>
    </w:p>
    <w:p w14:paraId="73901FBF" w14:textId="714BBDBC" w:rsidR="0053776C" w:rsidRDefault="001D038B" w:rsidP="0053776C">
      <w:pPr>
        <w:pStyle w:val="Bullet2"/>
      </w:pPr>
      <w:r>
        <w:rPr>
          <w:noProof/>
        </w:rPr>
        <mc:AlternateContent>
          <mc:Choice Requires="wps">
            <w:drawing>
              <wp:anchor distT="0" distB="0" distL="114300" distR="114300" simplePos="0" relativeHeight="251727872" behindDoc="0" locked="0" layoutInCell="1" allowOverlap="1" wp14:anchorId="70757401" wp14:editId="4DA73D1C">
                <wp:simplePos x="0" y="0"/>
                <wp:positionH relativeFrom="column">
                  <wp:posOffset>194310</wp:posOffset>
                </wp:positionH>
                <wp:positionV relativeFrom="paragraph">
                  <wp:posOffset>62865</wp:posOffset>
                </wp:positionV>
                <wp:extent cx="2152650" cy="3917950"/>
                <wp:effectExtent l="0" t="0" r="19050" b="25400"/>
                <wp:wrapNone/>
                <wp:docPr id="1671827445" name="Rectangle 1"/>
                <wp:cNvGraphicFramePr/>
                <a:graphic xmlns:a="http://schemas.openxmlformats.org/drawingml/2006/main">
                  <a:graphicData uri="http://schemas.microsoft.com/office/word/2010/wordprocessingShape">
                    <wps:wsp>
                      <wps:cNvSpPr/>
                      <wps:spPr>
                        <a:xfrm>
                          <a:off x="0" y="0"/>
                          <a:ext cx="2152650" cy="3917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05327" id="Rectangle 1" o:spid="_x0000_s1026" style="position:absolute;margin-left:15.3pt;margin-top:4.95pt;width:169.5pt;height:308.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" fillcolor="#4472c4 [3204]" strokecolor="#09101d [484]" strokeweight="1pt"/>
            </w:pict>
          </mc:Fallback>
        </mc:AlternateContent>
      </w:r>
      <w:r w:rsidR="0053776C">
        <w:t>“</w:t>
      </w:r>
      <w:proofErr w:type="spellStart"/>
      <w:r w:rsidR="006D3C7E" w:rsidRPr="00E15929">
        <w:rPr>
          <w:rStyle w:val="Inlinecode"/>
        </w:rPr>
        <w:t>nn</w:t>
      </w:r>
      <w:proofErr w:type="spellEnd"/>
      <w:r w:rsidR="0053776C">
        <w:t>”: Provide name of the activity.</w:t>
      </w:r>
    </w:p>
    <w:p w14:paraId="7B1EE93F" w14:textId="2377C784" w:rsidR="0053776C" w:rsidRDefault="0053776C" w:rsidP="0053776C">
      <w:pPr>
        <w:pStyle w:val="Bullet2"/>
      </w:pPr>
      <w:r>
        <w:t>“</w:t>
      </w:r>
      <w:proofErr w:type="spellStart"/>
      <w:r w:rsidRPr="006D3C7E">
        <w:rPr>
          <w:rStyle w:val="Inlinecode"/>
        </w:rPr>
        <w:t>nd</w:t>
      </w:r>
      <w:proofErr w:type="spellEnd"/>
      <w:r>
        <w:t>":</w:t>
      </w:r>
      <w:r w:rsidR="007D49A4">
        <w:t xml:space="preserve">  Provide name of the activity.</w:t>
      </w:r>
    </w:p>
    <w:p w14:paraId="6BE70527" w14:textId="2E07A1FA" w:rsidR="0053776C" w:rsidRDefault="0053776C" w:rsidP="0053776C">
      <w:pPr>
        <w:pStyle w:val="Bullet2"/>
      </w:pPr>
      <w:r>
        <w:t>"</w:t>
      </w:r>
      <w:r w:rsidRPr="006D3C7E">
        <w:rPr>
          <w:rStyle w:val="Inlinecode"/>
        </w:rPr>
        <w:t>txt</w:t>
      </w:r>
      <w:r>
        <w:t>": Provide name of the activity.</w:t>
      </w:r>
    </w:p>
    <w:p w14:paraId="18BD9F55" w14:textId="216C0DE8" w:rsidR="0053776C" w:rsidRDefault="0053776C" w:rsidP="0053776C">
      <w:pPr>
        <w:pStyle w:val="Bullet2"/>
      </w:pPr>
      <w:r>
        <w:t>“</w:t>
      </w:r>
      <w:r w:rsidRPr="006D3C7E">
        <w:rPr>
          <w:rStyle w:val="Inlinecode"/>
        </w:rPr>
        <w:t>type</w:t>
      </w:r>
      <w:r>
        <w:t>”: “</w:t>
      </w:r>
      <w:proofErr w:type="spellStart"/>
      <w:r>
        <w:t>custom_node</w:t>
      </w:r>
      <w:proofErr w:type="spellEnd"/>
      <w:r>
        <w:t>”.</w:t>
      </w:r>
    </w:p>
    <w:p w14:paraId="3D964497" w14:textId="16E39054" w:rsidR="0053776C" w:rsidRDefault="0053776C" w:rsidP="0053776C">
      <w:pPr>
        <w:pStyle w:val="Bullet2"/>
      </w:pPr>
      <w:r>
        <w:t>“</w:t>
      </w:r>
      <w:r w:rsidRPr="006D3C7E">
        <w:rPr>
          <w:rStyle w:val="Inlinecode"/>
        </w:rPr>
        <w:t>grp</w:t>
      </w:r>
      <w:r>
        <w:t>": Provide name of the activity.</w:t>
      </w:r>
    </w:p>
    <w:p w14:paraId="48D21DFC" w14:textId="38F4FC9B" w:rsidR="0053776C" w:rsidRDefault="0053776C" w:rsidP="0053776C">
      <w:pPr>
        <w:pStyle w:val="Bullet2"/>
      </w:pPr>
      <w:r>
        <w:t>“</w:t>
      </w:r>
      <w:proofErr w:type="spellStart"/>
      <w:r w:rsidRPr="006D3C7E">
        <w:rPr>
          <w:rStyle w:val="Inlinecode"/>
        </w:rPr>
        <w:t>CKey</w:t>
      </w:r>
      <w:proofErr w:type="spellEnd"/>
      <w:r>
        <w:t>”: “node/custom”.</w:t>
      </w:r>
    </w:p>
    <w:p w14:paraId="3FD5312D" w14:textId="38C093A1" w:rsidR="0053776C" w:rsidRDefault="007D49A4" w:rsidP="0053776C">
      <w:pPr>
        <w:pStyle w:val="Bullet2"/>
      </w:pPr>
      <w:r>
        <w:t>“</w:t>
      </w:r>
      <w:proofErr w:type="spellStart"/>
      <w:proofErr w:type="gramStart"/>
      <w:r w:rsidRPr="006D3C7E">
        <w:rPr>
          <w:rStyle w:val="Inlinecode"/>
        </w:rPr>
        <w:t>node</w:t>
      </w:r>
      <w:proofErr w:type="gramEnd"/>
      <w:r w:rsidRPr="006D3C7E">
        <w:rPr>
          <w:rStyle w:val="Inlinecode"/>
        </w:rPr>
        <w:t>_handler</w:t>
      </w:r>
      <w:proofErr w:type="spellEnd"/>
      <w:r>
        <w:t xml:space="preserve">”: </w:t>
      </w:r>
      <w:r w:rsidR="0053776C">
        <w:t xml:space="preserve">Provide the Node Handler class name with full package as mentioned below. </w:t>
      </w:r>
    </w:p>
    <w:p w14:paraId="6BFF57DC" w14:textId="5642095B" w:rsidR="0053776C" w:rsidRDefault="0053776C" w:rsidP="0053776C">
      <w:pPr>
        <w:pStyle w:val="BodyParagraphJustified"/>
      </w:pPr>
      <w:r w:rsidRPr="0053776C">
        <w:rPr>
          <w:rStyle w:val="BodyItal"/>
        </w:rPr>
        <w:t>Example</w:t>
      </w:r>
      <w:r>
        <w:t>: "</w:t>
      </w:r>
      <w:proofErr w:type="gramStart"/>
      <w:r>
        <w:t>com.</w:t>
      </w:r>
      <w:r w:rsidR="00E9260C">
        <w:t>demo1</w:t>
      </w:r>
      <w:r>
        <w:t>.custom</w:t>
      </w:r>
      <w:proofErr w:type="gramEnd"/>
      <w:r>
        <w:t xml:space="preserve">.HtmlExtracterHandler" </w:t>
      </w:r>
    </w:p>
    <w:p w14:paraId="7BD61E2A" w14:textId="4B9DA17A" w:rsidR="00AB4258" w:rsidRDefault="00AB4258" w:rsidP="0053776C">
      <w:pPr>
        <w:pStyle w:val="BodyParagraphJustified"/>
      </w:pPr>
    </w:p>
    <w:p w14:paraId="3DDA70CF" w14:textId="1C65326A" w:rsidR="0053776C" w:rsidRDefault="0053776C" w:rsidP="0053776C">
      <w:pPr>
        <w:pStyle w:val="BodyParagraphJustified"/>
      </w:pPr>
      <w:r>
        <w:t>“</w:t>
      </w:r>
      <w:proofErr w:type="spellStart"/>
      <w:r w:rsidRPr="006D3C7E">
        <w:rPr>
          <w:rStyle w:val="Inlinecode"/>
        </w:rPr>
        <w:t>propertyClass</w:t>
      </w:r>
      <w:proofErr w:type="spellEnd"/>
      <w:r>
        <w:t xml:space="preserve">”: Provide the Node Property class name with full package as mentioned below. </w:t>
      </w:r>
    </w:p>
    <w:p w14:paraId="5FFA1EF2" w14:textId="20791AD9" w:rsidR="0053776C" w:rsidRDefault="0053776C" w:rsidP="0053776C">
      <w:pPr>
        <w:pStyle w:val="BodyParagraphJustified"/>
      </w:pPr>
      <w:r w:rsidRPr="0053776C">
        <w:rPr>
          <w:rStyle w:val="BodyItal"/>
        </w:rPr>
        <w:t>Example</w:t>
      </w:r>
      <w:r>
        <w:t>: "com.</w:t>
      </w:r>
      <w:r w:rsidR="00E9260C" w:rsidRPr="00E9260C">
        <w:t xml:space="preserve"> </w:t>
      </w:r>
      <w:proofErr w:type="gramStart"/>
      <w:r w:rsidR="00E9260C">
        <w:t>demo1</w:t>
      </w:r>
      <w:r>
        <w:t>.custom.HtmlExtracterMapping</w:t>
      </w:r>
      <w:proofErr w:type="gramEnd"/>
      <w:r>
        <w:t xml:space="preserve">" </w:t>
      </w:r>
    </w:p>
    <w:p w14:paraId="6107CAD3" w14:textId="77777777" w:rsidR="00AB4258" w:rsidRDefault="00AB4258" w:rsidP="0053776C">
      <w:pPr>
        <w:pStyle w:val="BodyParagraphJustified"/>
      </w:pPr>
    </w:p>
    <w:p w14:paraId="19820841" w14:textId="7C9BF372" w:rsidR="0053776C" w:rsidRDefault="0053776C" w:rsidP="0053776C">
      <w:pPr>
        <w:pStyle w:val="BodyParagraphJustified"/>
      </w:pPr>
      <w:r>
        <w:t>“</w:t>
      </w:r>
      <w:proofErr w:type="spellStart"/>
      <w:proofErr w:type="gramStart"/>
      <w:r w:rsidRPr="006D3C7E">
        <w:rPr>
          <w:rStyle w:val="Inlinecode"/>
        </w:rPr>
        <w:t>node</w:t>
      </w:r>
      <w:proofErr w:type="gramEnd"/>
      <w:r w:rsidRPr="006D3C7E">
        <w:rPr>
          <w:rStyle w:val="Inlinecode"/>
        </w:rPr>
        <w:t>_validator_class</w:t>
      </w:r>
      <w:proofErr w:type="spellEnd"/>
      <w:r>
        <w:t xml:space="preserve">”: Provide the Node Property class name with full package as mentioned below. </w:t>
      </w:r>
    </w:p>
    <w:p w14:paraId="4656B505" w14:textId="760225A0" w:rsidR="0053776C" w:rsidRDefault="0053776C" w:rsidP="0053776C">
      <w:pPr>
        <w:pStyle w:val="BodyParagraphJustified"/>
      </w:pPr>
      <w:r w:rsidRPr="0053776C">
        <w:rPr>
          <w:rStyle w:val="BodyItal"/>
        </w:rPr>
        <w:t>Example</w:t>
      </w:r>
      <w:r>
        <w:t>: "com.</w:t>
      </w:r>
      <w:r w:rsidR="00E9260C" w:rsidRPr="00E9260C">
        <w:t xml:space="preserve"> </w:t>
      </w:r>
      <w:proofErr w:type="gramStart"/>
      <w:r w:rsidR="00E9260C">
        <w:t>demo1</w:t>
      </w:r>
      <w:r>
        <w:t>.custom.HtmlExtracterValidator</w:t>
      </w:r>
      <w:proofErr w:type="gramEnd"/>
      <w:r>
        <w:t xml:space="preserve">" </w:t>
      </w:r>
    </w:p>
    <w:p w14:paraId="3A8AA756" w14:textId="0539BB93" w:rsidR="0053776C" w:rsidRDefault="0053776C" w:rsidP="0053776C">
      <w:pPr>
        <w:pStyle w:val="BodyParagraphJustified"/>
      </w:pPr>
      <w:r>
        <w:t>By default, we will have 3 sections in a node configuration: Input Configuration, Output/Error Configuration, Event Configuration (Deprecated)</w:t>
      </w:r>
    </w:p>
    <w:p w14:paraId="401F90D7" w14:textId="1DE8706B" w:rsidR="0053776C" w:rsidRDefault="0053776C" w:rsidP="0053776C">
      <w:pPr>
        <w:pStyle w:val="BodyParagraphJustified"/>
      </w:pPr>
    </w:p>
    <w:p w14:paraId="74425FE9" w14:textId="527A7D23" w:rsidR="0053776C" w:rsidRDefault="0053776C" w:rsidP="0053776C">
      <w:pPr>
        <w:pStyle w:val="SubHead1"/>
      </w:pPr>
      <w:r>
        <w:t>Input Configuration</w:t>
      </w:r>
    </w:p>
    <w:p w14:paraId="31666D66" w14:textId="0D66D8FE" w:rsidR="0053776C" w:rsidRDefault="0053776C" w:rsidP="0053776C">
      <w:pPr>
        <w:pStyle w:val="BodyParagraphJustified"/>
      </w:pPr>
      <w:r>
        <w:t>Let's create a Section first by providing the name of the Section.</w:t>
      </w:r>
    </w:p>
    <w:p w14:paraId="417FB05B" w14:textId="77777777" w:rsidR="0053776C" w:rsidRDefault="0053776C" w:rsidP="0053776C">
      <w:pPr>
        <w:pStyle w:val="BodyParagraphJustified"/>
      </w:pPr>
      <w:r>
        <w:t>“</w:t>
      </w:r>
      <w:r w:rsidRPr="006D3C7E">
        <w:rPr>
          <w:rStyle w:val="Inlinecode"/>
        </w:rPr>
        <w:t>name</w:t>
      </w:r>
      <w:r>
        <w:t xml:space="preserve">": Name of the Section, it should be same as a node name. </w:t>
      </w:r>
    </w:p>
    <w:p w14:paraId="5A9D65C7" w14:textId="77777777" w:rsidR="0053776C" w:rsidRDefault="0053776C" w:rsidP="0053776C">
      <w:pPr>
        <w:pStyle w:val="BodyParagraphJustified"/>
      </w:pPr>
      <w:r>
        <w:t>“</w:t>
      </w:r>
      <w:r w:rsidRPr="006D3C7E">
        <w:rPr>
          <w:rStyle w:val="Inlinecode"/>
        </w:rPr>
        <w:t>tab</w:t>
      </w:r>
      <w:r>
        <w:t xml:space="preserve">”: Name of the Section without spaces, it will be the accordion name. </w:t>
      </w:r>
    </w:p>
    <w:p w14:paraId="63567183" w14:textId="77777777" w:rsidR="0053776C" w:rsidRDefault="0053776C" w:rsidP="0053776C">
      <w:pPr>
        <w:pStyle w:val="BodyParagraphJustified"/>
      </w:pPr>
      <w:r>
        <w:t>“</w:t>
      </w:r>
      <w:r w:rsidRPr="006D3C7E">
        <w:rPr>
          <w:rStyle w:val="Inlinecode"/>
        </w:rPr>
        <w:t>widget</w:t>
      </w:r>
      <w:r>
        <w:t xml:space="preserve">”:  We will define a widget under the widget list. </w:t>
      </w:r>
    </w:p>
    <w:p w14:paraId="349156F4" w14:textId="77777777" w:rsidR="0053776C" w:rsidRDefault="0053776C" w:rsidP="0053776C">
      <w:pPr>
        <w:pStyle w:val="BodyParagraphJustified"/>
      </w:pPr>
    </w:p>
    <w:p w14:paraId="064D8FDA" w14:textId="31B2D490" w:rsidR="0053776C" w:rsidRDefault="0053776C" w:rsidP="0053776C">
      <w:pPr>
        <w:pStyle w:val="BodyParagraphJustified"/>
      </w:pPr>
      <w:r>
        <w:t xml:space="preserve">Each widget will have the following configuration. </w:t>
      </w:r>
    </w:p>
    <w:p w14:paraId="689448D4" w14:textId="77777777" w:rsidR="0053776C" w:rsidRDefault="0053776C" w:rsidP="0053776C">
      <w:pPr>
        <w:pStyle w:val="BodyParagraphJustified"/>
      </w:pPr>
      <w:r>
        <w:t>“</w:t>
      </w:r>
      <w:r w:rsidRPr="006D3C7E">
        <w:rPr>
          <w:rStyle w:val="Inlinecode"/>
        </w:rPr>
        <w:t>type</w:t>
      </w:r>
      <w:r>
        <w:t xml:space="preserve">”: "property-form-custom" </w:t>
      </w:r>
    </w:p>
    <w:p w14:paraId="1BBAD46B" w14:textId="77777777" w:rsidR="0053776C" w:rsidRDefault="0053776C" w:rsidP="0053776C">
      <w:pPr>
        <w:pStyle w:val="BodyParagraphJustified"/>
      </w:pPr>
      <w:r>
        <w:t>"</w:t>
      </w:r>
      <w:proofErr w:type="spellStart"/>
      <w:r>
        <w:t>t</w:t>
      </w:r>
      <w:r w:rsidRPr="006D3C7E">
        <w:rPr>
          <w:rStyle w:val="Inlinecode"/>
        </w:rPr>
        <w:t>riggerFunction</w:t>
      </w:r>
      <w:proofErr w:type="spellEnd"/>
      <w:r>
        <w:t>": "</w:t>
      </w:r>
      <w:proofErr w:type="spellStart"/>
      <w:r w:rsidRPr="006D3C7E">
        <w:rPr>
          <w:rStyle w:val="Inlinecode"/>
        </w:rPr>
        <w:t>init</w:t>
      </w:r>
      <w:proofErr w:type="spellEnd"/>
      <w:r>
        <w:t xml:space="preserve">" </w:t>
      </w:r>
    </w:p>
    <w:p w14:paraId="6973D9D2" w14:textId="1E6FC674" w:rsidR="0053776C" w:rsidRDefault="0053776C" w:rsidP="0053776C">
      <w:pPr>
        <w:pStyle w:val="BodyParagraphJustified"/>
      </w:pPr>
      <w:r>
        <w:t>“</w:t>
      </w:r>
      <w:r w:rsidRPr="006D3C7E">
        <w:rPr>
          <w:rStyle w:val="Inlinecode"/>
        </w:rPr>
        <w:t>data</w:t>
      </w:r>
      <w:r>
        <w:t>”: data will have single/multiple objects based on our requirement.</w:t>
      </w:r>
      <w:r>
        <w:tab/>
      </w:r>
    </w:p>
    <w:p w14:paraId="4EE8BF79" w14:textId="77777777" w:rsidR="0053776C" w:rsidRDefault="0053776C" w:rsidP="0053776C">
      <w:pPr>
        <w:pStyle w:val="BodyParagraphJustified"/>
      </w:pPr>
    </w:p>
    <w:p w14:paraId="1C783C09" w14:textId="69612581" w:rsidR="0053776C" w:rsidRDefault="0053776C" w:rsidP="0053776C">
      <w:pPr>
        <w:pStyle w:val="BodyParagraphJustified"/>
      </w:pPr>
      <w:r>
        <w:t xml:space="preserve">Basically, these are input fields for a Node. </w:t>
      </w:r>
    </w:p>
    <w:p w14:paraId="4BA3EA94" w14:textId="323D9029" w:rsidR="0053776C" w:rsidRDefault="0053776C" w:rsidP="0053776C">
      <w:pPr>
        <w:pStyle w:val="BodyParagraphJustified"/>
      </w:pPr>
      <w:r>
        <w:t>We will define one custom input element under the input section.</w:t>
      </w:r>
    </w:p>
    <w:p w14:paraId="6A6B0A47" w14:textId="016A8987" w:rsidR="0053776C" w:rsidRDefault="001D038B" w:rsidP="0053776C">
      <w:pPr>
        <w:pStyle w:val="Codetext"/>
      </w:pPr>
      <w:r>
        <w:rPr>
          <w:noProof/>
        </w:rPr>
        <w:lastRenderedPageBreak/>
        <mc:AlternateContent>
          <mc:Choice Requires="wps">
            <w:drawing>
              <wp:anchor distT="0" distB="0" distL="114300" distR="114300" simplePos="0" relativeHeight="251660288" behindDoc="0" locked="0" layoutInCell="1" allowOverlap="1" wp14:anchorId="0642BE56" wp14:editId="55303D5F">
                <wp:simplePos x="0" y="0"/>
                <wp:positionH relativeFrom="column">
                  <wp:posOffset>1100667</wp:posOffset>
                </wp:positionH>
                <wp:positionV relativeFrom="paragraph">
                  <wp:posOffset>-25400</wp:posOffset>
                </wp:positionV>
                <wp:extent cx="2753783" cy="3048000"/>
                <wp:effectExtent l="0" t="0" r="27940" b="19050"/>
                <wp:wrapNone/>
                <wp:docPr id="2111218059" name="Rectangle 1"/>
                <wp:cNvGraphicFramePr/>
                <a:graphic xmlns:a="http://schemas.openxmlformats.org/drawingml/2006/main">
                  <a:graphicData uri="http://schemas.microsoft.com/office/word/2010/wordprocessingShape">
                    <wps:wsp>
                      <wps:cNvSpPr/>
                      <wps:spPr>
                        <a:xfrm>
                          <a:off x="0" y="0"/>
                          <a:ext cx="2753783" cy="3048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5DEC2" id="Rectangle 1" o:spid="_x0000_s1026" style="position:absolute;margin-left:86.65pt;margin-top:-2pt;width:216.85pt;height:24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" fillcolor="#4472c4 [3204]" strokecolor="#09101d [484]" strokeweight="1pt"/>
            </w:pict>
          </mc:Fallback>
        </mc:AlternateContent>
      </w:r>
      <w:r w:rsidR="0053776C">
        <w:t xml:space="preserve">{ </w:t>
      </w:r>
    </w:p>
    <w:p w14:paraId="27762FD1" w14:textId="77777777" w:rsidR="0053776C" w:rsidRDefault="0053776C" w:rsidP="0053776C">
      <w:pPr>
        <w:pStyle w:val="Codetext"/>
      </w:pPr>
      <w:r>
        <w:t xml:space="preserve">// Since it is custom widget, will consider element as div. </w:t>
      </w:r>
    </w:p>
    <w:p w14:paraId="7C153F96" w14:textId="1FD4CC0A" w:rsidR="0053776C" w:rsidRDefault="0053776C" w:rsidP="0053776C">
      <w:pPr>
        <w:pStyle w:val="Codetext"/>
      </w:pPr>
      <w:r>
        <w:t xml:space="preserve">              "</w:t>
      </w:r>
      <w:proofErr w:type="spellStart"/>
      <w:r>
        <w:t>elementType</w:t>
      </w:r>
      <w:proofErr w:type="spellEnd"/>
      <w:r>
        <w:t xml:space="preserve">": "div",               </w:t>
      </w:r>
    </w:p>
    <w:p w14:paraId="56355574" w14:textId="7C1EF6C8" w:rsidR="0053776C" w:rsidRDefault="0053776C" w:rsidP="0053776C">
      <w:pPr>
        <w:pStyle w:val="Codetext"/>
      </w:pPr>
      <w:r>
        <w:t xml:space="preserve"> "properties": { </w:t>
      </w:r>
    </w:p>
    <w:p w14:paraId="571C15A3" w14:textId="5F37F979" w:rsidR="0053776C" w:rsidRDefault="0053776C" w:rsidP="0053776C">
      <w:pPr>
        <w:pStyle w:val="Codetext"/>
      </w:pPr>
      <w:r>
        <w:t xml:space="preserve">// Some description about this element </w:t>
      </w:r>
    </w:p>
    <w:p w14:paraId="6B76E787" w14:textId="77777777" w:rsidR="0053776C" w:rsidRDefault="0053776C" w:rsidP="0053776C">
      <w:pPr>
        <w:pStyle w:val="Codetext"/>
      </w:pPr>
      <w:r>
        <w:t xml:space="preserve">                "description": "HTML </w:t>
      </w:r>
      <w:proofErr w:type="spellStart"/>
      <w:r>
        <w:t>Extracter</w:t>
      </w:r>
      <w:proofErr w:type="spellEnd"/>
      <w:r>
        <w:t xml:space="preserve"> Headers",                  </w:t>
      </w:r>
    </w:p>
    <w:p w14:paraId="4B9D13AA" w14:textId="77777777" w:rsidR="0053776C" w:rsidRDefault="0053776C" w:rsidP="0053776C">
      <w:pPr>
        <w:pStyle w:val="Codetext"/>
      </w:pPr>
      <w:r>
        <w:t xml:space="preserve">// id of the element, which is used for the DOM, value management. </w:t>
      </w:r>
    </w:p>
    <w:p w14:paraId="640830B4" w14:textId="77777777" w:rsidR="0053776C" w:rsidRDefault="0053776C" w:rsidP="0053776C">
      <w:pPr>
        <w:pStyle w:val="Codetext"/>
      </w:pPr>
      <w:r>
        <w:t xml:space="preserve">   "id": "</w:t>
      </w:r>
      <w:proofErr w:type="spellStart"/>
      <w:r>
        <w:t>url</w:t>
      </w:r>
      <w:proofErr w:type="spellEnd"/>
      <w:r>
        <w:t xml:space="preserve">", </w:t>
      </w:r>
    </w:p>
    <w:p w14:paraId="29416254" w14:textId="77777777" w:rsidR="0053776C" w:rsidRDefault="0053776C" w:rsidP="0053776C">
      <w:pPr>
        <w:pStyle w:val="Codetext"/>
      </w:pPr>
      <w:r>
        <w:t xml:space="preserve">              // same as id to manage data/DOM. </w:t>
      </w:r>
    </w:p>
    <w:p w14:paraId="4C65EA6F" w14:textId="77777777" w:rsidR="0053776C" w:rsidRDefault="0053776C" w:rsidP="0053776C">
      <w:pPr>
        <w:pStyle w:val="Codetext"/>
      </w:pPr>
      <w:r>
        <w:t xml:space="preserve">  "name": "</w:t>
      </w:r>
      <w:proofErr w:type="spellStart"/>
      <w:r>
        <w:t>url</w:t>
      </w:r>
      <w:proofErr w:type="spellEnd"/>
      <w:r>
        <w:t xml:space="preserve">",               </w:t>
      </w:r>
    </w:p>
    <w:p w14:paraId="7CDF8DD2" w14:textId="77777777" w:rsidR="0053776C" w:rsidRDefault="0053776C" w:rsidP="0053776C">
      <w:pPr>
        <w:pStyle w:val="Codetext"/>
      </w:pPr>
      <w:r>
        <w:t xml:space="preserve">// this also same as the id. </w:t>
      </w:r>
    </w:p>
    <w:p w14:paraId="2750A7E7" w14:textId="77777777" w:rsidR="0053776C" w:rsidRDefault="0053776C" w:rsidP="0053776C">
      <w:pPr>
        <w:pStyle w:val="Codetext"/>
      </w:pPr>
      <w:r>
        <w:t xml:space="preserve">   "</w:t>
      </w:r>
      <w:proofErr w:type="spellStart"/>
      <w:r>
        <w:t>objectType</w:t>
      </w:r>
      <w:proofErr w:type="spellEnd"/>
      <w:r>
        <w:t>": "</w:t>
      </w:r>
      <w:proofErr w:type="spellStart"/>
      <w:r>
        <w:t>url</w:t>
      </w:r>
      <w:proofErr w:type="spellEnd"/>
      <w:r>
        <w:t xml:space="preserve">",             </w:t>
      </w:r>
    </w:p>
    <w:p w14:paraId="5C461113" w14:textId="77777777" w:rsidR="0053776C" w:rsidRDefault="0053776C" w:rsidP="0053776C">
      <w:pPr>
        <w:pStyle w:val="Codetext"/>
      </w:pPr>
      <w:r>
        <w:t xml:space="preserve">// Name of the custom control widget, which will be used in the JavaScript file to handle the events and DOM changes. </w:t>
      </w:r>
    </w:p>
    <w:p w14:paraId="0709DCAC" w14:textId="77777777" w:rsidR="0053776C" w:rsidRDefault="0053776C" w:rsidP="0053776C">
      <w:pPr>
        <w:pStyle w:val="Codetext"/>
      </w:pPr>
      <w:r>
        <w:t xml:space="preserve">    "</w:t>
      </w:r>
      <w:proofErr w:type="spellStart"/>
      <w:r>
        <w:t>controlWidget</w:t>
      </w:r>
      <w:proofErr w:type="spellEnd"/>
      <w:r>
        <w:t>": "</w:t>
      </w:r>
      <w:proofErr w:type="spellStart"/>
      <w:r>
        <w:t>CustomKeyValuePairWidget</w:t>
      </w:r>
      <w:proofErr w:type="spellEnd"/>
      <w:r>
        <w:t xml:space="preserve">",           </w:t>
      </w:r>
    </w:p>
    <w:p w14:paraId="20637300" w14:textId="77777777" w:rsidR="0053776C" w:rsidRDefault="0053776C" w:rsidP="0053776C">
      <w:pPr>
        <w:pStyle w:val="Codetext"/>
      </w:pPr>
      <w:r>
        <w:t xml:space="preserve">// this is the accordion name </w:t>
      </w:r>
    </w:p>
    <w:p w14:paraId="223F898A" w14:textId="77777777" w:rsidR="0053776C" w:rsidRDefault="0053776C" w:rsidP="0053776C">
      <w:pPr>
        <w:pStyle w:val="Codetext"/>
      </w:pPr>
      <w:r>
        <w:t xml:space="preserve">      "priority": "</w:t>
      </w:r>
      <w:proofErr w:type="spellStart"/>
      <w:r>
        <w:t>HTMLExtracter</w:t>
      </w:r>
      <w:proofErr w:type="spellEnd"/>
      <w:r>
        <w:t xml:space="preserve">"              </w:t>
      </w:r>
    </w:p>
    <w:p w14:paraId="7A8C31FF" w14:textId="77777777" w:rsidR="0053776C" w:rsidRDefault="0053776C" w:rsidP="0053776C">
      <w:pPr>
        <w:pStyle w:val="Codetext"/>
      </w:pPr>
      <w:r>
        <w:t xml:space="preserve"> } </w:t>
      </w:r>
    </w:p>
    <w:p w14:paraId="45B0801C" w14:textId="3541007C" w:rsidR="00C913D4" w:rsidRDefault="0053776C" w:rsidP="0053776C">
      <w:pPr>
        <w:pStyle w:val="Codetext"/>
      </w:pPr>
      <w:r>
        <w:t xml:space="preserve">            }</w:t>
      </w:r>
    </w:p>
    <w:p w14:paraId="10BF548F" w14:textId="77777777" w:rsidR="002E5903" w:rsidRDefault="002E5903" w:rsidP="0053776C">
      <w:pPr>
        <w:pStyle w:val="BodyParagraphJustified"/>
      </w:pPr>
    </w:p>
    <w:p w14:paraId="7D67CBC0" w14:textId="2C77F358" w:rsidR="0053776C" w:rsidRDefault="0053776C" w:rsidP="0053776C">
      <w:pPr>
        <w:pStyle w:val="BodyParagraphJustified"/>
      </w:pPr>
      <w:r>
        <w:t xml:space="preserve">Custom Control widget is defined in JavaScript file to handle the DOM changes, events and data management. </w:t>
      </w:r>
    </w:p>
    <w:p w14:paraId="120071EC" w14:textId="77777777" w:rsidR="0053776C" w:rsidRDefault="0053776C" w:rsidP="0053776C">
      <w:pPr>
        <w:pStyle w:val="BodyParagraphJustified"/>
      </w:pPr>
      <w:r>
        <w:t xml:space="preserve">Now we will create a </w:t>
      </w:r>
      <w:proofErr w:type="spellStart"/>
      <w:r>
        <w:t>Selectize</w:t>
      </w:r>
      <w:proofErr w:type="spellEnd"/>
      <w:r>
        <w:t xml:space="preserve"> component for listing the configured data sources. </w:t>
      </w:r>
    </w:p>
    <w:p w14:paraId="361F373D" w14:textId="77777777" w:rsidR="0053776C" w:rsidRDefault="0053776C" w:rsidP="006C0FD8">
      <w:pPr>
        <w:pStyle w:val="Codetext"/>
      </w:pPr>
      <w:r>
        <w:t xml:space="preserve">{ </w:t>
      </w:r>
    </w:p>
    <w:p w14:paraId="6696E418" w14:textId="75F6F0D2" w:rsidR="0053776C" w:rsidRDefault="00AD1699" w:rsidP="006C0FD8">
      <w:pPr>
        <w:pStyle w:val="Codetext"/>
      </w:pPr>
      <w:r>
        <w:rPr>
          <w:noProof/>
        </w:rPr>
        <mc:AlternateContent>
          <mc:Choice Requires="wps">
            <w:drawing>
              <wp:anchor distT="0" distB="0" distL="114300" distR="114300" simplePos="0" relativeHeight="251662336" behindDoc="0" locked="0" layoutInCell="1" allowOverlap="1" wp14:anchorId="5EE8D847" wp14:editId="66EBA8AE">
                <wp:simplePos x="0" y="0"/>
                <wp:positionH relativeFrom="column">
                  <wp:posOffset>889000</wp:posOffset>
                </wp:positionH>
                <wp:positionV relativeFrom="paragraph">
                  <wp:posOffset>27728</wp:posOffset>
                </wp:positionV>
                <wp:extent cx="2906183" cy="3917950"/>
                <wp:effectExtent l="0" t="0" r="27940" b="25400"/>
                <wp:wrapNone/>
                <wp:docPr id="603366825" name="Rectangle 1"/>
                <wp:cNvGraphicFramePr/>
                <a:graphic xmlns:a="http://schemas.openxmlformats.org/drawingml/2006/main">
                  <a:graphicData uri="http://schemas.microsoft.com/office/word/2010/wordprocessingShape">
                    <wps:wsp>
                      <wps:cNvSpPr/>
                      <wps:spPr>
                        <a:xfrm>
                          <a:off x="0" y="0"/>
                          <a:ext cx="2906183" cy="3917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06C79" id="Rectangle 1" o:spid="_x0000_s1026" style="position:absolute;margin-left:70pt;margin-top:2.2pt;width:228.85pt;height:30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" fillcolor="#4472c4 [3204]" strokecolor="#09101d [484]" strokeweight="1pt"/>
            </w:pict>
          </mc:Fallback>
        </mc:AlternateContent>
      </w:r>
      <w:r w:rsidR="0053776C">
        <w:t xml:space="preserve">// select element is to convert the custom </w:t>
      </w:r>
      <w:proofErr w:type="spellStart"/>
      <w:r w:rsidR="0053776C">
        <w:t>selectizer</w:t>
      </w:r>
      <w:proofErr w:type="spellEnd"/>
      <w:r w:rsidR="0053776C">
        <w:t xml:space="preserve"> </w:t>
      </w:r>
    </w:p>
    <w:p w14:paraId="45B94AC1" w14:textId="4DC1FFB4" w:rsidR="0053776C" w:rsidRDefault="0053776C" w:rsidP="006C0FD8">
      <w:pPr>
        <w:pStyle w:val="Codetext"/>
      </w:pPr>
      <w:r>
        <w:t xml:space="preserve">              "</w:t>
      </w:r>
      <w:proofErr w:type="spellStart"/>
      <w:r>
        <w:t>elementType</w:t>
      </w:r>
      <w:proofErr w:type="spellEnd"/>
      <w:r>
        <w:t xml:space="preserve">": "select", </w:t>
      </w:r>
    </w:p>
    <w:p w14:paraId="7075A660" w14:textId="4DC48F9A" w:rsidR="0053776C" w:rsidRDefault="0053776C" w:rsidP="006C0FD8">
      <w:pPr>
        <w:pStyle w:val="Codetext"/>
      </w:pPr>
      <w:r>
        <w:t xml:space="preserve">// property configuration for the </w:t>
      </w:r>
      <w:proofErr w:type="spellStart"/>
      <w:r>
        <w:t>selectize</w:t>
      </w:r>
      <w:proofErr w:type="spellEnd"/>
      <w:r>
        <w:t xml:space="preserve"> element </w:t>
      </w:r>
    </w:p>
    <w:p w14:paraId="6C7CB007" w14:textId="1D99F9A6" w:rsidR="0053776C" w:rsidRDefault="0053776C" w:rsidP="006C0FD8">
      <w:pPr>
        <w:pStyle w:val="Codetext"/>
      </w:pPr>
      <w:r>
        <w:t xml:space="preserve">              "properties": { </w:t>
      </w:r>
    </w:p>
    <w:p w14:paraId="0679DFD4" w14:textId="556A1BE8" w:rsidR="0053776C" w:rsidRDefault="0053776C" w:rsidP="006C0FD8">
      <w:pPr>
        <w:pStyle w:val="Codetext"/>
      </w:pPr>
      <w:r>
        <w:t xml:space="preserve">// id of the element, which is used for the DOM, value management. </w:t>
      </w:r>
    </w:p>
    <w:p w14:paraId="0C8C6F0F" w14:textId="2B773F68" w:rsidR="0053776C" w:rsidRDefault="0053776C" w:rsidP="006C0FD8">
      <w:pPr>
        <w:pStyle w:val="Codetext"/>
      </w:pPr>
      <w:r>
        <w:t xml:space="preserve">                "id": "</w:t>
      </w:r>
      <w:proofErr w:type="spellStart"/>
      <w:r>
        <w:t>configurationName</w:t>
      </w:r>
      <w:proofErr w:type="spellEnd"/>
      <w:r>
        <w:t xml:space="preserve">", </w:t>
      </w:r>
    </w:p>
    <w:p w14:paraId="028D37EB" w14:textId="7F37D9EF" w:rsidR="0053776C" w:rsidRDefault="0053776C" w:rsidP="006C0FD8">
      <w:pPr>
        <w:pStyle w:val="Codetext"/>
      </w:pPr>
      <w:r>
        <w:t xml:space="preserve">// same as id to manage data/DOM. </w:t>
      </w:r>
    </w:p>
    <w:p w14:paraId="7EA6DEF3" w14:textId="77777777" w:rsidR="0053776C" w:rsidRDefault="0053776C" w:rsidP="006C0FD8">
      <w:pPr>
        <w:pStyle w:val="Codetext"/>
      </w:pPr>
      <w:r>
        <w:t xml:space="preserve">                "name": "</w:t>
      </w:r>
      <w:proofErr w:type="spellStart"/>
      <w:r>
        <w:t>configurationName</w:t>
      </w:r>
      <w:proofErr w:type="spellEnd"/>
      <w:r>
        <w:t xml:space="preserve">", </w:t>
      </w:r>
    </w:p>
    <w:p w14:paraId="62C41367" w14:textId="77777777" w:rsidR="0053776C" w:rsidRDefault="0053776C" w:rsidP="006C0FD8">
      <w:pPr>
        <w:pStyle w:val="Codetext"/>
      </w:pPr>
      <w:r>
        <w:t xml:space="preserve">//label of the element </w:t>
      </w:r>
    </w:p>
    <w:p w14:paraId="17294264" w14:textId="77777777" w:rsidR="0053776C" w:rsidRDefault="0053776C" w:rsidP="006C0FD8">
      <w:pPr>
        <w:pStyle w:val="Codetext"/>
      </w:pPr>
      <w:r>
        <w:t xml:space="preserve">                "label": "</w:t>
      </w:r>
      <w:proofErr w:type="spellStart"/>
      <w:r>
        <w:t>Datasource</w:t>
      </w:r>
      <w:proofErr w:type="spellEnd"/>
      <w:r>
        <w:t xml:space="preserve">", </w:t>
      </w:r>
    </w:p>
    <w:p w14:paraId="24E4C65B" w14:textId="17249A15" w:rsidR="0053776C" w:rsidRDefault="0053776C" w:rsidP="006C0FD8">
      <w:pPr>
        <w:pStyle w:val="Codetext"/>
      </w:pPr>
      <w:r>
        <w:t xml:space="preserve">//there is predefined list in our </w:t>
      </w:r>
      <w:proofErr w:type="spellStart"/>
      <w:r>
        <w:t>porduct</w:t>
      </w:r>
      <w:proofErr w:type="spellEnd"/>
      <w:r>
        <w:t xml:space="preserve"> to handle the different types of  </w:t>
      </w:r>
    </w:p>
    <w:p w14:paraId="779A443B" w14:textId="77777777" w:rsidR="0053776C" w:rsidRDefault="0053776C" w:rsidP="006C0FD8">
      <w:pPr>
        <w:pStyle w:val="Codetext"/>
      </w:pPr>
      <w:r>
        <w:t xml:space="preserve">                "</w:t>
      </w:r>
      <w:proofErr w:type="spellStart"/>
      <w:r>
        <w:t>objectType</w:t>
      </w:r>
      <w:proofErr w:type="spellEnd"/>
      <w:r>
        <w:t>": "</w:t>
      </w:r>
      <w:proofErr w:type="spellStart"/>
      <w:r>
        <w:t>dbScriptDatasourceList</w:t>
      </w:r>
      <w:proofErr w:type="spellEnd"/>
      <w:r>
        <w:t xml:space="preserve">", </w:t>
      </w:r>
    </w:p>
    <w:p w14:paraId="74388DF5" w14:textId="77777777" w:rsidR="0053776C" w:rsidRDefault="0053776C" w:rsidP="006C0FD8">
      <w:pPr>
        <w:pStyle w:val="Codetext"/>
      </w:pPr>
      <w:r>
        <w:t xml:space="preserve">//type of the component, these are predefined in the platform </w:t>
      </w:r>
    </w:p>
    <w:p w14:paraId="38AADA07" w14:textId="77777777" w:rsidR="0053776C" w:rsidRDefault="0053776C" w:rsidP="006C0FD8">
      <w:pPr>
        <w:pStyle w:val="Codetext"/>
      </w:pPr>
      <w:r>
        <w:t xml:space="preserve">                "type": "</w:t>
      </w:r>
      <w:proofErr w:type="spellStart"/>
      <w:r>
        <w:t>nbt</w:t>
      </w:r>
      <w:proofErr w:type="spellEnd"/>
      <w:r>
        <w:t xml:space="preserve">-object-property-form-autocomplete", </w:t>
      </w:r>
    </w:p>
    <w:p w14:paraId="0D7B1949" w14:textId="75526B9A" w:rsidR="0053776C" w:rsidRDefault="0053776C" w:rsidP="006C0FD8">
      <w:pPr>
        <w:pStyle w:val="Codetext"/>
      </w:pPr>
      <w:r>
        <w:t xml:space="preserve">//title of the element </w:t>
      </w:r>
    </w:p>
    <w:p w14:paraId="4685B7B9" w14:textId="77777777" w:rsidR="0053776C" w:rsidRDefault="0053776C" w:rsidP="006C0FD8">
      <w:pPr>
        <w:pStyle w:val="Codetext"/>
      </w:pPr>
      <w:r>
        <w:t xml:space="preserve">                "title": "</w:t>
      </w:r>
      <w:proofErr w:type="spellStart"/>
      <w:r>
        <w:t>Datasource</w:t>
      </w:r>
      <w:proofErr w:type="spellEnd"/>
      <w:r>
        <w:t xml:space="preserve"> Credentials", </w:t>
      </w:r>
    </w:p>
    <w:p w14:paraId="12E60283" w14:textId="77777777" w:rsidR="0053776C" w:rsidRDefault="0053776C" w:rsidP="006C0FD8">
      <w:pPr>
        <w:pStyle w:val="Codetext"/>
      </w:pPr>
      <w:r>
        <w:t xml:space="preserve">//placeholder of the elements </w:t>
      </w:r>
    </w:p>
    <w:p w14:paraId="1CFB07F3" w14:textId="77777777" w:rsidR="0053776C" w:rsidRDefault="0053776C" w:rsidP="006C0FD8">
      <w:pPr>
        <w:pStyle w:val="Codetext"/>
      </w:pPr>
      <w:r>
        <w:t xml:space="preserve">                "placeholder": "Enter </w:t>
      </w:r>
      <w:proofErr w:type="spellStart"/>
      <w:r>
        <w:t>Datasurce</w:t>
      </w:r>
      <w:proofErr w:type="spellEnd"/>
      <w:r>
        <w:t xml:space="preserve">", </w:t>
      </w:r>
    </w:p>
    <w:p w14:paraId="656CBD22" w14:textId="77777777" w:rsidR="0053776C" w:rsidRDefault="0053776C" w:rsidP="006C0FD8">
      <w:pPr>
        <w:pStyle w:val="Codetext"/>
      </w:pPr>
      <w:r>
        <w:t xml:space="preserve">//element to be created in the accordion </w:t>
      </w:r>
    </w:p>
    <w:p w14:paraId="17A0A29C" w14:textId="77777777" w:rsidR="0053776C" w:rsidRDefault="0053776C" w:rsidP="006C0FD8">
      <w:pPr>
        <w:pStyle w:val="Codetext"/>
      </w:pPr>
      <w:r>
        <w:t xml:space="preserve">                "priority": "</w:t>
      </w:r>
      <w:proofErr w:type="spellStart"/>
      <w:r>
        <w:t>HTMLExtracter</w:t>
      </w:r>
      <w:proofErr w:type="spellEnd"/>
      <w:r>
        <w:t xml:space="preserve">" </w:t>
      </w:r>
    </w:p>
    <w:p w14:paraId="088B0BAC" w14:textId="77777777" w:rsidR="0053776C" w:rsidRDefault="0053776C" w:rsidP="006C0FD8">
      <w:pPr>
        <w:pStyle w:val="Codetext"/>
      </w:pPr>
      <w:r>
        <w:t xml:space="preserve">              }, </w:t>
      </w:r>
    </w:p>
    <w:p w14:paraId="594B8685" w14:textId="77777777" w:rsidR="0053776C" w:rsidRDefault="0053776C" w:rsidP="006C0FD8">
      <w:pPr>
        <w:pStyle w:val="Codetext"/>
      </w:pPr>
      <w:r>
        <w:t xml:space="preserve">              "event": { </w:t>
      </w:r>
    </w:p>
    <w:p w14:paraId="41748FA2" w14:textId="77777777" w:rsidR="0053776C" w:rsidRDefault="0053776C" w:rsidP="006C0FD8">
      <w:pPr>
        <w:pStyle w:val="Codetext"/>
      </w:pPr>
      <w:r>
        <w:t xml:space="preserve">//event type  </w:t>
      </w:r>
    </w:p>
    <w:p w14:paraId="2FB7023C" w14:textId="77777777" w:rsidR="0053776C" w:rsidRDefault="0053776C" w:rsidP="006C0FD8">
      <w:pPr>
        <w:pStyle w:val="Codetext"/>
      </w:pPr>
      <w:r>
        <w:t xml:space="preserve">                "action": "change", </w:t>
      </w:r>
    </w:p>
    <w:p w14:paraId="1ADD7D1C" w14:textId="77777777" w:rsidR="0053776C" w:rsidRDefault="0053776C" w:rsidP="006C0FD8">
      <w:pPr>
        <w:pStyle w:val="Codetext"/>
      </w:pPr>
      <w:r>
        <w:t xml:space="preserve">// default call back method  </w:t>
      </w:r>
    </w:p>
    <w:p w14:paraId="3E154F53" w14:textId="77777777" w:rsidR="0053776C" w:rsidRDefault="0053776C" w:rsidP="006C0FD8">
      <w:pPr>
        <w:pStyle w:val="Codetext"/>
      </w:pPr>
      <w:r>
        <w:lastRenderedPageBreak/>
        <w:t xml:space="preserve">                "</w:t>
      </w:r>
      <w:proofErr w:type="spellStart"/>
      <w:r>
        <w:t>callBack</w:t>
      </w:r>
      <w:proofErr w:type="spellEnd"/>
      <w:r>
        <w:t xml:space="preserve">": "save" </w:t>
      </w:r>
    </w:p>
    <w:p w14:paraId="5290E6D0" w14:textId="77777777" w:rsidR="0053776C" w:rsidRDefault="0053776C" w:rsidP="006C0FD8">
      <w:pPr>
        <w:pStyle w:val="Codetext"/>
      </w:pPr>
      <w:r>
        <w:t xml:space="preserve">              } </w:t>
      </w:r>
    </w:p>
    <w:p w14:paraId="1BF3943A" w14:textId="77777777" w:rsidR="0053776C" w:rsidRDefault="0053776C" w:rsidP="006C0FD8">
      <w:pPr>
        <w:pStyle w:val="Codetext"/>
      </w:pPr>
      <w:r>
        <w:t xml:space="preserve">            }, </w:t>
      </w:r>
    </w:p>
    <w:p w14:paraId="6A8A46AA" w14:textId="5FCC9C1A" w:rsidR="0053776C" w:rsidRDefault="0053776C" w:rsidP="0053776C">
      <w:pPr>
        <w:pStyle w:val="BodyParagraphJustified"/>
      </w:pPr>
    </w:p>
    <w:p w14:paraId="55C5E08B" w14:textId="66E8F9C4" w:rsidR="0053776C" w:rsidRDefault="0053776C" w:rsidP="0053776C">
      <w:pPr>
        <w:pStyle w:val="BodyParagraphJustified"/>
      </w:pPr>
      <w:r>
        <w:t>Now we will create a normal tex</w:t>
      </w:r>
      <w:r w:rsidR="002E5903">
        <w:t>t</w:t>
      </w:r>
      <w:r>
        <w:t xml:space="preserve">box with droppable variable. </w:t>
      </w:r>
    </w:p>
    <w:p w14:paraId="234406D8" w14:textId="77777777" w:rsidR="0053776C" w:rsidRDefault="0053776C" w:rsidP="006C0FD8">
      <w:pPr>
        <w:pStyle w:val="Codetext"/>
      </w:pPr>
      <w:r>
        <w:t xml:space="preserve">{ </w:t>
      </w:r>
    </w:p>
    <w:p w14:paraId="03C757DA" w14:textId="6B291E6E" w:rsidR="0053776C" w:rsidRDefault="00AD1699" w:rsidP="006C0FD8">
      <w:pPr>
        <w:pStyle w:val="Codetext"/>
      </w:pPr>
      <w:r>
        <w:rPr>
          <w:noProof/>
        </w:rPr>
        <mc:AlternateContent>
          <mc:Choice Requires="wps">
            <w:drawing>
              <wp:anchor distT="0" distB="0" distL="114300" distR="114300" simplePos="0" relativeHeight="251664384" behindDoc="0" locked="0" layoutInCell="1" allowOverlap="1" wp14:anchorId="090894F3" wp14:editId="64D5C58E">
                <wp:simplePos x="0" y="0"/>
                <wp:positionH relativeFrom="column">
                  <wp:posOffset>1555750</wp:posOffset>
                </wp:positionH>
                <wp:positionV relativeFrom="paragraph">
                  <wp:posOffset>99060</wp:posOffset>
                </wp:positionV>
                <wp:extent cx="2559050" cy="5213350"/>
                <wp:effectExtent l="0" t="0" r="12700" b="25400"/>
                <wp:wrapNone/>
                <wp:docPr id="31552023" name="Rectangle 1"/>
                <wp:cNvGraphicFramePr/>
                <a:graphic xmlns:a="http://schemas.openxmlformats.org/drawingml/2006/main">
                  <a:graphicData uri="http://schemas.microsoft.com/office/word/2010/wordprocessingShape">
                    <wps:wsp>
                      <wps:cNvSpPr/>
                      <wps:spPr>
                        <a:xfrm>
                          <a:off x="0" y="0"/>
                          <a:ext cx="2559050" cy="52133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940C64" id="Rectangle 1" o:spid="_x0000_s1026" style="position:absolute;margin-left:122.5pt;margin-top:7.8pt;width:201.5pt;height:41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" fillcolor="#4472c4 [3204]" strokecolor="#09101d [484]" strokeweight="1pt"/>
            </w:pict>
          </mc:Fallback>
        </mc:AlternateContent>
      </w:r>
      <w:r w:rsidR="0053776C">
        <w:t xml:space="preserve">//input text element </w:t>
      </w:r>
    </w:p>
    <w:p w14:paraId="1181EF56" w14:textId="72E959ED" w:rsidR="0053776C" w:rsidRDefault="0053776C" w:rsidP="006C0FD8">
      <w:pPr>
        <w:pStyle w:val="Codetext"/>
      </w:pPr>
      <w:r>
        <w:t xml:space="preserve">              "</w:t>
      </w:r>
      <w:proofErr w:type="spellStart"/>
      <w:r>
        <w:t>elementType</w:t>
      </w:r>
      <w:proofErr w:type="spellEnd"/>
      <w:r>
        <w:t xml:space="preserve">": "input", </w:t>
      </w:r>
    </w:p>
    <w:p w14:paraId="40C75F01" w14:textId="5348F72B" w:rsidR="0053776C" w:rsidRDefault="0053776C" w:rsidP="006C0FD8">
      <w:pPr>
        <w:pStyle w:val="Codetext"/>
      </w:pPr>
      <w:r>
        <w:t xml:space="preserve">              "properties": { </w:t>
      </w:r>
    </w:p>
    <w:p w14:paraId="3B947C03" w14:textId="77777777" w:rsidR="0053776C" w:rsidRDefault="0053776C" w:rsidP="006C0FD8">
      <w:pPr>
        <w:pStyle w:val="Codetext"/>
      </w:pPr>
      <w:r>
        <w:t xml:space="preserve">//label of the element </w:t>
      </w:r>
    </w:p>
    <w:p w14:paraId="4A663FFA" w14:textId="4801EEB9" w:rsidR="0053776C" w:rsidRDefault="0053776C" w:rsidP="006C0FD8">
      <w:pPr>
        <w:pStyle w:val="Codetext"/>
      </w:pPr>
      <w:r>
        <w:t xml:space="preserve">                "label": "Image Path", </w:t>
      </w:r>
    </w:p>
    <w:p w14:paraId="4FB13F33" w14:textId="1A027402" w:rsidR="0053776C" w:rsidRDefault="0053776C" w:rsidP="006C0FD8">
      <w:pPr>
        <w:pStyle w:val="Codetext"/>
      </w:pPr>
      <w:r>
        <w:t xml:space="preserve">//description of the </w:t>
      </w:r>
      <w:proofErr w:type="spellStart"/>
      <w:r>
        <w:t>elemenet</w:t>
      </w:r>
      <w:proofErr w:type="spellEnd"/>
      <w:r>
        <w:t xml:space="preserve"> </w:t>
      </w:r>
    </w:p>
    <w:p w14:paraId="5DD25826" w14:textId="77777777" w:rsidR="0053776C" w:rsidRDefault="0053776C" w:rsidP="006C0FD8">
      <w:pPr>
        <w:pStyle w:val="Codetext"/>
      </w:pPr>
      <w:r>
        <w:t xml:space="preserve">                "description": "Image Path", </w:t>
      </w:r>
    </w:p>
    <w:p w14:paraId="698C94BA" w14:textId="77777777" w:rsidR="0053776C" w:rsidRDefault="0053776C" w:rsidP="006C0FD8">
      <w:pPr>
        <w:pStyle w:val="Codetext"/>
      </w:pPr>
      <w:r>
        <w:t xml:space="preserve">//id of the element </w:t>
      </w:r>
    </w:p>
    <w:p w14:paraId="51328520" w14:textId="77777777" w:rsidR="0053776C" w:rsidRDefault="0053776C" w:rsidP="006C0FD8">
      <w:pPr>
        <w:pStyle w:val="Codetext"/>
      </w:pPr>
      <w:r>
        <w:t xml:space="preserve">                "id": "</w:t>
      </w:r>
      <w:proofErr w:type="spellStart"/>
      <w:r>
        <w:t>imagePath</w:t>
      </w:r>
      <w:proofErr w:type="spellEnd"/>
      <w:r>
        <w:t xml:space="preserve">", </w:t>
      </w:r>
    </w:p>
    <w:p w14:paraId="1A2A0980" w14:textId="77777777" w:rsidR="0053776C" w:rsidRDefault="0053776C" w:rsidP="006C0FD8">
      <w:pPr>
        <w:pStyle w:val="Codetext"/>
      </w:pPr>
      <w:r>
        <w:t xml:space="preserve">//class of the </w:t>
      </w:r>
      <w:proofErr w:type="spellStart"/>
      <w:proofErr w:type="gramStart"/>
      <w:r>
        <w:t>element,and</w:t>
      </w:r>
      <w:proofErr w:type="spellEnd"/>
      <w:proofErr w:type="gramEnd"/>
      <w:r>
        <w:t xml:space="preserve"> provide </w:t>
      </w:r>
      <w:proofErr w:type="spellStart"/>
      <w:r>
        <w:t>variabledroppable</w:t>
      </w:r>
      <w:proofErr w:type="spellEnd"/>
      <w:r>
        <w:t xml:space="preserve"> class to handle the variables, and we can add </w:t>
      </w:r>
      <w:proofErr w:type="spellStart"/>
      <w:r>
        <w:t>JQuery</w:t>
      </w:r>
      <w:proofErr w:type="spellEnd"/>
      <w:r>
        <w:t xml:space="preserve"> validation classes to validate the value. </w:t>
      </w:r>
    </w:p>
    <w:p w14:paraId="59BB240D" w14:textId="77777777" w:rsidR="0053776C" w:rsidRDefault="0053776C" w:rsidP="006C0FD8">
      <w:pPr>
        <w:pStyle w:val="Codetext"/>
      </w:pPr>
      <w:r>
        <w:t xml:space="preserve">                "class": "input </w:t>
      </w:r>
      <w:proofErr w:type="gramStart"/>
      <w:r>
        <w:t>validate[</w:t>
      </w:r>
      <w:proofErr w:type="gramEnd"/>
      <w:r>
        <w:t>required, custom[</w:t>
      </w:r>
      <w:proofErr w:type="spellStart"/>
      <w:r>
        <w:t>imagePath</w:t>
      </w:r>
      <w:proofErr w:type="spellEnd"/>
      <w:r>
        <w:t xml:space="preserve">]] </w:t>
      </w:r>
      <w:proofErr w:type="spellStart"/>
      <w:r>
        <w:t>variabledroppable</w:t>
      </w:r>
      <w:proofErr w:type="spellEnd"/>
      <w:r>
        <w:t xml:space="preserve">", </w:t>
      </w:r>
    </w:p>
    <w:p w14:paraId="7B62FB88" w14:textId="77777777" w:rsidR="0053776C" w:rsidRDefault="0053776C" w:rsidP="006C0FD8">
      <w:pPr>
        <w:pStyle w:val="Codetext"/>
      </w:pPr>
      <w:r>
        <w:t xml:space="preserve">//name of the element </w:t>
      </w:r>
    </w:p>
    <w:p w14:paraId="1F58976E" w14:textId="77777777" w:rsidR="0053776C" w:rsidRDefault="0053776C" w:rsidP="006C0FD8">
      <w:pPr>
        <w:pStyle w:val="Codetext"/>
      </w:pPr>
      <w:r>
        <w:t xml:space="preserve">                "name": "</w:t>
      </w:r>
      <w:proofErr w:type="spellStart"/>
      <w:r>
        <w:t>imagePath</w:t>
      </w:r>
      <w:proofErr w:type="spellEnd"/>
      <w:r>
        <w:t xml:space="preserve">", </w:t>
      </w:r>
    </w:p>
    <w:p w14:paraId="24B616BA" w14:textId="77777777" w:rsidR="0053776C" w:rsidRDefault="0053776C" w:rsidP="006C0FD8">
      <w:pPr>
        <w:pStyle w:val="Codetext"/>
      </w:pPr>
      <w:r>
        <w:t xml:space="preserve">//placeholder of the element </w:t>
      </w:r>
    </w:p>
    <w:p w14:paraId="7892A726" w14:textId="77777777" w:rsidR="0053776C" w:rsidRDefault="0053776C" w:rsidP="006C0FD8">
      <w:pPr>
        <w:pStyle w:val="Codetext"/>
      </w:pPr>
      <w:r>
        <w:t xml:space="preserve">                "placeholder": "Image Path", </w:t>
      </w:r>
    </w:p>
    <w:p w14:paraId="2D2344E2" w14:textId="77777777" w:rsidR="0053776C" w:rsidRDefault="0053776C" w:rsidP="006C0FD8">
      <w:pPr>
        <w:pStyle w:val="Codetext"/>
      </w:pPr>
      <w:r>
        <w:t xml:space="preserve">//type of the input element  </w:t>
      </w:r>
    </w:p>
    <w:p w14:paraId="3D16511E" w14:textId="77777777" w:rsidR="0053776C" w:rsidRDefault="0053776C" w:rsidP="006C0FD8">
      <w:pPr>
        <w:pStyle w:val="Codetext"/>
      </w:pPr>
      <w:r>
        <w:t xml:space="preserve">                "type": "text", </w:t>
      </w:r>
    </w:p>
    <w:p w14:paraId="1C32BC86" w14:textId="77777777" w:rsidR="0053776C" w:rsidRDefault="0053776C" w:rsidP="006C0FD8">
      <w:pPr>
        <w:pStyle w:val="Codetext"/>
      </w:pPr>
      <w:r>
        <w:t>//</w:t>
      </w:r>
      <w:proofErr w:type="spellStart"/>
      <w:r>
        <w:t>titile</w:t>
      </w:r>
      <w:proofErr w:type="spellEnd"/>
      <w:r>
        <w:t xml:space="preserve"> of the element </w:t>
      </w:r>
    </w:p>
    <w:p w14:paraId="6177253D" w14:textId="77777777" w:rsidR="0053776C" w:rsidRDefault="0053776C" w:rsidP="006C0FD8">
      <w:pPr>
        <w:pStyle w:val="Codetext"/>
      </w:pPr>
      <w:r>
        <w:t xml:space="preserve">                "title": "Image Path", </w:t>
      </w:r>
    </w:p>
    <w:p w14:paraId="32DC76B8" w14:textId="77777777" w:rsidR="0053776C" w:rsidRDefault="0053776C" w:rsidP="006C0FD8">
      <w:pPr>
        <w:pStyle w:val="Codetext"/>
      </w:pPr>
      <w:r>
        <w:t xml:space="preserve">//default value of the element </w:t>
      </w:r>
    </w:p>
    <w:p w14:paraId="4EC3375A" w14:textId="77777777" w:rsidR="0053776C" w:rsidRDefault="0053776C" w:rsidP="006C0FD8">
      <w:pPr>
        <w:pStyle w:val="Codetext"/>
      </w:pPr>
      <w:r>
        <w:t xml:space="preserve">                "</w:t>
      </w:r>
      <w:proofErr w:type="spellStart"/>
      <w:r>
        <w:t>defaultValue</w:t>
      </w:r>
      <w:proofErr w:type="spellEnd"/>
      <w:r>
        <w:t xml:space="preserve">": "", </w:t>
      </w:r>
    </w:p>
    <w:p w14:paraId="322F4E9D" w14:textId="77777777" w:rsidR="0053776C" w:rsidRDefault="0053776C" w:rsidP="006C0FD8">
      <w:pPr>
        <w:pStyle w:val="Codetext"/>
      </w:pPr>
      <w:r>
        <w:t xml:space="preserve">//element to be created in the accordion </w:t>
      </w:r>
    </w:p>
    <w:p w14:paraId="5BE7AB7C" w14:textId="77777777" w:rsidR="0053776C" w:rsidRDefault="0053776C" w:rsidP="006C0FD8">
      <w:pPr>
        <w:pStyle w:val="Codetext"/>
      </w:pPr>
      <w:r>
        <w:t xml:space="preserve">                "priority": "</w:t>
      </w:r>
      <w:proofErr w:type="spellStart"/>
      <w:r>
        <w:t>HTMLExtracter</w:t>
      </w:r>
      <w:proofErr w:type="spellEnd"/>
      <w:r>
        <w:t xml:space="preserve">", </w:t>
      </w:r>
    </w:p>
    <w:p w14:paraId="61AA94B4" w14:textId="77777777" w:rsidR="0053776C" w:rsidRDefault="0053776C" w:rsidP="006C0FD8">
      <w:pPr>
        <w:pStyle w:val="Codetext"/>
      </w:pPr>
      <w:r>
        <w:t xml:space="preserve">//variable droppable set to true, so that user will be allowed to drop variables </w:t>
      </w:r>
    </w:p>
    <w:p w14:paraId="6817A35E" w14:textId="77777777" w:rsidR="0053776C" w:rsidRDefault="0053776C" w:rsidP="006C0FD8">
      <w:pPr>
        <w:pStyle w:val="Codetext"/>
      </w:pPr>
      <w:r>
        <w:t xml:space="preserve">                "</w:t>
      </w:r>
      <w:proofErr w:type="spellStart"/>
      <w:r>
        <w:t>variableDroppable</w:t>
      </w:r>
      <w:proofErr w:type="spellEnd"/>
      <w:proofErr w:type="gramStart"/>
      <w:r>
        <w:t>":true</w:t>
      </w:r>
      <w:proofErr w:type="gramEnd"/>
      <w:r>
        <w:t xml:space="preserve"> </w:t>
      </w:r>
    </w:p>
    <w:p w14:paraId="6DE32F27" w14:textId="77777777" w:rsidR="0053776C" w:rsidRDefault="0053776C" w:rsidP="006C0FD8">
      <w:pPr>
        <w:pStyle w:val="Codetext"/>
      </w:pPr>
      <w:r>
        <w:t xml:space="preserve">              }, </w:t>
      </w:r>
    </w:p>
    <w:p w14:paraId="3F94DB7C" w14:textId="77777777" w:rsidR="0053776C" w:rsidRDefault="0053776C" w:rsidP="006C0FD8">
      <w:pPr>
        <w:pStyle w:val="Codetext"/>
      </w:pPr>
      <w:r>
        <w:t xml:space="preserve">              "event": { </w:t>
      </w:r>
    </w:p>
    <w:p w14:paraId="4CB508AD" w14:textId="77777777" w:rsidR="0053776C" w:rsidRDefault="0053776C" w:rsidP="006C0FD8">
      <w:pPr>
        <w:pStyle w:val="Codetext"/>
      </w:pPr>
      <w:r>
        <w:t xml:space="preserve">//event type </w:t>
      </w:r>
    </w:p>
    <w:p w14:paraId="581AAC83" w14:textId="77777777" w:rsidR="0053776C" w:rsidRDefault="0053776C" w:rsidP="006C0FD8">
      <w:pPr>
        <w:pStyle w:val="Codetext"/>
      </w:pPr>
      <w:r>
        <w:t xml:space="preserve">                "action": "change", </w:t>
      </w:r>
    </w:p>
    <w:p w14:paraId="12590B5D" w14:textId="77777777" w:rsidR="0053776C" w:rsidRDefault="0053776C" w:rsidP="006C0FD8">
      <w:pPr>
        <w:pStyle w:val="Codetext"/>
      </w:pPr>
      <w:r>
        <w:t xml:space="preserve">// default call back method </w:t>
      </w:r>
    </w:p>
    <w:p w14:paraId="7D15A63B" w14:textId="77777777" w:rsidR="0053776C" w:rsidRDefault="0053776C" w:rsidP="006C0FD8">
      <w:pPr>
        <w:pStyle w:val="Codetext"/>
      </w:pPr>
      <w:r>
        <w:t xml:space="preserve">                "</w:t>
      </w:r>
      <w:proofErr w:type="spellStart"/>
      <w:r>
        <w:t>callBack</w:t>
      </w:r>
      <w:proofErr w:type="spellEnd"/>
      <w:r>
        <w:t xml:space="preserve">": "save" </w:t>
      </w:r>
    </w:p>
    <w:p w14:paraId="42970F28" w14:textId="77777777" w:rsidR="0053776C" w:rsidRDefault="0053776C" w:rsidP="006C0FD8">
      <w:pPr>
        <w:pStyle w:val="Codetext"/>
      </w:pPr>
      <w:r>
        <w:t xml:space="preserve">              } </w:t>
      </w:r>
    </w:p>
    <w:p w14:paraId="19BC6958" w14:textId="382D56C3" w:rsidR="0053776C" w:rsidRPr="0053776C" w:rsidRDefault="0053776C" w:rsidP="006C0FD8">
      <w:pPr>
        <w:pStyle w:val="Codetext"/>
      </w:pPr>
      <w:r>
        <w:t xml:space="preserve">            }</w:t>
      </w:r>
    </w:p>
    <w:p w14:paraId="1101EEEF" w14:textId="144E1514" w:rsidR="00C913D4" w:rsidRDefault="00C913D4" w:rsidP="002F4ED5">
      <w:pPr>
        <w:pStyle w:val="BodyParagraphJustified"/>
      </w:pPr>
    </w:p>
    <w:p w14:paraId="68C94595" w14:textId="77777777" w:rsidR="006C0FD8" w:rsidRPr="006C0FD8" w:rsidRDefault="006C0FD8" w:rsidP="006C0FD8">
      <w:pPr>
        <w:pStyle w:val="SubHead1"/>
      </w:pPr>
      <w:r w:rsidRPr="006C0FD8">
        <w:t>Output/Error Configuration </w:t>
      </w:r>
    </w:p>
    <w:p w14:paraId="0C7F6316" w14:textId="77777777" w:rsidR="006C0FD8" w:rsidRPr="006C0FD8" w:rsidRDefault="006C0FD8" w:rsidP="006C0FD8">
      <w:pPr>
        <w:pStyle w:val="BodyParagraphJustified"/>
      </w:pPr>
      <w:r w:rsidRPr="006C0FD8">
        <w:t>Use below JSON to create the output and error elements to handle the extracted data or failure cases. This will be commonly used for any custom activity. </w:t>
      </w:r>
    </w:p>
    <w:p w14:paraId="0E09036F" w14:textId="77777777" w:rsidR="006C0FD8" w:rsidRPr="006C0FD8" w:rsidRDefault="006C0FD8" w:rsidP="006C0FD8">
      <w:pPr>
        <w:pStyle w:val="Codetext"/>
      </w:pPr>
      <w:r w:rsidRPr="006C0FD8">
        <w:t>{ </w:t>
      </w:r>
    </w:p>
    <w:p w14:paraId="0AD574E5" w14:textId="77777777" w:rsidR="006C0FD8" w:rsidRPr="006C0FD8" w:rsidRDefault="006C0FD8" w:rsidP="006C0FD8">
      <w:pPr>
        <w:pStyle w:val="Codetext"/>
      </w:pPr>
      <w:r w:rsidRPr="006C0FD8">
        <w:t>      "name": "Output Mapping", </w:t>
      </w:r>
    </w:p>
    <w:p w14:paraId="39F2382E" w14:textId="77777777" w:rsidR="006C0FD8" w:rsidRPr="006C0FD8" w:rsidRDefault="006C0FD8" w:rsidP="006C0FD8">
      <w:pPr>
        <w:pStyle w:val="Codetext"/>
      </w:pPr>
      <w:r w:rsidRPr="006C0FD8">
        <w:t>      "tab": "</w:t>
      </w:r>
      <w:proofErr w:type="spellStart"/>
      <w:r w:rsidRPr="006C0FD8">
        <w:t>outputMapping</w:t>
      </w:r>
      <w:proofErr w:type="spellEnd"/>
      <w:r w:rsidRPr="006C0FD8">
        <w:t>", </w:t>
      </w:r>
    </w:p>
    <w:p w14:paraId="1C61FF06" w14:textId="77777777" w:rsidR="006C0FD8" w:rsidRPr="006C0FD8" w:rsidRDefault="006C0FD8" w:rsidP="006C0FD8">
      <w:pPr>
        <w:pStyle w:val="Codetext"/>
      </w:pPr>
      <w:r w:rsidRPr="006C0FD8">
        <w:t>      "widget": [ </w:t>
      </w:r>
    </w:p>
    <w:p w14:paraId="76815980" w14:textId="77777777" w:rsidR="006C0FD8" w:rsidRPr="006C0FD8" w:rsidRDefault="006C0FD8" w:rsidP="006C0FD8">
      <w:pPr>
        <w:pStyle w:val="Codetext"/>
      </w:pPr>
      <w:r w:rsidRPr="006C0FD8">
        <w:t>        { </w:t>
      </w:r>
    </w:p>
    <w:p w14:paraId="5B5378E9" w14:textId="77777777" w:rsidR="006C0FD8" w:rsidRPr="006C0FD8" w:rsidRDefault="006C0FD8" w:rsidP="006C0FD8">
      <w:pPr>
        <w:pStyle w:val="Codetext"/>
      </w:pPr>
      <w:r w:rsidRPr="006C0FD8">
        <w:t>          "type": "property-form-custom", </w:t>
      </w:r>
    </w:p>
    <w:p w14:paraId="2C5274C3" w14:textId="1612B528" w:rsidR="006C0FD8" w:rsidRPr="006C0FD8" w:rsidRDefault="00AD1699" w:rsidP="006C0FD8">
      <w:pPr>
        <w:pStyle w:val="Codetext"/>
      </w:pPr>
      <w:r>
        <w:rPr>
          <w:noProof/>
        </w:rPr>
        <w:lastRenderedPageBreak/>
        <mc:AlternateContent>
          <mc:Choice Requires="wps">
            <w:drawing>
              <wp:anchor distT="0" distB="0" distL="114300" distR="114300" simplePos="0" relativeHeight="251666432" behindDoc="0" locked="0" layoutInCell="1" allowOverlap="1" wp14:anchorId="3748027C" wp14:editId="79F963DA">
                <wp:simplePos x="0" y="0"/>
                <wp:positionH relativeFrom="column">
                  <wp:posOffset>2311400</wp:posOffset>
                </wp:positionH>
                <wp:positionV relativeFrom="paragraph">
                  <wp:posOffset>31750</wp:posOffset>
                </wp:positionV>
                <wp:extent cx="2559050" cy="6756400"/>
                <wp:effectExtent l="0" t="0" r="12700" b="25400"/>
                <wp:wrapNone/>
                <wp:docPr id="450752859" name="Rectangle 1"/>
                <wp:cNvGraphicFramePr/>
                <a:graphic xmlns:a="http://schemas.openxmlformats.org/drawingml/2006/main">
                  <a:graphicData uri="http://schemas.microsoft.com/office/word/2010/wordprocessingShape">
                    <wps:wsp>
                      <wps:cNvSpPr/>
                      <wps:spPr>
                        <a:xfrm>
                          <a:off x="0" y="0"/>
                          <a:ext cx="2559050" cy="6756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5F30C0" id="Rectangle 1" o:spid="_x0000_s1026" style="position:absolute;margin-left:182pt;margin-top:2.5pt;width:201.5pt;height:532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" fillcolor="#4472c4 [3204]" strokecolor="#09101d [484]" strokeweight="1pt"/>
            </w:pict>
          </mc:Fallback>
        </mc:AlternateContent>
      </w:r>
      <w:r w:rsidR="006C0FD8" w:rsidRPr="006C0FD8">
        <w:t>          "data": [ </w:t>
      </w:r>
    </w:p>
    <w:p w14:paraId="725628D0" w14:textId="7390D39A" w:rsidR="006C0FD8" w:rsidRPr="006C0FD8" w:rsidRDefault="006C0FD8" w:rsidP="006C0FD8">
      <w:pPr>
        <w:pStyle w:val="Codetext"/>
      </w:pPr>
      <w:r w:rsidRPr="006C0FD8">
        <w:t>            { </w:t>
      </w:r>
    </w:p>
    <w:p w14:paraId="6E68BACE" w14:textId="05B3DC49" w:rsidR="006C0FD8" w:rsidRPr="006C0FD8" w:rsidRDefault="006C0FD8" w:rsidP="006C0FD8">
      <w:pPr>
        <w:pStyle w:val="Codetext"/>
      </w:pPr>
      <w:r w:rsidRPr="006C0FD8">
        <w:t>              "</w:t>
      </w:r>
      <w:proofErr w:type="spellStart"/>
      <w:r w:rsidRPr="006C0FD8">
        <w:t>elementType</w:t>
      </w:r>
      <w:proofErr w:type="spellEnd"/>
      <w:r w:rsidRPr="006C0FD8">
        <w:t>": "input", </w:t>
      </w:r>
    </w:p>
    <w:p w14:paraId="42D36BCB" w14:textId="7A4F520E" w:rsidR="006C0FD8" w:rsidRPr="006C0FD8" w:rsidRDefault="006C0FD8" w:rsidP="006C0FD8">
      <w:pPr>
        <w:pStyle w:val="Codetext"/>
      </w:pPr>
      <w:r w:rsidRPr="006C0FD8">
        <w:t>              "properties": </w:t>
      </w:r>
    </w:p>
    <w:p w14:paraId="43DB276F" w14:textId="38C529E4" w:rsidR="006C0FD8" w:rsidRPr="006C0FD8" w:rsidRDefault="006C0FD8" w:rsidP="006C0FD8">
      <w:pPr>
        <w:pStyle w:val="Codetext"/>
      </w:pPr>
      <w:r w:rsidRPr="006C0FD8">
        <w:t>              { </w:t>
      </w:r>
    </w:p>
    <w:p w14:paraId="49849B40" w14:textId="77777777" w:rsidR="006C0FD8" w:rsidRPr="006C0FD8" w:rsidRDefault="006C0FD8" w:rsidP="006C0FD8">
      <w:pPr>
        <w:pStyle w:val="Codetext"/>
      </w:pPr>
      <w:r w:rsidRPr="006C0FD8">
        <w:t>                "label": "Store the Response in Variable", </w:t>
      </w:r>
    </w:p>
    <w:p w14:paraId="7F44BC7D" w14:textId="127D62CB" w:rsidR="006C0FD8" w:rsidRPr="006C0FD8" w:rsidRDefault="006C0FD8" w:rsidP="006C0FD8">
      <w:pPr>
        <w:pStyle w:val="Codetext"/>
      </w:pPr>
      <w:r w:rsidRPr="006C0FD8">
        <w:t>                "description": "Output Variable", </w:t>
      </w:r>
    </w:p>
    <w:p w14:paraId="0B000A3D" w14:textId="77777777" w:rsidR="006C0FD8" w:rsidRPr="006C0FD8" w:rsidRDefault="006C0FD8" w:rsidP="006C0FD8">
      <w:pPr>
        <w:pStyle w:val="Codetext"/>
      </w:pPr>
      <w:r w:rsidRPr="006C0FD8">
        <w:t>                "id": "</w:t>
      </w:r>
      <w:proofErr w:type="spellStart"/>
      <w:r w:rsidRPr="006C0FD8">
        <w:t>outputParam</w:t>
      </w:r>
      <w:proofErr w:type="spellEnd"/>
      <w:r w:rsidRPr="006C0FD8">
        <w:t>", </w:t>
      </w:r>
    </w:p>
    <w:p w14:paraId="1B957F55" w14:textId="7B399A1F" w:rsidR="006C0FD8" w:rsidRPr="006C0FD8" w:rsidRDefault="006C0FD8" w:rsidP="006C0FD8">
      <w:pPr>
        <w:pStyle w:val="Codetext"/>
      </w:pPr>
      <w:r w:rsidRPr="006C0FD8">
        <w:t>                "name": "</w:t>
      </w:r>
      <w:proofErr w:type="spellStart"/>
      <w:r w:rsidRPr="006C0FD8">
        <w:t>outputParam</w:t>
      </w:r>
      <w:proofErr w:type="spellEnd"/>
      <w:r w:rsidRPr="006C0FD8">
        <w:t>", </w:t>
      </w:r>
    </w:p>
    <w:p w14:paraId="5142AA0F" w14:textId="77777777" w:rsidR="006C0FD8" w:rsidRPr="006C0FD8" w:rsidRDefault="006C0FD8" w:rsidP="006C0FD8">
      <w:pPr>
        <w:pStyle w:val="Codetext"/>
      </w:pPr>
      <w:r w:rsidRPr="006C0FD8">
        <w:t>                "</w:t>
      </w:r>
      <w:proofErr w:type="spellStart"/>
      <w:r w:rsidRPr="006C0FD8">
        <w:t>objectType</w:t>
      </w:r>
      <w:proofErr w:type="spellEnd"/>
      <w:r w:rsidRPr="006C0FD8">
        <w:t>": "rest-webservice-output-mapping", </w:t>
      </w:r>
    </w:p>
    <w:p w14:paraId="0582D48C" w14:textId="77777777" w:rsidR="006C0FD8" w:rsidRPr="006C0FD8" w:rsidRDefault="006C0FD8" w:rsidP="006C0FD8">
      <w:pPr>
        <w:pStyle w:val="Codetext"/>
      </w:pPr>
      <w:r w:rsidRPr="006C0FD8">
        <w:t>                "class": "input validate[required]", </w:t>
      </w:r>
    </w:p>
    <w:p w14:paraId="0720C333" w14:textId="4A274B74" w:rsidR="006C0FD8" w:rsidRPr="006C0FD8" w:rsidRDefault="006C0FD8" w:rsidP="006C0FD8">
      <w:pPr>
        <w:pStyle w:val="Codetext"/>
      </w:pPr>
      <w:r w:rsidRPr="006C0FD8">
        <w:t>                "</w:t>
      </w:r>
      <w:proofErr w:type="spellStart"/>
      <w:r w:rsidRPr="006C0FD8">
        <w:t>fieldIdentifier</w:t>
      </w:r>
      <w:proofErr w:type="spellEnd"/>
      <w:r w:rsidRPr="006C0FD8">
        <w:t>": "variable", </w:t>
      </w:r>
    </w:p>
    <w:p w14:paraId="0EED21D2" w14:textId="77777777" w:rsidR="006C0FD8" w:rsidRPr="006C0FD8" w:rsidRDefault="006C0FD8" w:rsidP="006C0FD8">
      <w:pPr>
        <w:pStyle w:val="Codetext"/>
      </w:pPr>
      <w:r w:rsidRPr="006C0FD8">
        <w:t>                "type": "</w:t>
      </w:r>
      <w:proofErr w:type="spellStart"/>
      <w:r w:rsidRPr="006C0FD8">
        <w:t>nbt</w:t>
      </w:r>
      <w:proofErr w:type="spellEnd"/>
      <w:r w:rsidRPr="006C0FD8">
        <w:t>-object-property-form", </w:t>
      </w:r>
    </w:p>
    <w:p w14:paraId="3A3721CC" w14:textId="39E71F34" w:rsidR="006C0FD8" w:rsidRPr="006C0FD8" w:rsidRDefault="006C0FD8" w:rsidP="006C0FD8">
      <w:pPr>
        <w:pStyle w:val="Codetext"/>
      </w:pPr>
      <w:r w:rsidRPr="006C0FD8">
        <w:t>                "placeholder": "Output Variable", </w:t>
      </w:r>
    </w:p>
    <w:p w14:paraId="701864E6" w14:textId="77777777" w:rsidR="006C0FD8" w:rsidRPr="006C0FD8" w:rsidRDefault="006C0FD8" w:rsidP="006C0FD8">
      <w:pPr>
        <w:pStyle w:val="Codetext"/>
      </w:pPr>
      <w:r w:rsidRPr="006C0FD8">
        <w:t>                "title": "Output Variable", </w:t>
      </w:r>
    </w:p>
    <w:p w14:paraId="72E3CAEE" w14:textId="77777777" w:rsidR="006C0FD8" w:rsidRPr="006C0FD8" w:rsidRDefault="006C0FD8" w:rsidP="006C0FD8">
      <w:pPr>
        <w:pStyle w:val="Codetext"/>
      </w:pPr>
      <w:r w:rsidRPr="006C0FD8">
        <w:t>                "priority": "</w:t>
      </w:r>
      <w:proofErr w:type="spellStart"/>
      <w:r w:rsidRPr="006C0FD8">
        <w:t>outputMapping</w:t>
      </w:r>
      <w:proofErr w:type="spellEnd"/>
      <w:r w:rsidRPr="006C0FD8">
        <w:t>" </w:t>
      </w:r>
    </w:p>
    <w:p w14:paraId="27ED0493" w14:textId="77777777" w:rsidR="006C0FD8" w:rsidRPr="006C0FD8" w:rsidRDefault="006C0FD8" w:rsidP="006C0FD8">
      <w:pPr>
        <w:pStyle w:val="Codetext"/>
      </w:pPr>
      <w:r w:rsidRPr="006C0FD8">
        <w:t>              }, </w:t>
      </w:r>
    </w:p>
    <w:p w14:paraId="4AD53579" w14:textId="77777777" w:rsidR="006C0FD8" w:rsidRPr="006C0FD8" w:rsidRDefault="006C0FD8" w:rsidP="006C0FD8">
      <w:pPr>
        <w:pStyle w:val="Codetext"/>
      </w:pPr>
      <w:r w:rsidRPr="006C0FD8">
        <w:t>              "event": </w:t>
      </w:r>
    </w:p>
    <w:p w14:paraId="70713407" w14:textId="77777777" w:rsidR="006C0FD8" w:rsidRPr="006C0FD8" w:rsidRDefault="006C0FD8" w:rsidP="006C0FD8">
      <w:pPr>
        <w:pStyle w:val="Codetext"/>
      </w:pPr>
      <w:r w:rsidRPr="006C0FD8">
        <w:t>              { </w:t>
      </w:r>
    </w:p>
    <w:p w14:paraId="41E5DEEA" w14:textId="77777777" w:rsidR="006C0FD8" w:rsidRPr="006C0FD8" w:rsidRDefault="006C0FD8" w:rsidP="006C0FD8">
      <w:pPr>
        <w:pStyle w:val="Codetext"/>
      </w:pPr>
      <w:r w:rsidRPr="006C0FD8">
        <w:t>                "action": "change", </w:t>
      </w:r>
    </w:p>
    <w:p w14:paraId="2AA57FEA" w14:textId="77777777" w:rsidR="006C0FD8" w:rsidRPr="006C0FD8" w:rsidRDefault="006C0FD8" w:rsidP="006C0FD8">
      <w:pPr>
        <w:pStyle w:val="Codetext"/>
      </w:pPr>
      <w:r w:rsidRPr="006C0FD8">
        <w:t>                "</w:t>
      </w:r>
      <w:proofErr w:type="spellStart"/>
      <w:r w:rsidRPr="006C0FD8">
        <w:t>callBack</w:t>
      </w:r>
      <w:proofErr w:type="spellEnd"/>
      <w:r w:rsidRPr="006C0FD8">
        <w:t>": "save" </w:t>
      </w:r>
    </w:p>
    <w:p w14:paraId="2A2903BC" w14:textId="77777777" w:rsidR="006C0FD8" w:rsidRPr="006C0FD8" w:rsidRDefault="006C0FD8" w:rsidP="006C0FD8">
      <w:pPr>
        <w:pStyle w:val="Codetext"/>
      </w:pPr>
      <w:r w:rsidRPr="006C0FD8">
        <w:t>              } </w:t>
      </w:r>
    </w:p>
    <w:p w14:paraId="028100F8" w14:textId="77777777" w:rsidR="006C0FD8" w:rsidRPr="006C0FD8" w:rsidRDefault="006C0FD8" w:rsidP="006C0FD8">
      <w:pPr>
        <w:pStyle w:val="Codetext"/>
      </w:pPr>
      <w:r w:rsidRPr="006C0FD8">
        <w:t>            }, </w:t>
      </w:r>
    </w:p>
    <w:p w14:paraId="2A0ECA04" w14:textId="77777777" w:rsidR="006C0FD8" w:rsidRPr="006C0FD8" w:rsidRDefault="006C0FD8" w:rsidP="006C0FD8">
      <w:pPr>
        <w:pStyle w:val="Codetext"/>
      </w:pPr>
      <w:r w:rsidRPr="006C0FD8">
        <w:t>            { </w:t>
      </w:r>
    </w:p>
    <w:p w14:paraId="1468BD78" w14:textId="77777777" w:rsidR="006C0FD8" w:rsidRPr="006C0FD8" w:rsidRDefault="006C0FD8" w:rsidP="006C0FD8">
      <w:pPr>
        <w:pStyle w:val="Codetext"/>
      </w:pPr>
      <w:r w:rsidRPr="006C0FD8">
        <w:t>              "</w:t>
      </w:r>
      <w:proofErr w:type="spellStart"/>
      <w:r w:rsidRPr="006C0FD8">
        <w:t>elementType</w:t>
      </w:r>
      <w:proofErr w:type="spellEnd"/>
      <w:r w:rsidRPr="006C0FD8">
        <w:t>": "input", </w:t>
      </w:r>
    </w:p>
    <w:p w14:paraId="1139700D" w14:textId="77777777" w:rsidR="006C0FD8" w:rsidRPr="006C0FD8" w:rsidRDefault="006C0FD8" w:rsidP="006C0FD8">
      <w:pPr>
        <w:pStyle w:val="Codetext"/>
      </w:pPr>
      <w:r w:rsidRPr="006C0FD8">
        <w:t>              "properties": </w:t>
      </w:r>
    </w:p>
    <w:p w14:paraId="638C52D3" w14:textId="77777777" w:rsidR="006C0FD8" w:rsidRPr="006C0FD8" w:rsidRDefault="006C0FD8" w:rsidP="006C0FD8">
      <w:pPr>
        <w:pStyle w:val="Codetext"/>
      </w:pPr>
      <w:r w:rsidRPr="006C0FD8">
        <w:t>              { </w:t>
      </w:r>
    </w:p>
    <w:p w14:paraId="19525A06" w14:textId="77777777" w:rsidR="006C0FD8" w:rsidRPr="006C0FD8" w:rsidRDefault="006C0FD8" w:rsidP="006C0FD8">
      <w:pPr>
        <w:pStyle w:val="Codetext"/>
      </w:pPr>
      <w:r w:rsidRPr="006C0FD8">
        <w:t>                "label": "Error Information", </w:t>
      </w:r>
    </w:p>
    <w:p w14:paraId="075444D7" w14:textId="77777777" w:rsidR="006C0FD8" w:rsidRPr="006C0FD8" w:rsidRDefault="006C0FD8" w:rsidP="006C0FD8">
      <w:pPr>
        <w:pStyle w:val="Codetext"/>
      </w:pPr>
      <w:r w:rsidRPr="006C0FD8">
        <w:t>                "description": "Error Information", </w:t>
      </w:r>
    </w:p>
    <w:p w14:paraId="46E1A979" w14:textId="77777777" w:rsidR="006C0FD8" w:rsidRPr="006C0FD8" w:rsidRDefault="006C0FD8" w:rsidP="006C0FD8">
      <w:pPr>
        <w:pStyle w:val="Codetext"/>
      </w:pPr>
      <w:r w:rsidRPr="006C0FD8">
        <w:t>                "id": "</w:t>
      </w:r>
      <w:proofErr w:type="spellStart"/>
      <w:r w:rsidRPr="006C0FD8">
        <w:t>errorInfo</w:t>
      </w:r>
      <w:proofErr w:type="spellEnd"/>
      <w:r w:rsidRPr="006C0FD8">
        <w:t>", </w:t>
      </w:r>
    </w:p>
    <w:p w14:paraId="5A2F57BA" w14:textId="77777777" w:rsidR="006C0FD8" w:rsidRPr="006C0FD8" w:rsidRDefault="006C0FD8" w:rsidP="006C0FD8">
      <w:pPr>
        <w:pStyle w:val="Codetext"/>
      </w:pPr>
      <w:r w:rsidRPr="006C0FD8">
        <w:t>                "name": "</w:t>
      </w:r>
      <w:proofErr w:type="spellStart"/>
      <w:r w:rsidRPr="006C0FD8">
        <w:t>errorInfo</w:t>
      </w:r>
      <w:proofErr w:type="spellEnd"/>
      <w:r w:rsidRPr="006C0FD8">
        <w:t>", </w:t>
      </w:r>
    </w:p>
    <w:p w14:paraId="6545736D" w14:textId="77777777" w:rsidR="006C0FD8" w:rsidRPr="006C0FD8" w:rsidRDefault="006C0FD8" w:rsidP="006C0FD8">
      <w:pPr>
        <w:pStyle w:val="Codetext"/>
      </w:pPr>
      <w:r w:rsidRPr="006C0FD8">
        <w:t>                "</w:t>
      </w:r>
      <w:proofErr w:type="spellStart"/>
      <w:r w:rsidRPr="006C0FD8">
        <w:t>objectType</w:t>
      </w:r>
      <w:proofErr w:type="spellEnd"/>
      <w:r w:rsidRPr="006C0FD8">
        <w:t>": "rest-webservice-output-mapping", </w:t>
      </w:r>
    </w:p>
    <w:p w14:paraId="346A1C47" w14:textId="77777777" w:rsidR="006C0FD8" w:rsidRPr="006C0FD8" w:rsidRDefault="006C0FD8" w:rsidP="006C0FD8">
      <w:pPr>
        <w:pStyle w:val="Codetext"/>
      </w:pPr>
      <w:r w:rsidRPr="006C0FD8">
        <w:t>                "class": "input validate[required]", </w:t>
      </w:r>
    </w:p>
    <w:p w14:paraId="65CB970C" w14:textId="77777777" w:rsidR="006C0FD8" w:rsidRPr="006C0FD8" w:rsidRDefault="006C0FD8" w:rsidP="006C0FD8">
      <w:pPr>
        <w:pStyle w:val="Codetext"/>
      </w:pPr>
      <w:r w:rsidRPr="006C0FD8">
        <w:t>                "</w:t>
      </w:r>
      <w:proofErr w:type="spellStart"/>
      <w:r w:rsidRPr="006C0FD8">
        <w:t>fieldIdentifier</w:t>
      </w:r>
      <w:proofErr w:type="spellEnd"/>
      <w:r w:rsidRPr="006C0FD8">
        <w:t>": "variable", </w:t>
      </w:r>
    </w:p>
    <w:p w14:paraId="4E6E9D98" w14:textId="77777777" w:rsidR="006C0FD8" w:rsidRPr="006C0FD8" w:rsidRDefault="006C0FD8" w:rsidP="006C0FD8">
      <w:pPr>
        <w:pStyle w:val="Codetext"/>
      </w:pPr>
      <w:r w:rsidRPr="006C0FD8">
        <w:t>                "type": "</w:t>
      </w:r>
      <w:proofErr w:type="spellStart"/>
      <w:r w:rsidRPr="006C0FD8">
        <w:t>nbt</w:t>
      </w:r>
      <w:proofErr w:type="spellEnd"/>
      <w:r w:rsidRPr="006C0FD8">
        <w:t>-object-property-form", </w:t>
      </w:r>
    </w:p>
    <w:p w14:paraId="04A0C230" w14:textId="77777777" w:rsidR="006C0FD8" w:rsidRPr="006C0FD8" w:rsidRDefault="006C0FD8" w:rsidP="006C0FD8">
      <w:pPr>
        <w:pStyle w:val="Codetext"/>
      </w:pPr>
      <w:r w:rsidRPr="006C0FD8">
        <w:t>                "placeholder": "Error information Variable", </w:t>
      </w:r>
    </w:p>
    <w:p w14:paraId="2646697B" w14:textId="77777777" w:rsidR="006C0FD8" w:rsidRPr="006C0FD8" w:rsidRDefault="006C0FD8" w:rsidP="006C0FD8">
      <w:pPr>
        <w:pStyle w:val="Codetext"/>
      </w:pPr>
      <w:r w:rsidRPr="006C0FD8">
        <w:t>                "title": "Output Variable", </w:t>
      </w:r>
    </w:p>
    <w:p w14:paraId="76495671" w14:textId="77777777" w:rsidR="006C0FD8" w:rsidRPr="006C0FD8" w:rsidRDefault="006C0FD8" w:rsidP="006C0FD8">
      <w:pPr>
        <w:pStyle w:val="Codetext"/>
      </w:pPr>
      <w:r w:rsidRPr="006C0FD8">
        <w:t>                "priority": "</w:t>
      </w:r>
      <w:proofErr w:type="spellStart"/>
      <w:r w:rsidRPr="006C0FD8">
        <w:t>outputMapping</w:t>
      </w:r>
      <w:proofErr w:type="spellEnd"/>
      <w:r w:rsidRPr="006C0FD8">
        <w:t>" </w:t>
      </w:r>
    </w:p>
    <w:p w14:paraId="7686272E" w14:textId="77777777" w:rsidR="006C0FD8" w:rsidRPr="006C0FD8" w:rsidRDefault="006C0FD8" w:rsidP="006C0FD8">
      <w:pPr>
        <w:pStyle w:val="Codetext"/>
      </w:pPr>
      <w:r w:rsidRPr="006C0FD8">
        <w:t>              }, </w:t>
      </w:r>
    </w:p>
    <w:p w14:paraId="139A12EA" w14:textId="77777777" w:rsidR="006C0FD8" w:rsidRPr="006C0FD8" w:rsidRDefault="006C0FD8" w:rsidP="006C0FD8">
      <w:pPr>
        <w:pStyle w:val="Codetext"/>
      </w:pPr>
      <w:r w:rsidRPr="006C0FD8">
        <w:t>              "event": </w:t>
      </w:r>
    </w:p>
    <w:p w14:paraId="18D45096" w14:textId="77777777" w:rsidR="006C0FD8" w:rsidRPr="006C0FD8" w:rsidRDefault="006C0FD8" w:rsidP="006C0FD8">
      <w:pPr>
        <w:pStyle w:val="Codetext"/>
      </w:pPr>
      <w:r w:rsidRPr="006C0FD8">
        <w:t>              { </w:t>
      </w:r>
    </w:p>
    <w:p w14:paraId="2424391A" w14:textId="77777777" w:rsidR="006C0FD8" w:rsidRPr="006C0FD8" w:rsidRDefault="006C0FD8" w:rsidP="006C0FD8">
      <w:pPr>
        <w:pStyle w:val="Codetext"/>
      </w:pPr>
      <w:r w:rsidRPr="006C0FD8">
        <w:t>                "action": "change", </w:t>
      </w:r>
    </w:p>
    <w:p w14:paraId="1CAF4D2D" w14:textId="77777777" w:rsidR="006C0FD8" w:rsidRPr="006C0FD8" w:rsidRDefault="006C0FD8" w:rsidP="006C0FD8">
      <w:pPr>
        <w:pStyle w:val="Codetext"/>
      </w:pPr>
      <w:r w:rsidRPr="006C0FD8">
        <w:t>                "</w:t>
      </w:r>
      <w:proofErr w:type="spellStart"/>
      <w:r w:rsidRPr="006C0FD8">
        <w:t>callBack</w:t>
      </w:r>
      <w:proofErr w:type="spellEnd"/>
      <w:r w:rsidRPr="006C0FD8">
        <w:t>": "save" </w:t>
      </w:r>
    </w:p>
    <w:p w14:paraId="0C3069B4" w14:textId="77777777" w:rsidR="006C0FD8" w:rsidRPr="006C0FD8" w:rsidRDefault="006C0FD8" w:rsidP="006C0FD8">
      <w:pPr>
        <w:pStyle w:val="Codetext"/>
      </w:pPr>
      <w:r w:rsidRPr="006C0FD8">
        <w:t>              } </w:t>
      </w:r>
    </w:p>
    <w:p w14:paraId="3853D444" w14:textId="77777777" w:rsidR="006C0FD8" w:rsidRPr="006C0FD8" w:rsidRDefault="006C0FD8" w:rsidP="006C0FD8">
      <w:pPr>
        <w:pStyle w:val="Codetext"/>
      </w:pPr>
      <w:r w:rsidRPr="006C0FD8">
        <w:t>            }] </w:t>
      </w:r>
    </w:p>
    <w:p w14:paraId="0302FF30" w14:textId="77777777" w:rsidR="006C0FD8" w:rsidRPr="006C0FD8" w:rsidRDefault="006C0FD8" w:rsidP="006C0FD8">
      <w:pPr>
        <w:pStyle w:val="Codetext"/>
      </w:pPr>
      <w:r w:rsidRPr="006C0FD8">
        <w:t>        }] </w:t>
      </w:r>
    </w:p>
    <w:p w14:paraId="250476AF" w14:textId="77777777" w:rsidR="006C0FD8" w:rsidRPr="006C0FD8" w:rsidRDefault="006C0FD8" w:rsidP="006C0FD8">
      <w:pPr>
        <w:pStyle w:val="Codetext"/>
      </w:pPr>
      <w:r w:rsidRPr="006C0FD8">
        <w:t>    }, </w:t>
      </w:r>
    </w:p>
    <w:p w14:paraId="40786CCC" w14:textId="4381B072" w:rsidR="006C0FD8" w:rsidRPr="006C0FD8" w:rsidRDefault="006C0FD8" w:rsidP="006C0FD8">
      <w:pPr>
        <w:pStyle w:val="SubHead1"/>
        <w:rPr>
          <w:lang w:eastAsia="en-IN"/>
        </w:rPr>
      </w:pPr>
      <w:r w:rsidRPr="006C0FD8">
        <w:rPr>
          <w:lang w:eastAsia="en-IN"/>
        </w:rPr>
        <w:t>Event Configuration</w:t>
      </w:r>
      <w:r>
        <w:rPr>
          <w:lang w:eastAsia="en-IN"/>
        </w:rPr>
        <w:t xml:space="preserve"> (Deprecated</w:t>
      </w:r>
      <w:r w:rsidR="00DD643C">
        <w:rPr>
          <w:lang w:eastAsia="en-IN"/>
        </w:rPr>
        <w:t>-check before using the code</w:t>
      </w:r>
      <w:r>
        <w:rPr>
          <w:lang w:eastAsia="en-IN"/>
        </w:rPr>
        <w:t>)</w:t>
      </w:r>
    </w:p>
    <w:p w14:paraId="66F2A792" w14:textId="29029A52" w:rsidR="006C0FD8" w:rsidRPr="006C0FD8" w:rsidRDefault="006C0FD8" w:rsidP="006C0FD8">
      <w:pPr>
        <w:pStyle w:val="BodyParagraphJustified"/>
        <w:rPr>
          <w:lang w:eastAsia="en-IN"/>
        </w:rPr>
      </w:pPr>
      <w:r>
        <w:rPr>
          <w:lang w:eastAsia="en-IN"/>
        </w:rPr>
        <w:t>W</w:t>
      </w:r>
      <w:r w:rsidRPr="006C0FD8">
        <w:rPr>
          <w:lang w:eastAsia="en-IN"/>
        </w:rPr>
        <w:t>e can use the below JSON to create event configuration.</w:t>
      </w:r>
    </w:p>
    <w:p w14:paraId="0613879A" w14:textId="77777777" w:rsidR="006C0FD8" w:rsidRPr="006C0FD8" w:rsidRDefault="006C0FD8" w:rsidP="006C0FD8">
      <w:pPr>
        <w:pStyle w:val="Codetext"/>
        <w:rPr>
          <w:lang w:eastAsia="en-IN"/>
        </w:rPr>
      </w:pPr>
      <w:r w:rsidRPr="006C0FD8">
        <w:rPr>
          <w:lang w:eastAsia="en-IN"/>
        </w:rPr>
        <w:t>{ </w:t>
      </w:r>
    </w:p>
    <w:p w14:paraId="3645C037" w14:textId="77777777" w:rsidR="006C0FD8" w:rsidRPr="006C0FD8" w:rsidRDefault="006C0FD8" w:rsidP="006C0FD8">
      <w:pPr>
        <w:pStyle w:val="Codetext"/>
        <w:rPr>
          <w:lang w:eastAsia="en-IN"/>
        </w:rPr>
      </w:pPr>
      <w:r w:rsidRPr="006C0FD8">
        <w:rPr>
          <w:lang w:eastAsia="en-IN"/>
        </w:rPr>
        <w:t>      "name": "Events", </w:t>
      </w:r>
    </w:p>
    <w:p w14:paraId="2CEBCA55" w14:textId="77777777" w:rsidR="006C0FD8" w:rsidRPr="006C0FD8" w:rsidRDefault="006C0FD8" w:rsidP="006C0FD8">
      <w:pPr>
        <w:pStyle w:val="Codetext"/>
        <w:rPr>
          <w:lang w:eastAsia="en-IN"/>
        </w:rPr>
      </w:pPr>
      <w:r w:rsidRPr="006C0FD8">
        <w:rPr>
          <w:lang w:eastAsia="en-IN"/>
        </w:rPr>
        <w:t>      "tab": "property-events", </w:t>
      </w:r>
    </w:p>
    <w:p w14:paraId="6CBDFC3D" w14:textId="77777777" w:rsidR="006C0FD8" w:rsidRPr="006C0FD8" w:rsidRDefault="006C0FD8" w:rsidP="006C0FD8">
      <w:pPr>
        <w:pStyle w:val="Codetext"/>
        <w:rPr>
          <w:lang w:eastAsia="en-IN"/>
        </w:rPr>
      </w:pPr>
      <w:r w:rsidRPr="006C0FD8">
        <w:rPr>
          <w:lang w:eastAsia="en-IN"/>
        </w:rPr>
        <w:lastRenderedPageBreak/>
        <w:t>      "widget": [ </w:t>
      </w:r>
    </w:p>
    <w:p w14:paraId="4F829670" w14:textId="77777777" w:rsidR="006C0FD8" w:rsidRPr="006C0FD8" w:rsidRDefault="006C0FD8" w:rsidP="006C0FD8">
      <w:pPr>
        <w:pStyle w:val="Codetext"/>
        <w:rPr>
          <w:lang w:eastAsia="en-IN"/>
        </w:rPr>
      </w:pPr>
      <w:r w:rsidRPr="006C0FD8">
        <w:rPr>
          <w:lang w:eastAsia="en-IN"/>
        </w:rPr>
        <w:t>        { </w:t>
      </w:r>
    </w:p>
    <w:p w14:paraId="5FD21E47" w14:textId="77777777" w:rsidR="006C0FD8" w:rsidRPr="006C0FD8" w:rsidRDefault="006C0FD8" w:rsidP="006C0FD8">
      <w:pPr>
        <w:pStyle w:val="Codetext"/>
        <w:rPr>
          <w:lang w:eastAsia="en-IN"/>
        </w:rPr>
      </w:pPr>
      <w:r w:rsidRPr="006C0FD8">
        <w:rPr>
          <w:lang w:eastAsia="en-IN"/>
        </w:rPr>
        <w:t>          "type": "property-form", </w:t>
      </w:r>
    </w:p>
    <w:p w14:paraId="1AE07099" w14:textId="77777777" w:rsidR="006C0FD8" w:rsidRPr="006C0FD8" w:rsidRDefault="006C0FD8" w:rsidP="006C0FD8">
      <w:pPr>
        <w:pStyle w:val="Codetext"/>
        <w:rPr>
          <w:lang w:eastAsia="en-IN"/>
        </w:rPr>
      </w:pPr>
      <w:r w:rsidRPr="006C0FD8">
        <w:rPr>
          <w:lang w:eastAsia="en-IN"/>
        </w:rPr>
        <w:t>          "data": [ </w:t>
      </w:r>
    </w:p>
    <w:p w14:paraId="2F4C5927" w14:textId="6BA51338" w:rsidR="006C0FD8" w:rsidRPr="006C0FD8" w:rsidRDefault="00AD1699" w:rsidP="006C0FD8">
      <w:pPr>
        <w:pStyle w:val="Codetext"/>
        <w:rPr>
          <w:lang w:eastAsia="en-IN"/>
        </w:rPr>
      </w:pPr>
      <w:r>
        <w:rPr>
          <w:noProof/>
        </w:rPr>
        <mc:AlternateContent>
          <mc:Choice Requires="wps">
            <w:drawing>
              <wp:anchor distT="0" distB="0" distL="114300" distR="114300" simplePos="0" relativeHeight="251668480" behindDoc="0" locked="0" layoutInCell="1" allowOverlap="1" wp14:anchorId="69E87217" wp14:editId="1678BD02">
                <wp:simplePos x="0" y="0"/>
                <wp:positionH relativeFrom="column">
                  <wp:posOffset>2146300</wp:posOffset>
                </wp:positionH>
                <wp:positionV relativeFrom="paragraph">
                  <wp:posOffset>62865</wp:posOffset>
                </wp:positionV>
                <wp:extent cx="2559050" cy="1879600"/>
                <wp:effectExtent l="0" t="0" r="12700" b="25400"/>
                <wp:wrapNone/>
                <wp:docPr id="706238410" name="Rectangle 1"/>
                <wp:cNvGraphicFramePr/>
                <a:graphic xmlns:a="http://schemas.openxmlformats.org/drawingml/2006/main">
                  <a:graphicData uri="http://schemas.microsoft.com/office/word/2010/wordprocessingShape">
                    <wps:wsp>
                      <wps:cNvSpPr/>
                      <wps:spPr>
                        <a:xfrm>
                          <a:off x="0" y="0"/>
                          <a:ext cx="2559050" cy="1879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A2BFE7" id="Rectangle 1" o:spid="_x0000_s1026" style="position:absolute;margin-left:169pt;margin-top:4.95pt;width:201.5pt;height:14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" fillcolor="#4472c4 [3204]" strokecolor="#09101d [484]" strokeweight="1pt"/>
            </w:pict>
          </mc:Fallback>
        </mc:AlternateContent>
      </w:r>
      <w:r w:rsidR="006C0FD8" w:rsidRPr="006C0FD8">
        <w:rPr>
          <w:lang w:eastAsia="en-IN"/>
        </w:rPr>
        <w:t>            { </w:t>
      </w:r>
    </w:p>
    <w:p w14:paraId="1F04F028" w14:textId="6D13397C" w:rsidR="006C0FD8" w:rsidRPr="006C0FD8" w:rsidRDefault="006C0FD8" w:rsidP="006C0FD8">
      <w:pPr>
        <w:pStyle w:val="Codetext"/>
        <w:rPr>
          <w:lang w:eastAsia="en-IN"/>
        </w:rPr>
      </w:pPr>
      <w:r w:rsidRPr="006C0FD8">
        <w:rPr>
          <w:lang w:eastAsia="en-IN"/>
        </w:rPr>
        <w:t>              "</w:t>
      </w:r>
      <w:proofErr w:type="spellStart"/>
      <w:r w:rsidRPr="006C0FD8">
        <w:rPr>
          <w:lang w:eastAsia="en-IN"/>
        </w:rPr>
        <w:t>elementType</w:t>
      </w:r>
      <w:proofErr w:type="spellEnd"/>
      <w:r w:rsidRPr="006C0FD8">
        <w:rPr>
          <w:lang w:eastAsia="en-IN"/>
        </w:rPr>
        <w:t>": "select", </w:t>
      </w:r>
    </w:p>
    <w:p w14:paraId="1B7DF0D8" w14:textId="168F0EE1" w:rsidR="006C0FD8" w:rsidRPr="006C0FD8" w:rsidRDefault="006C0FD8" w:rsidP="006C0FD8">
      <w:pPr>
        <w:pStyle w:val="Codetext"/>
        <w:rPr>
          <w:lang w:eastAsia="en-IN"/>
        </w:rPr>
      </w:pPr>
      <w:r w:rsidRPr="006C0FD8">
        <w:rPr>
          <w:lang w:eastAsia="en-IN"/>
        </w:rPr>
        <w:t>              "properties": </w:t>
      </w:r>
    </w:p>
    <w:p w14:paraId="498D5ECB" w14:textId="77777777" w:rsidR="006C0FD8" w:rsidRPr="006C0FD8" w:rsidRDefault="006C0FD8" w:rsidP="006C0FD8">
      <w:pPr>
        <w:pStyle w:val="Codetext"/>
        <w:rPr>
          <w:lang w:eastAsia="en-IN"/>
        </w:rPr>
      </w:pPr>
      <w:r w:rsidRPr="006C0FD8">
        <w:rPr>
          <w:lang w:eastAsia="en-IN"/>
        </w:rPr>
        <w:t>              { </w:t>
      </w:r>
    </w:p>
    <w:p w14:paraId="4F7A60CB" w14:textId="123C875A" w:rsidR="006C0FD8" w:rsidRPr="006C0FD8" w:rsidRDefault="006C0FD8" w:rsidP="006C0FD8">
      <w:pPr>
        <w:pStyle w:val="Codetext"/>
        <w:rPr>
          <w:lang w:eastAsia="en-IN"/>
        </w:rPr>
      </w:pPr>
      <w:r w:rsidRPr="006C0FD8">
        <w:rPr>
          <w:lang w:eastAsia="en-IN"/>
        </w:rPr>
        <w:t>                "id": "events", </w:t>
      </w:r>
    </w:p>
    <w:p w14:paraId="24E03DCA" w14:textId="77360DC1" w:rsidR="006C0FD8" w:rsidRPr="006C0FD8" w:rsidRDefault="006C0FD8" w:rsidP="006C0FD8">
      <w:pPr>
        <w:pStyle w:val="Codetext"/>
        <w:rPr>
          <w:lang w:eastAsia="en-IN"/>
        </w:rPr>
      </w:pPr>
      <w:r w:rsidRPr="006C0FD8">
        <w:rPr>
          <w:lang w:eastAsia="en-IN"/>
        </w:rPr>
        <w:t>                "name": "events", </w:t>
      </w:r>
    </w:p>
    <w:p w14:paraId="49AF3364" w14:textId="77777777" w:rsidR="006C0FD8" w:rsidRPr="006C0FD8" w:rsidRDefault="006C0FD8" w:rsidP="006C0FD8">
      <w:pPr>
        <w:pStyle w:val="Codetext"/>
        <w:rPr>
          <w:lang w:eastAsia="en-IN"/>
        </w:rPr>
      </w:pPr>
      <w:r w:rsidRPr="006C0FD8">
        <w:rPr>
          <w:lang w:eastAsia="en-IN"/>
        </w:rPr>
        <w:t>                "placeholder": "Search Events", </w:t>
      </w:r>
    </w:p>
    <w:p w14:paraId="61536854" w14:textId="77777777" w:rsidR="006C0FD8" w:rsidRPr="006C0FD8" w:rsidRDefault="006C0FD8" w:rsidP="006C0FD8">
      <w:pPr>
        <w:pStyle w:val="Codetext"/>
        <w:rPr>
          <w:lang w:eastAsia="en-IN"/>
        </w:rPr>
      </w:pPr>
      <w:r w:rsidRPr="006C0FD8">
        <w:rPr>
          <w:lang w:eastAsia="en-IN"/>
        </w:rPr>
        <w:t>                "type": "component", </w:t>
      </w:r>
    </w:p>
    <w:p w14:paraId="57D65906" w14:textId="77777777" w:rsidR="006C0FD8" w:rsidRPr="006C0FD8" w:rsidRDefault="006C0FD8" w:rsidP="006C0FD8">
      <w:pPr>
        <w:pStyle w:val="Codetext"/>
        <w:rPr>
          <w:lang w:eastAsia="en-IN"/>
        </w:rPr>
      </w:pPr>
      <w:r w:rsidRPr="006C0FD8">
        <w:rPr>
          <w:lang w:eastAsia="en-IN"/>
        </w:rPr>
        <w:t>                "</w:t>
      </w:r>
      <w:proofErr w:type="spellStart"/>
      <w:r w:rsidRPr="006C0FD8">
        <w:rPr>
          <w:lang w:eastAsia="en-IN"/>
        </w:rPr>
        <w:t>componentType</w:t>
      </w:r>
      <w:proofErr w:type="spellEnd"/>
      <w:r w:rsidRPr="006C0FD8">
        <w:rPr>
          <w:lang w:eastAsia="en-IN"/>
        </w:rPr>
        <w:t>": "process-start", </w:t>
      </w:r>
    </w:p>
    <w:p w14:paraId="55221458" w14:textId="77777777" w:rsidR="006C0FD8" w:rsidRPr="006C0FD8" w:rsidRDefault="006C0FD8" w:rsidP="006C0FD8">
      <w:pPr>
        <w:pStyle w:val="Codetext"/>
        <w:rPr>
          <w:lang w:eastAsia="en-IN"/>
        </w:rPr>
      </w:pPr>
      <w:r w:rsidRPr="006C0FD8">
        <w:rPr>
          <w:lang w:eastAsia="en-IN"/>
        </w:rPr>
        <w:t>                "</w:t>
      </w:r>
      <w:proofErr w:type="spellStart"/>
      <w:r w:rsidRPr="006C0FD8">
        <w:rPr>
          <w:lang w:eastAsia="en-IN"/>
        </w:rPr>
        <w:t>componentName</w:t>
      </w:r>
      <w:proofErr w:type="spellEnd"/>
      <w:r w:rsidRPr="006C0FD8">
        <w:rPr>
          <w:lang w:eastAsia="en-IN"/>
        </w:rPr>
        <w:t>": "</w:t>
      </w:r>
      <w:proofErr w:type="spellStart"/>
      <w:r w:rsidRPr="006C0FD8">
        <w:rPr>
          <w:lang w:eastAsia="en-IN"/>
        </w:rPr>
        <w:t>EventBuilder</w:t>
      </w:r>
      <w:proofErr w:type="spellEnd"/>
      <w:r w:rsidRPr="006C0FD8">
        <w:rPr>
          <w:lang w:eastAsia="en-IN"/>
        </w:rPr>
        <w:t>", </w:t>
      </w:r>
    </w:p>
    <w:p w14:paraId="177353A8" w14:textId="3E2AF4D6" w:rsidR="006C0FD8" w:rsidRPr="006C0FD8" w:rsidRDefault="006C0FD8" w:rsidP="006C0FD8">
      <w:pPr>
        <w:pStyle w:val="Codetext"/>
        <w:rPr>
          <w:lang w:eastAsia="en-IN"/>
        </w:rPr>
      </w:pPr>
      <w:r w:rsidRPr="006C0FD8">
        <w:rPr>
          <w:lang w:eastAsia="en-IN"/>
        </w:rPr>
        <w:t>                "title": "Process Events", </w:t>
      </w:r>
    </w:p>
    <w:p w14:paraId="3E5D05C9" w14:textId="77777777" w:rsidR="006C0FD8" w:rsidRPr="006C0FD8" w:rsidRDefault="006C0FD8" w:rsidP="006C0FD8">
      <w:pPr>
        <w:pStyle w:val="Codetext"/>
        <w:rPr>
          <w:lang w:eastAsia="en-IN"/>
        </w:rPr>
      </w:pPr>
      <w:r w:rsidRPr="006C0FD8">
        <w:rPr>
          <w:lang w:eastAsia="en-IN"/>
        </w:rPr>
        <w:t>                "priority": "property-events" </w:t>
      </w:r>
    </w:p>
    <w:p w14:paraId="11B3BAE0" w14:textId="77777777" w:rsidR="006C0FD8" w:rsidRPr="006C0FD8" w:rsidRDefault="006C0FD8" w:rsidP="006C0FD8">
      <w:pPr>
        <w:pStyle w:val="Codetext"/>
        <w:rPr>
          <w:lang w:eastAsia="en-IN"/>
        </w:rPr>
      </w:pPr>
      <w:r w:rsidRPr="006C0FD8">
        <w:rPr>
          <w:lang w:eastAsia="en-IN"/>
        </w:rPr>
        <w:t>              }, </w:t>
      </w:r>
    </w:p>
    <w:p w14:paraId="3714E876" w14:textId="7A06A2EB" w:rsidR="006C0FD8" w:rsidRPr="006C0FD8" w:rsidRDefault="006C0FD8" w:rsidP="006C0FD8">
      <w:pPr>
        <w:pStyle w:val="Codetext"/>
        <w:rPr>
          <w:lang w:eastAsia="en-IN"/>
        </w:rPr>
      </w:pPr>
      <w:r w:rsidRPr="006C0FD8">
        <w:rPr>
          <w:lang w:eastAsia="en-IN"/>
        </w:rPr>
        <w:t>              "event": </w:t>
      </w:r>
    </w:p>
    <w:p w14:paraId="3826BC7A" w14:textId="77777777" w:rsidR="006C0FD8" w:rsidRPr="006C0FD8" w:rsidRDefault="006C0FD8" w:rsidP="006C0FD8">
      <w:pPr>
        <w:pStyle w:val="Codetext"/>
        <w:rPr>
          <w:lang w:eastAsia="en-IN"/>
        </w:rPr>
      </w:pPr>
      <w:r w:rsidRPr="006C0FD8">
        <w:rPr>
          <w:lang w:eastAsia="en-IN"/>
        </w:rPr>
        <w:t>              { </w:t>
      </w:r>
    </w:p>
    <w:p w14:paraId="41196458" w14:textId="77777777" w:rsidR="006C0FD8" w:rsidRPr="006C0FD8" w:rsidRDefault="006C0FD8" w:rsidP="006C0FD8">
      <w:pPr>
        <w:pStyle w:val="Codetext"/>
        <w:rPr>
          <w:lang w:eastAsia="en-IN"/>
        </w:rPr>
      </w:pPr>
      <w:r w:rsidRPr="006C0FD8">
        <w:rPr>
          <w:lang w:eastAsia="en-IN"/>
        </w:rPr>
        <w:t>                "action": "change", </w:t>
      </w:r>
    </w:p>
    <w:p w14:paraId="062B5D83" w14:textId="77777777" w:rsidR="006C0FD8" w:rsidRPr="006C0FD8" w:rsidRDefault="006C0FD8" w:rsidP="006C0FD8">
      <w:pPr>
        <w:pStyle w:val="Codetext"/>
        <w:rPr>
          <w:lang w:eastAsia="en-IN"/>
        </w:rPr>
      </w:pPr>
      <w:r w:rsidRPr="006C0FD8">
        <w:rPr>
          <w:lang w:eastAsia="en-IN"/>
        </w:rPr>
        <w:t>                "</w:t>
      </w:r>
      <w:proofErr w:type="spellStart"/>
      <w:r w:rsidRPr="006C0FD8">
        <w:rPr>
          <w:lang w:eastAsia="en-IN"/>
        </w:rPr>
        <w:t>callBack</w:t>
      </w:r>
      <w:proofErr w:type="spellEnd"/>
      <w:r w:rsidRPr="006C0FD8">
        <w:rPr>
          <w:lang w:eastAsia="en-IN"/>
        </w:rPr>
        <w:t>": "save" </w:t>
      </w:r>
    </w:p>
    <w:p w14:paraId="48AF2063" w14:textId="77777777" w:rsidR="006C0FD8" w:rsidRPr="006C0FD8" w:rsidRDefault="006C0FD8" w:rsidP="006C0FD8">
      <w:pPr>
        <w:pStyle w:val="Codetext"/>
        <w:rPr>
          <w:lang w:eastAsia="en-IN"/>
        </w:rPr>
      </w:pPr>
      <w:r w:rsidRPr="006C0FD8">
        <w:rPr>
          <w:lang w:eastAsia="en-IN"/>
        </w:rPr>
        <w:t>              } </w:t>
      </w:r>
    </w:p>
    <w:p w14:paraId="017A5FD8" w14:textId="77777777" w:rsidR="006C0FD8" w:rsidRPr="006C0FD8" w:rsidRDefault="006C0FD8" w:rsidP="006C0FD8">
      <w:pPr>
        <w:pStyle w:val="Codetext"/>
        <w:rPr>
          <w:lang w:eastAsia="en-IN"/>
        </w:rPr>
      </w:pPr>
      <w:r w:rsidRPr="006C0FD8">
        <w:rPr>
          <w:lang w:eastAsia="en-IN"/>
        </w:rPr>
        <w:t>            }] </w:t>
      </w:r>
    </w:p>
    <w:p w14:paraId="4EBB87D5" w14:textId="77777777" w:rsidR="006C0FD8" w:rsidRPr="006C0FD8" w:rsidRDefault="006C0FD8" w:rsidP="006C0FD8">
      <w:pPr>
        <w:pStyle w:val="Codetext"/>
        <w:rPr>
          <w:lang w:eastAsia="en-IN"/>
        </w:rPr>
      </w:pPr>
      <w:r w:rsidRPr="006C0FD8">
        <w:rPr>
          <w:lang w:eastAsia="en-IN"/>
        </w:rPr>
        <w:t>        }] </w:t>
      </w:r>
    </w:p>
    <w:p w14:paraId="0B56D039" w14:textId="77777777" w:rsidR="006C0FD8" w:rsidRPr="006C0FD8" w:rsidRDefault="006C0FD8" w:rsidP="006C0FD8">
      <w:pPr>
        <w:pStyle w:val="Codetext"/>
        <w:rPr>
          <w:lang w:eastAsia="en-IN"/>
        </w:rPr>
      </w:pPr>
      <w:r w:rsidRPr="006C0FD8">
        <w:rPr>
          <w:lang w:eastAsia="en-IN"/>
        </w:rPr>
        <w:t>    } </w:t>
      </w:r>
    </w:p>
    <w:p w14:paraId="53650804" w14:textId="1B14A4FE" w:rsidR="006D2EBE" w:rsidRDefault="0053776C" w:rsidP="00C913D4">
      <w:pPr>
        <w:pStyle w:val="Heading3"/>
      </w:pPr>
      <w:bookmarkStart w:id="34" w:name="_Toc172541093"/>
      <w:r>
        <w:t xml:space="preserve">JSON </w:t>
      </w:r>
      <w:r w:rsidR="001C3400">
        <w:t xml:space="preserve">Code </w:t>
      </w:r>
      <w:r>
        <w:t>Example</w:t>
      </w:r>
      <w:bookmarkEnd w:id="34"/>
    </w:p>
    <w:p w14:paraId="4BA31583" w14:textId="77777777" w:rsidR="0053776C" w:rsidRPr="0053776C" w:rsidRDefault="0053776C" w:rsidP="0053776C">
      <w:pPr>
        <w:pStyle w:val="BodyParagraphJustified"/>
      </w:pPr>
    </w:p>
    <w:p w14:paraId="65F15EE3" w14:textId="77777777" w:rsidR="006D2EBE" w:rsidRDefault="006D2EBE" w:rsidP="006D2EBE">
      <w:pPr>
        <w:pStyle w:val="Codetext"/>
      </w:pPr>
      <w:r>
        <w:t>{</w:t>
      </w:r>
    </w:p>
    <w:p w14:paraId="77D217B5" w14:textId="77777777" w:rsidR="006D2EBE" w:rsidRDefault="006D2EBE" w:rsidP="006D2EBE">
      <w:pPr>
        <w:pStyle w:val="Codetext"/>
      </w:pPr>
      <w:r>
        <w:t xml:space="preserve">  "</w:t>
      </w:r>
      <w:proofErr w:type="spellStart"/>
      <w:r>
        <w:t>nn</w:t>
      </w:r>
      <w:proofErr w:type="spellEnd"/>
      <w:r>
        <w:t xml:space="preserve">": "HTML </w:t>
      </w:r>
      <w:proofErr w:type="spellStart"/>
      <w:r>
        <w:t>Extracter</w:t>
      </w:r>
      <w:proofErr w:type="spellEnd"/>
      <w:r>
        <w:t>",</w:t>
      </w:r>
    </w:p>
    <w:p w14:paraId="51E47483" w14:textId="77777777" w:rsidR="006D2EBE" w:rsidRDefault="006D2EBE" w:rsidP="006D2EBE">
      <w:pPr>
        <w:pStyle w:val="Codetext"/>
      </w:pPr>
      <w:r>
        <w:t xml:space="preserve">  "</w:t>
      </w:r>
      <w:proofErr w:type="spellStart"/>
      <w:r>
        <w:t>nd</w:t>
      </w:r>
      <w:proofErr w:type="spellEnd"/>
      <w:r>
        <w:t xml:space="preserve">": "HTML </w:t>
      </w:r>
      <w:proofErr w:type="spellStart"/>
      <w:r>
        <w:t>Extracter</w:t>
      </w:r>
      <w:proofErr w:type="spellEnd"/>
      <w:r>
        <w:t>",</w:t>
      </w:r>
    </w:p>
    <w:p w14:paraId="4456A5DF" w14:textId="77777777" w:rsidR="006D2EBE" w:rsidRDefault="006D2EBE" w:rsidP="006D2EBE">
      <w:pPr>
        <w:pStyle w:val="Codetext"/>
      </w:pPr>
      <w:r>
        <w:t xml:space="preserve">  "loc": "",</w:t>
      </w:r>
    </w:p>
    <w:p w14:paraId="4B264583" w14:textId="77777777" w:rsidR="006D2EBE" w:rsidRDefault="006D2EBE" w:rsidP="006D2EBE">
      <w:pPr>
        <w:pStyle w:val="Codetext"/>
      </w:pPr>
      <w:r>
        <w:t xml:space="preserve">  "</w:t>
      </w:r>
      <w:proofErr w:type="spellStart"/>
      <w:r>
        <w:t>tp</w:t>
      </w:r>
      <w:proofErr w:type="spellEnd"/>
      <w:r>
        <w:t>": "</w:t>
      </w:r>
      <w:proofErr w:type="spellStart"/>
      <w:r>
        <w:t>svg</w:t>
      </w:r>
      <w:proofErr w:type="spellEnd"/>
      <w:r>
        <w:t>",</w:t>
      </w:r>
    </w:p>
    <w:p w14:paraId="164582D7" w14:textId="77777777" w:rsidR="006D2EBE" w:rsidRDefault="006D2EBE" w:rsidP="006D2EBE">
      <w:pPr>
        <w:pStyle w:val="Codetext"/>
      </w:pPr>
      <w:r>
        <w:t xml:space="preserve">  "it": "true",</w:t>
      </w:r>
    </w:p>
    <w:p w14:paraId="03B93A31" w14:textId="28C69859" w:rsidR="006D2EBE" w:rsidRDefault="006D2EBE" w:rsidP="006D2EBE">
      <w:pPr>
        <w:pStyle w:val="Codetext"/>
      </w:pPr>
      <w:r>
        <w:t xml:space="preserve">  "</w:t>
      </w:r>
      <w:proofErr w:type="spellStart"/>
      <w:r>
        <w:t>ot</w:t>
      </w:r>
      <w:proofErr w:type="spellEnd"/>
      <w:r>
        <w:t>": "true",</w:t>
      </w:r>
    </w:p>
    <w:p w14:paraId="73FA133C" w14:textId="3147B92A" w:rsidR="006D2EBE" w:rsidRDefault="006D2EBE" w:rsidP="006D2EBE">
      <w:pPr>
        <w:pStyle w:val="Codetext"/>
      </w:pPr>
      <w:r>
        <w:t xml:space="preserve">  "</w:t>
      </w:r>
      <w:proofErr w:type="spellStart"/>
      <w:r>
        <w:t>mit</w:t>
      </w:r>
      <w:proofErr w:type="spellEnd"/>
      <w:r>
        <w:t>": "true",</w:t>
      </w:r>
    </w:p>
    <w:p w14:paraId="5BC0CFCB" w14:textId="1C9AB529" w:rsidR="006D2EBE" w:rsidRDefault="006D2EBE" w:rsidP="006D2EBE">
      <w:pPr>
        <w:pStyle w:val="Codetext"/>
      </w:pPr>
      <w:r>
        <w:t xml:space="preserve">  "mot": "true",</w:t>
      </w:r>
    </w:p>
    <w:p w14:paraId="0EF08746" w14:textId="37EBB93B" w:rsidR="006D2EBE" w:rsidRDefault="006D2EBE" w:rsidP="006D2EBE">
      <w:pPr>
        <w:pStyle w:val="Codetext"/>
      </w:pPr>
      <w:r>
        <w:t xml:space="preserve">  "txt": "HTML </w:t>
      </w:r>
      <w:proofErr w:type="spellStart"/>
      <w:r>
        <w:t>Extracter</w:t>
      </w:r>
      <w:proofErr w:type="spellEnd"/>
      <w:r>
        <w:t>",</w:t>
      </w:r>
    </w:p>
    <w:p w14:paraId="3C824AD1" w14:textId="35FEEE1E" w:rsidR="006D2EBE" w:rsidRDefault="006D2EBE" w:rsidP="006D2EBE">
      <w:pPr>
        <w:pStyle w:val="Codetext"/>
      </w:pPr>
      <w:r>
        <w:t xml:space="preserve">  "</w:t>
      </w:r>
      <w:proofErr w:type="spellStart"/>
      <w:r>
        <w:t>sts</w:t>
      </w:r>
      <w:proofErr w:type="spellEnd"/>
      <w:r>
        <w:t>": "",</w:t>
      </w:r>
    </w:p>
    <w:p w14:paraId="6D7D0B37" w14:textId="6FF08CF4" w:rsidR="006D2EBE" w:rsidRDefault="00AD1699" w:rsidP="006D2EBE">
      <w:pPr>
        <w:pStyle w:val="Codetext"/>
      </w:pPr>
      <w:r>
        <w:rPr>
          <w:noProof/>
        </w:rPr>
        <mc:AlternateContent>
          <mc:Choice Requires="wps">
            <w:drawing>
              <wp:anchor distT="0" distB="0" distL="114300" distR="114300" simplePos="0" relativeHeight="251670528" behindDoc="0" locked="0" layoutInCell="1" allowOverlap="1" wp14:anchorId="7FF7A20F" wp14:editId="09835032">
                <wp:simplePos x="0" y="0"/>
                <wp:positionH relativeFrom="column">
                  <wp:posOffset>1193800</wp:posOffset>
                </wp:positionH>
                <wp:positionV relativeFrom="paragraph">
                  <wp:posOffset>296545</wp:posOffset>
                </wp:positionV>
                <wp:extent cx="2559050" cy="1879600"/>
                <wp:effectExtent l="0" t="0" r="12700" b="25400"/>
                <wp:wrapNone/>
                <wp:docPr id="1039684495" name="Rectangle 1"/>
                <wp:cNvGraphicFramePr/>
                <a:graphic xmlns:a="http://schemas.openxmlformats.org/drawingml/2006/main">
                  <a:graphicData uri="http://schemas.microsoft.com/office/word/2010/wordprocessingShape">
                    <wps:wsp>
                      <wps:cNvSpPr/>
                      <wps:spPr>
                        <a:xfrm>
                          <a:off x="0" y="0"/>
                          <a:ext cx="2559050" cy="1879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20CD76" id="Rectangle 1" o:spid="_x0000_s1026" style="position:absolute;margin-left:94pt;margin-top:23.35pt;width:201.5pt;height:14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" fillcolor="#4472c4 [3204]" strokecolor="#09101d [484]" strokeweight="1pt"/>
            </w:pict>
          </mc:Fallback>
        </mc:AlternateContent>
      </w:r>
      <w:r w:rsidR="006D2EBE">
        <w:t xml:space="preserve">  "</w:t>
      </w:r>
      <w:proofErr w:type="spellStart"/>
      <w:r w:rsidR="006D2EBE">
        <w:t>fp</w:t>
      </w:r>
      <w:proofErr w:type="spellEnd"/>
      <w:r w:rsidR="006D2EBE">
        <w:t>": "images/process-designer-node-icons/nodes/svg/UnitConverter.svg",</w:t>
      </w:r>
    </w:p>
    <w:p w14:paraId="71242E45" w14:textId="2433BD44" w:rsidR="006D2EBE" w:rsidRDefault="006D2EBE" w:rsidP="006D2EBE">
      <w:pPr>
        <w:pStyle w:val="Codetext"/>
      </w:pPr>
      <w:r>
        <w:t xml:space="preserve">  "canvas": "images/process-designer-node-icons/nodes/canvas/UnitConverter.svg",</w:t>
      </w:r>
    </w:p>
    <w:p w14:paraId="140FFF7C" w14:textId="77777777" w:rsidR="006D2EBE" w:rsidRDefault="006D2EBE" w:rsidP="006D2EBE">
      <w:pPr>
        <w:pStyle w:val="Codetext"/>
      </w:pPr>
      <w:r>
        <w:t xml:space="preserve">  "type": "</w:t>
      </w:r>
      <w:proofErr w:type="spellStart"/>
      <w:r>
        <w:t>webservice_node</w:t>
      </w:r>
      <w:proofErr w:type="spellEnd"/>
      <w:r>
        <w:t>",</w:t>
      </w:r>
    </w:p>
    <w:p w14:paraId="44C8F99C" w14:textId="77777777" w:rsidR="006D2EBE" w:rsidRDefault="006D2EBE" w:rsidP="006D2EBE">
      <w:pPr>
        <w:pStyle w:val="Codetext"/>
      </w:pPr>
      <w:r>
        <w:t xml:space="preserve">  "grp": "Basic",</w:t>
      </w:r>
    </w:p>
    <w:p w14:paraId="6D1CAD09" w14:textId="77777777" w:rsidR="006D2EBE" w:rsidRDefault="006D2EBE" w:rsidP="006D2EBE">
      <w:pPr>
        <w:pStyle w:val="Codetext"/>
      </w:pPr>
      <w:r>
        <w:t xml:space="preserve">  "group": "System",</w:t>
      </w:r>
    </w:p>
    <w:p w14:paraId="00272A89" w14:textId="77777777" w:rsidR="006D2EBE" w:rsidRDefault="006D2EBE" w:rsidP="006D2EBE">
      <w:pPr>
        <w:pStyle w:val="Codetext"/>
      </w:pPr>
      <w:r>
        <w:t xml:space="preserve">  "</w:t>
      </w:r>
      <w:proofErr w:type="spellStart"/>
      <w:r>
        <w:t>ht</w:t>
      </w:r>
      <w:proofErr w:type="spellEnd"/>
      <w:r>
        <w:t>": "false",</w:t>
      </w:r>
    </w:p>
    <w:p w14:paraId="79976B69" w14:textId="77777777" w:rsidR="006D2EBE" w:rsidRDefault="006D2EBE" w:rsidP="006D2EBE">
      <w:pPr>
        <w:pStyle w:val="Codetext"/>
      </w:pPr>
      <w:r>
        <w:t xml:space="preserve">  "</w:t>
      </w:r>
      <w:proofErr w:type="spellStart"/>
      <w:r>
        <w:t>nodegroup</w:t>
      </w:r>
      <w:proofErr w:type="spellEnd"/>
      <w:r>
        <w:t>": "BASE",</w:t>
      </w:r>
    </w:p>
    <w:p w14:paraId="41008A57" w14:textId="77777777" w:rsidR="006D2EBE" w:rsidRDefault="006D2EBE" w:rsidP="006D2EBE">
      <w:pPr>
        <w:pStyle w:val="Codetext"/>
      </w:pPr>
      <w:r>
        <w:t xml:space="preserve">  "</w:t>
      </w:r>
      <w:proofErr w:type="spellStart"/>
      <w:r>
        <w:t>otc</w:t>
      </w:r>
      <w:proofErr w:type="spellEnd"/>
      <w:r>
        <w:t>": "1",</w:t>
      </w:r>
    </w:p>
    <w:p w14:paraId="4CC802BF" w14:textId="77777777" w:rsidR="006D2EBE" w:rsidRDefault="006D2EBE" w:rsidP="006D2EBE">
      <w:pPr>
        <w:pStyle w:val="Codetext"/>
      </w:pPr>
      <w:r>
        <w:t xml:space="preserve">  "</w:t>
      </w:r>
      <w:proofErr w:type="spellStart"/>
      <w:r>
        <w:t>CKey</w:t>
      </w:r>
      <w:proofErr w:type="spellEnd"/>
      <w:r>
        <w:t>": "node/webservice",</w:t>
      </w:r>
    </w:p>
    <w:p w14:paraId="301E3CBE" w14:textId="77777777" w:rsidR="006D2EBE" w:rsidRDefault="006D2EBE" w:rsidP="006D2EBE">
      <w:pPr>
        <w:pStyle w:val="Codetext"/>
      </w:pPr>
      <w:r>
        <w:t xml:space="preserve">  "</w:t>
      </w:r>
      <w:proofErr w:type="spellStart"/>
      <w:r>
        <w:t>notValid</w:t>
      </w:r>
      <w:proofErr w:type="spellEnd"/>
      <w:r>
        <w:t>": true,</w:t>
      </w:r>
    </w:p>
    <w:p w14:paraId="130D1952" w14:textId="77777777" w:rsidR="006D2EBE" w:rsidRDefault="006D2EBE" w:rsidP="006D2EBE">
      <w:pPr>
        <w:pStyle w:val="Codetext"/>
      </w:pPr>
      <w:r>
        <w:t xml:space="preserve">  "</w:t>
      </w:r>
      <w:proofErr w:type="spellStart"/>
      <w:proofErr w:type="gramStart"/>
      <w:r>
        <w:t>grp</w:t>
      </w:r>
      <w:proofErr w:type="gramEnd"/>
      <w:r>
        <w:t>_icon_type</w:t>
      </w:r>
      <w:proofErr w:type="spellEnd"/>
      <w:r>
        <w:t>": "</w:t>
      </w:r>
      <w:proofErr w:type="spellStart"/>
      <w:r>
        <w:t>png</w:t>
      </w:r>
      <w:proofErr w:type="spellEnd"/>
      <w:r>
        <w:t>",</w:t>
      </w:r>
    </w:p>
    <w:p w14:paraId="78911F86" w14:textId="77777777" w:rsidR="006D2EBE" w:rsidRDefault="006D2EBE" w:rsidP="006D2EBE">
      <w:pPr>
        <w:pStyle w:val="Codetext"/>
      </w:pPr>
      <w:r>
        <w:t xml:space="preserve">  "</w:t>
      </w:r>
      <w:proofErr w:type="spellStart"/>
      <w:proofErr w:type="gramStart"/>
      <w:r>
        <w:t>grp</w:t>
      </w:r>
      <w:proofErr w:type="gramEnd"/>
      <w:r>
        <w:t>_icon_path</w:t>
      </w:r>
      <w:proofErr w:type="spellEnd"/>
      <w:r>
        <w:t>": "images/process-designer-node-icons/groups/svg/UnitConverter.png",</w:t>
      </w:r>
    </w:p>
    <w:p w14:paraId="7273557B" w14:textId="09FEE1F5" w:rsidR="006D2EBE" w:rsidRDefault="00AD1699" w:rsidP="006D2EBE">
      <w:pPr>
        <w:pStyle w:val="Codetext"/>
      </w:pPr>
      <w:r>
        <w:rPr>
          <w:noProof/>
        </w:rPr>
        <w:lastRenderedPageBreak/>
        <mc:AlternateContent>
          <mc:Choice Requires="wps">
            <w:drawing>
              <wp:anchor distT="0" distB="0" distL="114300" distR="114300" simplePos="0" relativeHeight="251672576" behindDoc="0" locked="0" layoutInCell="1" allowOverlap="1" wp14:anchorId="3F771A7E" wp14:editId="37E92154">
                <wp:simplePos x="0" y="0"/>
                <wp:positionH relativeFrom="column">
                  <wp:posOffset>2463800</wp:posOffset>
                </wp:positionH>
                <wp:positionV relativeFrom="paragraph">
                  <wp:posOffset>-57150</wp:posOffset>
                </wp:positionV>
                <wp:extent cx="2400300" cy="7353300"/>
                <wp:effectExtent l="0" t="0" r="19050" b="19050"/>
                <wp:wrapNone/>
                <wp:docPr id="251275531" name="Rectangle 1"/>
                <wp:cNvGraphicFramePr/>
                <a:graphic xmlns:a="http://schemas.openxmlformats.org/drawingml/2006/main">
                  <a:graphicData uri="http://schemas.microsoft.com/office/word/2010/wordprocessingShape">
                    <wps:wsp>
                      <wps:cNvSpPr/>
                      <wps:spPr>
                        <a:xfrm>
                          <a:off x="0" y="0"/>
                          <a:ext cx="2400300" cy="7353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EBFE20" id="Rectangle 1" o:spid="_x0000_s1026" style="position:absolute;margin-left:194pt;margin-top:-4.5pt;width:189pt;height:57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" fillcolor="#4472c4 [3204]" strokecolor="#09101d [484]" strokeweight="1pt"/>
            </w:pict>
          </mc:Fallback>
        </mc:AlternateContent>
      </w:r>
      <w:r w:rsidR="006D2EBE">
        <w:t xml:space="preserve">  "</w:t>
      </w:r>
      <w:proofErr w:type="spellStart"/>
      <w:proofErr w:type="gramStart"/>
      <w:r w:rsidR="006D2EBE">
        <w:t>node</w:t>
      </w:r>
      <w:proofErr w:type="gramEnd"/>
      <w:r w:rsidR="006D2EBE">
        <w:t>_handler</w:t>
      </w:r>
      <w:proofErr w:type="spellEnd"/>
      <w:r w:rsidR="006D2EBE">
        <w:t>": "</w:t>
      </w:r>
      <w:proofErr w:type="gramStart"/>
      <w:r w:rsidR="006D2EBE">
        <w:t>com.</w:t>
      </w:r>
      <w:r w:rsidR="00E9260C">
        <w:t>demo1</w:t>
      </w:r>
      <w:r w:rsidR="006D2EBE">
        <w:t>.custom</w:t>
      </w:r>
      <w:proofErr w:type="gramEnd"/>
      <w:r w:rsidR="006D2EBE">
        <w:t>.HtmlExtracterHandler",</w:t>
      </w:r>
    </w:p>
    <w:p w14:paraId="4DA34EFC" w14:textId="4AE3F9D3" w:rsidR="006D2EBE" w:rsidRDefault="006D2EBE" w:rsidP="006D2EBE">
      <w:pPr>
        <w:pStyle w:val="Codetext"/>
      </w:pPr>
      <w:r>
        <w:t xml:space="preserve">  "</w:t>
      </w:r>
      <w:proofErr w:type="spellStart"/>
      <w:proofErr w:type="gramStart"/>
      <w:r>
        <w:t>node</w:t>
      </w:r>
      <w:proofErr w:type="gramEnd"/>
      <w:r>
        <w:t>_enter_handler</w:t>
      </w:r>
      <w:proofErr w:type="spellEnd"/>
      <w:r>
        <w:t>": "",</w:t>
      </w:r>
    </w:p>
    <w:p w14:paraId="0D1A0AC4" w14:textId="77777777" w:rsidR="006D2EBE" w:rsidRDefault="006D2EBE" w:rsidP="006D2EBE">
      <w:pPr>
        <w:pStyle w:val="Codetext"/>
      </w:pPr>
      <w:r>
        <w:t xml:space="preserve">  "</w:t>
      </w:r>
      <w:proofErr w:type="spellStart"/>
      <w:proofErr w:type="gramStart"/>
      <w:r>
        <w:t>node</w:t>
      </w:r>
      <w:proofErr w:type="gramEnd"/>
      <w:r>
        <w:t>_leave_handler</w:t>
      </w:r>
      <w:proofErr w:type="spellEnd"/>
      <w:r>
        <w:t>": "",</w:t>
      </w:r>
    </w:p>
    <w:p w14:paraId="3B1BC64A" w14:textId="423BD89B" w:rsidR="006D2EBE" w:rsidRDefault="006D2EBE" w:rsidP="006D2EBE">
      <w:pPr>
        <w:pStyle w:val="Codetext"/>
      </w:pPr>
      <w:r>
        <w:t xml:space="preserve">  "</w:t>
      </w:r>
      <w:proofErr w:type="spellStart"/>
      <w:r>
        <w:t>propertyClass</w:t>
      </w:r>
      <w:proofErr w:type="spellEnd"/>
      <w:r>
        <w:t>": "</w:t>
      </w:r>
      <w:proofErr w:type="gramStart"/>
      <w:r>
        <w:t>com.</w:t>
      </w:r>
      <w:r w:rsidR="00E9260C">
        <w:t>demo1</w:t>
      </w:r>
      <w:r>
        <w:t>.custom</w:t>
      </w:r>
      <w:proofErr w:type="gramEnd"/>
      <w:r>
        <w:t>.HtmlExtracterMapping",</w:t>
      </w:r>
    </w:p>
    <w:p w14:paraId="3392CA7E" w14:textId="248A5CCC" w:rsidR="006D2EBE" w:rsidRDefault="006D2EBE" w:rsidP="006D2EBE">
      <w:pPr>
        <w:pStyle w:val="Codetext"/>
      </w:pPr>
      <w:r>
        <w:t xml:space="preserve">  "</w:t>
      </w:r>
      <w:proofErr w:type="spellStart"/>
      <w:proofErr w:type="gramStart"/>
      <w:r>
        <w:t>node</w:t>
      </w:r>
      <w:proofErr w:type="gramEnd"/>
      <w:r>
        <w:t>_validator_class</w:t>
      </w:r>
      <w:proofErr w:type="spellEnd"/>
      <w:r>
        <w:t>": "</w:t>
      </w:r>
      <w:proofErr w:type="gramStart"/>
      <w:r>
        <w:t>com.</w:t>
      </w:r>
      <w:r w:rsidR="00E9260C">
        <w:t>demo1</w:t>
      </w:r>
      <w:r>
        <w:t>.custom</w:t>
      </w:r>
      <w:proofErr w:type="gramEnd"/>
      <w:r>
        <w:t>.HtmlExtracterValidator",</w:t>
      </w:r>
    </w:p>
    <w:p w14:paraId="216F13CD" w14:textId="77777777" w:rsidR="006D2EBE" w:rsidRDefault="006D2EBE" w:rsidP="006D2EBE">
      <w:pPr>
        <w:pStyle w:val="Codetext"/>
      </w:pPr>
      <w:r>
        <w:t xml:space="preserve">  "</w:t>
      </w:r>
      <w:proofErr w:type="spellStart"/>
      <w:proofErr w:type="gramStart"/>
      <w:r>
        <w:t>default</w:t>
      </w:r>
      <w:proofErr w:type="gramEnd"/>
      <w:r>
        <w:t>_section</w:t>
      </w:r>
      <w:proofErr w:type="spellEnd"/>
      <w:r>
        <w:t>": "1",</w:t>
      </w:r>
    </w:p>
    <w:p w14:paraId="3D5752A6" w14:textId="77777777" w:rsidR="006D2EBE" w:rsidRDefault="006D2EBE" w:rsidP="006D2EBE">
      <w:pPr>
        <w:pStyle w:val="Codetext"/>
      </w:pPr>
      <w:r>
        <w:t xml:space="preserve">  "</w:t>
      </w:r>
      <w:proofErr w:type="gramStart"/>
      <w:r>
        <w:t>widget</w:t>
      </w:r>
      <w:proofErr w:type="gramEnd"/>
      <w:r>
        <w:t>-namespace": "</w:t>
      </w:r>
      <w:proofErr w:type="spellStart"/>
      <w:proofErr w:type="gramStart"/>
      <w:r>
        <w:t>NBT.node.widget</w:t>
      </w:r>
      <w:proofErr w:type="gramEnd"/>
      <w:r>
        <w:t>.Default</w:t>
      </w:r>
      <w:proofErr w:type="spellEnd"/>
      <w:r>
        <w:t>",</w:t>
      </w:r>
    </w:p>
    <w:p w14:paraId="5A0A8677" w14:textId="72328B16" w:rsidR="006D2EBE" w:rsidRDefault="006D2EBE" w:rsidP="006D2EBE">
      <w:pPr>
        <w:pStyle w:val="Codetext"/>
      </w:pPr>
      <w:r>
        <w:t xml:space="preserve">  "section": [</w:t>
      </w:r>
    </w:p>
    <w:p w14:paraId="60D56D1A" w14:textId="77777777" w:rsidR="006D2EBE" w:rsidRDefault="006D2EBE" w:rsidP="006D2EBE">
      <w:pPr>
        <w:pStyle w:val="Codetext"/>
      </w:pPr>
      <w:r>
        <w:t xml:space="preserve">    {</w:t>
      </w:r>
    </w:p>
    <w:p w14:paraId="76C77188" w14:textId="77777777" w:rsidR="006D2EBE" w:rsidRDefault="006D2EBE" w:rsidP="006D2EBE">
      <w:pPr>
        <w:pStyle w:val="Codetext"/>
      </w:pPr>
      <w:r>
        <w:t xml:space="preserve">      "name": "HTML </w:t>
      </w:r>
      <w:proofErr w:type="spellStart"/>
      <w:r>
        <w:t>Extracter</w:t>
      </w:r>
      <w:proofErr w:type="spellEnd"/>
      <w:r>
        <w:t>",</w:t>
      </w:r>
    </w:p>
    <w:p w14:paraId="5C5B6E9B" w14:textId="77777777" w:rsidR="006D2EBE" w:rsidRDefault="006D2EBE" w:rsidP="006D2EBE">
      <w:pPr>
        <w:pStyle w:val="Codetext"/>
      </w:pPr>
      <w:r>
        <w:t xml:space="preserve">      "tab": "</w:t>
      </w:r>
      <w:proofErr w:type="spellStart"/>
      <w:r>
        <w:t>HTMLExtracter</w:t>
      </w:r>
      <w:proofErr w:type="spellEnd"/>
      <w:r>
        <w:t>",</w:t>
      </w:r>
    </w:p>
    <w:p w14:paraId="3AAF286B" w14:textId="14FE3E88" w:rsidR="006D2EBE" w:rsidRDefault="006D2EBE" w:rsidP="006D2EBE">
      <w:pPr>
        <w:pStyle w:val="Codetext"/>
      </w:pPr>
      <w:r>
        <w:t xml:space="preserve">      "widget": [</w:t>
      </w:r>
    </w:p>
    <w:p w14:paraId="6CAE713A" w14:textId="77777777" w:rsidR="006D2EBE" w:rsidRDefault="006D2EBE" w:rsidP="006D2EBE">
      <w:pPr>
        <w:pStyle w:val="Codetext"/>
      </w:pPr>
      <w:r>
        <w:t xml:space="preserve">        {</w:t>
      </w:r>
    </w:p>
    <w:p w14:paraId="7B3AAE89" w14:textId="0AEB8FF8" w:rsidR="006D2EBE" w:rsidRDefault="006D2EBE" w:rsidP="006D2EBE">
      <w:pPr>
        <w:pStyle w:val="Codetext"/>
      </w:pPr>
      <w:r>
        <w:t xml:space="preserve">          "type": "property-form-custom",</w:t>
      </w:r>
    </w:p>
    <w:p w14:paraId="1546B056" w14:textId="77777777" w:rsidR="006D2EBE" w:rsidRDefault="006D2EBE" w:rsidP="006D2EBE">
      <w:pPr>
        <w:pStyle w:val="Codetext"/>
      </w:pPr>
      <w:r>
        <w:t xml:space="preserve">          "</w:t>
      </w:r>
      <w:proofErr w:type="spellStart"/>
      <w:r>
        <w:t>triggerFunction</w:t>
      </w:r>
      <w:proofErr w:type="spellEnd"/>
      <w:r>
        <w:t>": "</w:t>
      </w:r>
      <w:proofErr w:type="spellStart"/>
      <w:r>
        <w:t>init</w:t>
      </w:r>
      <w:proofErr w:type="spellEnd"/>
      <w:r>
        <w:t>",</w:t>
      </w:r>
    </w:p>
    <w:p w14:paraId="53E7A2BD" w14:textId="77777777" w:rsidR="006D2EBE" w:rsidRDefault="006D2EBE" w:rsidP="006D2EBE">
      <w:pPr>
        <w:pStyle w:val="Codetext"/>
      </w:pPr>
      <w:r>
        <w:t xml:space="preserve">          "data": [</w:t>
      </w:r>
    </w:p>
    <w:p w14:paraId="785B2225" w14:textId="77777777" w:rsidR="006D2EBE" w:rsidRDefault="006D2EBE" w:rsidP="006D2EBE">
      <w:pPr>
        <w:pStyle w:val="Codetext"/>
      </w:pPr>
      <w:r>
        <w:t xml:space="preserve">            {</w:t>
      </w:r>
    </w:p>
    <w:p w14:paraId="5B39DE73" w14:textId="77777777" w:rsidR="006D2EBE" w:rsidRDefault="006D2EBE" w:rsidP="006D2EBE">
      <w:pPr>
        <w:pStyle w:val="Codetext"/>
      </w:pPr>
      <w:r>
        <w:t xml:space="preserve">              "</w:t>
      </w:r>
      <w:proofErr w:type="spellStart"/>
      <w:r>
        <w:t>elementType</w:t>
      </w:r>
      <w:proofErr w:type="spellEnd"/>
      <w:r>
        <w:t>": "input",</w:t>
      </w:r>
    </w:p>
    <w:p w14:paraId="5617C91A" w14:textId="77777777" w:rsidR="006D2EBE" w:rsidRDefault="006D2EBE" w:rsidP="006D2EBE">
      <w:pPr>
        <w:pStyle w:val="Codetext"/>
      </w:pPr>
      <w:r>
        <w:t xml:space="preserve">              "properties": {</w:t>
      </w:r>
    </w:p>
    <w:p w14:paraId="698AD6CA" w14:textId="77777777" w:rsidR="006D2EBE" w:rsidRDefault="006D2EBE" w:rsidP="006D2EBE">
      <w:pPr>
        <w:pStyle w:val="Codetext"/>
      </w:pPr>
      <w:r>
        <w:t xml:space="preserve">                "label": "URL",</w:t>
      </w:r>
    </w:p>
    <w:p w14:paraId="0E5EF640" w14:textId="77777777" w:rsidR="006D2EBE" w:rsidRDefault="006D2EBE" w:rsidP="006D2EBE">
      <w:pPr>
        <w:pStyle w:val="Codetext"/>
      </w:pPr>
      <w:r>
        <w:t xml:space="preserve">                "id": "</w:t>
      </w:r>
      <w:proofErr w:type="spellStart"/>
      <w:r>
        <w:t>url</w:t>
      </w:r>
      <w:proofErr w:type="spellEnd"/>
      <w:r>
        <w:t>",</w:t>
      </w:r>
    </w:p>
    <w:p w14:paraId="6C19BA2F" w14:textId="77777777" w:rsidR="006D2EBE" w:rsidRDefault="006D2EBE" w:rsidP="006D2EBE">
      <w:pPr>
        <w:pStyle w:val="Codetext"/>
      </w:pPr>
      <w:r>
        <w:t xml:space="preserve">                "class": "input validate[required]",</w:t>
      </w:r>
    </w:p>
    <w:p w14:paraId="32087B1C" w14:textId="77777777" w:rsidR="006D2EBE" w:rsidRDefault="006D2EBE" w:rsidP="006D2EBE">
      <w:pPr>
        <w:pStyle w:val="Codetext"/>
      </w:pPr>
      <w:r>
        <w:t xml:space="preserve">                "name": "</w:t>
      </w:r>
      <w:proofErr w:type="spellStart"/>
      <w:r>
        <w:t>url</w:t>
      </w:r>
      <w:proofErr w:type="spellEnd"/>
      <w:r>
        <w:t>",</w:t>
      </w:r>
    </w:p>
    <w:p w14:paraId="0A67B984" w14:textId="77777777" w:rsidR="006D2EBE" w:rsidRDefault="006D2EBE" w:rsidP="006D2EBE">
      <w:pPr>
        <w:pStyle w:val="Codetext"/>
      </w:pPr>
      <w:r>
        <w:t xml:space="preserve">                "placeholder": "URL",</w:t>
      </w:r>
    </w:p>
    <w:p w14:paraId="4844B659" w14:textId="77777777" w:rsidR="006D2EBE" w:rsidRDefault="006D2EBE" w:rsidP="006D2EBE">
      <w:pPr>
        <w:pStyle w:val="Codetext"/>
      </w:pPr>
      <w:r>
        <w:t xml:space="preserve">                "</w:t>
      </w:r>
      <w:proofErr w:type="spellStart"/>
      <w:r>
        <w:t>maxlength</w:t>
      </w:r>
      <w:proofErr w:type="spellEnd"/>
      <w:r>
        <w:t>": "100",</w:t>
      </w:r>
    </w:p>
    <w:p w14:paraId="0F14536B" w14:textId="77777777" w:rsidR="006D2EBE" w:rsidRDefault="006D2EBE" w:rsidP="006D2EBE">
      <w:pPr>
        <w:pStyle w:val="Codetext"/>
      </w:pPr>
      <w:r>
        <w:t xml:space="preserve">                "type": "text",</w:t>
      </w:r>
    </w:p>
    <w:p w14:paraId="19D0F69B" w14:textId="77777777" w:rsidR="006D2EBE" w:rsidRDefault="006D2EBE" w:rsidP="006D2EBE">
      <w:pPr>
        <w:pStyle w:val="Codetext"/>
      </w:pPr>
      <w:r>
        <w:t xml:space="preserve">                "title": "URL",</w:t>
      </w:r>
    </w:p>
    <w:p w14:paraId="00915DC5" w14:textId="77777777" w:rsidR="006D2EBE" w:rsidRDefault="006D2EBE" w:rsidP="006D2EBE">
      <w:pPr>
        <w:pStyle w:val="Codetext"/>
      </w:pPr>
      <w:r>
        <w:t xml:space="preserve">                "priority": "</w:t>
      </w:r>
      <w:proofErr w:type="spellStart"/>
      <w:r>
        <w:t>HTMLExtracter</w:t>
      </w:r>
      <w:proofErr w:type="spellEnd"/>
      <w:r>
        <w:t>"</w:t>
      </w:r>
    </w:p>
    <w:p w14:paraId="63C710A7" w14:textId="77777777" w:rsidR="006D2EBE" w:rsidRDefault="006D2EBE" w:rsidP="006D2EBE">
      <w:pPr>
        <w:pStyle w:val="Codetext"/>
      </w:pPr>
      <w:r>
        <w:t xml:space="preserve">              }, "event":</w:t>
      </w:r>
    </w:p>
    <w:p w14:paraId="66D6B873" w14:textId="77777777" w:rsidR="006D2EBE" w:rsidRDefault="006D2EBE" w:rsidP="006D2EBE">
      <w:pPr>
        <w:pStyle w:val="Codetext"/>
      </w:pPr>
      <w:r>
        <w:t xml:space="preserve">                    {</w:t>
      </w:r>
    </w:p>
    <w:p w14:paraId="566EFAA7" w14:textId="77777777" w:rsidR="006D2EBE" w:rsidRDefault="006D2EBE" w:rsidP="006D2EBE">
      <w:pPr>
        <w:pStyle w:val="Codetext"/>
      </w:pPr>
      <w:r>
        <w:t xml:space="preserve">                        "action": "change",</w:t>
      </w:r>
    </w:p>
    <w:p w14:paraId="7A92C190" w14:textId="77777777" w:rsidR="006D2EBE" w:rsidRDefault="006D2EBE" w:rsidP="006D2EBE">
      <w:pPr>
        <w:pStyle w:val="Codetext"/>
      </w:pPr>
      <w:r>
        <w:t xml:space="preserve">                        "</w:t>
      </w:r>
      <w:proofErr w:type="spellStart"/>
      <w:r>
        <w:t>callBack</w:t>
      </w:r>
      <w:proofErr w:type="spellEnd"/>
      <w:r>
        <w:t>": "save"</w:t>
      </w:r>
    </w:p>
    <w:p w14:paraId="6B18BCE7" w14:textId="77777777" w:rsidR="006D2EBE" w:rsidRDefault="006D2EBE" w:rsidP="006D2EBE">
      <w:pPr>
        <w:pStyle w:val="Codetext"/>
      </w:pPr>
      <w:r>
        <w:t xml:space="preserve">                    }</w:t>
      </w:r>
    </w:p>
    <w:p w14:paraId="2F13D30B" w14:textId="77777777" w:rsidR="006D2EBE" w:rsidRDefault="006D2EBE" w:rsidP="006D2EBE">
      <w:pPr>
        <w:pStyle w:val="Codetext"/>
      </w:pPr>
      <w:r>
        <w:t xml:space="preserve">            },</w:t>
      </w:r>
    </w:p>
    <w:p w14:paraId="269420D8" w14:textId="77777777" w:rsidR="006D2EBE" w:rsidRDefault="006D2EBE" w:rsidP="006D2EBE">
      <w:pPr>
        <w:pStyle w:val="Codetext"/>
      </w:pPr>
      <w:r>
        <w:t xml:space="preserve">            {</w:t>
      </w:r>
    </w:p>
    <w:p w14:paraId="1BBCBBC3" w14:textId="77777777" w:rsidR="006D2EBE" w:rsidRDefault="006D2EBE" w:rsidP="006D2EBE">
      <w:pPr>
        <w:pStyle w:val="Codetext"/>
      </w:pPr>
      <w:r>
        <w:t xml:space="preserve">              "</w:t>
      </w:r>
      <w:proofErr w:type="spellStart"/>
      <w:r>
        <w:t>elementType</w:t>
      </w:r>
      <w:proofErr w:type="spellEnd"/>
      <w:r>
        <w:t>": "div",</w:t>
      </w:r>
    </w:p>
    <w:p w14:paraId="327BF1A5" w14:textId="77777777" w:rsidR="006D2EBE" w:rsidRDefault="006D2EBE" w:rsidP="006D2EBE">
      <w:pPr>
        <w:pStyle w:val="Codetext"/>
      </w:pPr>
      <w:r>
        <w:t xml:space="preserve">              "properties": {</w:t>
      </w:r>
    </w:p>
    <w:p w14:paraId="57F21D8F" w14:textId="77777777" w:rsidR="006D2EBE" w:rsidRDefault="006D2EBE" w:rsidP="006D2EBE">
      <w:pPr>
        <w:pStyle w:val="Codetext"/>
      </w:pPr>
      <w:r>
        <w:t xml:space="preserve">                "description": "Webservice Headers",</w:t>
      </w:r>
    </w:p>
    <w:p w14:paraId="7E64CFE3" w14:textId="77777777" w:rsidR="006D2EBE" w:rsidRDefault="006D2EBE" w:rsidP="006D2EBE">
      <w:pPr>
        <w:pStyle w:val="Codetext"/>
      </w:pPr>
      <w:r>
        <w:t xml:space="preserve">                "id": "</w:t>
      </w:r>
      <w:proofErr w:type="spellStart"/>
      <w:r>
        <w:t>xpathVar</w:t>
      </w:r>
      <w:proofErr w:type="spellEnd"/>
      <w:r>
        <w:t>",</w:t>
      </w:r>
    </w:p>
    <w:p w14:paraId="7C88289A" w14:textId="77777777" w:rsidR="006D2EBE" w:rsidRDefault="006D2EBE" w:rsidP="006D2EBE">
      <w:pPr>
        <w:pStyle w:val="Codetext"/>
      </w:pPr>
      <w:r>
        <w:t xml:space="preserve">                "name": "</w:t>
      </w:r>
      <w:proofErr w:type="spellStart"/>
      <w:r>
        <w:t>xpathVar</w:t>
      </w:r>
      <w:proofErr w:type="spellEnd"/>
      <w:r>
        <w:t>",</w:t>
      </w:r>
    </w:p>
    <w:p w14:paraId="0E8AA6F1" w14:textId="77777777" w:rsidR="006D2EBE" w:rsidRDefault="006D2EBE" w:rsidP="006D2EBE">
      <w:pPr>
        <w:pStyle w:val="Codetext"/>
      </w:pPr>
      <w:r>
        <w:t xml:space="preserve">                "</w:t>
      </w:r>
      <w:proofErr w:type="spellStart"/>
      <w:r>
        <w:t>objectType</w:t>
      </w:r>
      <w:proofErr w:type="spellEnd"/>
      <w:r>
        <w:t>": "</w:t>
      </w:r>
      <w:proofErr w:type="spellStart"/>
      <w:r>
        <w:t>xpathVar</w:t>
      </w:r>
      <w:proofErr w:type="spellEnd"/>
      <w:r>
        <w:t>",</w:t>
      </w:r>
    </w:p>
    <w:p w14:paraId="78331CED" w14:textId="77777777" w:rsidR="006D2EBE" w:rsidRDefault="006D2EBE" w:rsidP="006D2EBE">
      <w:pPr>
        <w:pStyle w:val="Codetext"/>
      </w:pPr>
      <w:r>
        <w:t xml:space="preserve">                "</w:t>
      </w:r>
      <w:proofErr w:type="spellStart"/>
      <w:r>
        <w:t>controlWidget</w:t>
      </w:r>
      <w:proofErr w:type="spellEnd"/>
      <w:r>
        <w:t>": "</w:t>
      </w:r>
      <w:proofErr w:type="spellStart"/>
      <w:r>
        <w:t>CustomKeyValuePairWidget</w:t>
      </w:r>
      <w:proofErr w:type="spellEnd"/>
      <w:r>
        <w:t>",</w:t>
      </w:r>
    </w:p>
    <w:p w14:paraId="5BE9A4D6" w14:textId="77777777" w:rsidR="006D2EBE" w:rsidRDefault="006D2EBE" w:rsidP="006D2EBE">
      <w:pPr>
        <w:pStyle w:val="Codetext"/>
      </w:pPr>
      <w:r>
        <w:t xml:space="preserve">                "priority": "</w:t>
      </w:r>
      <w:proofErr w:type="spellStart"/>
      <w:r>
        <w:t>HTMLExtracter</w:t>
      </w:r>
      <w:proofErr w:type="spellEnd"/>
      <w:r>
        <w:t>"</w:t>
      </w:r>
    </w:p>
    <w:p w14:paraId="2D657F95" w14:textId="77777777" w:rsidR="006D2EBE" w:rsidRDefault="006D2EBE" w:rsidP="006D2EBE">
      <w:pPr>
        <w:pStyle w:val="Codetext"/>
      </w:pPr>
      <w:r>
        <w:t xml:space="preserve">              }</w:t>
      </w:r>
    </w:p>
    <w:p w14:paraId="29DC48CD" w14:textId="77777777" w:rsidR="006D2EBE" w:rsidRDefault="006D2EBE" w:rsidP="006D2EBE">
      <w:pPr>
        <w:pStyle w:val="Codetext"/>
      </w:pPr>
      <w:r>
        <w:t xml:space="preserve">            }</w:t>
      </w:r>
    </w:p>
    <w:p w14:paraId="02E1B9DE" w14:textId="77777777" w:rsidR="006D2EBE" w:rsidRDefault="006D2EBE" w:rsidP="006D2EBE">
      <w:pPr>
        <w:pStyle w:val="Codetext"/>
      </w:pPr>
      <w:r>
        <w:t xml:space="preserve">          ]</w:t>
      </w:r>
    </w:p>
    <w:p w14:paraId="28A42183" w14:textId="77777777" w:rsidR="006D2EBE" w:rsidRDefault="006D2EBE" w:rsidP="006D2EBE">
      <w:pPr>
        <w:pStyle w:val="Codetext"/>
      </w:pPr>
      <w:r>
        <w:t xml:space="preserve">        }</w:t>
      </w:r>
    </w:p>
    <w:p w14:paraId="3BA66A58" w14:textId="77777777" w:rsidR="006D2EBE" w:rsidRDefault="006D2EBE" w:rsidP="006D2EBE">
      <w:pPr>
        <w:pStyle w:val="Codetext"/>
      </w:pPr>
      <w:r>
        <w:t xml:space="preserve">      ]</w:t>
      </w:r>
    </w:p>
    <w:p w14:paraId="7A4A94F2" w14:textId="77777777" w:rsidR="006D2EBE" w:rsidRDefault="006D2EBE" w:rsidP="006D2EBE">
      <w:pPr>
        <w:pStyle w:val="Codetext"/>
      </w:pPr>
      <w:r>
        <w:t xml:space="preserve">    },</w:t>
      </w:r>
    </w:p>
    <w:p w14:paraId="1A410619" w14:textId="77777777" w:rsidR="006D2EBE" w:rsidRDefault="006D2EBE" w:rsidP="006D2EBE">
      <w:pPr>
        <w:pStyle w:val="Codetext"/>
      </w:pPr>
      <w:r>
        <w:t xml:space="preserve">    {</w:t>
      </w:r>
    </w:p>
    <w:p w14:paraId="4B939C10" w14:textId="77777777" w:rsidR="006D2EBE" w:rsidRDefault="006D2EBE" w:rsidP="006D2EBE">
      <w:pPr>
        <w:pStyle w:val="Codetext"/>
      </w:pPr>
      <w:r>
        <w:t xml:space="preserve">      "name": "Output Mapping",</w:t>
      </w:r>
    </w:p>
    <w:p w14:paraId="78D6E761" w14:textId="77777777" w:rsidR="006D2EBE" w:rsidRDefault="006D2EBE" w:rsidP="006D2EBE">
      <w:pPr>
        <w:pStyle w:val="Codetext"/>
      </w:pPr>
      <w:r>
        <w:t xml:space="preserve">      "tab": "</w:t>
      </w:r>
      <w:proofErr w:type="spellStart"/>
      <w:r>
        <w:t>outputMapping</w:t>
      </w:r>
      <w:proofErr w:type="spellEnd"/>
      <w:r>
        <w:t>",</w:t>
      </w:r>
    </w:p>
    <w:p w14:paraId="67775EB6" w14:textId="77777777" w:rsidR="006D2EBE" w:rsidRDefault="006D2EBE" w:rsidP="006D2EBE">
      <w:pPr>
        <w:pStyle w:val="Codetext"/>
      </w:pPr>
      <w:r>
        <w:t xml:space="preserve">      "widget": [</w:t>
      </w:r>
    </w:p>
    <w:p w14:paraId="69794A4D" w14:textId="77777777" w:rsidR="006D2EBE" w:rsidRDefault="006D2EBE" w:rsidP="006D2EBE">
      <w:pPr>
        <w:pStyle w:val="Codetext"/>
      </w:pPr>
      <w:r>
        <w:t xml:space="preserve">        {</w:t>
      </w:r>
    </w:p>
    <w:p w14:paraId="6D24522C" w14:textId="6559285F" w:rsidR="006D2EBE" w:rsidRDefault="00AD1699" w:rsidP="006D2EBE">
      <w:pPr>
        <w:pStyle w:val="Codetext"/>
      </w:pPr>
      <w:r>
        <w:rPr>
          <w:noProof/>
        </w:rPr>
        <w:lastRenderedPageBreak/>
        <mc:AlternateContent>
          <mc:Choice Requires="wps">
            <w:drawing>
              <wp:anchor distT="0" distB="0" distL="114300" distR="114300" simplePos="0" relativeHeight="251674624" behindDoc="0" locked="0" layoutInCell="1" allowOverlap="1" wp14:anchorId="350B8550" wp14:editId="69719CD7">
                <wp:simplePos x="0" y="0"/>
                <wp:positionH relativeFrom="column">
                  <wp:posOffset>2216150</wp:posOffset>
                </wp:positionH>
                <wp:positionV relativeFrom="paragraph">
                  <wp:posOffset>19050</wp:posOffset>
                </wp:positionV>
                <wp:extent cx="2952750" cy="7727950"/>
                <wp:effectExtent l="0" t="0" r="19050" b="25400"/>
                <wp:wrapNone/>
                <wp:docPr id="419323" name="Rectangle 1"/>
                <wp:cNvGraphicFramePr/>
                <a:graphic xmlns:a="http://schemas.openxmlformats.org/drawingml/2006/main">
                  <a:graphicData uri="http://schemas.microsoft.com/office/word/2010/wordprocessingShape">
                    <wps:wsp>
                      <wps:cNvSpPr/>
                      <wps:spPr>
                        <a:xfrm>
                          <a:off x="0" y="0"/>
                          <a:ext cx="2952750" cy="7727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D63005" id="Rectangle 1" o:spid="_x0000_s1026" style="position:absolute;margin-left:174.5pt;margin-top:1.5pt;width:232.5pt;height:60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" fillcolor="#4472c4 [3204]" strokecolor="#09101d [484]" strokeweight="1pt"/>
            </w:pict>
          </mc:Fallback>
        </mc:AlternateContent>
      </w:r>
      <w:r w:rsidR="006D2EBE">
        <w:t xml:space="preserve">          "type": "property-form-custom",</w:t>
      </w:r>
    </w:p>
    <w:p w14:paraId="257158E6" w14:textId="2B5F8C6F" w:rsidR="006D2EBE" w:rsidRDefault="006D2EBE" w:rsidP="006D2EBE">
      <w:pPr>
        <w:pStyle w:val="Codetext"/>
      </w:pPr>
      <w:r>
        <w:t xml:space="preserve">          "data": [</w:t>
      </w:r>
    </w:p>
    <w:p w14:paraId="086C2D39" w14:textId="428C2DF8" w:rsidR="006D2EBE" w:rsidRDefault="006D2EBE" w:rsidP="006D2EBE">
      <w:pPr>
        <w:pStyle w:val="Codetext"/>
      </w:pPr>
      <w:r>
        <w:t xml:space="preserve">            {</w:t>
      </w:r>
    </w:p>
    <w:p w14:paraId="390FA9FE" w14:textId="0958484E" w:rsidR="006D2EBE" w:rsidRDefault="006D2EBE" w:rsidP="006D2EBE">
      <w:pPr>
        <w:pStyle w:val="Codetext"/>
      </w:pPr>
      <w:r>
        <w:t xml:space="preserve">              "</w:t>
      </w:r>
      <w:proofErr w:type="spellStart"/>
      <w:r>
        <w:t>elementType</w:t>
      </w:r>
      <w:proofErr w:type="spellEnd"/>
      <w:r>
        <w:t>": "input",</w:t>
      </w:r>
    </w:p>
    <w:p w14:paraId="28F93749" w14:textId="42C8E45B" w:rsidR="006D2EBE" w:rsidRDefault="006D2EBE" w:rsidP="006D2EBE">
      <w:pPr>
        <w:pStyle w:val="Codetext"/>
      </w:pPr>
      <w:r>
        <w:t xml:space="preserve">              "properties": {</w:t>
      </w:r>
    </w:p>
    <w:p w14:paraId="7BCAC654" w14:textId="77777777" w:rsidR="006D2EBE" w:rsidRDefault="006D2EBE" w:rsidP="006D2EBE">
      <w:pPr>
        <w:pStyle w:val="Codetext"/>
      </w:pPr>
      <w:r>
        <w:t xml:space="preserve">                "label": "Store the Response in Variable",</w:t>
      </w:r>
    </w:p>
    <w:p w14:paraId="2D278A6A" w14:textId="07E60380" w:rsidR="006D2EBE" w:rsidRDefault="006D2EBE" w:rsidP="006D2EBE">
      <w:pPr>
        <w:pStyle w:val="Codetext"/>
      </w:pPr>
      <w:r>
        <w:t xml:space="preserve">                "description": "Output Variable",</w:t>
      </w:r>
    </w:p>
    <w:p w14:paraId="60F5CEC3" w14:textId="77777777" w:rsidR="006D2EBE" w:rsidRDefault="006D2EBE" w:rsidP="006D2EBE">
      <w:pPr>
        <w:pStyle w:val="Codetext"/>
      </w:pPr>
      <w:r>
        <w:t xml:space="preserve">                "id": "</w:t>
      </w:r>
      <w:proofErr w:type="spellStart"/>
      <w:r>
        <w:t>outputParam</w:t>
      </w:r>
      <w:proofErr w:type="spellEnd"/>
      <w:r>
        <w:t>",</w:t>
      </w:r>
    </w:p>
    <w:p w14:paraId="5109E8E7" w14:textId="77777777" w:rsidR="006D2EBE" w:rsidRDefault="006D2EBE" w:rsidP="006D2EBE">
      <w:pPr>
        <w:pStyle w:val="Codetext"/>
      </w:pPr>
      <w:r>
        <w:t xml:space="preserve">                "name": "</w:t>
      </w:r>
      <w:proofErr w:type="spellStart"/>
      <w:r>
        <w:t>outputParam</w:t>
      </w:r>
      <w:proofErr w:type="spellEnd"/>
      <w:r>
        <w:t>",</w:t>
      </w:r>
    </w:p>
    <w:p w14:paraId="0438CC80" w14:textId="77777777" w:rsidR="006D2EBE" w:rsidRDefault="006D2EBE" w:rsidP="006D2EBE">
      <w:pPr>
        <w:pStyle w:val="Codetext"/>
      </w:pPr>
      <w:r>
        <w:t xml:space="preserve">                "</w:t>
      </w:r>
      <w:proofErr w:type="spellStart"/>
      <w:r>
        <w:t>objectType</w:t>
      </w:r>
      <w:proofErr w:type="spellEnd"/>
      <w:r>
        <w:t>": "rest-webservice-output-mapping",</w:t>
      </w:r>
    </w:p>
    <w:p w14:paraId="1209F12B" w14:textId="370BDDC8" w:rsidR="006D2EBE" w:rsidRDefault="006D2EBE" w:rsidP="006D2EBE">
      <w:pPr>
        <w:pStyle w:val="Codetext"/>
      </w:pPr>
      <w:r>
        <w:t xml:space="preserve">                "class": "input validate[required]",</w:t>
      </w:r>
    </w:p>
    <w:p w14:paraId="2275A79C" w14:textId="275AE6E8" w:rsidR="006D2EBE" w:rsidRDefault="006D2EBE" w:rsidP="006D2EBE">
      <w:pPr>
        <w:pStyle w:val="Codetext"/>
      </w:pPr>
      <w:r>
        <w:t xml:space="preserve">                "</w:t>
      </w:r>
      <w:proofErr w:type="spellStart"/>
      <w:r>
        <w:t>fieldIdentifier</w:t>
      </w:r>
      <w:proofErr w:type="spellEnd"/>
      <w:r>
        <w:t>": "variable",</w:t>
      </w:r>
    </w:p>
    <w:p w14:paraId="16ABCCDD" w14:textId="77777777" w:rsidR="006D2EBE" w:rsidRDefault="006D2EBE" w:rsidP="006D2EBE">
      <w:pPr>
        <w:pStyle w:val="Codetext"/>
      </w:pPr>
      <w:r>
        <w:t xml:space="preserve">                "type": "</w:t>
      </w:r>
      <w:proofErr w:type="spellStart"/>
      <w:r>
        <w:t>nbt</w:t>
      </w:r>
      <w:proofErr w:type="spellEnd"/>
      <w:r>
        <w:t>-object-property-form",</w:t>
      </w:r>
    </w:p>
    <w:p w14:paraId="57DEEECF" w14:textId="118D2BA1" w:rsidR="006D2EBE" w:rsidRDefault="006D2EBE" w:rsidP="006D2EBE">
      <w:pPr>
        <w:pStyle w:val="Codetext"/>
      </w:pPr>
      <w:r>
        <w:t xml:space="preserve">                "placeholder": "Output Variable",</w:t>
      </w:r>
    </w:p>
    <w:p w14:paraId="1E7C61B4" w14:textId="77777777" w:rsidR="006D2EBE" w:rsidRDefault="006D2EBE" w:rsidP="006D2EBE">
      <w:pPr>
        <w:pStyle w:val="Codetext"/>
      </w:pPr>
      <w:r>
        <w:t xml:space="preserve">                "title": "Output Variable",</w:t>
      </w:r>
    </w:p>
    <w:p w14:paraId="24BCFC73" w14:textId="396B5604" w:rsidR="006D2EBE" w:rsidRDefault="006D2EBE" w:rsidP="006D2EBE">
      <w:pPr>
        <w:pStyle w:val="Codetext"/>
      </w:pPr>
      <w:r>
        <w:t xml:space="preserve">                "priority": "</w:t>
      </w:r>
      <w:proofErr w:type="spellStart"/>
      <w:r>
        <w:t>outputMapping</w:t>
      </w:r>
      <w:proofErr w:type="spellEnd"/>
      <w:r>
        <w:t>"</w:t>
      </w:r>
    </w:p>
    <w:p w14:paraId="012D9B40" w14:textId="68050876" w:rsidR="006D2EBE" w:rsidRDefault="006D2EBE" w:rsidP="006D2EBE">
      <w:pPr>
        <w:pStyle w:val="Codetext"/>
      </w:pPr>
      <w:r>
        <w:t xml:space="preserve">              },</w:t>
      </w:r>
    </w:p>
    <w:p w14:paraId="4DA9A710" w14:textId="77777777" w:rsidR="006D2EBE" w:rsidRDefault="006D2EBE" w:rsidP="006D2EBE">
      <w:pPr>
        <w:pStyle w:val="Codetext"/>
      </w:pPr>
      <w:r>
        <w:t xml:space="preserve">              "event": {</w:t>
      </w:r>
    </w:p>
    <w:p w14:paraId="007AEF3A" w14:textId="77777777" w:rsidR="006D2EBE" w:rsidRDefault="006D2EBE" w:rsidP="006D2EBE">
      <w:pPr>
        <w:pStyle w:val="Codetext"/>
      </w:pPr>
      <w:r>
        <w:t xml:space="preserve">                "action": "change",</w:t>
      </w:r>
    </w:p>
    <w:p w14:paraId="07383DEB" w14:textId="77777777" w:rsidR="006D2EBE" w:rsidRDefault="006D2EBE" w:rsidP="006D2EBE">
      <w:pPr>
        <w:pStyle w:val="Codetext"/>
      </w:pPr>
      <w:r>
        <w:t xml:space="preserve">                "</w:t>
      </w:r>
      <w:proofErr w:type="spellStart"/>
      <w:r>
        <w:t>callBack</w:t>
      </w:r>
      <w:proofErr w:type="spellEnd"/>
      <w:r>
        <w:t>": "save"</w:t>
      </w:r>
    </w:p>
    <w:p w14:paraId="13AC1C8B" w14:textId="77777777" w:rsidR="006D2EBE" w:rsidRDefault="006D2EBE" w:rsidP="006D2EBE">
      <w:pPr>
        <w:pStyle w:val="Codetext"/>
      </w:pPr>
      <w:r>
        <w:t xml:space="preserve">              }</w:t>
      </w:r>
    </w:p>
    <w:p w14:paraId="4CCFBA01" w14:textId="77777777" w:rsidR="006D2EBE" w:rsidRDefault="006D2EBE" w:rsidP="006D2EBE">
      <w:pPr>
        <w:pStyle w:val="Codetext"/>
      </w:pPr>
      <w:r>
        <w:t xml:space="preserve">            },</w:t>
      </w:r>
    </w:p>
    <w:p w14:paraId="581F8EB8" w14:textId="77777777" w:rsidR="006D2EBE" w:rsidRDefault="006D2EBE" w:rsidP="006D2EBE">
      <w:pPr>
        <w:pStyle w:val="Codetext"/>
      </w:pPr>
      <w:r>
        <w:t xml:space="preserve">            {</w:t>
      </w:r>
    </w:p>
    <w:p w14:paraId="4DB2FC9D" w14:textId="77777777" w:rsidR="006D2EBE" w:rsidRDefault="006D2EBE" w:rsidP="006D2EBE">
      <w:pPr>
        <w:pStyle w:val="Codetext"/>
      </w:pPr>
      <w:r>
        <w:t xml:space="preserve">              "</w:t>
      </w:r>
      <w:proofErr w:type="spellStart"/>
      <w:r>
        <w:t>elementType</w:t>
      </w:r>
      <w:proofErr w:type="spellEnd"/>
      <w:r>
        <w:t>": "input",</w:t>
      </w:r>
    </w:p>
    <w:p w14:paraId="6691EFB8" w14:textId="77777777" w:rsidR="006D2EBE" w:rsidRDefault="006D2EBE" w:rsidP="006D2EBE">
      <w:pPr>
        <w:pStyle w:val="Codetext"/>
      </w:pPr>
      <w:r>
        <w:t xml:space="preserve">              "properties": {</w:t>
      </w:r>
    </w:p>
    <w:p w14:paraId="07A65A23" w14:textId="77777777" w:rsidR="006D2EBE" w:rsidRDefault="006D2EBE" w:rsidP="006D2EBE">
      <w:pPr>
        <w:pStyle w:val="Codetext"/>
      </w:pPr>
      <w:r>
        <w:t xml:space="preserve">                "label": "Error Information",</w:t>
      </w:r>
    </w:p>
    <w:p w14:paraId="13DCA099" w14:textId="77777777" w:rsidR="006D2EBE" w:rsidRDefault="006D2EBE" w:rsidP="006D2EBE">
      <w:pPr>
        <w:pStyle w:val="Codetext"/>
      </w:pPr>
      <w:r>
        <w:t xml:space="preserve">                "description": "Error Information",</w:t>
      </w:r>
    </w:p>
    <w:p w14:paraId="1209C3AF" w14:textId="77777777" w:rsidR="006D2EBE" w:rsidRDefault="006D2EBE" w:rsidP="006D2EBE">
      <w:pPr>
        <w:pStyle w:val="Codetext"/>
      </w:pPr>
      <w:r>
        <w:t xml:space="preserve">                "id": "</w:t>
      </w:r>
      <w:proofErr w:type="spellStart"/>
      <w:r>
        <w:t>errorInfo</w:t>
      </w:r>
      <w:proofErr w:type="spellEnd"/>
      <w:r>
        <w:t>",</w:t>
      </w:r>
    </w:p>
    <w:p w14:paraId="1BA4C999" w14:textId="77777777" w:rsidR="006D2EBE" w:rsidRDefault="006D2EBE" w:rsidP="006D2EBE">
      <w:pPr>
        <w:pStyle w:val="Codetext"/>
      </w:pPr>
      <w:r>
        <w:t xml:space="preserve">                "name": "</w:t>
      </w:r>
      <w:proofErr w:type="spellStart"/>
      <w:r>
        <w:t>errorInfo</w:t>
      </w:r>
      <w:proofErr w:type="spellEnd"/>
      <w:r>
        <w:t>",</w:t>
      </w:r>
    </w:p>
    <w:p w14:paraId="1BD6AED4" w14:textId="77777777" w:rsidR="006D2EBE" w:rsidRDefault="006D2EBE" w:rsidP="006D2EBE">
      <w:pPr>
        <w:pStyle w:val="Codetext"/>
      </w:pPr>
      <w:r>
        <w:t xml:space="preserve">                "</w:t>
      </w:r>
      <w:proofErr w:type="spellStart"/>
      <w:r>
        <w:t>objectType</w:t>
      </w:r>
      <w:proofErr w:type="spellEnd"/>
      <w:r>
        <w:t>": "rest-webservice-output-mapping",</w:t>
      </w:r>
    </w:p>
    <w:p w14:paraId="15FDAFFE" w14:textId="77777777" w:rsidR="006D2EBE" w:rsidRDefault="006D2EBE" w:rsidP="006D2EBE">
      <w:pPr>
        <w:pStyle w:val="Codetext"/>
      </w:pPr>
      <w:r>
        <w:t xml:space="preserve">                "class": "input validate[required]",</w:t>
      </w:r>
    </w:p>
    <w:p w14:paraId="405566DC" w14:textId="77777777" w:rsidR="006D2EBE" w:rsidRDefault="006D2EBE" w:rsidP="006D2EBE">
      <w:pPr>
        <w:pStyle w:val="Codetext"/>
      </w:pPr>
      <w:r>
        <w:t xml:space="preserve">                "</w:t>
      </w:r>
      <w:proofErr w:type="spellStart"/>
      <w:r>
        <w:t>fieldIdentifier</w:t>
      </w:r>
      <w:proofErr w:type="spellEnd"/>
      <w:r>
        <w:t>": "variable",</w:t>
      </w:r>
    </w:p>
    <w:p w14:paraId="2757D99E" w14:textId="77777777" w:rsidR="006D2EBE" w:rsidRDefault="006D2EBE" w:rsidP="006D2EBE">
      <w:pPr>
        <w:pStyle w:val="Codetext"/>
      </w:pPr>
      <w:r>
        <w:t xml:space="preserve">                "type": "</w:t>
      </w:r>
      <w:proofErr w:type="spellStart"/>
      <w:r>
        <w:t>nbt</w:t>
      </w:r>
      <w:proofErr w:type="spellEnd"/>
      <w:r>
        <w:t>-object-property-form",</w:t>
      </w:r>
    </w:p>
    <w:p w14:paraId="7044581D" w14:textId="77777777" w:rsidR="006D2EBE" w:rsidRDefault="006D2EBE" w:rsidP="006D2EBE">
      <w:pPr>
        <w:pStyle w:val="Codetext"/>
      </w:pPr>
      <w:r>
        <w:t xml:space="preserve">                "placeholder": "Error information Variable",</w:t>
      </w:r>
    </w:p>
    <w:p w14:paraId="08F548F3" w14:textId="77777777" w:rsidR="006D2EBE" w:rsidRDefault="006D2EBE" w:rsidP="006D2EBE">
      <w:pPr>
        <w:pStyle w:val="Codetext"/>
      </w:pPr>
      <w:r>
        <w:t xml:space="preserve">                "title": "Output Variable",</w:t>
      </w:r>
    </w:p>
    <w:p w14:paraId="44FC41DB" w14:textId="77777777" w:rsidR="006D2EBE" w:rsidRDefault="006D2EBE" w:rsidP="006D2EBE">
      <w:pPr>
        <w:pStyle w:val="Codetext"/>
      </w:pPr>
      <w:r>
        <w:t xml:space="preserve">                "priority": "</w:t>
      </w:r>
      <w:proofErr w:type="spellStart"/>
      <w:r>
        <w:t>outputMapping</w:t>
      </w:r>
      <w:proofErr w:type="spellEnd"/>
      <w:r>
        <w:t>"</w:t>
      </w:r>
    </w:p>
    <w:p w14:paraId="1C775583" w14:textId="77777777" w:rsidR="006D2EBE" w:rsidRDefault="006D2EBE" w:rsidP="006D2EBE">
      <w:pPr>
        <w:pStyle w:val="Codetext"/>
      </w:pPr>
      <w:r>
        <w:t xml:space="preserve">              },</w:t>
      </w:r>
    </w:p>
    <w:p w14:paraId="29184C19" w14:textId="77777777" w:rsidR="006D2EBE" w:rsidRDefault="006D2EBE" w:rsidP="006D2EBE">
      <w:pPr>
        <w:pStyle w:val="Codetext"/>
      </w:pPr>
      <w:r>
        <w:t xml:space="preserve">              "event": {</w:t>
      </w:r>
    </w:p>
    <w:p w14:paraId="242C15D4" w14:textId="77777777" w:rsidR="006D2EBE" w:rsidRDefault="006D2EBE" w:rsidP="006D2EBE">
      <w:pPr>
        <w:pStyle w:val="Codetext"/>
      </w:pPr>
      <w:r>
        <w:t xml:space="preserve">                "action": "change",</w:t>
      </w:r>
    </w:p>
    <w:p w14:paraId="4A4E2913" w14:textId="77777777" w:rsidR="006D2EBE" w:rsidRDefault="006D2EBE" w:rsidP="006D2EBE">
      <w:pPr>
        <w:pStyle w:val="Codetext"/>
      </w:pPr>
      <w:r>
        <w:t xml:space="preserve">                "</w:t>
      </w:r>
      <w:proofErr w:type="spellStart"/>
      <w:r>
        <w:t>callBack</w:t>
      </w:r>
      <w:proofErr w:type="spellEnd"/>
      <w:r>
        <w:t>": "save"</w:t>
      </w:r>
    </w:p>
    <w:p w14:paraId="338AAD8C" w14:textId="77777777" w:rsidR="006D2EBE" w:rsidRDefault="006D2EBE" w:rsidP="006D2EBE">
      <w:pPr>
        <w:pStyle w:val="Codetext"/>
      </w:pPr>
      <w:r>
        <w:t xml:space="preserve">              }</w:t>
      </w:r>
    </w:p>
    <w:p w14:paraId="6A30A00F" w14:textId="77777777" w:rsidR="006D2EBE" w:rsidRDefault="006D2EBE" w:rsidP="006D2EBE">
      <w:pPr>
        <w:pStyle w:val="Codetext"/>
      </w:pPr>
      <w:r>
        <w:t xml:space="preserve">            }</w:t>
      </w:r>
    </w:p>
    <w:p w14:paraId="6679553C" w14:textId="77777777" w:rsidR="006D2EBE" w:rsidRDefault="006D2EBE" w:rsidP="006D2EBE">
      <w:pPr>
        <w:pStyle w:val="Codetext"/>
      </w:pPr>
      <w:r>
        <w:t xml:space="preserve">          ]</w:t>
      </w:r>
    </w:p>
    <w:p w14:paraId="57C7CD51" w14:textId="77777777" w:rsidR="006D2EBE" w:rsidRDefault="006D2EBE" w:rsidP="006D2EBE">
      <w:pPr>
        <w:pStyle w:val="Codetext"/>
      </w:pPr>
      <w:r>
        <w:t xml:space="preserve">        }</w:t>
      </w:r>
    </w:p>
    <w:p w14:paraId="271C7332" w14:textId="77777777" w:rsidR="006D2EBE" w:rsidRDefault="006D2EBE" w:rsidP="006D2EBE">
      <w:pPr>
        <w:pStyle w:val="Codetext"/>
      </w:pPr>
      <w:r>
        <w:t xml:space="preserve">      ]</w:t>
      </w:r>
    </w:p>
    <w:p w14:paraId="097C05AE" w14:textId="77777777" w:rsidR="006D2EBE" w:rsidRDefault="006D2EBE" w:rsidP="006D2EBE">
      <w:pPr>
        <w:pStyle w:val="Codetext"/>
      </w:pPr>
      <w:r>
        <w:t xml:space="preserve">    },</w:t>
      </w:r>
    </w:p>
    <w:p w14:paraId="75F2A6BF" w14:textId="77777777" w:rsidR="006D2EBE" w:rsidRDefault="006D2EBE" w:rsidP="006D2EBE">
      <w:pPr>
        <w:pStyle w:val="Codetext"/>
      </w:pPr>
      <w:r>
        <w:t xml:space="preserve">    {</w:t>
      </w:r>
    </w:p>
    <w:p w14:paraId="78F3D29D" w14:textId="77777777" w:rsidR="006D2EBE" w:rsidRDefault="006D2EBE" w:rsidP="006D2EBE">
      <w:pPr>
        <w:pStyle w:val="Codetext"/>
      </w:pPr>
      <w:r>
        <w:t xml:space="preserve">      "name": "Events",</w:t>
      </w:r>
    </w:p>
    <w:p w14:paraId="3CE3BA29" w14:textId="77777777" w:rsidR="006D2EBE" w:rsidRDefault="006D2EBE" w:rsidP="006D2EBE">
      <w:pPr>
        <w:pStyle w:val="Codetext"/>
      </w:pPr>
      <w:r>
        <w:t xml:space="preserve">      "tab": "property-events",</w:t>
      </w:r>
    </w:p>
    <w:p w14:paraId="07698ABE" w14:textId="77777777" w:rsidR="006D2EBE" w:rsidRDefault="006D2EBE" w:rsidP="006D2EBE">
      <w:pPr>
        <w:pStyle w:val="Codetext"/>
      </w:pPr>
      <w:r>
        <w:t xml:space="preserve">      "widget": [</w:t>
      </w:r>
    </w:p>
    <w:p w14:paraId="76FC5850" w14:textId="77777777" w:rsidR="006D2EBE" w:rsidRDefault="006D2EBE" w:rsidP="006D2EBE">
      <w:pPr>
        <w:pStyle w:val="Codetext"/>
      </w:pPr>
      <w:r>
        <w:t xml:space="preserve">        {</w:t>
      </w:r>
    </w:p>
    <w:p w14:paraId="49D4E53B" w14:textId="77777777" w:rsidR="006D2EBE" w:rsidRDefault="006D2EBE" w:rsidP="006D2EBE">
      <w:pPr>
        <w:pStyle w:val="Codetext"/>
      </w:pPr>
      <w:r>
        <w:t xml:space="preserve">          "type": "property-form",</w:t>
      </w:r>
    </w:p>
    <w:p w14:paraId="076ADF21" w14:textId="77777777" w:rsidR="006D2EBE" w:rsidRDefault="006D2EBE" w:rsidP="006D2EBE">
      <w:pPr>
        <w:pStyle w:val="Codetext"/>
      </w:pPr>
      <w:r>
        <w:t xml:space="preserve">          "data": [</w:t>
      </w:r>
    </w:p>
    <w:p w14:paraId="29FEAE89" w14:textId="73450D61" w:rsidR="006D2EBE" w:rsidRDefault="00AD1699" w:rsidP="006D2EBE">
      <w:pPr>
        <w:pStyle w:val="Codetext"/>
      </w:pPr>
      <w:r>
        <w:rPr>
          <w:noProof/>
        </w:rPr>
        <w:lastRenderedPageBreak/>
        <mc:AlternateContent>
          <mc:Choice Requires="wps">
            <w:drawing>
              <wp:anchor distT="0" distB="0" distL="114300" distR="114300" simplePos="0" relativeHeight="251676672" behindDoc="0" locked="0" layoutInCell="1" allowOverlap="1" wp14:anchorId="0514F8D1" wp14:editId="4B1EC692">
                <wp:simplePos x="0" y="0"/>
                <wp:positionH relativeFrom="column">
                  <wp:posOffset>2324100</wp:posOffset>
                </wp:positionH>
                <wp:positionV relativeFrom="paragraph">
                  <wp:posOffset>135255</wp:posOffset>
                </wp:positionV>
                <wp:extent cx="2559050" cy="1879600"/>
                <wp:effectExtent l="0" t="0" r="12700" b="25400"/>
                <wp:wrapNone/>
                <wp:docPr id="805861460" name="Rectangle 1"/>
                <wp:cNvGraphicFramePr/>
                <a:graphic xmlns:a="http://schemas.openxmlformats.org/drawingml/2006/main">
                  <a:graphicData uri="http://schemas.microsoft.com/office/word/2010/wordprocessingShape">
                    <wps:wsp>
                      <wps:cNvSpPr/>
                      <wps:spPr>
                        <a:xfrm>
                          <a:off x="0" y="0"/>
                          <a:ext cx="2559050" cy="1879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95E5CA" id="Rectangle 1" o:spid="_x0000_s1026" style="position:absolute;margin-left:183pt;margin-top:10.65pt;width:201.5pt;height:14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" fillcolor="#4472c4 [3204]" strokecolor="#09101d [484]" strokeweight="1pt"/>
            </w:pict>
          </mc:Fallback>
        </mc:AlternateContent>
      </w:r>
      <w:r w:rsidR="006D2EBE">
        <w:t xml:space="preserve">            {</w:t>
      </w:r>
    </w:p>
    <w:p w14:paraId="2A7A846E" w14:textId="77777777" w:rsidR="006D2EBE" w:rsidRDefault="006D2EBE" w:rsidP="006D2EBE">
      <w:pPr>
        <w:pStyle w:val="Codetext"/>
      </w:pPr>
      <w:r>
        <w:t xml:space="preserve">              "</w:t>
      </w:r>
      <w:proofErr w:type="spellStart"/>
      <w:r>
        <w:t>elementType</w:t>
      </w:r>
      <w:proofErr w:type="spellEnd"/>
      <w:r>
        <w:t>": "select",</w:t>
      </w:r>
    </w:p>
    <w:p w14:paraId="39372E74" w14:textId="1704C939" w:rsidR="006D2EBE" w:rsidRDefault="006D2EBE" w:rsidP="006D2EBE">
      <w:pPr>
        <w:pStyle w:val="Codetext"/>
      </w:pPr>
      <w:r>
        <w:t xml:space="preserve">              "properties": {</w:t>
      </w:r>
    </w:p>
    <w:p w14:paraId="14FDDE5A" w14:textId="664FDF0D" w:rsidR="006D2EBE" w:rsidRDefault="006D2EBE" w:rsidP="006D2EBE">
      <w:pPr>
        <w:pStyle w:val="Codetext"/>
      </w:pPr>
      <w:r>
        <w:t xml:space="preserve">                "id": "events",</w:t>
      </w:r>
    </w:p>
    <w:p w14:paraId="6A47DDBD" w14:textId="1CA211C1" w:rsidR="006D2EBE" w:rsidRDefault="006D2EBE" w:rsidP="006D2EBE">
      <w:pPr>
        <w:pStyle w:val="Codetext"/>
      </w:pPr>
      <w:r>
        <w:t xml:space="preserve">                "name": "events",</w:t>
      </w:r>
    </w:p>
    <w:p w14:paraId="62127A98" w14:textId="5026298D" w:rsidR="006D2EBE" w:rsidRDefault="006D2EBE" w:rsidP="006D2EBE">
      <w:pPr>
        <w:pStyle w:val="Codetext"/>
      </w:pPr>
      <w:r>
        <w:t xml:space="preserve">                "placeholder": "Search Events",</w:t>
      </w:r>
    </w:p>
    <w:p w14:paraId="79F5F860" w14:textId="77777777" w:rsidR="006D2EBE" w:rsidRDefault="006D2EBE" w:rsidP="006D2EBE">
      <w:pPr>
        <w:pStyle w:val="Codetext"/>
      </w:pPr>
      <w:r>
        <w:t xml:space="preserve">                "type": "component",</w:t>
      </w:r>
    </w:p>
    <w:p w14:paraId="6C466EF0" w14:textId="77777777" w:rsidR="006D2EBE" w:rsidRDefault="006D2EBE" w:rsidP="006D2EBE">
      <w:pPr>
        <w:pStyle w:val="Codetext"/>
      </w:pPr>
      <w:r>
        <w:t xml:space="preserve">                "</w:t>
      </w:r>
      <w:proofErr w:type="spellStart"/>
      <w:r>
        <w:t>componentType</w:t>
      </w:r>
      <w:proofErr w:type="spellEnd"/>
      <w:r>
        <w:t>": "process-start",</w:t>
      </w:r>
    </w:p>
    <w:p w14:paraId="651AD4F6" w14:textId="77777777" w:rsidR="006D2EBE" w:rsidRDefault="006D2EBE" w:rsidP="006D2EBE">
      <w:pPr>
        <w:pStyle w:val="Codetext"/>
      </w:pPr>
      <w:r>
        <w:t xml:space="preserve">                "</w:t>
      </w:r>
      <w:proofErr w:type="spellStart"/>
      <w:r>
        <w:t>componentName</w:t>
      </w:r>
      <w:proofErr w:type="spellEnd"/>
      <w:r>
        <w:t>": "</w:t>
      </w:r>
      <w:proofErr w:type="spellStart"/>
      <w:r>
        <w:t>EventBuilder</w:t>
      </w:r>
      <w:proofErr w:type="spellEnd"/>
      <w:r>
        <w:t>",</w:t>
      </w:r>
    </w:p>
    <w:p w14:paraId="5168D13C" w14:textId="77777777" w:rsidR="006D2EBE" w:rsidRDefault="006D2EBE" w:rsidP="006D2EBE">
      <w:pPr>
        <w:pStyle w:val="Codetext"/>
      </w:pPr>
      <w:r>
        <w:t xml:space="preserve">                "title": "Process Events",</w:t>
      </w:r>
    </w:p>
    <w:p w14:paraId="3D2FCBE8" w14:textId="77777777" w:rsidR="006D2EBE" w:rsidRDefault="006D2EBE" w:rsidP="006D2EBE">
      <w:pPr>
        <w:pStyle w:val="Codetext"/>
      </w:pPr>
      <w:r>
        <w:t xml:space="preserve">                "priority": "property-events"</w:t>
      </w:r>
    </w:p>
    <w:p w14:paraId="6DAE4657" w14:textId="416492B7" w:rsidR="006D2EBE" w:rsidRDefault="006D2EBE" w:rsidP="006D2EBE">
      <w:pPr>
        <w:pStyle w:val="Codetext"/>
      </w:pPr>
      <w:r>
        <w:t xml:space="preserve">              },</w:t>
      </w:r>
    </w:p>
    <w:p w14:paraId="51CD673F" w14:textId="77777777" w:rsidR="006D2EBE" w:rsidRDefault="006D2EBE" w:rsidP="006D2EBE">
      <w:pPr>
        <w:pStyle w:val="Codetext"/>
      </w:pPr>
      <w:r>
        <w:t xml:space="preserve">              "event": {</w:t>
      </w:r>
    </w:p>
    <w:p w14:paraId="4FFECE9A" w14:textId="77777777" w:rsidR="006D2EBE" w:rsidRDefault="006D2EBE" w:rsidP="006D2EBE">
      <w:pPr>
        <w:pStyle w:val="Codetext"/>
      </w:pPr>
      <w:r>
        <w:t xml:space="preserve">                "action": "change",</w:t>
      </w:r>
    </w:p>
    <w:p w14:paraId="7D48C74D" w14:textId="77777777" w:rsidR="006D2EBE" w:rsidRDefault="006D2EBE" w:rsidP="006D2EBE">
      <w:pPr>
        <w:pStyle w:val="Codetext"/>
      </w:pPr>
      <w:r>
        <w:t xml:space="preserve">                "</w:t>
      </w:r>
      <w:proofErr w:type="spellStart"/>
      <w:r>
        <w:t>callBack</w:t>
      </w:r>
      <w:proofErr w:type="spellEnd"/>
      <w:r>
        <w:t>": "save"</w:t>
      </w:r>
    </w:p>
    <w:p w14:paraId="6C12E19C" w14:textId="222B5412" w:rsidR="006D2EBE" w:rsidRDefault="006D2EBE" w:rsidP="006D2EBE">
      <w:pPr>
        <w:pStyle w:val="Codetext"/>
      </w:pPr>
      <w:r>
        <w:t xml:space="preserve">              }</w:t>
      </w:r>
    </w:p>
    <w:p w14:paraId="2B661BA1" w14:textId="77777777" w:rsidR="006D2EBE" w:rsidRDefault="006D2EBE" w:rsidP="006D2EBE">
      <w:pPr>
        <w:pStyle w:val="Codetext"/>
      </w:pPr>
      <w:r>
        <w:t xml:space="preserve">            }</w:t>
      </w:r>
    </w:p>
    <w:p w14:paraId="073EB001" w14:textId="77777777" w:rsidR="006D2EBE" w:rsidRDefault="006D2EBE" w:rsidP="006D2EBE">
      <w:pPr>
        <w:pStyle w:val="Codetext"/>
      </w:pPr>
      <w:r>
        <w:t xml:space="preserve">          ]</w:t>
      </w:r>
    </w:p>
    <w:p w14:paraId="0AF2D8E7" w14:textId="77777777" w:rsidR="006D2EBE" w:rsidRDefault="006D2EBE" w:rsidP="006D2EBE">
      <w:pPr>
        <w:pStyle w:val="Codetext"/>
      </w:pPr>
      <w:r>
        <w:t xml:space="preserve">        }</w:t>
      </w:r>
    </w:p>
    <w:p w14:paraId="2177D4C9" w14:textId="77777777" w:rsidR="006D2EBE" w:rsidRDefault="006D2EBE" w:rsidP="006D2EBE">
      <w:pPr>
        <w:pStyle w:val="Codetext"/>
      </w:pPr>
      <w:r>
        <w:t xml:space="preserve">      ]</w:t>
      </w:r>
    </w:p>
    <w:p w14:paraId="0D2AE5B6" w14:textId="77777777" w:rsidR="006D2EBE" w:rsidRDefault="006D2EBE" w:rsidP="006D2EBE">
      <w:pPr>
        <w:pStyle w:val="Codetext"/>
      </w:pPr>
      <w:r>
        <w:t xml:space="preserve">    }</w:t>
      </w:r>
    </w:p>
    <w:p w14:paraId="41BB1D8E" w14:textId="77777777" w:rsidR="006D2EBE" w:rsidRDefault="006D2EBE" w:rsidP="006D2EBE">
      <w:pPr>
        <w:pStyle w:val="Codetext"/>
      </w:pPr>
      <w:r>
        <w:t xml:space="preserve">  ]</w:t>
      </w:r>
    </w:p>
    <w:p w14:paraId="4269B165" w14:textId="77777777" w:rsidR="006D2EBE" w:rsidRPr="009B2F5D" w:rsidRDefault="006D2EBE" w:rsidP="006D2EBE">
      <w:pPr>
        <w:pStyle w:val="Codetext"/>
      </w:pPr>
      <w:r>
        <w:t>}</w:t>
      </w:r>
    </w:p>
    <w:p w14:paraId="6BC73D3D" w14:textId="2FBD1702" w:rsidR="006D2EBE" w:rsidRDefault="006D2EBE" w:rsidP="006D2EBE">
      <w:pPr>
        <w:pStyle w:val="Heading2"/>
      </w:pPr>
      <w:bookmarkStart w:id="35" w:name="_JavaScript_Code_Details"/>
      <w:bookmarkStart w:id="36" w:name="_Toc172541094"/>
      <w:bookmarkEnd w:id="35"/>
      <w:r>
        <w:t xml:space="preserve">JavaScript </w:t>
      </w:r>
      <w:r w:rsidR="007D49A4">
        <w:t xml:space="preserve">Code </w:t>
      </w:r>
      <w:r w:rsidR="00AF3299">
        <w:t>Details</w:t>
      </w:r>
      <w:bookmarkEnd w:id="36"/>
    </w:p>
    <w:p w14:paraId="7DB49AE4" w14:textId="3A5B1E7C" w:rsidR="006C0FD8" w:rsidRPr="006C0FD8" w:rsidRDefault="006C0FD8" w:rsidP="006C0FD8">
      <w:pPr>
        <w:pStyle w:val="Heading3"/>
      </w:pPr>
      <w:bookmarkStart w:id="37" w:name="_Toc172541095"/>
      <w:r>
        <w:t>Control Widget JavaScript File</w:t>
      </w:r>
      <w:bookmarkEnd w:id="37"/>
    </w:p>
    <w:p w14:paraId="14A728F2" w14:textId="79E094C9" w:rsidR="006C0FD8" w:rsidRDefault="006C0FD8" w:rsidP="006C0FD8">
      <w:pPr>
        <w:pStyle w:val="BodyParagraphJustified"/>
      </w:pPr>
      <w:r w:rsidRPr="006C0FD8">
        <w:t>Define the Control widget as mentioned below, this is the default de</w:t>
      </w:r>
      <w:r w:rsidR="008631D5">
        <w:t>finition of the Control widget.</w:t>
      </w:r>
    </w:p>
    <w:p w14:paraId="691AFE2E" w14:textId="77777777" w:rsidR="008631D5" w:rsidRDefault="008631D5" w:rsidP="008631D5">
      <w:pPr>
        <w:pStyle w:val="ReferToOtherDoc"/>
      </w:pPr>
      <w:r>
        <w:t xml:space="preserve">Refer to CustomActivity.js file for sample </w:t>
      </w:r>
      <w:proofErr w:type="spellStart"/>
      <w:r>
        <w:t>javascript</w:t>
      </w:r>
      <w:proofErr w:type="spellEnd"/>
      <w:r>
        <w:t xml:space="preserve"> format.</w:t>
      </w:r>
    </w:p>
    <w:p w14:paraId="6BDA992A" w14:textId="77777777" w:rsidR="006C0FD8" w:rsidRPr="006C0FD8" w:rsidRDefault="006C0FD8" w:rsidP="006C0FD8">
      <w:pPr>
        <w:pStyle w:val="Codetext"/>
      </w:pPr>
      <w:proofErr w:type="gramStart"/>
      <w:r w:rsidRPr="006C0FD8">
        <w:t>$.widget</w:t>
      </w:r>
      <w:proofErr w:type="gramEnd"/>
      <w:r w:rsidRPr="006C0FD8">
        <w:t>("</w:t>
      </w:r>
      <w:proofErr w:type="spellStart"/>
      <w:proofErr w:type="gramStart"/>
      <w:r w:rsidRPr="006C0FD8">
        <w:t>nbt.CustomKeyValuePairWidget</w:t>
      </w:r>
      <w:proofErr w:type="spellEnd"/>
      <w:proofErr w:type="gramEnd"/>
      <w:r w:rsidRPr="006C0FD8">
        <w:t xml:space="preserve">", </w:t>
      </w:r>
      <w:proofErr w:type="gramStart"/>
      <w:r w:rsidRPr="006C0FD8">
        <w:t>$.</w:t>
      </w:r>
      <w:proofErr w:type="spellStart"/>
      <w:r w:rsidRPr="006C0FD8">
        <w:t>nbt</w:t>
      </w:r>
      <w:proofErr w:type="gramEnd"/>
      <w:r w:rsidRPr="006C0FD8">
        <w:t>.ControlWidget</w:t>
      </w:r>
      <w:proofErr w:type="spellEnd"/>
      <w:r w:rsidRPr="006C0FD8">
        <w:t>, { </w:t>
      </w:r>
    </w:p>
    <w:p w14:paraId="3C32C483" w14:textId="29FFF6CD" w:rsidR="006C0FD8" w:rsidRPr="006C0FD8" w:rsidRDefault="006C0FD8" w:rsidP="006C0FD8">
      <w:pPr>
        <w:pStyle w:val="Codetext"/>
      </w:pPr>
      <w:r w:rsidRPr="006C0FD8">
        <w:t>  options: { </w:t>
      </w:r>
    </w:p>
    <w:p w14:paraId="02A9B0EE" w14:textId="4DE89499" w:rsidR="006C0FD8" w:rsidRPr="006C0FD8" w:rsidRDefault="00AD1699" w:rsidP="006C0FD8">
      <w:pPr>
        <w:pStyle w:val="Codetext"/>
      </w:pPr>
      <w:r>
        <w:rPr>
          <w:noProof/>
        </w:rPr>
        <mc:AlternateContent>
          <mc:Choice Requires="wps">
            <w:drawing>
              <wp:anchor distT="0" distB="0" distL="114300" distR="114300" simplePos="0" relativeHeight="251678720" behindDoc="0" locked="0" layoutInCell="1" allowOverlap="1" wp14:anchorId="7A04F00F" wp14:editId="7D0B24B1">
                <wp:simplePos x="0" y="0"/>
                <wp:positionH relativeFrom="column">
                  <wp:posOffset>1390650</wp:posOffset>
                </wp:positionH>
                <wp:positionV relativeFrom="paragraph">
                  <wp:posOffset>165100</wp:posOffset>
                </wp:positionV>
                <wp:extent cx="2559050" cy="1879600"/>
                <wp:effectExtent l="0" t="0" r="12700" b="25400"/>
                <wp:wrapNone/>
                <wp:docPr id="937802559" name="Rectangle 1"/>
                <wp:cNvGraphicFramePr/>
                <a:graphic xmlns:a="http://schemas.openxmlformats.org/drawingml/2006/main">
                  <a:graphicData uri="http://schemas.microsoft.com/office/word/2010/wordprocessingShape">
                    <wps:wsp>
                      <wps:cNvSpPr/>
                      <wps:spPr>
                        <a:xfrm>
                          <a:off x="0" y="0"/>
                          <a:ext cx="2559050" cy="1879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E722F7" id="Rectangle 1" o:spid="_x0000_s1026" style="position:absolute;margin-left:109.5pt;margin-top:13pt;width:201.5pt;height:14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" fillcolor="#4472c4 [3204]" strokecolor="#09101d [484]" strokeweight="1pt"/>
            </w:pict>
          </mc:Fallback>
        </mc:AlternateContent>
      </w:r>
      <w:r w:rsidR="006C0FD8" w:rsidRPr="006C0FD8">
        <w:t>//Define the options required to be reused in the widget </w:t>
      </w:r>
    </w:p>
    <w:p w14:paraId="42F55E0C" w14:textId="7701FE1C" w:rsidR="006C0FD8" w:rsidRPr="006C0FD8" w:rsidRDefault="006C0FD8" w:rsidP="006C0FD8">
      <w:pPr>
        <w:pStyle w:val="Codetext"/>
      </w:pPr>
      <w:r w:rsidRPr="006C0FD8">
        <w:t xml:space="preserve">    </w:t>
      </w:r>
      <w:proofErr w:type="spellStart"/>
      <w:r w:rsidRPr="006C0FD8">
        <w:t>processVariables</w:t>
      </w:r>
      <w:proofErr w:type="spellEnd"/>
      <w:r w:rsidRPr="006C0FD8">
        <w:t>: [] </w:t>
      </w:r>
    </w:p>
    <w:p w14:paraId="5A25C60E" w14:textId="2CEA9E37" w:rsidR="006C0FD8" w:rsidRPr="006C0FD8" w:rsidRDefault="006C0FD8" w:rsidP="006C0FD8">
      <w:pPr>
        <w:pStyle w:val="Codetext"/>
      </w:pPr>
      <w:r w:rsidRPr="006C0FD8">
        <w:t>}, </w:t>
      </w:r>
    </w:p>
    <w:p w14:paraId="762BF3CE" w14:textId="77777777" w:rsidR="006C0FD8" w:rsidRPr="006C0FD8" w:rsidRDefault="006C0FD8" w:rsidP="006C0FD8">
      <w:pPr>
        <w:pStyle w:val="Codetext"/>
      </w:pPr>
      <w:r w:rsidRPr="006C0FD8">
        <w:t xml:space="preserve">  _create: </w:t>
      </w:r>
      <w:proofErr w:type="gramStart"/>
      <w:r w:rsidRPr="006C0FD8">
        <w:t>function(</w:t>
      </w:r>
      <w:proofErr w:type="gramEnd"/>
      <w:r w:rsidRPr="006C0FD8">
        <w:t>) { </w:t>
      </w:r>
    </w:p>
    <w:p w14:paraId="0F35152F" w14:textId="4DE05A7A" w:rsidR="006C0FD8" w:rsidRPr="006C0FD8" w:rsidRDefault="006C0FD8" w:rsidP="006C0FD8">
      <w:pPr>
        <w:pStyle w:val="Codetext"/>
      </w:pPr>
      <w:r w:rsidRPr="006C0FD8">
        <w:t>//Initialize and set the values  </w:t>
      </w:r>
    </w:p>
    <w:p w14:paraId="027A5C8F" w14:textId="77777777" w:rsidR="006C0FD8" w:rsidRPr="006C0FD8" w:rsidRDefault="006C0FD8" w:rsidP="006C0FD8">
      <w:pPr>
        <w:pStyle w:val="Codetext"/>
      </w:pPr>
      <w:r w:rsidRPr="006C0FD8">
        <w:t>}, </w:t>
      </w:r>
    </w:p>
    <w:p w14:paraId="2B3D7B12" w14:textId="77777777" w:rsidR="006C0FD8" w:rsidRPr="006C0FD8" w:rsidRDefault="006C0FD8" w:rsidP="006C0FD8">
      <w:pPr>
        <w:pStyle w:val="Codetext"/>
      </w:pPr>
      <w:r w:rsidRPr="006C0FD8">
        <w:t xml:space="preserve">render: </w:t>
      </w:r>
      <w:proofErr w:type="gramStart"/>
      <w:r w:rsidRPr="006C0FD8">
        <w:t>function(</w:t>
      </w:r>
      <w:proofErr w:type="gramEnd"/>
      <w:r w:rsidRPr="006C0FD8">
        <w:t>) { </w:t>
      </w:r>
    </w:p>
    <w:p w14:paraId="70A71FF4" w14:textId="127FDA5B" w:rsidR="006C0FD8" w:rsidRPr="006C0FD8" w:rsidRDefault="006C0FD8" w:rsidP="006C0FD8">
      <w:pPr>
        <w:pStyle w:val="Codetext"/>
      </w:pPr>
      <w:r w:rsidRPr="006C0FD8">
        <w:t>//define html templates, which will be used to create an element in the DOM. </w:t>
      </w:r>
    </w:p>
    <w:p w14:paraId="5681D03F" w14:textId="77777777" w:rsidR="006C0FD8" w:rsidRPr="006C0FD8" w:rsidRDefault="006C0FD8" w:rsidP="006C0FD8">
      <w:pPr>
        <w:pStyle w:val="Codetext"/>
      </w:pPr>
      <w:r w:rsidRPr="006C0FD8">
        <w:t>}, </w:t>
      </w:r>
    </w:p>
    <w:p w14:paraId="4D1EDD6C" w14:textId="77777777" w:rsidR="006C0FD8" w:rsidRPr="006C0FD8" w:rsidRDefault="006C0FD8" w:rsidP="006C0FD8">
      <w:pPr>
        <w:pStyle w:val="Codetext"/>
      </w:pPr>
      <w:r w:rsidRPr="006C0FD8">
        <w:t>_</w:t>
      </w:r>
      <w:proofErr w:type="spellStart"/>
      <w:r w:rsidRPr="006C0FD8">
        <w:t>init</w:t>
      </w:r>
      <w:proofErr w:type="spellEnd"/>
      <w:r w:rsidRPr="006C0FD8">
        <w:t xml:space="preserve">: </w:t>
      </w:r>
      <w:proofErr w:type="gramStart"/>
      <w:r w:rsidRPr="006C0FD8">
        <w:t>function(</w:t>
      </w:r>
      <w:proofErr w:type="gramEnd"/>
      <w:r w:rsidRPr="006C0FD8">
        <w:t>) { </w:t>
      </w:r>
    </w:p>
    <w:p w14:paraId="34215E96" w14:textId="77777777" w:rsidR="006C0FD8" w:rsidRPr="006C0FD8" w:rsidRDefault="006C0FD8" w:rsidP="006C0FD8">
      <w:pPr>
        <w:pStyle w:val="Codetext"/>
      </w:pPr>
      <w:r w:rsidRPr="006C0FD8">
        <w:t xml:space="preserve">//This method will trigger once everything is </w:t>
      </w:r>
      <w:proofErr w:type="spellStart"/>
      <w:r w:rsidRPr="006C0FD8">
        <w:t>initialised</w:t>
      </w:r>
      <w:proofErr w:type="spellEnd"/>
      <w:r w:rsidRPr="006C0FD8">
        <w:t xml:space="preserve"> and available. </w:t>
      </w:r>
    </w:p>
    <w:p w14:paraId="7F367EF9" w14:textId="77777777" w:rsidR="006C0FD8" w:rsidRPr="006C0FD8" w:rsidRDefault="006C0FD8" w:rsidP="006C0FD8">
      <w:pPr>
        <w:pStyle w:val="Codetext"/>
      </w:pPr>
      <w:r w:rsidRPr="006C0FD8">
        <w:t>} </w:t>
      </w:r>
    </w:p>
    <w:p w14:paraId="68B21888" w14:textId="77777777" w:rsidR="006C0FD8" w:rsidRPr="006C0FD8" w:rsidRDefault="006C0FD8" w:rsidP="006C0FD8">
      <w:pPr>
        <w:pStyle w:val="Codetext"/>
      </w:pPr>
      <w:r w:rsidRPr="006C0FD8">
        <w:t>}); </w:t>
      </w:r>
    </w:p>
    <w:p w14:paraId="1363FFD6" w14:textId="77777777" w:rsidR="006C0FD8" w:rsidRPr="006C0FD8" w:rsidRDefault="006C0FD8" w:rsidP="006C0FD8">
      <w:pPr>
        <w:pStyle w:val="Codetext"/>
      </w:pPr>
      <w:r w:rsidRPr="006C0FD8">
        <w:t> </w:t>
      </w:r>
    </w:p>
    <w:p w14:paraId="45C3BF23" w14:textId="77777777" w:rsidR="006C0FD8" w:rsidRPr="00C913D4" w:rsidRDefault="006C0FD8" w:rsidP="00C913D4">
      <w:pPr>
        <w:pStyle w:val="BodyParagraphJustified"/>
      </w:pPr>
    </w:p>
    <w:p w14:paraId="692C8D7D" w14:textId="7AA0C282" w:rsidR="00C913D4" w:rsidRDefault="006D2EBE" w:rsidP="00C913D4">
      <w:pPr>
        <w:pStyle w:val="Heading3"/>
      </w:pPr>
      <w:bookmarkStart w:id="38" w:name="_Toc172541096"/>
      <w:proofErr w:type="spellStart"/>
      <w:r>
        <w:lastRenderedPageBreak/>
        <w:t>Javascript</w:t>
      </w:r>
      <w:proofErr w:type="spellEnd"/>
      <w:r>
        <w:t xml:space="preserve"> </w:t>
      </w:r>
      <w:r w:rsidR="00F97EA4">
        <w:t>Code</w:t>
      </w:r>
      <w:r w:rsidR="001C3400">
        <w:t xml:space="preserve"> Example</w:t>
      </w:r>
      <w:bookmarkEnd w:id="38"/>
    </w:p>
    <w:p w14:paraId="03096A55" w14:textId="56F439BE" w:rsidR="006D2EBE" w:rsidRPr="00602BD3" w:rsidRDefault="006D2EBE" w:rsidP="006D2EBE">
      <w:pPr>
        <w:pStyle w:val="BodyParagraphJustified"/>
      </w:pPr>
    </w:p>
    <w:p w14:paraId="47F4C8E9" w14:textId="77777777" w:rsidR="006D2EBE" w:rsidRDefault="006D2EBE" w:rsidP="006D2EBE">
      <w:pPr>
        <w:pStyle w:val="Codetext"/>
      </w:pPr>
      <w:proofErr w:type="gramStart"/>
      <w:r>
        <w:t>$.widget</w:t>
      </w:r>
      <w:proofErr w:type="gramEnd"/>
      <w:r>
        <w:t>("</w:t>
      </w:r>
      <w:proofErr w:type="spellStart"/>
      <w:proofErr w:type="gramStart"/>
      <w:r>
        <w:t>nbt.CustomKeyValuePairWidget</w:t>
      </w:r>
      <w:proofErr w:type="spellEnd"/>
      <w:proofErr w:type="gramEnd"/>
      <w:r>
        <w:t xml:space="preserve">", </w:t>
      </w:r>
      <w:proofErr w:type="gramStart"/>
      <w:r>
        <w:t>$.</w:t>
      </w:r>
      <w:proofErr w:type="spellStart"/>
      <w:r>
        <w:t>nbt</w:t>
      </w:r>
      <w:proofErr w:type="gramEnd"/>
      <w:r>
        <w:t>.ControlWidget</w:t>
      </w:r>
      <w:proofErr w:type="spellEnd"/>
      <w:r>
        <w:t>, {</w:t>
      </w:r>
    </w:p>
    <w:p w14:paraId="14CC7507" w14:textId="77777777" w:rsidR="006D2EBE" w:rsidRDefault="006D2EBE" w:rsidP="006D2EBE">
      <w:pPr>
        <w:pStyle w:val="Codetext"/>
      </w:pPr>
      <w:r>
        <w:tab/>
        <w:t xml:space="preserve"> </w:t>
      </w:r>
    </w:p>
    <w:p w14:paraId="02B253FB" w14:textId="77777777" w:rsidR="006D2EBE" w:rsidRDefault="006D2EBE" w:rsidP="006D2EBE">
      <w:pPr>
        <w:pStyle w:val="Codetext"/>
      </w:pPr>
      <w:r>
        <w:tab/>
        <w:t>options: {</w:t>
      </w:r>
    </w:p>
    <w:p w14:paraId="0E4C6DC6" w14:textId="33DA5BA6" w:rsidR="006D2EBE" w:rsidRDefault="00AD1699" w:rsidP="006D2EBE">
      <w:pPr>
        <w:pStyle w:val="Codetext"/>
      </w:pPr>
      <w:r>
        <w:rPr>
          <w:noProof/>
        </w:rPr>
        <mc:AlternateContent>
          <mc:Choice Requires="wps">
            <w:drawing>
              <wp:anchor distT="0" distB="0" distL="114300" distR="114300" simplePos="0" relativeHeight="251680768" behindDoc="0" locked="0" layoutInCell="1" allowOverlap="1" wp14:anchorId="65B85B96" wp14:editId="758FF23F">
                <wp:simplePos x="0" y="0"/>
                <wp:positionH relativeFrom="column">
                  <wp:posOffset>2333625</wp:posOffset>
                </wp:positionH>
                <wp:positionV relativeFrom="paragraph">
                  <wp:posOffset>38735</wp:posOffset>
                </wp:positionV>
                <wp:extent cx="2082800" cy="6943725"/>
                <wp:effectExtent l="0" t="0" r="12700" b="28575"/>
                <wp:wrapNone/>
                <wp:docPr id="1573460553" name="Rectangle 1"/>
                <wp:cNvGraphicFramePr/>
                <a:graphic xmlns:a="http://schemas.openxmlformats.org/drawingml/2006/main">
                  <a:graphicData uri="http://schemas.microsoft.com/office/word/2010/wordprocessingShape">
                    <wps:wsp>
                      <wps:cNvSpPr/>
                      <wps:spPr>
                        <a:xfrm>
                          <a:off x="0" y="0"/>
                          <a:ext cx="2082800" cy="69437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1C4FC" id="Rectangle 1" o:spid="_x0000_s1026" style="position:absolute;margin-left:183.75pt;margin-top:3.05pt;width:164pt;height:54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" fillcolor="#4472c4 [3204]" strokecolor="#09101d [484]" strokeweight="1pt"/>
            </w:pict>
          </mc:Fallback>
        </mc:AlternateContent>
      </w:r>
      <w:r w:rsidR="006D2EBE">
        <w:tab/>
        <w:t xml:space="preserve">    </w:t>
      </w:r>
      <w:r w:rsidR="006D2EBE">
        <w:tab/>
      </w:r>
      <w:proofErr w:type="spellStart"/>
      <w:r w:rsidR="006D2EBE">
        <w:t>processVariables</w:t>
      </w:r>
      <w:proofErr w:type="spellEnd"/>
      <w:r w:rsidR="006D2EBE">
        <w:t>: []</w:t>
      </w:r>
    </w:p>
    <w:p w14:paraId="251BF124" w14:textId="2E642D53" w:rsidR="006D2EBE" w:rsidRDefault="006D2EBE" w:rsidP="006D2EBE">
      <w:pPr>
        <w:pStyle w:val="Codetext"/>
      </w:pPr>
      <w:r>
        <w:t xml:space="preserve">    },</w:t>
      </w:r>
    </w:p>
    <w:p w14:paraId="3BFEC300" w14:textId="7F529816" w:rsidR="006D2EBE" w:rsidRDefault="006D2EBE" w:rsidP="006D2EBE">
      <w:pPr>
        <w:pStyle w:val="Codetext"/>
      </w:pPr>
      <w:r>
        <w:t xml:space="preserve">    </w:t>
      </w:r>
    </w:p>
    <w:p w14:paraId="378BB76F" w14:textId="77777777" w:rsidR="006D2EBE" w:rsidRDefault="006D2EBE" w:rsidP="006D2EBE">
      <w:pPr>
        <w:pStyle w:val="Codetext"/>
      </w:pPr>
      <w:r>
        <w:t xml:space="preserve">    _create: </w:t>
      </w:r>
      <w:proofErr w:type="gramStart"/>
      <w:r>
        <w:t>function(</w:t>
      </w:r>
      <w:proofErr w:type="gramEnd"/>
      <w:r>
        <w:t>) {</w:t>
      </w:r>
    </w:p>
    <w:p w14:paraId="0608EE67" w14:textId="77777777" w:rsidR="006D2EBE" w:rsidRDefault="006D2EBE" w:rsidP="006D2EBE">
      <w:pPr>
        <w:pStyle w:val="Codetext"/>
      </w:pPr>
    </w:p>
    <w:p w14:paraId="1FAE8710" w14:textId="30AAD57F" w:rsidR="006D2EBE" w:rsidRDefault="006D2EBE" w:rsidP="006D2EBE">
      <w:pPr>
        <w:pStyle w:val="Codetext"/>
      </w:pPr>
      <w:r>
        <w:t xml:space="preserve">        </w:t>
      </w:r>
      <w:proofErr w:type="spellStart"/>
      <w:proofErr w:type="gramStart"/>
      <w:r>
        <w:t>this.objectType</w:t>
      </w:r>
      <w:proofErr w:type="spellEnd"/>
      <w:proofErr w:type="gramEnd"/>
      <w:r>
        <w:t xml:space="preserve"> = </w:t>
      </w:r>
      <w:proofErr w:type="spellStart"/>
      <w:proofErr w:type="gramStart"/>
      <w:r>
        <w:t>this.options</w:t>
      </w:r>
      <w:proofErr w:type="gramEnd"/>
      <w:r>
        <w:t>.</w:t>
      </w:r>
      <w:proofErr w:type="gramStart"/>
      <w:r>
        <w:t>value.properties</w:t>
      </w:r>
      <w:proofErr w:type="gramEnd"/>
      <w:r>
        <w:t>.objectType</w:t>
      </w:r>
      <w:proofErr w:type="spellEnd"/>
      <w:r>
        <w:t>;</w:t>
      </w:r>
    </w:p>
    <w:p w14:paraId="058039A6" w14:textId="2F6811EF" w:rsidR="006D2EBE" w:rsidRDefault="006D2EBE" w:rsidP="006D2EBE">
      <w:pPr>
        <w:pStyle w:val="Codetext"/>
      </w:pPr>
      <w:r>
        <w:t xml:space="preserve">        </w:t>
      </w:r>
      <w:proofErr w:type="gramStart"/>
      <w:r>
        <w:t>this._</w:t>
      </w:r>
      <w:proofErr w:type="spellStart"/>
      <w:proofErr w:type="gramEnd"/>
      <w:r>
        <w:t>readOnly</w:t>
      </w:r>
      <w:proofErr w:type="spellEnd"/>
      <w:r>
        <w:t xml:space="preserve"> = (</w:t>
      </w:r>
      <w:proofErr w:type="spellStart"/>
      <w:proofErr w:type="gramStart"/>
      <w:r>
        <w:t>this.options</w:t>
      </w:r>
      <w:proofErr w:type="gramEnd"/>
      <w:r>
        <w:t>.</w:t>
      </w:r>
      <w:proofErr w:type="gramStart"/>
      <w:r>
        <w:t>value.properties</w:t>
      </w:r>
      <w:proofErr w:type="gramEnd"/>
      <w:r>
        <w:t>.readonly</w:t>
      </w:r>
      <w:proofErr w:type="spellEnd"/>
      <w:r>
        <w:t xml:space="preserve"> == "</w:t>
      </w:r>
      <w:proofErr w:type="spellStart"/>
      <w:r>
        <w:t>readonly</w:t>
      </w:r>
      <w:proofErr w:type="spellEnd"/>
      <w:r>
        <w:t>"</w:t>
      </w:r>
      <w:proofErr w:type="gramStart"/>
      <w:r>
        <w:t>) ?</w:t>
      </w:r>
      <w:proofErr w:type="gramEnd"/>
      <w:r>
        <w:t xml:space="preserve"> </w:t>
      </w:r>
      <w:proofErr w:type="gramStart"/>
      <w:r>
        <w:t>true :</w:t>
      </w:r>
      <w:proofErr w:type="gramEnd"/>
      <w:r>
        <w:t xml:space="preserve"> false;</w:t>
      </w:r>
    </w:p>
    <w:p w14:paraId="233037B3" w14:textId="77777777" w:rsidR="006D2EBE" w:rsidRDefault="006D2EBE" w:rsidP="006D2EBE">
      <w:pPr>
        <w:pStyle w:val="Codetext"/>
      </w:pPr>
      <w:r>
        <w:t xml:space="preserve">        </w:t>
      </w:r>
      <w:proofErr w:type="gramStart"/>
      <w:r>
        <w:t>this._</w:t>
      </w:r>
      <w:proofErr w:type="spellStart"/>
      <w:proofErr w:type="gramEnd"/>
      <w:r>
        <w:t>uniqueId</w:t>
      </w:r>
      <w:proofErr w:type="spellEnd"/>
      <w:r>
        <w:t xml:space="preserve"> = </w:t>
      </w:r>
      <w:proofErr w:type="gramStart"/>
      <w:r>
        <w:t>this.options</w:t>
      </w:r>
      <w:proofErr w:type="gramEnd"/>
      <w:r>
        <w:t>.</w:t>
      </w:r>
      <w:proofErr w:type="spellStart"/>
      <w:proofErr w:type="gramStart"/>
      <w:r>
        <w:t>nodeWidget</w:t>
      </w:r>
      <w:proofErr w:type="spellEnd"/>
      <w:r>
        <w:t>._</w:t>
      </w:r>
      <w:proofErr w:type="spellStart"/>
      <w:proofErr w:type="gramEnd"/>
      <w:r>
        <w:t>uniqueId</w:t>
      </w:r>
      <w:proofErr w:type="spellEnd"/>
      <w:r>
        <w:t>;</w:t>
      </w:r>
    </w:p>
    <w:p w14:paraId="0BD58FD1" w14:textId="77777777" w:rsidR="006D2EBE" w:rsidRDefault="006D2EBE" w:rsidP="006D2EBE">
      <w:pPr>
        <w:pStyle w:val="Codetext"/>
      </w:pPr>
      <w:r>
        <w:t xml:space="preserve">        </w:t>
      </w:r>
      <w:proofErr w:type="spellStart"/>
      <w:proofErr w:type="gramStart"/>
      <w:r>
        <w:t>this.constants</w:t>
      </w:r>
      <w:proofErr w:type="spellEnd"/>
      <w:proofErr w:type="gramEnd"/>
      <w:r>
        <w:t xml:space="preserve"> = {</w:t>
      </w:r>
    </w:p>
    <w:p w14:paraId="1AFB0AD6" w14:textId="77777777" w:rsidR="006D2EBE" w:rsidRDefault="006D2EBE" w:rsidP="006D2EBE">
      <w:pPr>
        <w:pStyle w:val="Codetext"/>
      </w:pPr>
      <w:r>
        <w:t xml:space="preserve">            _labels: {</w:t>
      </w:r>
    </w:p>
    <w:p w14:paraId="2BDB7947" w14:textId="77777777" w:rsidR="006D2EBE" w:rsidRDefault="006D2EBE" w:rsidP="006D2EBE">
      <w:pPr>
        <w:pStyle w:val="Codetext"/>
      </w:pPr>
      <w:r>
        <w:t xml:space="preserve">                "table": "Table",</w:t>
      </w:r>
    </w:p>
    <w:p w14:paraId="1DC861DA" w14:textId="77777777" w:rsidR="006D2EBE" w:rsidRDefault="006D2EBE" w:rsidP="006D2EBE">
      <w:pPr>
        <w:pStyle w:val="Codetext"/>
      </w:pPr>
      <w:r>
        <w:t xml:space="preserve">                "variables": {</w:t>
      </w:r>
    </w:p>
    <w:p w14:paraId="2B5E9F7E" w14:textId="0EC43F48" w:rsidR="006D2EBE" w:rsidRDefault="006D2EBE" w:rsidP="006D2EBE">
      <w:pPr>
        <w:pStyle w:val="Codetext"/>
      </w:pPr>
      <w:r>
        <w:t xml:space="preserve">                    "key": "Name",</w:t>
      </w:r>
    </w:p>
    <w:p w14:paraId="6819808F" w14:textId="3A887E7F" w:rsidR="006D2EBE" w:rsidRDefault="006D2EBE" w:rsidP="006D2EBE">
      <w:pPr>
        <w:pStyle w:val="Codetext"/>
      </w:pPr>
      <w:r>
        <w:t xml:space="preserve">                    "value": "Value",</w:t>
      </w:r>
    </w:p>
    <w:p w14:paraId="3565DB58" w14:textId="77777777" w:rsidR="006D2EBE" w:rsidRDefault="006D2EBE" w:rsidP="006D2EBE">
      <w:pPr>
        <w:pStyle w:val="Codetext"/>
      </w:pPr>
      <w:r>
        <w:t xml:space="preserve">                    "headers": "Variables",</w:t>
      </w:r>
    </w:p>
    <w:p w14:paraId="1F9CA04E" w14:textId="7D049523" w:rsidR="006D2EBE" w:rsidRDefault="006D2EBE" w:rsidP="006D2EBE">
      <w:pPr>
        <w:pStyle w:val="Codetext"/>
      </w:pPr>
      <w:r>
        <w:t xml:space="preserve">                    "</w:t>
      </w:r>
      <w:proofErr w:type="spellStart"/>
      <w:r>
        <w:t>addButtonLabel</w:t>
      </w:r>
      <w:proofErr w:type="spellEnd"/>
      <w:proofErr w:type="gramStart"/>
      <w:r>
        <w:t>" :</w:t>
      </w:r>
      <w:proofErr w:type="gramEnd"/>
      <w:r>
        <w:t xml:space="preserve"> "Variable"</w:t>
      </w:r>
    </w:p>
    <w:p w14:paraId="56BE81F0" w14:textId="77777777" w:rsidR="006D2EBE" w:rsidRDefault="006D2EBE" w:rsidP="006D2EBE">
      <w:pPr>
        <w:pStyle w:val="Codetext"/>
      </w:pPr>
      <w:r>
        <w:t xml:space="preserve">                    </w:t>
      </w:r>
    </w:p>
    <w:p w14:paraId="658BB777" w14:textId="77777777" w:rsidR="006D2EBE" w:rsidRDefault="006D2EBE" w:rsidP="006D2EBE">
      <w:pPr>
        <w:pStyle w:val="Codetext"/>
      </w:pPr>
      <w:r>
        <w:t xml:space="preserve">                },</w:t>
      </w:r>
    </w:p>
    <w:p w14:paraId="3C0A43EC" w14:textId="77777777" w:rsidR="006D2EBE" w:rsidRDefault="006D2EBE" w:rsidP="006D2EBE">
      <w:pPr>
        <w:pStyle w:val="Codetext"/>
      </w:pPr>
      <w:r>
        <w:t xml:space="preserve">                "</w:t>
      </w:r>
      <w:proofErr w:type="spellStart"/>
      <w:r>
        <w:t>customAttributes</w:t>
      </w:r>
      <w:proofErr w:type="spellEnd"/>
      <w:r>
        <w:t>": {</w:t>
      </w:r>
    </w:p>
    <w:p w14:paraId="70DC7997" w14:textId="77777777" w:rsidR="006D2EBE" w:rsidRDefault="006D2EBE" w:rsidP="006D2EBE">
      <w:pPr>
        <w:pStyle w:val="Codetext"/>
      </w:pPr>
      <w:r>
        <w:t xml:space="preserve">                    "key": "Key",</w:t>
      </w:r>
    </w:p>
    <w:p w14:paraId="55319349" w14:textId="77777777" w:rsidR="006D2EBE" w:rsidRDefault="006D2EBE" w:rsidP="006D2EBE">
      <w:pPr>
        <w:pStyle w:val="Codetext"/>
      </w:pPr>
      <w:r>
        <w:t xml:space="preserve">                    "value": "Value",</w:t>
      </w:r>
    </w:p>
    <w:p w14:paraId="69EC340E" w14:textId="77777777" w:rsidR="006D2EBE" w:rsidRDefault="006D2EBE" w:rsidP="006D2EBE">
      <w:pPr>
        <w:pStyle w:val="Codetext"/>
      </w:pPr>
      <w:r>
        <w:t xml:space="preserve">                    "headers": "Custom Attributes",</w:t>
      </w:r>
    </w:p>
    <w:p w14:paraId="2595E371" w14:textId="77777777" w:rsidR="006D2EBE" w:rsidRDefault="006D2EBE" w:rsidP="006D2EBE">
      <w:pPr>
        <w:pStyle w:val="Codetext"/>
      </w:pPr>
      <w:r>
        <w:t xml:space="preserve">                    "</w:t>
      </w:r>
      <w:proofErr w:type="spellStart"/>
      <w:r>
        <w:t>addButtonLabel</w:t>
      </w:r>
      <w:proofErr w:type="spellEnd"/>
      <w:proofErr w:type="gramStart"/>
      <w:r>
        <w:t>" :</w:t>
      </w:r>
      <w:proofErr w:type="gramEnd"/>
      <w:r>
        <w:t xml:space="preserve"> "Attribute"</w:t>
      </w:r>
    </w:p>
    <w:p w14:paraId="02431E2D" w14:textId="77777777" w:rsidR="006D2EBE" w:rsidRDefault="006D2EBE" w:rsidP="006D2EBE">
      <w:pPr>
        <w:pStyle w:val="Codetext"/>
      </w:pPr>
      <w:r>
        <w:t xml:space="preserve">                },</w:t>
      </w:r>
    </w:p>
    <w:p w14:paraId="63E959B2" w14:textId="77777777" w:rsidR="006D2EBE" w:rsidRDefault="006D2EBE" w:rsidP="006D2EBE">
      <w:pPr>
        <w:pStyle w:val="Codetext"/>
      </w:pPr>
      <w:r>
        <w:t xml:space="preserve">                "headers": {</w:t>
      </w:r>
    </w:p>
    <w:p w14:paraId="0A22E819" w14:textId="77777777" w:rsidR="006D2EBE" w:rsidRDefault="006D2EBE" w:rsidP="006D2EBE">
      <w:pPr>
        <w:pStyle w:val="Codetext"/>
      </w:pPr>
      <w:r>
        <w:t xml:space="preserve">                    "key": "Key",</w:t>
      </w:r>
    </w:p>
    <w:p w14:paraId="782EB6CF" w14:textId="77777777" w:rsidR="006D2EBE" w:rsidRDefault="006D2EBE" w:rsidP="006D2EBE">
      <w:pPr>
        <w:pStyle w:val="Codetext"/>
      </w:pPr>
      <w:r>
        <w:t xml:space="preserve">                    "value": "Value",</w:t>
      </w:r>
    </w:p>
    <w:p w14:paraId="33281817" w14:textId="77777777" w:rsidR="006D2EBE" w:rsidRDefault="006D2EBE" w:rsidP="006D2EBE">
      <w:pPr>
        <w:pStyle w:val="Codetext"/>
      </w:pPr>
      <w:r>
        <w:t xml:space="preserve">                    "headers": "Headers",</w:t>
      </w:r>
    </w:p>
    <w:p w14:paraId="2430EB9F" w14:textId="77777777" w:rsidR="006D2EBE" w:rsidRDefault="006D2EBE" w:rsidP="006D2EBE">
      <w:pPr>
        <w:pStyle w:val="Codetext"/>
      </w:pPr>
      <w:r>
        <w:t xml:space="preserve">                    "</w:t>
      </w:r>
      <w:proofErr w:type="spellStart"/>
      <w:r>
        <w:t>addButtonLabel</w:t>
      </w:r>
      <w:proofErr w:type="spellEnd"/>
      <w:proofErr w:type="gramStart"/>
      <w:r>
        <w:t>" :</w:t>
      </w:r>
      <w:proofErr w:type="gramEnd"/>
      <w:r>
        <w:t xml:space="preserve"> "Header"</w:t>
      </w:r>
    </w:p>
    <w:p w14:paraId="03CBEE42" w14:textId="77777777" w:rsidR="006D2EBE" w:rsidRDefault="006D2EBE" w:rsidP="006D2EBE">
      <w:pPr>
        <w:pStyle w:val="Codetext"/>
      </w:pPr>
      <w:r>
        <w:t xml:space="preserve">                },</w:t>
      </w:r>
    </w:p>
    <w:p w14:paraId="418015FF" w14:textId="77777777" w:rsidR="006D2EBE" w:rsidRDefault="006D2EBE" w:rsidP="006D2EBE">
      <w:pPr>
        <w:pStyle w:val="Codetext"/>
      </w:pPr>
      <w:r>
        <w:t xml:space="preserve">                "</w:t>
      </w:r>
      <w:proofErr w:type="spellStart"/>
      <w:r>
        <w:t>xpathVar</w:t>
      </w:r>
      <w:proofErr w:type="spellEnd"/>
      <w:r>
        <w:t>": {</w:t>
      </w:r>
    </w:p>
    <w:p w14:paraId="69D89E11" w14:textId="77777777" w:rsidR="006D2EBE" w:rsidRDefault="006D2EBE" w:rsidP="006D2EBE">
      <w:pPr>
        <w:pStyle w:val="Codetext"/>
      </w:pPr>
      <w:r>
        <w:t xml:space="preserve">                    "key": "</w:t>
      </w:r>
      <w:proofErr w:type="spellStart"/>
      <w:r>
        <w:t>Xpath</w:t>
      </w:r>
      <w:proofErr w:type="spellEnd"/>
      <w:r>
        <w:t xml:space="preserve"> Value",</w:t>
      </w:r>
    </w:p>
    <w:p w14:paraId="3634E87D" w14:textId="77777777" w:rsidR="006D2EBE" w:rsidRDefault="006D2EBE" w:rsidP="006D2EBE">
      <w:pPr>
        <w:pStyle w:val="Codetext"/>
      </w:pPr>
      <w:r>
        <w:t xml:space="preserve">                    "value": "Variable",</w:t>
      </w:r>
    </w:p>
    <w:p w14:paraId="26C7D5FC" w14:textId="77777777" w:rsidR="006D2EBE" w:rsidRDefault="006D2EBE" w:rsidP="006D2EBE">
      <w:pPr>
        <w:pStyle w:val="Codetext"/>
      </w:pPr>
      <w:r>
        <w:t xml:space="preserve">                    "headers": "</w:t>
      </w:r>
      <w:proofErr w:type="spellStart"/>
      <w:r>
        <w:t>Xpath</w:t>
      </w:r>
      <w:proofErr w:type="spellEnd"/>
      <w:r>
        <w:t>",</w:t>
      </w:r>
    </w:p>
    <w:p w14:paraId="5B68DE77" w14:textId="77777777" w:rsidR="006D2EBE" w:rsidRDefault="006D2EBE" w:rsidP="006D2EBE">
      <w:pPr>
        <w:pStyle w:val="Codetext"/>
      </w:pPr>
      <w:r>
        <w:t xml:space="preserve">                    "</w:t>
      </w:r>
      <w:proofErr w:type="spellStart"/>
      <w:r>
        <w:t>addButtonLabel</w:t>
      </w:r>
      <w:proofErr w:type="spellEnd"/>
      <w:proofErr w:type="gramStart"/>
      <w:r>
        <w:t>" :</w:t>
      </w:r>
      <w:proofErr w:type="gramEnd"/>
      <w:r>
        <w:t xml:space="preserve"> "Add"</w:t>
      </w:r>
    </w:p>
    <w:p w14:paraId="612B64BA" w14:textId="77777777" w:rsidR="006D2EBE" w:rsidRDefault="006D2EBE" w:rsidP="006D2EBE">
      <w:pPr>
        <w:pStyle w:val="Codetext"/>
      </w:pPr>
      <w:r>
        <w:t xml:space="preserve">                },</w:t>
      </w:r>
    </w:p>
    <w:p w14:paraId="58C42A2E" w14:textId="77777777" w:rsidR="006D2EBE" w:rsidRDefault="006D2EBE" w:rsidP="006D2EBE">
      <w:pPr>
        <w:pStyle w:val="Codetext"/>
      </w:pPr>
      <w:r>
        <w:t xml:space="preserve">                "parameters": {</w:t>
      </w:r>
    </w:p>
    <w:p w14:paraId="78931527" w14:textId="77777777" w:rsidR="006D2EBE" w:rsidRDefault="006D2EBE" w:rsidP="006D2EBE">
      <w:pPr>
        <w:pStyle w:val="Codetext"/>
      </w:pPr>
      <w:r>
        <w:t xml:space="preserve">                    "key": "Key",</w:t>
      </w:r>
    </w:p>
    <w:p w14:paraId="3D9F6F55" w14:textId="77777777" w:rsidR="006D2EBE" w:rsidRDefault="006D2EBE" w:rsidP="006D2EBE">
      <w:pPr>
        <w:pStyle w:val="Codetext"/>
      </w:pPr>
      <w:r>
        <w:t xml:space="preserve">                    "value": "Value",</w:t>
      </w:r>
    </w:p>
    <w:p w14:paraId="287ED497" w14:textId="77777777" w:rsidR="006D2EBE" w:rsidRDefault="006D2EBE" w:rsidP="006D2EBE">
      <w:pPr>
        <w:pStyle w:val="Codetext"/>
      </w:pPr>
      <w:r>
        <w:t xml:space="preserve">                    "headers": "Parameters",</w:t>
      </w:r>
    </w:p>
    <w:p w14:paraId="24AE6DFD" w14:textId="77777777" w:rsidR="006D2EBE" w:rsidRDefault="006D2EBE" w:rsidP="006D2EBE">
      <w:pPr>
        <w:pStyle w:val="Codetext"/>
      </w:pPr>
      <w:r>
        <w:t xml:space="preserve">                    "</w:t>
      </w:r>
      <w:proofErr w:type="spellStart"/>
      <w:r>
        <w:t>addButtonLabel</w:t>
      </w:r>
      <w:proofErr w:type="spellEnd"/>
      <w:proofErr w:type="gramStart"/>
      <w:r>
        <w:t>" :</w:t>
      </w:r>
      <w:proofErr w:type="gramEnd"/>
      <w:r>
        <w:t xml:space="preserve"> "Parameter"</w:t>
      </w:r>
    </w:p>
    <w:p w14:paraId="52BE412D" w14:textId="77777777" w:rsidR="006D2EBE" w:rsidRDefault="006D2EBE" w:rsidP="006D2EBE">
      <w:pPr>
        <w:pStyle w:val="Codetext"/>
      </w:pPr>
      <w:r>
        <w:t xml:space="preserve">                },</w:t>
      </w:r>
    </w:p>
    <w:p w14:paraId="67D73303" w14:textId="77777777" w:rsidR="006D2EBE" w:rsidRDefault="006D2EBE" w:rsidP="006D2EBE">
      <w:pPr>
        <w:pStyle w:val="Codetext"/>
      </w:pPr>
      <w:r>
        <w:t xml:space="preserve">                "</w:t>
      </w:r>
      <w:proofErr w:type="spellStart"/>
      <w:r>
        <w:t>formFields</w:t>
      </w:r>
      <w:proofErr w:type="spellEnd"/>
      <w:r>
        <w:t>": {</w:t>
      </w:r>
    </w:p>
    <w:p w14:paraId="45CCE7DC" w14:textId="77777777" w:rsidR="006D2EBE" w:rsidRDefault="006D2EBE" w:rsidP="006D2EBE">
      <w:pPr>
        <w:pStyle w:val="Codetext"/>
      </w:pPr>
      <w:r>
        <w:t xml:space="preserve">                    "key": "Key",</w:t>
      </w:r>
    </w:p>
    <w:p w14:paraId="60E7C0BB" w14:textId="77777777" w:rsidR="006D2EBE" w:rsidRDefault="006D2EBE" w:rsidP="006D2EBE">
      <w:pPr>
        <w:pStyle w:val="Codetext"/>
      </w:pPr>
      <w:r>
        <w:t xml:space="preserve">                    "value": "Value",</w:t>
      </w:r>
    </w:p>
    <w:p w14:paraId="35D9AFA9" w14:textId="7C8C83B6" w:rsidR="006D2EBE" w:rsidRDefault="00AD1699" w:rsidP="006D2EBE">
      <w:pPr>
        <w:pStyle w:val="Codetext"/>
      </w:pPr>
      <w:r>
        <w:rPr>
          <w:noProof/>
        </w:rPr>
        <w:lastRenderedPageBreak/>
        <mc:AlternateContent>
          <mc:Choice Requires="wps">
            <w:drawing>
              <wp:anchor distT="0" distB="0" distL="114300" distR="114300" simplePos="0" relativeHeight="251682816" behindDoc="0" locked="0" layoutInCell="1" allowOverlap="1" wp14:anchorId="0563AA25" wp14:editId="3ED6D832">
                <wp:simplePos x="0" y="0"/>
                <wp:positionH relativeFrom="column">
                  <wp:posOffset>2343150</wp:posOffset>
                </wp:positionH>
                <wp:positionV relativeFrom="paragraph">
                  <wp:posOffset>142875</wp:posOffset>
                </wp:positionV>
                <wp:extent cx="2559050" cy="8172450"/>
                <wp:effectExtent l="0" t="0" r="12700" b="19050"/>
                <wp:wrapNone/>
                <wp:docPr id="279040845" name="Rectangle 1"/>
                <wp:cNvGraphicFramePr/>
                <a:graphic xmlns:a="http://schemas.openxmlformats.org/drawingml/2006/main">
                  <a:graphicData uri="http://schemas.microsoft.com/office/word/2010/wordprocessingShape">
                    <wps:wsp>
                      <wps:cNvSpPr/>
                      <wps:spPr>
                        <a:xfrm>
                          <a:off x="0" y="0"/>
                          <a:ext cx="2559050" cy="8172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01B961" id="Rectangle 1" o:spid="_x0000_s1026" style="position:absolute;margin-left:184.5pt;margin-top:11.25pt;width:201.5pt;height:643.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" fillcolor="#4472c4 [3204]" strokecolor="#09101d [484]" strokeweight="1pt"/>
            </w:pict>
          </mc:Fallback>
        </mc:AlternateContent>
      </w:r>
      <w:r w:rsidR="006D2EBE">
        <w:t xml:space="preserve">                    "headers": "Form Fields",</w:t>
      </w:r>
    </w:p>
    <w:p w14:paraId="7B34A52E" w14:textId="79D503C1" w:rsidR="006D2EBE" w:rsidRDefault="006D2EBE" w:rsidP="006D2EBE">
      <w:pPr>
        <w:pStyle w:val="Codetext"/>
      </w:pPr>
      <w:r>
        <w:t xml:space="preserve">                    "</w:t>
      </w:r>
      <w:proofErr w:type="spellStart"/>
      <w:r>
        <w:t>addButtonLabel</w:t>
      </w:r>
      <w:proofErr w:type="spellEnd"/>
      <w:proofErr w:type="gramStart"/>
      <w:r>
        <w:t>" :</w:t>
      </w:r>
      <w:proofErr w:type="gramEnd"/>
      <w:r>
        <w:t xml:space="preserve"> "Field"</w:t>
      </w:r>
    </w:p>
    <w:p w14:paraId="2DB1DE28" w14:textId="63D0C472" w:rsidR="006D2EBE" w:rsidRDefault="006D2EBE" w:rsidP="006D2EBE">
      <w:pPr>
        <w:pStyle w:val="Codetext"/>
      </w:pPr>
      <w:r>
        <w:t xml:space="preserve">                },</w:t>
      </w:r>
    </w:p>
    <w:p w14:paraId="1BA47588" w14:textId="4D133D6D" w:rsidR="006D2EBE" w:rsidRDefault="006D2EBE" w:rsidP="006D2EBE">
      <w:pPr>
        <w:pStyle w:val="Codetext"/>
      </w:pPr>
      <w:r>
        <w:t xml:space="preserve">                "</w:t>
      </w:r>
      <w:proofErr w:type="spellStart"/>
      <w:r>
        <w:t>formFields</w:t>
      </w:r>
      <w:proofErr w:type="spellEnd"/>
      <w:r>
        <w:t>": {</w:t>
      </w:r>
    </w:p>
    <w:p w14:paraId="0F3DA373" w14:textId="47394EB0" w:rsidR="006D2EBE" w:rsidRDefault="006D2EBE" w:rsidP="006D2EBE">
      <w:pPr>
        <w:pStyle w:val="Codetext"/>
      </w:pPr>
      <w:r>
        <w:t xml:space="preserve">                    "key": "Key",</w:t>
      </w:r>
    </w:p>
    <w:p w14:paraId="4AB4195D" w14:textId="70E13B51" w:rsidR="006D2EBE" w:rsidRDefault="006D2EBE" w:rsidP="006D2EBE">
      <w:pPr>
        <w:pStyle w:val="Codetext"/>
      </w:pPr>
      <w:r>
        <w:t xml:space="preserve">                    "value": "Value",</w:t>
      </w:r>
    </w:p>
    <w:p w14:paraId="7A3DF387" w14:textId="77777777" w:rsidR="006D2EBE" w:rsidRDefault="006D2EBE" w:rsidP="006D2EBE">
      <w:pPr>
        <w:pStyle w:val="Codetext"/>
      </w:pPr>
      <w:r>
        <w:t xml:space="preserve">                    "headers": "Form Fields",</w:t>
      </w:r>
    </w:p>
    <w:p w14:paraId="35B46DB7" w14:textId="77777777" w:rsidR="006D2EBE" w:rsidRDefault="006D2EBE" w:rsidP="006D2EBE">
      <w:pPr>
        <w:pStyle w:val="Codetext"/>
      </w:pPr>
      <w:r>
        <w:t xml:space="preserve">                    "</w:t>
      </w:r>
      <w:proofErr w:type="spellStart"/>
      <w:r>
        <w:t>addButtonLabel</w:t>
      </w:r>
      <w:proofErr w:type="spellEnd"/>
      <w:proofErr w:type="gramStart"/>
      <w:r>
        <w:t>" :</w:t>
      </w:r>
      <w:proofErr w:type="gramEnd"/>
      <w:r>
        <w:t xml:space="preserve"> "Field"</w:t>
      </w:r>
    </w:p>
    <w:p w14:paraId="65E1E011" w14:textId="77777777" w:rsidR="006D2EBE" w:rsidRDefault="006D2EBE" w:rsidP="006D2EBE">
      <w:pPr>
        <w:pStyle w:val="Codetext"/>
      </w:pPr>
      <w:r>
        <w:t xml:space="preserve">                },</w:t>
      </w:r>
    </w:p>
    <w:p w14:paraId="255DDD2B" w14:textId="77777777" w:rsidR="006D2EBE" w:rsidRDefault="006D2EBE" w:rsidP="006D2EBE">
      <w:pPr>
        <w:pStyle w:val="Codetext"/>
      </w:pPr>
      <w:r>
        <w:t xml:space="preserve">                "</w:t>
      </w:r>
      <w:proofErr w:type="spellStart"/>
      <w:r>
        <w:t>customQuery</w:t>
      </w:r>
      <w:proofErr w:type="spellEnd"/>
      <w:r>
        <w:t>": {</w:t>
      </w:r>
    </w:p>
    <w:p w14:paraId="1CFA912A" w14:textId="77777777" w:rsidR="006D2EBE" w:rsidRDefault="006D2EBE" w:rsidP="006D2EBE">
      <w:pPr>
        <w:pStyle w:val="Codetext"/>
      </w:pPr>
      <w:r>
        <w:t xml:space="preserve">                    "key": "Attribute Name",</w:t>
      </w:r>
    </w:p>
    <w:p w14:paraId="539FCA3A" w14:textId="77777777" w:rsidR="006D2EBE" w:rsidRDefault="006D2EBE" w:rsidP="006D2EBE">
      <w:pPr>
        <w:pStyle w:val="Codetext"/>
      </w:pPr>
      <w:r>
        <w:t xml:space="preserve">                    "value": "Attribute Type",</w:t>
      </w:r>
    </w:p>
    <w:p w14:paraId="341E0856" w14:textId="77777777" w:rsidR="006D2EBE" w:rsidRDefault="006D2EBE" w:rsidP="006D2EBE">
      <w:pPr>
        <w:pStyle w:val="Codetext"/>
      </w:pPr>
      <w:r>
        <w:t xml:space="preserve">                    "headers": "Output Attributes",</w:t>
      </w:r>
    </w:p>
    <w:p w14:paraId="7F3288FB" w14:textId="77777777" w:rsidR="006D2EBE" w:rsidRDefault="006D2EBE" w:rsidP="006D2EBE">
      <w:pPr>
        <w:pStyle w:val="Codetext"/>
      </w:pPr>
      <w:r>
        <w:t xml:space="preserve">                    "</w:t>
      </w:r>
      <w:proofErr w:type="spellStart"/>
      <w:r>
        <w:t>addButtonLabel</w:t>
      </w:r>
      <w:proofErr w:type="spellEnd"/>
      <w:proofErr w:type="gramStart"/>
      <w:r>
        <w:t>" :</w:t>
      </w:r>
      <w:proofErr w:type="gramEnd"/>
      <w:r>
        <w:t xml:space="preserve"> "Attribute"</w:t>
      </w:r>
    </w:p>
    <w:p w14:paraId="50BDF8CC" w14:textId="77777777" w:rsidR="006D2EBE" w:rsidRDefault="006D2EBE" w:rsidP="006D2EBE">
      <w:pPr>
        <w:pStyle w:val="Codetext"/>
      </w:pPr>
      <w:r>
        <w:t xml:space="preserve">                },</w:t>
      </w:r>
    </w:p>
    <w:p w14:paraId="22FE8E71" w14:textId="77777777" w:rsidR="006D2EBE" w:rsidRDefault="006D2EBE" w:rsidP="006D2EBE">
      <w:pPr>
        <w:pStyle w:val="Codetext"/>
      </w:pPr>
      <w:r>
        <w:t xml:space="preserve">                "columns": {</w:t>
      </w:r>
    </w:p>
    <w:p w14:paraId="1AAB40D9" w14:textId="77777777" w:rsidR="006D2EBE" w:rsidRDefault="006D2EBE" w:rsidP="006D2EBE">
      <w:pPr>
        <w:pStyle w:val="Codetext"/>
      </w:pPr>
      <w:r>
        <w:t xml:space="preserve">                    "key": "Name",</w:t>
      </w:r>
    </w:p>
    <w:p w14:paraId="36E3765C" w14:textId="77777777" w:rsidR="006D2EBE" w:rsidRDefault="006D2EBE" w:rsidP="006D2EBE">
      <w:pPr>
        <w:pStyle w:val="Codetext"/>
      </w:pPr>
      <w:r>
        <w:t xml:space="preserve">                    "value": "Type",</w:t>
      </w:r>
    </w:p>
    <w:p w14:paraId="4F4083BC" w14:textId="77777777" w:rsidR="006D2EBE" w:rsidRDefault="006D2EBE" w:rsidP="006D2EBE">
      <w:pPr>
        <w:pStyle w:val="Codetext"/>
      </w:pPr>
      <w:r>
        <w:t xml:space="preserve">                    "headers": "Columns",</w:t>
      </w:r>
    </w:p>
    <w:p w14:paraId="790A94BE" w14:textId="791ABCE3" w:rsidR="006D2EBE" w:rsidRDefault="006D2EBE" w:rsidP="006D2EBE">
      <w:pPr>
        <w:pStyle w:val="Codetext"/>
      </w:pPr>
      <w:r>
        <w:t xml:space="preserve">                    "</w:t>
      </w:r>
      <w:proofErr w:type="spellStart"/>
      <w:r>
        <w:t>addButtonLabel</w:t>
      </w:r>
      <w:proofErr w:type="spellEnd"/>
      <w:proofErr w:type="gramStart"/>
      <w:r>
        <w:t>" :</w:t>
      </w:r>
      <w:proofErr w:type="gramEnd"/>
      <w:r>
        <w:t xml:space="preserve"> "Column"</w:t>
      </w:r>
    </w:p>
    <w:p w14:paraId="25F927E0" w14:textId="77777777" w:rsidR="006D2EBE" w:rsidRDefault="006D2EBE" w:rsidP="006D2EBE">
      <w:pPr>
        <w:pStyle w:val="Codetext"/>
      </w:pPr>
      <w:r>
        <w:t xml:space="preserve">                },</w:t>
      </w:r>
    </w:p>
    <w:p w14:paraId="627B70C0" w14:textId="77777777" w:rsidR="006D2EBE" w:rsidRDefault="006D2EBE" w:rsidP="006D2EBE">
      <w:pPr>
        <w:pStyle w:val="Codetext"/>
      </w:pPr>
      <w:r>
        <w:t xml:space="preserve">                "</w:t>
      </w:r>
      <w:proofErr w:type="spellStart"/>
      <w:r>
        <w:t>inputParameters</w:t>
      </w:r>
      <w:proofErr w:type="spellEnd"/>
      <w:r>
        <w:t>": {</w:t>
      </w:r>
    </w:p>
    <w:p w14:paraId="34A14E51" w14:textId="063F39CA" w:rsidR="006D2EBE" w:rsidRDefault="006D2EBE" w:rsidP="006D2EBE">
      <w:pPr>
        <w:pStyle w:val="Codetext"/>
      </w:pPr>
      <w:r>
        <w:t xml:space="preserve">                    "key": "Key",</w:t>
      </w:r>
    </w:p>
    <w:p w14:paraId="2B4647BA" w14:textId="77777777" w:rsidR="006D2EBE" w:rsidRDefault="006D2EBE" w:rsidP="006D2EBE">
      <w:pPr>
        <w:pStyle w:val="Codetext"/>
      </w:pPr>
      <w:r>
        <w:t xml:space="preserve">                    "value": "Value",</w:t>
      </w:r>
    </w:p>
    <w:p w14:paraId="423A7D4B" w14:textId="77777777" w:rsidR="006D2EBE" w:rsidRDefault="006D2EBE" w:rsidP="006D2EBE">
      <w:pPr>
        <w:pStyle w:val="Codetext"/>
      </w:pPr>
      <w:r>
        <w:t xml:space="preserve">                    "headers": "Input Parameters",</w:t>
      </w:r>
    </w:p>
    <w:p w14:paraId="58E56E1A" w14:textId="77777777" w:rsidR="006D2EBE" w:rsidRDefault="006D2EBE" w:rsidP="006D2EBE">
      <w:pPr>
        <w:pStyle w:val="Codetext"/>
      </w:pPr>
      <w:r>
        <w:t xml:space="preserve">                    "</w:t>
      </w:r>
      <w:proofErr w:type="spellStart"/>
      <w:r>
        <w:t>addButtonLabel</w:t>
      </w:r>
      <w:proofErr w:type="spellEnd"/>
      <w:proofErr w:type="gramStart"/>
      <w:r>
        <w:t>" :</w:t>
      </w:r>
      <w:proofErr w:type="gramEnd"/>
      <w:r>
        <w:t xml:space="preserve"> "Parameter"</w:t>
      </w:r>
    </w:p>
    <w:p w14:paraId="74BDBCB3" w14:textId="77777777" w:rsidR="006D2EBE" w:rsidRDefault="006D2EBE" w:rsidP="006D2EBE">
      <w:pPr>
        <w:pStyle w:val="Codetext"/>
      </w:pPr>
      <w:r>
        <w:t xml:space="preserve">                },</w:t>
      </w:r>
    </w:p>
    <w:p w14:paraId="2DFD1664" w14:textId="5D7BFCB6" w:rsidR="006D2EBE" w:rsidRDefault="006D2EBE" w:rsidP="006D2EBE">
      <w:pPr>
        <w:pStyle w:val="Codetext"/>
      </w:pPr>
      <w:r>
        <w:t xml:space="preserve">                "</w:t>
      </w:r>
      <w:proofErr w:type="spellStart"/>
      <w:r>
        <w:t>deletelabel</w:t>
      </w:r>
      <w:proofErr w:type="spellEnd"/>
      <w:r>
        <w:t>": "Delete",</w:t>
      </w:r>
    </w:p>
    <w:p w14:paraId="6150BB70" w14:textId="77777777" w:rsidR="006D2EBE" w:rsidRDefault="006D2EBE" w:rsidP="006D2EBE">
      <w:pPr>
        <w:pStyle w:val="Codetext"/>
      </w:pPr>
      <w:r>
        <w:t xml:space="preserve">                "name": "Name",</w:t>
      </w:r>
    </w:p>
    <w:p w14:paraId="7133B1F8" w14:textId="77777777" w:rsidR="006D2EBE" w:rsidRDefault="006D2EBE" w:rsidP="006D2EBE">
      <w:pPr>
        <w:pStyle w:val="Codetext"/>
      </w:pPr>
      <w:r>
        <w:t xml:space="preserve">                "</w:t>
      </w:r>
      <w:proofErr w:type="spellStart"/>
      <w:r>
        <w:t>dataType</w:t>
      </w:r>
      <w:proofErr w:type="spellEnd"/>
      <w:r>
        <w:t>": "</w:t>
      </w:r>
      <w:proofErr w:type="spellStart"/>
      <w:r>
        <w:t>DataType</w:t>
      </w:r>
      <w:proofErr w:type="spellEnd"/>
      <w:r>
        <w:t>",</w:t>
      </w:r>
    </w:p>
    <w:p w14:paraId="673F61B7" w14:textId="77777777" w:rsidR="006D2EBE" w:rsidRDefault="006D2EBE" w:rsidP="006D2EBE">
      <w:pPr>
        <w:pStyle w:val="Codetext"/>
      </w:pPr>
      <w:r>
        <w:t xml:space="preserve">                "</w:t>
      </w:r>
      <w:proofErr w:type="spellStart"/>
      <w:r>
        <w:t>primaryKey</w:t>
      </w:r>
      <w:proofErr w:type="spellEnd"/>
      <w:r>
        <w:t>":"</w:t>
      </w:r>
      <w:proofErr w:type="spellStart"/>
      <w:r>
        <w:t>PKey</w:t>
      </w:r>
      <w:proofErr w:type="spellEnd"/>
      <w:r>
        <w:t>"</w:t>
      </w:r>
    </w:p>
    <w:p w14:paraId="0594959B" w14:textId="77777777" w:rsidR="006D2EBE" w:rsidRDefault="006D2EBE" w:rsidP="006D2EBE">
      <w:pPr>
        <w:pStyle w:val="Codetext"/>
      </w:pPr>
      <w:r>
        <w:t xml:space="preserve">            },</w:t>
      </w:r>
    </w:p>
    <w:p w14:paraId="303C12E8" w14:textId="77777777" w:rsidR="006D2EBE" w:rsidRDefault="006D2EBE" w:rsidP="006D2EBE">
      <w:pPr>
        <w:pStyle w:val="Codetext"/>
      </w:pPr>
      <w:r>
        <w:t xml:space="preserve">            _</w:t>
      </w:r>
      <w:proofErr w:type="gramStart"/>
      <w:r>
        <w:t>tooltips:{</w:t>
      </w:r>
      <w:proofErr w:type="gramEnd"/>
    </w:p>
    <w:p w14:paraId="0BAE1F95" w14:textId="77777777" w:rsidR="006D2EBE" w:rsidRDefault="006D2EBE" w:rsidP="006D2EBE">
      <w:pPr>
        <w:pStyle w:val="Codetext"/>
      </w:pPr>
      <w:r>
        <w:t xml:space="preserve">        </w:t>
      </w:r>
      <w:r>
        <w:tab/>
      </w:r>
      <w:r>
        <w:tab/>
        <w:t>"</w:t>
      </w:r>
      <w:proofErr w:type="spellStart"/>
      <w:r>
        <w:t>primaryKey</w:t>
      </w:r>
      <w:proofErr w:type="spellEnd"/>
      <w:r>
        <w:t>":"Primary Key"</w:t>
      </w:r>
    </w:p>
    <w:p w14:paraId="31FE4DAE" w14:textId="77777777" w:rsidR="006D2EBE" w:rsidRDefault="006D2EBE" w:rsidP="006D2EBE">
      <w:pPr>
        <w:pStyle w:val="Codetext"/>
      </w:pPr>
      <w:r>
        <w:t xml:space="preserve">        </w:t>
      </w:r>
      <w:r>
        <w:tab/>
        <w:t>}</w:t>
      </w:r>
    </w:p>
    <w:p w14:paraId="03F6C8AF" w14:textId="77777777" w:rsidR="006D2EBE" w:rsidRDefault="006D2EBE" w:rsidP="006D2EBE">
      <w:pPr>
        <w:pStyle w:val="Codetext"/>
      </w:pPr>
      <w:r>
        <w:t xml:space="preserve">        };</w:t>
      </w:r>
    </w:p>
    <w:p w14:paraId="2D7D8517" w14:textId="77777777" w:rsidR="006D2EBE" w:rsidRDefault="006D2EBE" w:rsidP="006D2EBE">
      <w:pPr>
        <w:pStyle w:val="Codetext"/>
      </w:pPr>
      <w:r>
        <w:t xml:space="preserve">        </w:t>
      </w:r>
      <w:proofErr w:type="gramStart"/>
      <w:r>
        <w:t>if(</w:t>
      </w:r>
      <w:proofErr w:type="spellStart"/>
      <w:r>
        <w:t>this.objectType</w:t>
      </w:r>
      <w:proofErr w:type="spellEnd"/>
      <w:proofErr w:type="gramEnd"/>
      <w:r>
        <w:t xml:space="preserve"> == "</w:t>
      </w:r>
      <w:proofErr w:type="spellStart"/>
      <w:r>
        <w:t>customQuery</w:t>
      </w:r>
      <w:proofErr w:type="spellEnd"/>
      <w:proofErr w:type="gramStart"/>
      <w:r>
        <w:t>"){</w:t>
      </w:r>
      <w:proofErr w:type="gramEnd"/>
    </w:p>
    <w:p w14:paraId="4367A0F1" w14:textId="77777777" w:rsidR="006D2EBE" w:rsidRDefault="006D2EBE" w:rsidP="006D2EBE">
      <w:pPr>
        <w:pStyle w:val="Codetext"/>
      </w:pPr>
      <w:r>
        <w:t xml:space="preserve">    </w:t>
      </w:r>
      <w:r>
        <w:tab/>
      </w:r>
      <w:r>
        <w:tab/>
      </w:r>
      <w:proofErr w:type="gramStart"/>
      <w:r>
        <w:t>this._</w:t>
      </w:r>
      <w:proofErr w:type="spellStart"/>
      <w:r>
        <w:t>getDataTypeOptions</w:t>
      </w:r>
      <w:proofErr w:type="spellEnd"/>
      <w:r>
        <w:t>(</w:t>
      </w:r>
      <w:proofErr w:type="gramEnd"/>
      <w:r>
        <w:t>);</w:t>
      </w:r>
    </w:p>
    <w:p w14:paraId="7996125E" w14:textId="77777777" w:rsidR="006D2EBE" w:rsidRDefault="006D2EBE" w:rsidP="006D2EBE">
      <w:pPr>
        <w:pStyle w:val="Codetext"/>
      </w:pPr>
      <w:r>
        <w:t xml:space="preserve">    </w:t>
      </w:r>
      <w:r>
        <w:tab/>
        <w:t>}</w:t>
      </w:r>
    </w:p>
    <w:p w14:paraId="0D4B91AB" w14:textId="77777777" w:rsidR="006D2EBE" w:rsidRDefault="006D2EBE" w:rsidP="006D2EBE">
      <w:pPr>
        <w:pStyle w:val="Codetext"/>
      </w:pPr>
      <w:r>
        <w:t xml:space="preserve">        </w:t>
      </w:r>
      <w:proofErr w:type="gramStart"/>
      <w:r>
        <w:t>if(</w:t>
      </w:r>
      <w:proofErr w:type="spellStart"/>
      <w:r>
        <w:t>this.objectType</w:t>
      </w:r>
      <w:proofErr w:type="spellEnd"/>
      <w:proofErr w:type="gramEnd"/>
      <w:r>
        <w:t xml:space="preserve"> == "columns</w:t>
      </w:r>
      <w:proofErr w:type="gramStart"/>
      <w:r>
        <w:t>"){</w:t>
      </w:r>
      <w:proofErr w:type="gramEnd"/>
    </w:p>
    <w:p w14:paraId="272007CB" w14:textId="77777777" w:rsidR="006D2EBE" w:rsidRDefault="006D2EBE" w:rsidP="006D2EBE">
      <w:pPr>
        <w:pStyle w:val="Codetext"/>
      </w:pPr>
      <w:r>
        <w:t xml:space="preserve">    </w:t>
      </w:r>
      <w:r>
        <w:tab/>
      </w:r>
      <w:r>
        <w:tab/>
      </w:r>
      <w:proofErr w:type="gramStart"/>
      <w:r>
        <w:t>this._</w:t>
      </w:r>
      <w:proofErr w:type="spellStart"/>
      <w:r>
        <w:t>getTableColumTypeOptions</w:t>
      </w:r>
      <w:proofErr w:type="spellEnd"/>
      <w:r>
        <w:t>(</w:t>
      </w:r>
      <w:proofErr w:type="gramEnd"/>
      <w:r>
        <w:t>);</w:t>
      </w:r>
    </w:p>
    <w:p w14:paraId="12D7B2D7" w14:textId="77777777" w:rsidR="006D2EBE" w:rsidRDefault="006D2EBE" w:rsidP="006D2EBE">
      <w:pPr>
        <w:pStyle w:val="Codetext"/>
      </w:pPr>
      <w:r>
        <w:t xml:space="preserve">    </w:t>
      </w:r>
      <w:r>
        <w:tab/>
        <w:t>}</w:t>
      </w:r>
    </w:p>
    <w:p w14:paraId="77F4AF81" w14:textId="77777777" w:rsidR="006D2EBE" w:rsidRDefault="006D2EBE" w:rsidP="006D2EBE">
      <w:pPr>
        <w:pStyle w:val="Codetext"/>
      </w:pPr>
      <w:r>
        <w:t xml:space="preserve">        </w:t>
      </w:r>
      <w:proofErr w:type="spellStart"/>
      <w:proofErr w:type="gramStart"/>
      <w:r>
        <w:t>this.render</w:t>
      </w:r>
      <w:proofErr w:type="spellEnd"/>
      <w:proofErr w:type="gramEnd"/>
      <w:r>
        <w:t>();</w:t>
      </w:r>
    </w:p>
    <w:p w14:paraId="00FDDA0F" w14:textId="77777777" w:rsidR="006D2EBE" w:rsidRDefault="006D2EBE" w:rsidP="006D2EBE">
      <w:pPr>
        <w:pStyle w:val="Codetext"/>
      </w:pPr>
    </w:p>
    <w:p w14:paraId="25A31E09" w14:textId="77777777" w:rsidR="006D2EBE" w:rsidRDefault="006D2EBE" w:rsidP="006D2EBE">
      <w:pPr>
        <w:pStyle w:val="Codetext"/>
      </w:pPr>
      <w:r>
        <w:t xml:space="preserve">    },</w:t>
      </w:r>
    </w:p>
    <w:p w14:paraId="7DC3F5AA" w14:textId="77777777" w:rsidR="006D2EBE" w:rsidRDefault="006D2EBE" w:rsidP="006D2EBE">
      <w:pPr>
        <w:pStyle w:val="Codetext"/>
      </w:pPr>
    </w:p>
    <w:p w14:paraId="61B48184" w14:textId="77777777" w:rsidR="006D2EBE" w:rsidRDefault="006D2EBE" w:rsidP="006D2EBE">
      <w:pPr>
        <w:pStyle w:val="Codetext"/>
      </w:pPr>
      <w:r>
        <w:t xml:space="preserve">    /**</w:t>
      </w:r>
    </w:p>
    <w:p w14:paraId="64D985D5" w14:textId="77777777" w:rsidR="006D2EBE" w:rsidRDefault="006D2EBE" w:rsidP="006D2EBE">
      <w:pPr>
        <w:pStyle w:val="Codetext"/>
      </w:pPr>
      <w:r>
        <w:t xml:space="preserve">     * Loads all the templates                      </w:t>
      </w:r>
    </w:p>
    <w:p w14:paraId="07F03744" w14:textId="77777777" w:rsidR="006D2EBE" w:rsidRDefault="006D2EBE" w:rsidP="006D2EBE">
      <w:pPr>
        <w:pStyle w:val="Codetext"/>
      </w:pPr>
      <w:r>
        <w:t xml:space="preserve">     */</w:t>
      </w:r>
    </w:p>
    <w:p w14:paraId="2584DAFC" w14:textId="77777777" w:rsidR="006D2EBE" w:rsidRDefault="006D2EBE" w:rsidP="006D2EBE">
      <w:pPr>
        <w:pStyle w:val="Codetext"/>
      </w:pPr>
    </w:p>
    <w:p w14:paraId="74D1C09F" w14:textId="77777777" w:rsidR="006D2EBE" w:rsidRDefault="006D2EBE" w:rsidP="006D2EBE">
      <w:pPr>
        <w:pStyle w:val="Codetext"/>
      </w:pPr>
      <w:r>
        <w:t xml:space="preserve">    render: </w:t>
      </w:r>
      <w:proofErr w:type="gramStart"/>
      <w:r>
        <w:t>function(</w:t>
      </w:r>
      <w:proofErr w:type="gramEnd"/>
      <w:r>
        <w:t>) {</w:t>
      </w:r>
    </w:p>
    <w:p w14:paraId="2DD7941E" w14:textId="77777777" w:rsidR="006D2EBE" w:rsidRDefault="006D2EBE" w:rsidP="006D2EBE">
      <w:pPr>
        <w:pStyle w:val="Codetext"/>
      </w:pPr>
      <w:r>
        <w:t xml:space="preserve">        </w:t>
      </w:r>
      <w:proofErr w:type="spellStart"/>
      <w:r>
        <w:t>this.tpl_wrapper</w:t>
      </w:r>
      <w:proofErr w:type="spellEnd"/>
      <w:r>
        <w:t xml:space="preserve"> = </w:t>
      </w:r>
      <w:proofErr w:type="gramStart"/>
      <w:r>
        <w:t>_.template</w:t>
      </w:r>
      <w:proofErr w:type="gramEnd"/>
      <w:r>
        <w:t xml:space="preserve">('&lt;div class="webservice-headers-rest form-row" style="display: </w:t>
      </w:r>
      <w:proofErr w:type="spellStart"/>
      <w:r>
        <w:t>inline-</w:t>
      </w:r>
      <w:proofErr w:type="gramStart"/>
      <w:r>
        <w:t>block;padding</w:t>
      </w:r>
      <w:proofErr w:type="spellEnd"/>
      <w:proofErr w:type="gramEnd"/>
      <w:r>
        <w:t>: 0</w:t>
      </w:r>
      <w:proofErr w:type="gramStart"/>
      <w:r>
        <w:t>px;width</w:t>
      </w:r>
      <w:proofErr w:type="gramEnd"/>
      <w:r>
        <w:t>: 100</w:t>
      </w:r>
      <w:proofErr w:type="gramStart"/>
      <w:r>
        <w:t>% !important</w:t>
      </w:r>
      <w:proofErr w:type="gramEnd"/>
      <w:r>
        <w:t>;"&gt;&lt;/div&gt;');</w:t>
      </w:r>
    </w:p>
    <w:p w14:paraId="4259FC38" w14:textId="77777777" w:rsidR="006D2EBE" w:rsidRDefault="006D2EBE" w:rsidP="006D2EBE">
      <w:pPr>
        <w:pStyle w:val="Codetext"/>
      </w:pPr>
      <w:r>
        <w:t xml:space="preserve">        </w:t>
      </w:r>
      <w:proofErr w:type="spellStart"/>
      <w:r>
        <w:t>this.tpl_div</w:t>
      </w:r>
      <w:proofErr w:type="spellEnd"/>
      <w:r>
        <w:t xml:space="preserve"> = </w:t>
      </w:r>
      <w:proofErr w:type="gramStart"/>
      <w:r>
        <w:t>_.template</w:t>
      </w:r>
      <w:proofErr w:type="gramEnd"/>
      <w:r>
        <w:t>('&lt;div&gt;&lt;/div&gt;');</w:t>
      </w:r>
    </w:p>
    <w:p w14:paraId="112DC876" w14:textId="1C85D131" w:rsidR="006D2EBE" w:rsidRDefault="00AD1699" w:rsidP="006D2EBE">
      <w:pPr>
        <w:pStyle w:val="Codetext"/>
      </w:pPr>
      <w:r>
        <w:rPr>
          <w:noProof/>
        </w:rPr>
        <w:lastRenderedPageBreak/>
        <mc:AlternateContent>
          <mc:Choice Requires="wps">
            <w:drawing>
              <wp:anchor distT="0" distB="0" distL="114300" distR="114300" simplePos="0" relativeHeight="251684864" behindDoc="0" locked="0" layoutInCell="1" allowOverlap="1" wp14:anchorId="1E34A2AD" wp14:editId="136719B8">
                <wp:simplePos x="0" y="0"/>
                <wp:positionH relativeFrom="column">
                  <wp:posOffset>1504950</wp:posOffset>
                </wp:positionH>
                <wp:positionV relativeFrom="paragraph">
                  <wp:posOffset>-9525</wp:posOffset>
                </wp:positionV>
                <wp:extent cx="2559050" cy="7124700"/>
                <wp:effectExtent l="0" t="0" r="12700" b="19050"/>
                <wp:wrapNone/>
                <wp:docPr id="423925375" name="Rectangle 1"/>
                <wp:cNvGraphicFramePr/>
                <a:graphic xmlns:a="http://schemas.openxmlformats.org/drawingml/2006/main">
                  <a:graphicData uri="http://schemas.microsoft.com/office/word/2010/wordprocessingShape">
                    <wps:wsp>
                      <wps:cNvSpPr/>
                      <wps:spPr>
                        <a:xfrm>
                          <a:off x="0" y="0"/>
                          <a:ext cx="2559050" cy="7124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350787" id="Rectangle 1" o:spid="_x0000_s1026" style="position:absolute;margin-left:118.5pt;margin-top:-.75pt;width:201.5pt;height:561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" fillcolor="#4472c4 [3204]" strokecolor="#09101d [484]" strokeweight="1pt"/>
            </w:pict>
          </mc:Fallback>
        </mc:AlternateContent>
      </w:r>
      <w:r w:rsidR="006D2EBE">
        <w:t xml:space="preserve">        </w:t>
      </w:r>
      <w:proofErr w:type="spellStart"/>
      <w:r w:rsidR="006D2EBE">
        <w:t>this.tpl_inline_container</w:t>
      </w:r>
      <w:proofErr w:type="spellEnd"/>
      <w:r w:rsidR="006D2EBE">
        <w:t xml:space="preserve"> = </w:t>
      </w:r>
      <w:proofErr w:type="gramStart"/>
      <w:r w:rsidR="006D2EBE">
        <w:t>_.template</w:t>
      </w:r>
      <w:proofErr w:type="gramEnd"/>
      <w:r w:rsidR="006D2EBE">
        <w:t>('&lt;div style="width: 48</w:t>
      </w:r>
      <w:proofErr w:type="gramStart"/>
      <w:r w:rsidR="006D2EBE">
        <w:t>%;display</w:t>
      </w:r>
      <w:proofErr w:type="gramEnd"/>
      <w:r w:rsidR="006D2EBE">
        <w:t>: inline-block;"&gt;&lt;/div&gt;');</w:t>
      </w:r>
    </w:p>
    <w:p w14:paraId="247021B9" w14:textId="77777777" w:rsidR="006D2EBE" w:rsidRDefault="006D2EBE" w:rsidP="006D2EBE">
      <w:pPr>
        <w:pStyle w:val="Codetext"/>
      </w:pPr>
      <w:r>
        <w:t xml:space="preserve">        </w:t>
      </w:r>
      <w:proofErr w:type="spellStart"/>
      <w:r>
        <w:t>this.tpl_attribute_label</w:t>
      </w:r>
      <w:proofErr w:type="spellEnd"/>
      <w:r>
        <w:t xml:space="preserve"> = </w:t>
      </w:r>
      <w:proofErr w:type="gramStart"/>
      <w:r>
        <w:t>_.template</w:t>
      </w:r>
      <w:proofErr w:type="gramEnd"/>
      <w:r>
        <w:t>('&lt;label style="&lt;%=style%&gt;"&gt;&lt;%=text%&gt;&lt;/label&gt;');</w:t>
      </w:r>
    </w:p>
    <w:p w14:paraId="7CCA7B4A" w14:textId="4064B244" w:rsidR="006D2EBE" w:rsidRDefault="006D2EBE" w:rsidP="006D2EBE">
      <w:pPr>
        <w:pStyle w:val="Codetext"/>
      </w:pPr>
      <w:r>
        <w:t xml:space="preserve">        </w:t>
      </w:r>
      <w:proofErr w:type="spellStart"/>
      <w:r>
        <w:t>this.tpl_header_label</w:t>
      </w:r>
      <w:proofErr w:type="spellEnd"/>
      <w:r>
        <w:t xml:space="preserve"> = </w:t>
      </w:r>
      <w:proofErr w:type="gramStart"/>
      <w:r>
        <w:t>_.template</w:t>
      </w:r>
      <w:proofErr w:type="gramEnd"/>
      <w:r>
        <w:t xml:space="preserve">('&lt;label style="padding:3px 0px </w:t>
      </w:r>
      <w:proofErr w:type="spellStart"/>
      <w:r>
        <w:t>0px</w:t>
      </w:r>
      <w:proofErr w:type="spellEnd"/>
      <w:r>
        <w:t xml:space="preserve"> </w:t>
      </w:r>
      <w:proofErr w:type="spellStart"/>
      <w:r>
        <w:t>0px</w:t>
      </w:r>
      <w:proofErr w:type="spellEnd"/>
      <w:r>
        <w:t>;" class="&lt;%=</w:t>
      </w:r>
      <w:proofErr w:type="spellStart"/>
      <w:r>
        <w:t>cssClass</w:t>
      </w:r>
      <w:proofErr w:type="spellEnd"/>
      <w:r>
        <w:t>%&gt;"&gt;&lt;%=text%&gt;&lt;/label&gt;');</w:t>
      </w:r>
    </w:p>
    <w:p w14:paraId="7EE8B1DA" w14:textId="15133285" w:rsidR="006D2EBE" w:rsidRDefault="006D2EBE" w:rsidP="006D2EBE">
      <w:pPr>
        <w:pStyle w:val="Codetext"/>
      </w:pPr>
      <w:r>
        <w:t xml:space="preserve">        </w:t>
      </w:r>
      <w:proofErr w:type="spellStart"/>
      <w:r>
        <w:t>this.tpl_merger_attribute_wrapper</w:t>
      </w:r>
      <w:proofErr w:type="spellEnd"/>
      <w:r>
        <w:t xml:space="preserve"> = </w:t>
      </w:r>
      <w:proofErr w:type="gramStart"/>
      <w:r>
        <w:t>_.template</w:t>
      </w:r>
      <w:proofErr w:type="gramEnd"/>
      <w:r>
        <w:t>('&lt;div id = "mapper-container" class="node-table-container custom-table-component"&gt;&lt;/div&gt;');</w:t>
      </w:r>
    </w:p>
    <w:p w14:paraId="3FFBEEA8" w14:textId="77777777" w:rsidR="006D2EBE" w:rsidRDefault="006D2EBE" w:rsidP="006D2EBE">
      <w:pPr>
        <w:pStyle w:val="Codetext"/>
      </w:pPr>
      <w:r>
        <w:t xml:space="preserve">        </w:t>
      </w:r>
      <w:proofErr w:type="spellStart"/>
      <w:r>
        <w:t>this.tpl_attribute_textbox</w:t>
      </w:r>
      <w:proofErr w:type="spellEnd"/>
      <w:r>
        <w:t xml:space="preserve"> = </w:t>
      </w:r>
      <w:proofErr w:type="gramStart"/>
      <w:r>
        <w:t>_.template</w:t>
      </w:r>
      <w:proofErr w:type="gramEnd"/>
      <w:r>
        <w:t>('&lt;input class="</w:t>
      </w:r>
      <w:proofErr w:type="spellStart"/>
      <w:r>
        <w:t>variabledroppable</w:t>
      </w:r>
      <w:proofErr w:type="spellEnd"/>
      <w:r>
        <w:t>" type="text" id="&lt;%= id %&gt;" name="&lt;%= name%&gt;" style = "width: 98</w:t>
      </w:r>
      <w:proofErr w:type="gramStart"/>
      <w:r>
        <w:t>% !important</w:t>
      </w:r>
      <w:proofErr w:type="gramEnd"/>
      <w:r>
        <w:t>;"&gt;')</w:t>
      </w:r>
    </w:p>
    <w:p w14:paraId="3EFF839D" w14:textId="77777777" w:rsidR="006D2EBE" w:rsidRDefault="006D2EBE" w:rsidP="006D2EBE">
      <w:pPr>
        <w:pStyle w:val="Codetext"/>
      </w:pPr>
      <w:r>
        <w:t xml:space="preserve">        </w:t>
      </w:r>
      <w:proofErr w:type="spellStart"/>
      <w:r>
        <w:t>this.tpl_delete_button</w:t>
      </w:r>
      <w:proofErr w:type="spellEnd"/>
      <w:r>
        <w:t xml:space="preserve"> = </w:t>
      </w:r>
      <w:proofErr w:type="gramStart"/>
      <w:r>
        <w:t>_.template</w:t>
      </w:r>
      <w:proofErr w:type="gramEnd"/>
      <w:r>
        <w:t>('&lt;div style="margin-bottom:0px;" class="</w:t>
      </w:r>
      <w:proofErr w:type="spellStart"/>
      <w:r>
        <w:t>btn</w:t>
      </w:r>
      <w:proofErr w:type="spellEnd"/>
      <w:r>
        <w:t xml:space="preserve"> toolbar-item"&gt;&lt;div class="delete-grey-icon" &gt;&lt;/div&gt;&lt;/div&gt;');</w:t>
      </w:r>
    </w:p>
    <w:p w14:paraId="6B68FD0B" w14:textId="77777777" w:rsidR="006D2EBE" w:rsidRDefault="006D2EBE" w:rsidP="006D2EBE">
      <w:pPr>
        <w:pStyle w:val="Codetext"/>
      </w:pPr>
      <w:r>
        <w:t xml:space="preserve">        </w:t>
      </w:r>
      <w:proofErr w:type="spellStart"/>
      <w:r>
        <w:t>this.tpl_inline_heading_container</w:t>
      </w:r>
      <w:proofErr w:type="spellEnd"/>
      <w:r>
        <w:t xml:space="preserve"> = </w:t>
      </w:r>
      <w:proofErr w:type="gramStart"/>
      <w:r>
        <w:t>_.template</w:t>
      </w:r>
      <w:proofErr w:type="gramEnd"/>
      <w:r>
        <w:t>('&lt;div style="display: inline-</w:t>
      </w:r>
      <w:proofErr w:type="gramStart"/>
      <w:r>
        <w:t>block;box</w:t>
      </w:r>
      <w:proofErr w:type="gramEnd"/>
      <w:r>
        <w:t>-</w:t>
      </w:r>
      <w:proofErr w:type="gramStart"/>
      <w:r>
        <w:t>sizing:border</w:t>
      </w:r>
      <w:proofErr w:type="gramEnd"/>
      <w:r>
        <w:t>-</w:t>
      </w:r>
      <w:proofErr w:type="gramStart"/>
      <w:r>
        <w:t>box;padding</w:t>
      </w:r>
      <w:proofErr w:type="gramEnd"/>
      <w:r>
        <w:t>:3px;"&gt;&lt;/div&gt;');</w:t>
      </w:r>
    </w:p>
    <w:p w14:paraId="35C07520" w14:textId="77777777" w:rsidR="006D2EBE" w:rsidRDefault="006D2EBE" w:rsidP="006D2EBE">
      <w:pPr>
        <w:pStyle w:val="Codetext"/>
      </w:pPr>
      <w:r>
        <w:t xml:space="preserve">        </w:t>
      </w:r>
      <w:proofErr w:type="spellStart"/>
      <w:r>
        <w:t>this.tpl_addButon</w:t>
      </w:r>
      <w:proofErr w:type="spellEnd"/>
      <w:r>
        <w:t xml:space="preserve"> = </w:t>
      </w:r>
      <w:proofErr w:type="gramStart"/>
      <w:r>
        <w:t>_.template</w:t>
      </w:r>
      <w:proofErr w:type="gramEnd"/>
      <w:r>
        <w:t xml:space="preserve">('&lt;div class="button </w:t>
      </w:r>
      <w:proofErr w:type="spellStart"/>
      <w:r>
        <w:t>btn</w:t>
      </w:r>
      <w:proofErr w:type="spellEnd"/>
      <w:r>
        <w:t xml:space="preserve"> theme-color </w:t>
      </w:r>
      <w:proofErr w:type="spellStart"/>
      <w:r>
        <w:t>btn</w:t>
      </w:r>
      <w:proofErr w:type="spellEnd"/>
      <w:r>
        <w:t>-default add-icon" style="</w:t>
      </w:r>
      <w:proofErr w:type="spellStart"/>
      <w:proofErr w:type="gramStart"/>
      <w:r>
        <w:t>float:right</w:t>
      </w:r>
      <w:proofErr w:type="spellEnd"/>
      <w:proofErr w:type="gramEnd"/>
      <w:r>
        <w:t xml:space="preserve">" id="member-add-row"&gt;&lt;div class="button-text"&gt;&lt;%= </w:t>
      </w:r>
      <w:proofErr w:type="spellStart"/>
      <w:r>
        <w:t>buttonLabel</w:t>
      </w:r>
      <w:proofErr w:type="spellEnd"/>
      <w:r>
        <w:t xml:space="preserve"> %&gt;&lt;/div&gt;&lt;/div&gt;');</w:t>
      </w:r>
    </w:p>
    <w:p w14:paraId="335A1648" w14:textId="5DFCC78A" w:rsidR="006D2EBE" w:rsidRDefault="006D2EBE" w:rsidP="006D2EBE">
      <w:pPr>
        <w:pStyle w:val="Codetext"/>
      </w:pPr>
    </w:p>
    <w:p w14:paraId="221590D7" w14:textId="1EE66E3E" w:rsidR="006D2EBE" w:rsidRDefault="006D2EBE" w:rsidP="006D2EBE">
      <w:pPr>
        <w:pStyle w:val="Codetext"/>
      </w:pPr>
      <w:r>
        <w:t xml:space="preserve">        </w:t>
      </w:r>
      <w:proofErr w:type="spellStart"/>
      <w:r>
        <w:t>this.tpl_attribute_selectBox</w:t>
      </w:r>
      <w:proofErr w:type="spellEnd"/>
      <w:r>
        <w:t xml:space="preserve"> = </w:t>
      </w:r>
      <w:proofErr w:type="gramStart"/>
      <w:r>
        <w:t>_.template</w:t>
      </w:r>
      <w:proofErr w:type="gramEnd"/>
      <w:r>
        <w:t>('&lt;select id="&lt;%=id%&gt;" name="&lt;%=name%&gt;" value="&lt;%=value%&gt;" class = "select" style = "width: 98</w:t>
      </w:r>
      <w:proofErr w:type="gramStart"/>
      <w:r>
        <w:t>% !</w:t>
      </w:r>
      <w:proofErr w:type="spellStart"/>
      <w:r>
        <w:t>important</w:t>
      </w:r>
      <w:proofErr w:type="gramEnd"/>
      <w:r>
        <w:t>;margin-top</w:t>
      </w:r>
      <w:proofErr w:type="spellEnd"/>
      <w:r>
        <w:t>: 8px;"&gt;&lt;/select&gt;');</w:t>
      </w:r>
    </w:p>
    <w:p w14:paraId="306242ED" w14:textId="77777777" w:rsidR="006D2EBE" w:rsidRDefault="006D2EBE" w:rsidP="006D2EBE">
      <w:pPr>
        <w:pStyle w:val="Codetext"/>
      </w:pPr>
      <w:r>
        <w:t xml:space="preserve">        </w:t>
      </w:r>
      <w:proofErr w:type="spellStart"/>
      <w:r>
        <w:t>this.tpl_select</w:t>
      </w:r>
      <w:proofErr w:type="spellEnd"/>
      <w:r>
        <w:t xml:space="preserve"> = </w:t>
      </w:r>
      <w:proofErr w:type="gramStart"/>
      <w:r>
        <w:t>_.template</w:t>
      </w:r>
      <w:proofErr w:type="gramEnd"/>
      <w:r>
        <w:t>('&lt;select style="width:98</w:t>
      </w:r>
      <w:proofErr w:type="gramStart"/>
      <w:r>
        <w:t>%!important</w:t>
      </w:r>
      <w:proofErr w:type="gramEnd"/>
      <w:r>
        <w:t>;height:33px;" id="&lt;%= id %&gt;" name="&lt;%= name%&gt;"&gt;&lt;/select&gt;');</w:t>
      </w:r>
    </w:p>
    <w:p w14:paraId="44AE4820" w14:textId="586E5AA5" w:rsidR="006D2EBE" w:rsidRDefault="006D2EBE" w:rsidP="006D2EBE">
      <w:pPr>
        <w:pStyle w:val="Codetext"/>
      </w:pPr>
      <w:r>
        <w:t xml:space="preserve">        </w:t>
      </w:r>
      <w:proofErr w:type="spellStart"/>
      <w:r>
        <w:t>this.tpl_attribute_checkBox</w:t>
      </w:r>
      <w:proofErr w:type="spellEnd"/>
      <w:r>
        <w:t xml:space="preserve"> = </w:t>
      </w:r>
      <w:proofErr w:type="gramStart"/>
      <w:r>
        <w:t>_.template</w:t>
      </w:r>
      <w:proofErr w:type="gramEnd"/>
      <w:r>
        <w:t>('&lt;input type="checkbox" id="&lt;%= id %&gt;" name="&lt;%= name%&gt;</w:t>
      </w:r>
      <w:proofErr w:type="gramStart"/>
      <w:r>
        <w:t>"  style</w:t>
      </w:r>
      <w:proofErr w:type="gramEnd"/>
      <w:r>
        <w:t xml:space="preserve"> = "width: 98%"&gt;');</w:t>
      </w:r>
    </w:p>
    <w:p w14:paraId="6D11DF25" w14:textId="77777777" w:rsidR="006D2EBE" w:rsidRDefault="006D2EBE" w:rsidP="006D2EBE">
      <w:pPr>
        <w:pStyle w:val="Codetext"/>
      </w:pPr>
      <w:r>
        <w:t xml:space="preserve">    },</w:t>
      </w:r>
    </w:p>
    <w:p w14:paraId="61AA8161" w14:textId="77777777" w:rsidR="006D2EBE" w:rsidRDefault="006D2EBE" w:rsidP="006D2EBE">
      <w:pPr>
        <w:pStyle w:val="Codetext"/>
      </w:pPr>
    </w:p>
    <w:p w14:paraId="653258A7" w14:textId="77777777" w:rsidR="006D2EBE" w:rsidRDefault="006D2EBE" w:rsidP="006D2EBE">
      <w:pPr>
        <w:pStyle w:val="Codetext"/>
      </w:pPr>
      <w:r>
        <w:t xml:space="preserve">    </w:t>
      </w:r>
    </w:p>
    <w:p w14:paraId="577FE684" w14:textId="77777777" w:rsidR="006D2EBE" w:rsidRDefault="006D2EBE" w:rsidP="006D2EBE">
      <w:pPr>
        <w:pStyle w:val="Codetext"/>
      </w:pPr>
      <w:r>
        <w:t xml:space="preserve">    _</w:t>
      </w:r>
      <w:proofErr w:type="spellStart"/>
      <w:proofErr w:type="gramStart"/>
      <w:r>
        <w:t>getDataTypeOptions</w:t>
      </w:r>
      <w:proofErr w:type="spellEnd"/>
      <w:r>
        <w:t xml:space="preserve"> :</w:t>
      </w:r>
      <w:proofErr w:type="gramEnd"/>
      <w:r>
        <w:t xml:space="preserve"> </w:t>
      </w:r>
      <w:proofErr w:type="gramStart"/>
      <w:r>
        <w:t>function(){</w:t>
      </w:r>
      <w:proofErr w:type="gramEnd"/>
    </w:p>
    <w:p w14:paraId="60BB4CB6" w14:textId="77777777" w:rsidR="006D2EBE" w:rsidRDefault="006D2EBE" w:rsidP="006D2EBE">
      <w:pPr>
        <w:pStyle w:val="Codetext"/>
      </w:pPr>
      <w:r>
        <w:t xml:space="preserve">    </w:t>
      </w:r>
      <w:r>
        <w:tab/>
      </w:r>
      <w:proofErr w:type="spellStart"/>
      <w:proofErr w:type="gramStart"/>
      <w:r>
        <w:t>this.dataTypeOptions</w:t>
      </w:r>
      <w:proofErr w:type="spellEnd"/>
      <w:proofErr w:type="gramEnd"/>
      <w:r>
        <w:t xml:space="preserve"> = [</w:t>
      </w:r>
    </w:p>
    <w:p w14:paraId="0C7ADE80" w14:textId="77777777" w:rsidR="006D2EBE" w:rsidRDefault="006D2EBE" w:rsidP="006D2EBE">
      <w:pPr>
        <w:pStyle w:val="Codetext"/>
      </w:pPr>
      <w:r>
        <w:t xml:space="preserve">    </w:t>
      </w:r>
      <w:r>
        <w:tab/>
      </w:r>
      <w:r>
        <w:tab/>
        <w:t>{</w:t>
      </w:r>
    </w:p>
    <w:p w14:paraId="60B69C0E" w14:textId="77777777" w:rsidR="006D2EBE" w:rsidRDefault="006D2EBE" w:rsidP="006D2EBE">
      <w:pPr>
        <w:pStyle w:val="Codetext"/>
      </w:pPr>
      <w:r>
        <w:t xml:space="preserve">    </w:t>
      </w:r>
      <w:r>
        <w:tab/>
      </w:r>
      <w:r>
        <w:tab/>
      </w:r>
      <w:r>
        <w:tab/>
        <w:t>"key":"--Select--",</w:t>
      </w:r>
    </w:p>
    <w:p w14:paraId="588DB0D5" w14:textId="77777777" w:rsidR="006D2EBE" w:rsidRDefault="006D2EBE" w:rsidP="006D2EBE">
      <w:pPr>
        <w:pStyle w:val="Codetext"/>
      </w:pPr>
      <w:r>
        <w:t xml:space="preserve">    </w:t>
      </w:r>
      <w:r>
        <w:tab/>
      </w:r>
      <w:r>
        <w:tab/>
      </w:r>
      <w:r>
        <w:tab/>
        <w:t>"value":""</w:t>
      </w:r>
    </w:p>
    <w:p w14:paraId="4EC5BCDC" w14:textId="77777777" w:rsidR="006D2EBE" w:rsidRDefault="006D2EBE" w:rsidP="006D2EBE">
      <w:pPr>
        <w:pStyle w:val="Codetext"/>
      </w:pPr>
      <w:r>
        <w:t xml:space="preserve">    </w:t>
      </w:r>
      <w:r>
        <w:tab/>
      </w:r>
      <w:r>
        <w:tab/>
        <w:t>},</w:t>
      </w:r>
    </w:p>
    <w:p w14:paraId="12EB29D4" w14:textId="77777777" w:rsidR="006D2EBE" w:rsidRDefault="006D2EBE" w:rsidP="006D2EBE">
      <w:pPr>
        <w:pStyle w:val="Codetext"/>
      </w:pPr>
      <w:r>
        <w:t xml:space="preserve">    </w:t>
      </w:r>
      <w:r>
        <w:tab/>
      </w:r>
      <w:r>
        <w:tab/>
        <w:t>{</w:t>
      </w:r>
    </w:p>
    <w:p w14:paraId="62B05EB0" w14:textId="77777777" w:rsidR="006D2EBE" w:rsidRDefault="006D2EBE" w:rsidP="006D2EBE">
      <w:pPr>
        <w:pStyle w:val="Codetext"/>
      </w:pPr>
      <w:r>
        <w:t xml:space="preserve">    </w:t>
      </w:r>
      <w:r>
        <w:tab/>
      </w:r>
      <w:r>
        <w:tab/>
      </w:r>
      <w:r>
        <w:tab/>
        <w:t>"</w:t>
      </w:r>
      <w:proofErr w:type="spellStart"/>
      <w:r>
        <w:t>key":"Alphanumeric</w:t>
      </w:r>
      <w:proofErr w:type="spellEnd"/>
      <w:r>
        <w:t>",</w:t>
      </w:r>
    </w:p>
    <w:p w14:paraId="232D7A61" w14:textId="77777777" w:rsidR="006D2EBE" w:rsidRDefault="006D2EBE" w:rsidP="006D2EBE">
      <w:pPr>
        <w:pStyle w:val="Codetext"/>
      </w:pPr>
      <w:r>
        <w:t xml:space="preserve">    </w:t>
      </w:r>
      <w:r>
        <w:tab/>
      </w:r>
      <w:r>
        <w:tab/>
      </w:r>
      <w:r>
        <w:tab/>
        <w:t>"</w:t>
      </w:r>
      <w:proofErr w:type="spellStart"/>
      <w:r>
        <w:t>value":"String</w:t>
      </w:r>
      <w:proofErr w:type="spellEnd"/>
      <w:r>
        <w:t>"</w:t>
      </w:r>
    </w:p>
    <w:p w14:paraId="22BC990E" w14:textId="77777777" w:rsidR="006D2EBE" w:rsidRDefault="006D2EBE" w:rsidP="006D2EBE">
      <w:pPr>
        <w:pStyle w:val="Codetext"/>
      </w:pPr>
      <w:r>
        <w:t xml:space="preserve">    </w:t>
      </w:r>
      <w:r>
        <w:tab/>
      </w:r>
      <w:r>
        <w:tab/>
        <w:t>},</w:t>
      </w:r>
    </w:p>
    <w:p w14:paraId="3848824E" w14:textId="77777777" w:rsidR="006D2EBE" w:rsidRDefault="006D2EBE" w:rsidP="006D2EBE">
      <w:pPr>
        <w:pStyle w:val="Codetext"/>
      </w:pPr>
      <w:r>
        <w:t xml:space="preserve">    </w:t>
      </w:r>
      <w:r>
        <w:tab/>
      </w:r>
      <w:r>
        <w:tab/>
        <w:t>{</w:t>
      </w:r>
    </w:p>
    <w:p w14:paraId="50BBCA78" w14:textId="77777777" w:rsidR="006D2EBE" w:rsidRDefault="006D2EBE" w:rsidP="006D2EBE">
      <w:pPr>
        <w:pStyle w:val="Codetext"/>
      </w:pPr>
      <w:r>
        <w:t xml:space="preserve">    </w:t>
      </w:r>
      <w:r>
        <w:tab/>
      </w:r>
      <w:r>
        <w:tab/>
      </w:r>
      <w:r>
        <w:tab/>
        <w:t>"</w:t>
      </w:r>
      <w:proofErr w:type="spellStart"/>
      <w:r>
        <w:t>key":"Date</w:t>
      </w:r>
      <w:proofErr w:type="spellEnd"/>
      <w:r>
        <w:t>",</w:t>
      </w:r>
    </w:p>
    <w:p w14:paraId="4F533928" w14:textId="77777777" w:rsidR="006D2EBE" w:rsidRDefault="006D2EBE" w:rsidP="006D2EBE">
      <w:pPr>
        <w:pStyle w:val="Codetext"/>
      </w:pPr>
      <w:r>
        <w:t xml:space="preserve">    </w:t>
      </w:r>
      <w:r>
        <w:tab/>
      </w:r>
      <w:r>
        <w:tab/>
      </w:r>
      <w:r>
        <w:tab/>
        <w:t>"</w:t>
      </w:r>
      <w:proofErr w:type="spellStart"/>
      <w:r>
        <w:t>value":"Timestamp</w:t>
      </w:r>
      <w:proofErr w:type="spellEnd"/>
      <w:r>
        <w:t>"</w:t>
      </w:r>
    </w:p>
    <w:p w14:paraId="46C48C05" w14:textId="77777777" w:rsidR="006D2EBE" w:rsidRDefault="006D2EBE" w:rsidP="006D2EBE">
      <w:pPr>
        <w:pStyle w:val="Codetext"/>
      </w:pPr>
      <w:r>
        <w:t xml:space="preserve">    </w:t>
      </w:r>
      <w:r>
        <w:tab/>
      </w:r>
      <w:r>
        <w:tab/>
        <w:t>},</w:t>
      </w:r>
    </w:p>
    <w:p w14:paraId="7D3C8982" w14:textId="77777777" w:rsidR="006D2EBE" w:rsidRDefault="006D2EBE" w:rsidP="006D2EBE">
      <w:pPr>
        <w:pStyle w:val="Codetext"/>
      </w:pPr>
      <w:r>
        <w:t xml:space="preserve">    </w:t>
      </w:r>
      <w:r>
        <w:tab/>
      </w:r>
      <w:r>
        <w:tab/>
        <w:t>{</w:t>
      </w:r>
    </w:p>
    <w:p w14:paraId="16743D6F" w14:textId="77777777" w:rsidR="006D2EBE" w:rsidRDefault="006D2EBE" w:rsidP="006D2EBE">
      <w:pPr>
        <w:pStyle w:val="Codetext"/>
      </w:pPr>
      <w:r>
        <w:t xml:space="preserve">    </w:t>
      </w:r>
      <w:r>
        <w:tab/>
      </w:r>
      <w:r>
        <w:tab/>
      </w:r>
      <w:r>
        <w:tab/>
        <w:t>"</w:t>
      </w:r>
      <w:proofErr w:type="spellStart"/>
      <w:r>
        <w:t>key":"Decimal</w:t>
      </w:r>
      <w:proofErr w:type="spellEnd"/>
      <w:r>
        <w:t>",</w:t>
      </w:r>
    </w:p>
    <w:p w14:paraId="046592E2" w14:textId="77777777" w:rsidR="006D2EBE" w:rsidRDefault="006D2EBE" w:rsidP="006D2EBE">
      <w:pPr>
        <w:pStyle w:val="Codetext"/>
      </w:pPr>
      <w:r>
        <w:t xml:space="preserve">    </w:t>
      </w:r>
      <w:r>
        <w:tab/>
      </w:r>
      <w:r>
        <w:tab/>
      </w:r>
      <w:r>
        <w:tab/>
        <w:t>"</w:t>
      </w:r>
      <w:proofErr w:type="spellStart"/>
      <w:r>
        <w:t>value":"Double</w:t>
      </w:r>
      <w:proofErr w:type="spellEnd"/>
      <w:r>
        <w:t>"</w:t>
      </w:r>
    </w:p>
    <w:p w14:paraId="47C0AD7C" w14:textId="77777777" w:rsidR="006D2EBE" w:rsidRDefault="006D2EBE" w:rsidP="006D2EBE">
      <w:pPr>
        <w:pStyle w:val="Codetext"/>
      </w:pPr>
      <w:r>
        <w:t xml:space="preserve">    </w:t>
      </w:r>
      <w:r>
        <w:tab/>
      </w:r>
      <w:r>
        <w:tab/>
        <w:t>},</w:t>
      </w:r>
    </w:p>
    <w:p w14:paraId="45CC4F87" w14:textId="77777777" w:rsidR="006D2EBE" w:rsidRDefault="006D2EBE" w:rsidP="006D2EBE">
      <w:pPr>
        <w:pStyle w:val="Codetext"/>
      </w:pPr>
      <w:r>
        <w:lastRenderedPageBreak/>
        <w:t xml:space="preserve">    </w:t>
      </w:r>
      <w:r>
        <w:tab/>
      </w:r>
      <w:r>
        <w:tab/>
        <w:t>{</w:t>
      </w:r>
    </w:p>
    <w:p w14:paraId="4A13D3F2" w14:textId="3E3B231F" w:rsidR="006D2EBE" w:rsidRDefault="00AD1699" w:rsidP="006D2EBE">
      <w:pPr>
        <w:pStyle w:val="Codetext"/>
      </w:pPr>
      <w:r>
        <w:rPr>
          <w:noProof/>
        </w:rPr>
        <mc:AlternateContent>
          <mc:Choice Requires="wps">
            <w:drawing>
              <wp:anchor distT="0" distB="0" distL="114300" distR="114300" simplePos="0" relativeHeight="251686912" behindDoc="0" locked="0" layoutInCell="1" allowOverlap="1" wp14:anchorId="23E6452C" wp14:editId="7274EB02">
                <wp:simplePos x="0" y="0"/>
                <wp:positionH relativeFrom="column">
                  <wp:posOffset>2038350</wp:posOffset>
                </wp:positionH>
                <wp:positionV relativeFrom="paragraph">
                  <wp:posOffset>99059</wp:posOffset>
                </wp:positionV>
                <wp:extent cx="2559050" cy="8010525"/>
                <wp:effectExtent l="0" t="0" r="12700" b="28575"/>
                <wp:wrapNone/>
                <wp:docPr id="1363430346" name="Rectangle 1"/>
                <wp:cNvGraphicFramePr/>
                <a:graphic xmlns:a="http://schemas.openxmlformats.org/drawingml/2006/main">
                  <a:graphicData uri="http://schemas.microsoft.com/office/word/2010/wordprocessingShape">
                    <wps:wsp>
                      <wps:cNvSpPr/>
                      <wps:spPr>
                        <a:xfrm>
                          <a:off x="0" y="0"/>
                          <a:ext cx="2559050" cy="80105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40B17F" id="Rectangle 1" o:spid="_x0000_s1026" style="position:absolute;margin-left:160.5pt;margin-top:7.8pt;width:201.5pt;height:630.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" fillcolor="#4472c4 [3204]" strokecolor="#09101d [484]" strokeweight="1pt"/>
            </w:pict>
          </mc:Fallback>
        </mc:AlternateContent>
      </w:r>
      <w:r w:rsidR="006D2EBE">
        <w:t xml:space="preserve">    </w:t>
      </w:r>
      <w:r w:rsidR="006D2EBE">
        <w:tab/>
      </w:r>
      <w:r w:rsidR="006D2EBE">
        <w:tab/>
      </w:r>
      <w:r w:rsidR="006D2EBE">
        <w:tab/>
        <w:t>"</w:t>
      </w:r>
      <w:proofErr w:type="spellStart"/>
      <w:r w:rsidR="006D2EBE">
        <w:t>key":"Number</w:t>
      </w:r>
      <w:proofErr w:type="spellEnd"/>
      <w:r w:rsidR="006D2EBE">
        <w:t>",</w:t>
      </w:r>
    </w:p>
    <w:p w14:paraId="75B6C5F3" w14:textId="1598EEFD" w:rsidR="006D2EBE" w:rsidRDefault="006D2EBE" w:rsidP="006D2EBE">
      <w:pPr>
        <w:pStyle w:val="Codetext"/>
      </w:pPr>
      <w:r>
        <w:t xml:space="preserve">    </w:t>
      </w:r>
      <w:r>
        <w:tab/>
      </w:r>
      <w:r>
        <w:tab/>
      </w:r>
      <w:r>
        <w:tab/>
        <w:t>"</w:t>
      </w:r>
      <w:proofErr w:type="spellStart"/>
      <w:r>
        <w:t>value":"Long</w:t>
      </w:r>
      <w:proofErr w:type="spellEnd"/>
      <w:r>
        <w:t>"</w:t>
      </w:r>
    </w:p>
    <w:p w14:paraId="7FD4EFB6" w14:textId="1F3C3641" w:rsidR="006D2EBE" w:rsidRDefault="006D2EBE" w:rsidP="006D2EBE">
      <w:pPr>
        <w:pStyle w:val="Codetext"/>
      </w:pPr>
      <w:r>
        <w:t xml:space="preserve">    </w:t>
      </w:r>
      <w:r>
        <w:tab/>
      </w:r>
      <w:r>
        <w:tab/>
        <w:t>},</w:t>
      </w:r>
    </w:p>
    <w:p w14:paraId="26FD23D0" w14:textId="035E3114" w:rsidR="006D2EBE" w:rsidRDefault="006D2EBE" w:rsidP="006D2EBE">
      <w:pPr>
        <w:pStyle w:val="Codetext"/>
      </w:pPr>
      <w:r>
        <w:t xml:space="preserve">    </w:t>
      </w:r>
      <w:r>
        <w:tab/>
      </w:r>
      <w:r>
        <w:tab/>
        <w:t>{</w:t>
      </w:r>
    </w:p>
    <w:p w14:paraId="58539E6E" w14:textId="77777777" w:rsidR="006D2EBE" w:rsidRDefault="006D2EBE" w:rsidP="006D2EBE">
      <w:pPr>
        <w:pStyle w:val="Codetext"/>
      </w:pPr>
      <w:r>
        <w:t xml:space="preserve">    </w:t>
      </w:r>
      <w:r>
        <w:tab/>
      </w:r>
      <w:r>
        <w:tab/>
      </w:r>
      <w:r>
        <w:tab/>
        <w:t>"key":"</w:t>
      </w:r>
      <w:proofErr w:type="spellStart"/>
      <w:r>
        <w:t>YesNo</w:t>
      </w:r>
      <w:proofErr w:type="spellEnd"/>
      <w:r>
        <w:t>",</w:t>
      </w:r>
    </w:p>
    <w:p w14:paraId="1AF1C0D3" w14:textId="0270CFFC" w:rsidR="006D2EBE" w:rsidRDefault="006D2EBE" w:rsidP="006D2EBE">
      <w:pPr>
        <w:pStyle w:val="Codetext"/>
      </w:pPr>
      <w:r>
        <w:t xml:space="preserve">    </w:t>
      </w:r>
      <w:r>
        <w:tab/>
      </w:r>
      <w:r>
        <w:tab/>
      </w:r>
      <w:r>
        <w:tab/>
        <w:t>"</w:t>
      </w:r>
      <w:proofErr w:type="spellStart"/>
      <w:r>
        <w:t>value":"Boolean</w:t>
      </w:r>
      <w:proofErr w:type="spellEnd"/>
      <w:r>
        <w:t>"</w:t>
      </w:r>
    </w:p>
    <w:p w14:paraId="477F107B" w14:textId="77777777" w:rsidR="006D2EBE" w:rsidRDefault="006D2EBE" w:rsidP="006D2EBE">
      <w:pPr>
        <w:pStyle w:val="Codetext"/>
      </w:pPr>
      <w:r>
        <w:t xml:space="preserve">    </w:t>
      </w:r>
      <w:r>
        <w:tab/>
      </w:r>
      <w:r>
        <w:tab/>
        <w:t>}</w:t>
      </w:r>
    </w:p>
    <w:p w14:paraId="70A81081" w14:textId="1761C745" w:rsidR="006D2EBE" w:rsidRDefault="006D2EBE" w:rsidP="006D2EBE">
      <w:pPr>
        <w:pStyle w:val="Codetext"/>
      </w:pPr>
      <w:r>
        <w:t xml:space="preserve">    </w:t>
      </w:r>
      <w:r>
        <w:tab/>
        <w:t>]</w:t>
      </w:r>
    </w:p>
    <w:p w14:paraId="7A8E0C30" w14:textId="0D7597DC" w:rsidR="006D2EBE" w:rsidRDefault="006D2EBE" w:rsidP="006D2EBE">
      <w:pPr>
        <w:pStyle w:val="Codetext"/>
      </w:pPr>
      <w:r>
        <w:t xml:space="preserve">    },</w:t>
      </w:r>
    </w:p>
    <w:p w14:paraId="367679DC" w14:textId="77777777" w:rsidR="006D2EBE" w:rsidRDefault="006D2EBE" w:rsidP="006D2EBE">
      <w:pPr>
        <w:pStyle w:val="Codetext"/>
      </w:pPr>
      <w:r>
        <w:t xml:space="preserve">    </w:t>
      </w:r>
    </w:p>
    <w:p w14:paraId="7A2DC077" w14:textId="7BDB8BF9" w:rsidR="006D2EBE" w:rsidRDefault="006D2EBE" w:rsidP="006D2EBE">
      <w:pPr>
        <w:pStyle w:val="Codetext"/>
      </w:pPr>
      <w:r>
        <w:t xml:space="preserve">    _</w:t>
      </w:r>
      <w:proofErr w:type="spellStart"/>
      <w:proofErr w:type="gramStart"/>
      <w:r>
        <w:t>getTableColumTypeOptions</w:t>
      </w:r>
      <w:proofErr w:type="spellEnd"/>
      <w:r>
        <w:t xml:space="preserve"> :</w:t>
      </w:r>
      <w:proofErr w:type="gramEnd"/>
      <w:r>
        <w:t xml:space="preserve"> </w:t>
      </w:r>
      <w:proofErr w:type="gramStart"/>
      <w:r>
        <w:t>function(){</w:t>
      </w:r>
      <w:proofErr w:type="gramEnd"/>
    </w:p>
    <w:p w14:paraId="483D8360" w14:textId="77777777" w:rsidR="006D2EBE" w:rsidRDefault="006D2EBE" w:rsidP="006D2EBE">
      <w:pPr>
        <w:pStyle w:val="Codetext"/>
      </w:pPr>
      <w:r>
        <w:t xml:space="preserve">    </w:t>
      </w:r>
      <w:r>
        <w:tab/>
      </w:r>
      <w:proofErr w:type="spellStart"/>
      <w:proofErr w:type="gramStart"/>
      <w:r>
        <w:t>this.dataTypeOptions</w:t>
      </w:r>
      <w:proofErr w:type="spellEnd"/>
      <w:proofErr w:type="gramEnd"/>
      <w:r>
        <w:t xml:space="preserve"> = [</w:t>
      </w:r>
    </w:p>
    <w:p w14:paraId="7AE5D44F" w14:textId="77777777" w:rsidR="006D2EBE" w:rsidRDefault="006D2EBE" w:rsidP="006D2EBE">
      <w:pPr>
        <w:pStyle w:val="Codetext"/>
      </w:pPr>
      <w:r>
        <w:t xml:space="preserve">    </w:t>
      </w:r>
      <w:r>
        <w:tab/>
      </w:r>
      <w:r>
        <w:tab/>
        <w:t>{</w:t>
      </w:r>
    </w:p>
    <w:p w14:paraId="5E0EE41E" w14:textId="77777777" w:rsidR="006D2EBE" w:rsidRDefault="006D2EBE" w:rsidP="006D2EBE">
      <w:pPr>
        <w:pStyle w:val="Codetext"/>
      </w:pPr>
      <w:r>
        <w:t xml:space="preserve">    </w:t>
      </w:r>
      <w:r>
        <w:tab/>
      </w:r>
      <w:r>
        <w:tab/>
      </w:r>
      <w:r>
        <w:tab/>
        <w:t>"</w:t>
      </w:r>
      <w:proofErr w:type="spellStart"/>
      <w:r>
        <w:t>key":"Select</w:t>
      </w:r>
      <w:proofErr w:type="spellEnd"/>
      <w:r>
        <w:t>",</w:t>
      </w:r>
    </w:p>
    <w:p w14:paraId="7C5231D4" w14:textId="77777777" w:rsidR="006D2EBE" w:rsidRDefault="006D2EBE" w:rsidP="006D2EBE">
      <w:pPr>
        <w:pStyle w:val="Codetext"/>
      </w:pPr>
      <w:r>
        <w:t xml:space="preserve">    </w:t>
      </w:r>
      <w:r>
        <w:tab/>
      </w:r>
      <w:r>
        <w:tab/>
      </w:r>
      <w:r>
        <w:tab/>
        <w:t>"value":""</w:t>
      </w:r>
    </w:p>
    <w:p w14:paraId="784E9789" w14:textId="77777777" w:rsidR="006D2EBE" w:rsidRDefault="006D2EBE" w:rsidP="006D2EBE">
      <w:pPr>
        <w:pStyle w:val="Codetext"/>
      </w:pPr>
      <w:r>
        <w:t xml:space="preserve">    </w:t>
      </w:r>
      <w:r>
        <w:tab/>
      </w:r>
      <w:r>
        <w:tab/>
        <w:t>},</w:t>
      </w:r>
    </w:p>
    <w:p w14:paraId="7A1856FB" w14:textId="77777777" w:rsidR="006D2EBE" w:rsidRDefault="006D2EBE" w:rsidP="006D2EBE">
      <w:pPr>
        <w:pStyle w:val="Codetext"/>
      </w:pPr>
      <w:r>
        <w:t xml:space="preserve">    </w:t>
      </w:r>
      <w:r>
        <w:tab/>
      </w:r>
      <w:r>
        <w:tab/>
        <w:t>{</w:t>
      </w:r>
    </w:p>
    <w:p w14:paraId="12CDD0E6" w14:textId="77777777" w:rsidR="006D2EBE" w:rsidRDefault="006D2EBE" w:rsidP="006D2EBE">
      <w:pPr>
        <w:pStyle w:val="Codetext"/>
      </w:pPr>
      <w:r>
        <w:t xml:space="preserve">    </w:t>
      </w:r>
      <w:r>
        <w:tab/>
      </w:r>
      <w:r>
        <w:tab/>
      </w:r>
      <w:r>
        <w:tab/>
        <w:t>"</w:t>
      </w:r>
      <w:proofErr w:type="spellStart"/>
      <w:r>
        <w:t>key":"Boolean</w:t>
      </w:r>
      <w:proofErr w:type="spellEnd"/>
      <w:r>
        <w:t>",</w:t>
      </w:r>
    </w:p>
    <w:p w14:paraId="7CD3C8D0" w14:textId="77777777" w:rsidR="006D2EBE" w:rsidRDefault="006D2EBE" w:rsidP="006D2EBE">
      <w:pPr>
        <w:pStyle w:val="Codetext"/>
      </w:pPr>
      <w:r>
        <w:t xml:space="preserve">    </w:t>
      </w:r>
      <w:r>
        <w:tab/>
      </w:r>
      <w:r>
        <w:tab/>
      </w:r>
      <w:r>
        <w:tab/>
        <w:t>"value":"</w:t>
      </w:r>
      <w:proofErr w:type="spellStart"/>
      <w:r>
        <w:t>boolean</w:t>
      </w:r>
      <w:proofErr w:type="spellEnd"/>
      <w:r>
        <w:t>"</w:t>
      </w:r>
    </w:p>
    <w:p w14:paraId="63CBDBC8" w14:textId="240C5DEE" w:rsidR="006D2EBE" w:rsidRDefault="006D2EBE" w:rsidP="006D2EBE">
      <w:pPr>
        <w:pStyle w:val="Codetext"/>
      </w:pPr>
      <w:r>
        <w:t xml:space="preserve">    </w:t>
      </w:r>
      <w:r>
        <w:tab/>
      </w:r>
      <w:r>
        <w:tab/>
        <w:t>},</w:t>
      </w:r>
    </w:p>
    <w:p w14:paraId="1EBB6A30" w14:textId="77777777" w:rsidR="006D2EBE" w:rsidRDefault="006D2EBE" w:rsidP="006D2EBE">
      <w:pPr>
        <w:pStyle w:val="Codetext"/>
      </w:pPr>
      <w:r>
        <w:t xml:space="preserve">    </w:t>
      </w:r>
      <w:r>
        <w:tab/>
      </w:r>
      <w:r>
        <w:tab/>
        <w:t>{</w:t>
      </w:r>
    </w:p>
    <w:p w14:paraId="16E587CF" w14:textId="77777777" w:rsidR="006D2EBE" w:rsidRDefault="006D2EBE" w:rsidP="006D2EBE">
      <w:pPr>
        <w:pStyle w:val="Codetext"/>
      </w:pPr>
      <w:r>
        <w:t xml:space="preserve">    </w:t>
      </w:r>
      <w:r>
        <w:tab/>
      </w:r>
      <w:r>
        <w:tab/>
      </w:r>
      <w:r>
        <w:tab/>
        <w:t>"</w:t>
      </w:r>
      <w:proofErr w:type="spellStart"/>
      <w:r>
        <w:t>key":"Datetime</w:t>
      </w:r>
      <w:proofErr w:type="spellEnd"/>
      <w:r>
        <w:t>",</w:t>
      </w:r>
    </w:p>
    <w:p w14:paraId="7E97D7E7" w14:textId="77777777" w:rsidR="006D2EBE" w:rsidRDefault="006D2EBE" w:rsidP="006D2EBE">
      <w:pPr>
        <w:pStyle w:val="Codetext"/>
      </w:pPr>
      <w:r>
        <w:t xml:space="preserve">    </w:t>
      </w:r>
      <w:r>
        <w:tab/>
      </w:r>
      <w:r>
        <w:tab/>
      </w:r>
      <w:r>
        <w:tab/>
        <w:t>"</w:t>
      </w:r>
      <w:proofErr w:type="spellStart"/>
      <w:r>
        <w:t>value":"datetime</w:t>
      </w:r>
      <w:proofErr w:type="spellEnd"/>
      <w:r>
        <w:t>"</w:t>
      </w:r>
    </w:p>
    <w:p w14:paraId="2242B29B" w14:textId="0ADF93F0" w:rsidR="006D2EBE" w:rsidRDefault="006D2EBE" w:rsidP="006D2EBE">
      <w:pPr>
        <w:pStyle w:val="Codetext"/>
      </w:pPr>
      <w:r>
        <w:t xml:space="preserve">    </w:t>
      </w:r>
      <w:r>
        <w:tab/>
      </w:r>
      <w:r>
        <w:tab/>
        <w:t>},</w:t>
      </w:r>
    </w:p>
    <w:p w14:paraId="73CA972F" w14:textId="77777777" w:rsidR="006D2EBE" w:rsidRDefault="006D2EBE" w:rsidP="006D2EBE">
      <w:pPr>
        <w:pStyle w:val="Codetext"/>
      </w:pPr>
      <w:r>
        <w:t xml:space="preserve">    </w:t>
      </w:r>
      <w:r>
        <w:tab/>
      </w:r>
      <w:r>
        <w:tab/>
        <w:t>{</w:t>
      </w:r>
    </w:p>
    <w:p w14:paraId="3E16CCBA" w14:textId="77777777" w:rsidR="006D2EBE" w:rsidRDefault="006D2EBE" w:rsidP="006D2EBE">
      <w:pPr>
        <w:pStyle w:val="Codetext"/>
      </w:pPr>
      <w:r>
        <w:t xml:space="preserve">    </w:t>
      </w:r>
      <w:r>
        <w:tab/>
      </w:r>
      <w:r>
        <w:tab/>
      </w:r>
      <w:r>
        <w:tab/>
        <w:t>"</w:t>
      </w:r>
      <w:proofErr w:type="spellStart"/>
      <w:r>
        <w:t>key":"Decimal</w:t>
      </w:r>
      <w:proofErr w:type="spellEnd"/>
      <w:r>
        <w:t>",</w:t>
      </w:r>
    </w:p>
    <w:p w14:paraId="0BB8CFB8" w14:textId="77777777" w:rsidR="006D2EBE" w:rsidRDefault="006D2EBE" w:rsidP="006D2EBE">
      <w:pPr>
        <w:pStyle w:val="Codetext"/>
      </w:pPr>
      <w:r>
        <w:t xml:space="preserve">    </w:t>
      </w:r>
      <w:r>
        <w:tab/>
      </w:r>
      <w:r>
        <w:tab/>
      </w:r>
      <w:r>
        <w:tab/>
        <w:t>"</w:t>
      </w:r>
      <w:proofErr w:type="spellStart"/>
      <w:r>
        <w:t>value":"decimal</w:t>
      </w:r>
      <w:proofErr w:type="spellEnd"/>
      <w:r>
        <w:t>"</w:t>
      </w:r>
    </w:p>
    <w:p w14:paraId="4C0578A5" w14:textId="77777777" w:rsidR="006D2EBE" w:rsidRDefault="006D2EBE" w:rsidP="006D2EBE">
      <w:pPr>
        <w:pStyle w:val="Codetext"/>
      </w:pPr>
      <w:r>
        <w:t xml:space="preserve">    </w:t>
      </w:r>
      <w:r>
        <w:tab/>
      </w:r>
      <w:r>
        <w:tab/>
        <w:t>},</w:t>
      </w:r>
    </w:p>
    <w:p w14:paraId="08F231A1" w14:textId="77777777" w:rsidR="006D2EBE" w:rsidRDefault="006D2EBE" w:rsidP="006D2EBE">
      <w:pPr>
        <w:pStyle w:val="Codetext"/>
      </w:pPr>
      <w:r>
        <w:t xml:space="preserve">    </w:t>
      </w:r>
      <w:r>
        <w:tab/>
      </w:r>
      <w:r>
        <w:tab/>
        <w:t>{</w:t>
      </w:r>
    </w:p>
    <w:p w14:paraId="4E669F3D" w14:textId="77777777" w:rsidR="006D2EBE" w:rsidRDefault="006D2EBE" w:rsidP="006D2EBE">
      <w:pPr>
        <w:pStyle w:val="Codetext"/>
      </w:pPr>
      <w:r>
        <w:t xml:space="preserve">    </w:t>
      </w:r>
      <w:r>
        <w:tab/>
      </w:r>
      <w:r>
        <w:tab/>
      </w:r>
      <w:r>
        <w:tab/>
        <w:t>"</w:t>
      </w:r>
      <w:proofErr w:type="spellStart"/>
      <w:r>
        <w:t>key":"Integer</w:t>
      </w:r>
      <w:proofErr w:type="spellEnd"/>
      <w:r>
        <w:t>",</w:t>
      </w:r>
    </w:p>
    <w:p w14:paraId="51F7D860" w14:textId="77777777" w:rsidR="006D2EBE" w:rsidRDefault="006D2EBE" w:rsidP="006D2EBE">
      <w:pPr>
        <w:pStyle w:val="Codetext"/>
      </w:pPr>
      <w:r>
        <w:t xml:space="preserve">    </w:t>
      </w:r>
      <w:r>
        <w:tab/>
      </w:r>
      <w:r>
        <w:tab/>
      </w:r>
      <w:r>
        <w:tab/>
        <w:t>"</w:t>
      </w:r>
      <w:proofErr w:type="spellStart"/>
      <w:r>
        <w:t>value":"integer</w:t>
      </w:r>
      <w:proofErr w:type="spellEnd"/>
      <w:r>
        <w:t>"</w:t>
      </w:r>
    </w:p>
    <w:p w14:paraId="2C34C653" w14:textId="77777777" w:rsidR="006D2EBE" w:rsidRDefault="006D2EBE" w:rsidP="006D2EBE">
      <w:pPr>
        <w:pStyle w:val="Codetext"/>
      </w:pPr>
      <w:r>
        <w:t xml:space="preserve">    </w:t>
      </w:r>
      <w:r>
        <w:tab/>
      </w:r>
      <w:r>
        <w:tab/>
        <w:t>},</w:t>
      </w:r>
    </w:p>
    <w:p w14:paraId="7FA923C2" w14:textId="77777777" w:rsidR="006D2EBE" w:rsidRDefault="006D2EBE" w:rsidP="006D2EBE">
      <w:pPr>
        <w:pStyle w:val="Codetext"/>
      </w:pPr>
      <w:r>
        <w:t xml:space="preserve">    </w:t>
      </w:r>
      <w:r>
        <w:tab/>
      </w:r>
      <w:r>
        <w:tab/>
        <w:t>{</w:t>
      </w:r>
    </w:p>
    <w:p w14:paraId="16CDBFDE" w14:textId="77777777" w:rsidR="006D2EBE" w:rsidRDefault="006D2EBE" w:rsidP="006D2EBE">
      <w:pPr>
        <w:pStyle w:val="Codetext"/>
      </w:pPr>
      <w:r>
        <w:t xml:space="preserve">    </w:t>
      </w:r>
      <w:r>
        <w:tab/>
      </w:r>
      <w:r>
        <w:tab/>
      </w:r>
      <w:r>
        <w:tab/>
        <w:t>"</w:t>
      </w:r>
      <w:proofErr w:type="spellStart"/>
      <w:r>
        <w:t>key":"String</w:t>
      </w:r>
      <w:proofErr w:type="spellEnd"/>
      <w:r>
        <w:t>",</w:t>
      </w:r>
    </w:p>
    <w:p w14:paraId="6E465AD2" w14:textId="77777777" w:rsidR="006D2EBE" w:rsidRDefault="006D2EBE" w:rsidP="006D2EBE">
      <w:pPr>
        <w:pStyle w:val="Codetext"/>
      </w:pPr>
      <w:r>
        <w:t xml:space="preserve">    </w:t>
      </w:r>
      <w:r>
        <w:tab/>
      </w:r>
      <w:r>
        <w:tab/>
      </w:r>
      <w:r>
        <w:tab/>
        <w:t>"</w:t>
      </w:r>
      <w:proofErr w:type="spellStart"/>
      <w:r>
        <w:t>value":"string</w:t>
      </w:r>
      <w:proofErr w:type="spellEnd"/>
      <w:r>
        <w:t>"</w:t>
      </w:r>
    </w:p>
    <w:p w14:paraId="1C172CD1" w14:textId="77777777" w:rsidR="006D2EBE" w:rsidRDefault="006D2EBE" w:rsidP="006D2EBE">
      <w:pPr>
        <w:pStyle w:val="Codetext"/>
      </w:pPr>
      <w:r>
        <w:t xml:space="preserve">    </w:t>
      </w:r>
      <w:r>
        <w:tab/>
      </w:r>
      <w:r>
        <w:tab/>
        <w:t>}</w:t>
      </w:r>
    </w:p>
    <w:p w14:paraId="401F1196" w14:textId="77777777" w:rsidR="006D2EBE" w:rsidRDefault="006D2EBE" w:rsidP="006D2EBE">
      <w:pPr>
        <w:pStyle w:val="Codetext"/>
      </w:pPr>
      <w:r>
        <w:t xml:space="preserve">    </w:t>
      </w:r>
      <w:r>
        <w:tab/>
        <w:t>]</w:t>
      </w:r>
    </w:p>
    <w:p w14:paraId="02F28229" w14:textId="77777777" w:rsidR="006D2EBE" w:rsidRDefault="006D2EBE" w:rsidP="006D2EBE">
      <w:pPr>
        <w:pStyle w:val="Codetext"/>
      </w:pPr>
      <w:r>
        <w:t xml:space="preserve">    },</w:t>
      </w:r>
    </w:p>
    <w:p w14:paraId="2C780A21" w14:textId="77777777" w:rsidR="006D2EBE" w:rsidRDefault="006D2EBE" w:rsidP="006D2EBE">
      <w:pPr>
        <w:pStyle w:val="Codetext"/>
      </w:pPr>
    </w:p>
    <w:p w14:paraId="1429666A" w14:textId="77777777" w:rsidR="006D2EBE" w:rsidRDefault="006D2EBE" w:rsidP="006D2EBE">
      <w:pPr>
        <w:pStyle w:val="Codetext"/>
      </w:pPr>
      <w:r>
        <w:t xml:space="preserve">    _</w:t>
      </w:r>
      <w:proofErr w:type="spellStart"/>
      <w:r>
        <w:t>init</w:t>
      </w:r>
      <w:proofErr w:type="spellEnd"/>
      <w:r>
        <w:t xml:space="preserve">: </w:t>
      </w:r>
      <w:proofErr w:type="gramStart"/>
      <w:r>
        <w:t>function(</w:t>
      </w:r>
      <w:proofErr w:type="gramEnd"/>
      <w:r>
        <w:t>) {</w:t>
      </w:r>
    </w:p>
    <w:p w14:paraId="134AB37F" w14:textId="77777777" w:rsidR="006D2EBE" w:rsidRDefault="006D2EBE" w:rsidP="006D2EBE">
      <w:pPr>
        <w:pStyle w:val="Codetext"/>
      </w:pPr>
      <w:r>
        <w:t xml:space="preserve">        var wrapper = $(</w:t>
      </w:r>
      <w:proofErr w:type="spellStart"/>
      <w:r>
        <w:t>this.tpl_</w:t>
      </w:r>
      <w:proofErr w:type="gramStart"/>
      <w:r>
        <w:t>wrapper</w:t>
      </w:r>
      <w:proofErr w:type="spellEnd"/>
      <w:r>
        <w:t>(</w:t>
      </w:r>
      <w:proofErr w:type="gramEnd"/>
      <w:r>
        <w:t>));</w:t>
      </w:r>
    </w:p>
    <w:p w14:paraId="33D4D173" w14:textId="77777777" w:rsidR="006D2EBE" w:rsidRDefault="006D2EBE" w:rsidP="006D2EBE">
      <w:pPr>
        <w:pStyle w:val="Codetext"/>
      </w:pPr>
    </w:p>
    <w:p w14:paraId="0673F91B" w14:textId="77777777" w:rsidR="006D2EBE" w:rsidRDefault="006D2EBE" w:rsidP="006D2EBE">
      <w:pPr>
        <w:pStyle w:val="Codetext"/>
      </w:pPr>
      <w:r>
        <w:t xml:space="preserve">        var </w:t>
      </w:r>
      <w:proofErr w:type="spellStart"/>
      <w:r>
        <w:t>headersLabel</w:t>
      </w:r>
      <w:proofErr w:type="spellEnd"/>
      <w:r>
        <w:t xml:space="preserve"> = $(</w:t>
      </w:r>
      <w:proofErr w:type="spellStart"/>
      <w:r>
        <w:t>this.tpl_attribute_</w:t>
      </w:r>
      <w:proofErr w:type="gramStart"/>
      <w:r>
        <w:t>label</w:t>
      </w:r>
      <w:proofErr w:type="spellEnd"/>
      <w:r>
        <w:t>(</w:t>
      </w:r>
      <w:proofErr w:type="gramEnd"/>
      <w:r>
        <w:t>{</w:t>
      </w:r>
    </w:p>
    <w:p w14:paraId="2A28297F" w14:textId="77777777" w:rsidR="006D2EBE" w:rsidRDefault="006D2EBE" w:rsidP="006D2EBE">
      <w:pPr>
        <w:pStyle w:val="Codetext"/>
      </w:pPr>
      <w:r>
        <w:t xml:space="preserve">            text: </w:t>
      </w:r>
      <w:proofErr w:type="spellStart"/>
      <w:proofErr w:type="gramStart"/>
      <w:r>
        <w:t>this.constants</w:t>
      </w:r>
      <w:proofErr w:type="gramEnd"/>
      <w:r>
        <w:t>._labels</w:t>
      </w:r>
      <w:proofErr w:type="spellEnd"/>
      <w:r>
        <w:t>[</w:t>
      </w:r>
      <w:proofErr w:type="spellStart"/>
      <w:proofErr w:type="gramStart"/>
      <w:r>
        <w:t>this.objectType</w:t>
      </w:r>
      <w:proofErr w:type="spellEnd"/>
      <w:r>
        <w:t>].headers</w:t>
      </w:r>
      <w:proofErr w:type="gramEnd"/>
      <w:r>
        <w:t>,</w:t>
      </w:r>
    </w:p>
    <w:p w14:paraId="61CCB8D0" w14:textId="77777777" w:rsidR="006D2EBE" w:rsidRDefault="006D2EBE" w:rsidP="006D2EBE">
      <w:pPr>
        <w:pStyle w:val="Codetext"/>
      </w:pPr>
      <w:r>
        <w:t xml:space="preserve">            style: 'color: black;'</w:t>
      </w:r>
    </w:p>
    <w:p w14:paraId="05DAEEF0" w14:textId="77777777" w:rsidR="006D2EBE" w:rsidRDefault="006D2EBE" w:rsidP="006D2EBE">
      <w:pPr>
        <w:pStyle w:val="Codetext"/>
      </w:pPr>
      <w:r>
        <w:t xml:space="preserve">        }));</w:t>
      </w:r>
    </w:p>
    <w:p w14:paraId="3B0D2BD4" w14:textId="77777777" w:rsidR="006D2EBE" w:rsidRDefault="006D2EBE" w:rsidP="006D2EBE">
      <w:pPr>
        <w:pStyle w:val="Codetext"/>
      </w:pPr>
    </w:p>
    <w:p w14:paraId="0357382A" w14:textId="77777777" w:rsidR="006D2EBE" w:rsidRDefault="006D2EBE" w:rsidP="006D2EBE">
      <w:pPr>
        <w:pStyle w:val="Codetext"/>
      </w:pPr>
      <w:r>
        <w:t xml:space="preserve">        </w:t>
      </w:r>
      <w:proofErr w:type="spellStart"/>
      <w:proofErr w:type="gramStart"/>
      <w:r>
        <w:t>wrapper.append</w:t>
      </w:r>
      <w:proofErr w:type="spellEnd"/>
      <w:proofErr w:type="gramEnd"/>
      <w:r>
        <w:t>(</w:t>
      </w:r>
      <w:proofErr w:type="spellStart"/>
      <w:r>
        <w:t>headersLabel</w:t>
      </w:r>
      <w:proofErr w:type="spellEnd"/>
      <w:r>
        <w:t>);</w:t>
      </w:r>
    </w:p>
    <w:p w14:paraId="4412560F" w14:textId="77777777" w:rsidR="006D2EBE" w:rsidRDefault="006D2EBE" w:rsidP="006D2EBE">
      <w:pPr>
        <w:pStyle w:val="Codetext"/>
      </w:pPr>
    </w:p>
    <w:p w14:paraId="0E7C5D23" w14:textId="77777777" w:rsidR="006D2EBE" w:rsidRDefault="006D2EBE" w:rsidP="006D2EBE">
      <w:pPr>
        <w:pStyle w:val="Codetext"/>
      </w:pPr>
      <w:r>
        <w:t xml:space="preserve">        // Create attribute list wrapper</w:t>
      </w:r>
    </w:p>
    <w:p w14:paraId="540DB977" w14:textId="77777777" w:rsidR="006D2EBE" w:rsidRDefault="006D2EBE" w:rsidP="006D2EBE">
      <w:pPr>
        <w:pStyle w:val="Codetext"/>
      </w:pPr>
      <w:r>
        <w:t xml:space="preserve">        $(</w:t>
      </w:r>
      <w:proofErr w:type="spellStart"/>
      <w:proofErr w:type="gramStart"/>
      <w:r>
        <w:t>this.element</w:t>
      </w:r>
      <w:proofErr w:type="spellEnd"/>
      <w:r>
        <w:t>).append</w:t>
      </w:r>
      <w:proofErr w:type="gramEnd"/>
      <w:r>
        <w:t>(wrapper);</w:t>
      </w:r>
    </w:p>
    <w:p w14:paraId="2D90FB73" w14:textId="77777777" w:rsidR="006D2EBE" w:rsidRDefault="006D2EBE" w:rsidP="006D2EBE">
      <w:pPr>
        <w:pStyle w:val="Codetext"/>
      </w:pPr>
    </w:p>
    <w:p w14:paraId="2E0B2FDD" w14:textId="77777777" w:rsidR="006D2EBE" w:rsidRDefault="006D2EBE" w:rsidP="006D2EBE">
      <w:pPr>
        <w:pStyle w:val="Codetext"/>
      </w:pPr>
      <w:r>
        <w:t xml:space="preserve">        </w:t>
      </w:r>
      <w:proofErr w:type="spellStart"/>
      <w:proofErr w:type="gramStart"/>
      <w:r>
        <w:t>this._layout</w:t>
      </w:r>
      <w:proofErr w:type="spellEnd"/>
      <w:r>
        <w:t>(</w:t>
      </w:r>
      <w:proofErr w:type="gramEnd"/>
      <w:r>
        <w:t>);</w:t>
      </w:r>
    </w:p>
    <w:p w14:paraId="7E37F6E4" w14:textId="77777777" w:rsidR="006D2EBE" w:rsidRDefault="006D2EBE" w:rsidP="006D2EBE">
      <w:pPr>
        <w:pStyle w:val="Codetext"/>
      </w:pPr>
    </w:p>
    <w:p w14:paraId="44077F37" w14:textId="77777777" w:rsidR="006D2EBE" w:rsidRDefault="006D2EBE" w:rsidP="006D2EBE">
      <w:pPr>
        <w:pStyle w:val="Codetext"/>
      </w:pPr>
      <w:r>
        <w:t xml:space="preserve">        </w:t>
      </w:r>
      <w:proofErr w:type="gramStart"/>
      <w:r>
        <w:t>this._</w:t>
      </w:r>
      <w:proofErr w:type="spellStart"/>
      <w:r>
        <w:t>setValue</w:t>
      </w:r>
      <w:proofErr w:type="spellEnd"/>
      <w:r>
        <w:t>(</w:t>
      </w:r>
      <w:proofErr w:type="gramEnd"/>
      <w:r>
        <w:t>);</w:t>
      </w:r>
    </w:p>
    <w:p w14:paraId="6EA83A84" w14:textId="77777777" w:rsidR="006D2EBE" w:rsidRDefault="006D2EBE" w:rsidP="006D2EBE">
      <w:pPr>
        <w:pStyle w:val="Codetext"/>
      </w:pPr>
      <w:r>
        <w:t xml:space="preserve">    },</w:t>
      </w:r>
    </w:p>
    <w:p w14:paraId="46D9DC7A" w14:textId="77777777" w:rsidR="006D2EBE" w:rsidRDefault="006D2EBE" w:rsidP="006D2EBE">
      <w:pPr>
        <w:pStyle w:val="Codetext"/>
      </w:pPr>
    </w:p>
    <w:p w14:paraId="2EEC1E58" w14:textId="5CA782D0" w:rsidR="006D2EBE" w:rsidRDefault="00AD1699" w:rsidP="006D2EBE">
      <w:pPr>
        <w:pStyle w:val="Codetext"/>
      </w:pPr>
      <w:r>
        <w:rPr>
          <w:noProof/>
        </w:rPr>
        <mc:AlternateContent>
          <mc:Choice Requires="wps">
            <w:drawing>
              <wp:anchor distT="0" distB="0" distL="114300" distR="114300" simplePos="0" relativeHeight="251688960" behindDoc="0" locked="0" layoutInCell="1" allowOverlap="1" wp14:anchorId="1AD370CF" wp14:editId="20702BA0">
                <wp:simplePos x="0" y="0"/>
                <wp:positionH relativeFrom="column">
                  <wp:posOffset>2228850</wp:posOffset>
                </wp:positionH>
                <wp:positionV relativeFrom="paragraph">
                  <wp:posOffset>128905</wp:posOffset>
                </wp:positionV>
                <wp:extent cx="2559050" cy="7870825"/>
                <wp:effectExtent l="0" t="0" r="12700" b="15875"/>
                <wp:wrapNone/>
                <wp:docPr id="852370932" name="Rectangle 1"/>
                <wp:cNvGraphicFramePr/>
                <a:graphic xmlns:a="http://schemas.openxmlformats.org/drawingml/2006/main">
                  <a:graphicData uri="http://schemas.microsoft.com/office/word/2010/wordprocessingShape">
                    <wps:wsp>
                      <wps:cNvSpPr/>
                      <wps:spPr>
                        <a:xfrm>
                          <a:off x="0" y="0"/>
                          <a:ext cx="2559050" cy="7870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58C6AD" id="Rectangle 1" o:spid="_x0000_s1026" style="position:absolute;margin-left:175.5pt;margin-top:10.15pt;width:201.5pt;height:619.7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" fillcolor="#4472c4 [3204]" strokecolor="#09101d [484]" strokeweight="1pt"/>
            </w:pict>
          </mc:Fallback>
        </mc:AlternateContent>
      </w:r>
      <w:r w:rsidR="006D2EBE">
        <w:t xml:space="preserve">    /**</w:t>
      </w:r>
    </w:p>
    <w:p w14:paraId="3354F0A2" w14:textId="5FB20FA2" w:rsidR="006D2EBE" w:rsidRDefault="006D2EBE" w:rsidP="006D2EBE">
      <w:pPr>
        <w:pStyle w:val="Codetext"/>
      </w:pPr>
      <w:r>
        <w:t xml:space="preserve">     * Creates Layout and appends to the root element</w:t>
      </w:r>
    </w:p>
    <w:p w14:paraId="5CA04872" w14:textId="5F91F69B" w:rsidR="006D2EBE" w:rsidRDefault="006D2EBE" w:rsidP="006D2EBE">
      <w:pPr>
        <w:pStyle w:val="Codetext"/>
      </w:pPr>
      <w:r>
        <w:t xml:space="preserve">     *                         </w:t>
      </w:r>
    </w:p>
    <w:p w14:paraId="0C083634" w14:textId="7A6F93E9" w:rsidR="006D2EBE" w:rsidRDefault="006D2EBE" w:rsidP="006D2EBE">
      <w:pPr>
        <w:pStyle w:val="Codetext"/>
      </w:pPr>
      <w:r>
        <w:t xml:space="preserve">     */</w:t>
      </w:r>
    </w:p>
    <w:p w14:paraId="321414E0" w14:textId="6A9D4FF5" w:rsidR="006D2EBE" w:rsidRDefault="006D2EBE" w:rsidP="006D2EBE">
      <w:pPr>
        <w:pStyle w:val="Codetext"/>
      </w:pPr>
    </w:p>
    <w:p w14:paraId="4771A0C1" w14:textId="77777777" w:rsidR="006D2EBE" w:rsidRDefault="006D2EBE" w:rsidP="006D2EBE">
      <w:pPr>
        <w:pStyle w:val="Codetext"/>
      </w:pPr>
      <w:r>
        <w:t xml:space="preserve">    _layout: </w:t>
      </w:r>
      <w:proofErr w:type="gramStart"/>
      <w:r>
        <w:t>function(</w:t>
      </w:r>
      <w:proofErr w:type="gramEnd"/>
      <w:r>
        <w:t>) {</w:t>
      </w:r>
    </w:p>
    <w:p w14:paraId="6D30DB9C" w14:textId="02A71F93" w:rsidR="006D2EBE" w:rsidRDefault="006D2EBE" w:rsidP="006D2EBE">
      <w:pPr>
        <w:pStyle w:val="Codetext"/>
      </w:pPr>
      <w:r>
        <w:t xml:space="preserve">        var </w:t>
      </w:r>
      <w:proofErr w:type="spellStart"/>
      <w:r>
        <w:t>headerAttributesWrapper</w:t>
      </w:r>
      <w:proofErr w:type="spellEnd"/>
      <w:r>
        <w:t xml:space="preserve"> = $(</w:t>
      </w:r>
      <w:proofErr w:type="spellStart"/>
      <w:r>
        <w:t>this.tpl_merger_attribute_</w:t>
      </w:r>
      <w:proofErr w:type="gramStart"/>
      <w:r>
        <w:t>wrapper</w:t>
      </w:r>
      <w:proofErr w:type="spellEnd"/>
      <w:r>
        <w:t>(</w:t>
      </w:r>
      <w:proofErr w:type="gramEnd"/>
      <w:r>
        <w:t>));</w:t>
      </w:r>
    </w:p>
    <w:p w14:paraId="0665E52A" w14:textId="175E875F" w:rsidR="006D2EBE" w:rsidRDefault="006D2EBE" w:rsidP="006D2EBE">
      <w:pPr>
        <w:pStyle w:val="Codetext"/>
      </w:pPr>
      <w:r>
        <w:t xml:space="preserve">        var header = </w:t>
      </w:r>
      <w:proofErr w:type="gramStart"/>
      <w:r>
        <w:t>this._</w:t>
      </w:r>
      <w:proofErr w:type="spellStart"/>
      <w:r>
        <w:t>createHeaderRow</w:t>
      </w:r>
      <w:proofErr w:type="spellEnd"/>
      <w:r>
        <w:t>(</w:t>
      </w:r>
      <w:proofErr w:type="gramEnd"/>
      <w:r>
        <w:t>);</w:t>
      </w:r>
    </w:p>
    <w:p w14:paraId="0E15288B" w14:textId="1245F2D0" w:rsidR="006D2EBE" w:rsidRDefault="006D2EBE" w:rsidP="006D2EBE">
      <w:pPr>
        <w:pStyle w:val="Codetext"/>
      </w:pPr>
      <w:r>
        <w:t xml:space="preserve">        </w:t>
      </w:r>
      <w:proofErr w:type="gramStart"/>
      <w:r>
        <w:t>if(</w:t>
      </w:r>
      <w:proofErr w:type="spellStart"/>
      <w:r>
        <w:t>this.objectType</w:t>
      </w:r>
      <w:proofErr w:type="spellEnd"/>
      <w:proofErr w:type="gramEnd"/>
      <w:r>
        <w:t xml:space="preserve"> == "columns</w:t>
      </w:r>
      <w:proofErr w:type="gramStart"/>
      <w:r>
        <w:t>"){</w:t>
      </w:r>
      <w:proofErr w:type="gramEnd"/>
    </w:p>
    <w:p w14:paraId="5CC11D62" w14:textId="77777777" w:rsidR="006D2EBE" w:rsidRDefault="006D2EBE" w:rsidP="006D2EBE">
      <w:pPr>
        <w:pStyle w:val="Codetext"/>
      </w:pPr>
      <w:r>
        <w:t xml:space="preserve">        </w:t>
      </w:r>
      <w:r>
        <w:tab/>
        <w:t xml:space="preserve">header = </w:t>
      </w:r>
      <w:proofErr w:type="gramStart"/>
      <w:r>
        <w:t>this._</w:t>
      </w:r>
      <w:proofErr w:type="spellStart"/>
      <w:r>
        <w:t>createColumnsHeaderRow</w:t>
      </w:r>
      <w:proofErr w:type="spellEnd"/>
      <w:r>
        <w:t>(</w:t>
      </w:r>
      <w:proofErr w:type="gramEnd"/>
      <w:r>
        <w:t>);</w:t>
      </w:r>
    </w:p>
    <w:p w14:paraId="77911DFA" w14:textId="7886B857" w:rsidR="006D2EBE" w:rsidRDefault="006D2EBE" w:rsidP="006D2EBE">
      <w:pPr>
        <w:pStyle w:val="Codetext"/>
      </w:pPr>
      <w:r>
        <w:t xml:space="preserve">        } </w:t>
      </w:r>
    </w:p>
    <w:p w14:paraId="1537F6CF" w14:textId="6E2179AF" w:rsidR="006D2EBE" w:rsidRDefault="006D2EBE" w:rsidP="006D2EBE">
      <w:pPr>
        <w:pStyle w:val="Codetext"/>
      </w:pPr>
      <w:r>
        <w:t xml:space="preserve">        </w:t>
      </w:r>
      <w:proofErr w:type="spellStart"/>
      <w:r>
        <w:t>headerAttributesWrapper.append</w:t>
      </w:r>
      <w:proofErr w:type="spellEnd"/>
      <w:r>
        <w:t>(header);</w:t>
      </w:r>
    </w:p>
    <w:p w14:paraId="1F0427C3" w14:textId="77777777" w:rsidR="006D2EBE" w:rsidRDefault="006D2EBE" w:rsidP="006D2EBE">
      <w:pPr>
        <w:pStyle w:val="Codetext"/>
      </w:pPr>
      <w:r>
        <w:t xml:space="preserve">        </w:t>
      </w:r>
    </w:p>
    <w:p w14:paraId="7D761F08" w14:textId="77777777" w:rsidR="006D2EBE" w:rsidRDefault="006D2EBE" w:rsidP="006D2EBE">
      <w:pPr>
        <w:pStyle w:val="Codetext"/>
      </w:pPr>
      <w:r>
        <w:t xml:space="preserve">        </w:t>
      </w:r>
      <w:proofErr w:type="gramStart"/>
      <w:r>
        <w:t>if(</w:t>
      </w:r>
      <w:proofErr w:type="spellStart"/>
      <w:r>
        <w:t>this.objectType</w:t>
      </w:r>
      <w:proofErr w:type="spellEnd"/>
      <w:proofErr w:type="gramEnd"/>
      <w:r>
        <w:t xml:space="preserve"> == "</w:t>
      </w:r>
      <w:proofErr w:type="spellStart"/>
      <w:r>
        <w:t>customQuery</w:t>
      </w:r>
      <w:proofErr w:type="spellEnd"/>
      <w:proofErr w:type="gramStart"/>
      <w:r>
        <w:t>"){</w:t>
      </w:r>
      <w:proofErr w:type="gramEnd"/>
    </w:p>
    <w:p w14:paraId="379162C7" w14:textId="77777777" w:rsidR="006D2EBE" w:rsidRDefault="006D2EBE" w:rsidP="006D2EBE">
      <w:pPr>
        <w:pStyle w:val="Codetext"/>
      </w:pPr>
      <w:r>
        <w:t xml:space="preserve">        </w:t>
      </w:r>
      <w:r>
        <w:tab/>
        <w:t xml:space="preserve">var </w:t>
      </w:r>
      <w:proofErr w:type="spellStart"/>
      <w:r>
        <w:t>entityRow</w:t>
      </w:r>
      <w:proofErr w:type="spellEnd"/>
      <w:r>
        <w:t xml:space="preserve"> = </w:t>
      </w:r>
      <w:proofErr w:type="gramStart"/>
      <w:r>
        <w:t>this._</w:t>
      </w:r>
      <w:proofErr w:type="spellStart"/>
      <w:proofErr w:type="gramEnd"/>
      <w:r>
        <w:t>createCustomQueryEntityRow</w:t>
      </w:r>
      <w:proofErr w:type="spellEnd"/>
      <w:r>
        <w:t>(false);</w:t>
      </w:r>
    </w:p>
    <w:p w14:paraId="5F874348" w14:textId="77777777" w:rsidR="006D2EBE" w:rsidRDefault="006D2EBE" w:rsidP="006D2EBE">
      <w:pPr>
        <w:pStyle w:val="Codetext"/>
      </w:pPr>
      <w:r>
        <w:t xml:space="preserve">        </w:t>
      </w:r>
      <w:r>
        <w:tab/>
      </w:r>
      <w:proofErr w:type="spellStart"/>
      <w:r>
        <w:t>headerAttributesWrapper.append</w:t>
      </w:r>
      <w:proofErr w:type="spellEnd"/>
      <w:r>
        <w:t>(</w:t>
      </w:r>
      <w:proofErr w:type="spellStart"/>
      <w:r>
        <w:t>entityRow</w:t>
      </w:r>
      <w:proofErr w:type="spellEnd"/>
      <w:r>
        <w:t>);</w:t>
      </w:r>
    </w:p>
    <w:p w14:paraId="632D1CF0" w14:textId="77777777" w:rsidR="006D2EBE" w:rsidRDefault="006D2EBE" w:rsidP="006D2EBE">
      <w:pPr>
        <w:pStyle w:val="Codetext"/>
      </w:pPr>
      <w:r>
        <w:t xml:space="preserve">        } </w:t>
      </w:r>
    </w:p>
    <w:p w14:paraId="54BBFFB9" w14:textId="77777777" w:rsidR="006D2EBE" w:rsidRDefault="006D2EBE" w:rsidP="006D2EBE">
      <w:pPr>
        <w:pStyle w:val="Codetext"/>
      </w:pPr>
      <w:r>
        <w:t xml:space="preserve">        </w:t>
      </w:r>
    </w:p>
    <w:p w14:paraId="4B4E428F" w14:textId="77777777" w:rsidR="006D2EBE" w:rsidRDefault="006D2EBE" w:rsidP="006D2EBE">
      <w:pPr>
        <w:pStyle w:val="Codetext"/>
      </w:pPr>
      <w:r>
        <w:t xml:space="preserve">        </w:t>
      </w:r>
      <w:proofErr w:type="gramStart"/>
      <w:r>
        <w:t>if(</w:t>
      </w:r>
      <w:proofErr w:type="spellStart"/>
      <w:r>
        <w:t>this.objectType</w:t>
      </w:r>
      <w:proofErr w:type="spellEnd"/>
      <w:proofErr w:type="gramEnd"/>
      <w:r>
        <w:t xml:space="preserve"> == "columns</w:t>
      </w:r>
      <w:proofErr w:type="gramStart"/>
      <w:r>
        <w:t>"){</w:t>
      </w:r>
      <w:proofErr w:type="gramEnd"/>
    </w:p>
    <w:p w14:paraId="145C4670" w14:textId="77777777" w:rsidR="006D2EBE" w:rsidRDefault="006D2EBE" w:rsidP="006D2EBE">
      <w:pPr>
        <w:pStyle w:val="Codetext"/>
      </w:pPr>
      <w:r>
        <w:t xml:space="preserve">        </w:t>
      </w:r>
      <w:r>
        <w:tab/>
        <w:t xml:space="preserve">var </w:t>
      </w:r>
      <w:proofErr w:type="spellStart"/>
      <w:r>
        <w:t>entityRow</w:t>
      </w:r>
      <w:proofErr w:type="spellEnd"/>
      <w:r>
        <w:t xml:space="preserve"> = </w:t>
      </w:r>
      <w:proofErr w:type="gramStart"/>
      <w:r>
        <w:t>this._</w:t>
      </w:r>
      <w:proofErr w:type="spellStart"/>
      <w:proofErr w:type="gramEnd"/>
      <w:r>
        <w:t>createColumnsEntityRow</w:t>
      </w:r>
      <w:proofErr w:type="spellEnd"/>
      <w:r>
        <w:t>(true);</w:t>
      </w:r>
    </w:p>
    <w:p w14:paraId="3306EC0A" w14:textId="77777777" w:rsidR="006D2EBE" w:rsidRDefault="006D2EBE" w:rsidP="006D2EBE">
      <w:pPr>
        <w:pStyle w:val="Codetext"/>
      </w:pPr>
      <w:r>
        <w:t xml:space="preserve">        </w:t>
      </w:r>
      <w:r>
        <w:tab/>
      </w:r>
      <w:proofErr w:type="spellStart"/>
      <w:r>
        <w:t>headerAttributesWrapper.append</w:t>
      </w:r>
      <w:proofErr w:type="spellEnd"/>
      <w:r>
        <w:t>(</w:t>
      </w:r>
      <w:proofErr w:type="spellStart"/>
      <w:r>
        <w:t>entityRow</w:t>
      </w:r>
      <w:proofErr w:type="spellEnd"/>
      <w:r>
        <w:t>);</w:t>
      </w:r>
    </w:p>
    <w:p w14:paraId="2B99FBB3" w14:textId="77777777" w:rsidR="006D2EBE" w:rsidRDefault="006D2EBE" w:rsidP="006D2EBE">
      <w:pPr>
        <w:pStyle w:val="Codetext"/>
      </w:pPr>
      <w:r>
        <w:t xml:space="preserve">        } </w:t>
      </w:r>
    </w:p>
    <w:p w14:paraId="4D59C11E" w14:textId="77777777" w:rsidR="006D2EBE" w:rsidRDefault="006D2EBE" w:rsidP="006D2EBE">
      <w:pPr>
        <w:pStyle w:val="Codetext"/>
      </w:pPr>
      <w:r>
        <w:t xml:space="preserve">        </w:t>
      </w:r>
    </w:p>
    <w:p w14:paraId="0752737E" w14:textId="77777777" w:rsidR="006D2EBE" w:rsidRDefault="006D2EBE" w:rsidP="006D2EBE">
      <w:pPr>
        <w:pStyle w:val="Codetext"/>
      </w:pPr>
      <w:r>
        <w:t xml:space="preserve">        var </w:t>
      </w:r>
      <w:proofErr w:type="spellStart"/>
      <w:r>
        <w:t>addRowContainer</w:t>
      </w:r>
      <w:proofErr w:type="spellEnd"/>
      <w:r>
        <w:t xml:space="preserve"> = </w:t>
      </w:r>
      <w:proofErr w:type="spellStart"/>
      <w:proofErr w:type="gramStart"/>
      <w:r>
        <w:t>this.createAddButton</w:t>
      </w:r>
      <w:proofErr w:type="spellEnd"/>
      <w:proofErr w:type="gramEnd"/>
      <w:r>
        <w:t>();</w:t>
      </w:r>
    </w:p>
    <w:p w14:paraId="01256937" w14:textId="77777777" w:rsidR="006D2EBE" w:rsidRDefault="006D2EBE" w:rsidP="006D2EBE">
      <w:pPr>
        <w:pStyle w:val="Codetext"/>
      </w:pPr>
      <w:r>
        <w:t xml:space="preserve">        </w:t>
      </w:r>
      <w:proofErr w:type="gramStart"/>
      <w:r>
        <w:t>if(</w:t>
      </w:r>
      <w:proofErr w:type="spellStart"/>
      <w:r>
        <w:t>this.objectType</w:t>
      </w:r>
      <w:proofErr w:type="spellEnd"/>
      <w:proofErr w:type="gramEnd"/>
      <w:r>
        <w:t xml:space="preserve"> == "</w:t>
      </w:r>
      <w:proofErr w:type="spellStart"/>
      <w:r>
        <w:t>customQuery</w:t>
      </w:r>
      <w:proofErr w:type="spellEnd"/>
      <w:r>
        <w:t xml:space="preserve">" &amp;&amp; </w:t>
      </w:r>
      <w:proofErr w:type="gramStart"/>
      <w:r>
        <w:t>this._</w:t>
      </w:r>
      <w:proofErr w:type="spellStart"/>
      <w:proofErr w:type="gramEnd"/>
      <w:r>
        <w:t>readOnly</w:t>
      </w:r>
      <w:proofErr w:type="spellEnd"/>
      <w:r>
        <w:t xml:space="preserve"> || </w:t>
      </w:r>
      <w:proofErr w:type="gramStart"/>
      <w:r>
        <w:t>this._</w:t>
      </w:r>
      <w:proofErr w:type="spellStart"/>
      <w:proofErr w:type="gramEnd"/>
      <w:r>
        <w:t>uniqueId</w:t>
      </w:r>
      <w:proofErr w:type="spellEnd"/>
      <w:r>
        <w:t xml:space="preserve"> == "</w:t>
      </w:r>
      <w:proofErr w:type="spellStart"/>
      <w:r>
        <w:t>mobileflowcanvas</w:t>
      </w:r>
      <w:proofErr w:type="spellEnd"/>
      <w:r>
        <w:t xml:space="preserve">" &amp;&amp; </w:t>
      </w:r>
      <w:proofErr w:type="gramStart"/>
      <w:r>
        <w:t>this._</w:t>
      </w:r>
      <w:proofErr w:type="spellStart"/>
      <w:r>
        <w:t>readOnly</w:t>
      </w:r>
      <w:proofErr w:type="spellEnd"/>
      <w:r>
        <w:t>){</w:t>
      </w:r>
      <w:proofErr w:type="gramEnd"/>
    </w:p>
    <w:p w14:paraId="13421E8D" w14:textId="77777777" w:rsidR="006D2EBE" w:rsidRDefault="006D2EBE" w:rsidP="006D2EBE">
      <w:pPr>
        <w:pStyle w:val="Codetext"/>
      </w:pPr>
      <w:r>
        <w:t xml:space="preserve">        </w:t>
      </w:r>
      <w:r>
        <w:tab/>
        <w:t xml:space="preserve"> $(</w:t>
      </w:r>
      <w:proofErr w:type="spellStart"/>
      <w:proofErr w:type="gramStart"/>
      <w:r>
        <w:t>this.element</w:t>
      </w:r>
      <w:proofErr w:type="spellEnd"/>
      <w:r>
        <w:t>).append</w:t>
      </w:r>
      <w:proofErr w:type="gramEnd"/>
      <w:r>
        <w:t>(</w:t>
      </w:r>
      <w:proofErr w:type="spellStart"/>
      <w:r>
        <w:t>headerAttributesWrapper</w:t>
      </w:r>
      <w:proofErr w:type="spellEnd"/>
      <w:r>
        <w:t>);</w:t>
      </w:r>
    </w:p>
    <w:p w14:paraId="6A9ACA35" w14:textId="77777777" w:rsidR="006D2EBE" w:rsidRDefault="006D2EBE" w:rsidP="006D2EBE">
      <w:pPr>
        <w:pStyle w:val="Codetext"/>
      </w:pPr>
      <w:r>
        <w:t xml:space="preserve">        } else {</w:t>
      </w:r>
    </w:p>
    <w:p w14:paraId="4F4C476E" w14:textId="6282C31D" w:rsidR="006D2EBE" w:rsidRDefault="006D2EBE" w:rsidP="006D2EBE">
      <w:pPr>
        <w:pStyle w:val="Codetext"/>
      </w:pPr>
      <w:r>
        <w:t xml:space="preserve">        </w:t>
      </w:r>
      <w:r>
        <w:tab/>
        <w:t xml:space="preserve"> $(</w:t>
      </w:r>
      <w:proofErr w:type="gramStart"/>
      <w:r>
        <w:t>this.element).append</w:t>
      </w:r>
      <w:proofErr w:type="gramEnd"/>
      <w:r>
        <w:t>(headerAttributesWrapper</w:t>
      </w:r>
      <w:proofErr w:type="gramStart"/>
      <w:r>
        <w:t>).append</w:t>
      </w:r>
      <w:proofErr w:type="gramEnd"/>
      <w:r>
        <w:t>(addRowContainer);</w:t>
      </w:r>
    </w:p>
    <w:p w14:paraId="3C5D25F8" w14:textId="34235758" w:rsidR="006D2EBE" w:rsidRDefault="006D2EBE" w:rsidP="006D2EBE">
      <w:pPr>
        <w:pStyle w:val="Codetext"/>
      </w:pPr>
      <w:r>
        <w:t xml:space="preserve">        }</w:t>
      </w:r>
    </w:p>
    <w:p w14:paraId="5C868138" w14:textId="2224BB90" w:rsidR="006D2EBE" w:rsidRDefault="006D2EBE" w:rsidP="006D2EBE">
      <w:pPr>
        <w:pStyle w:val="Codetext"/>
      </w:pPr>
      <w:r>
        <w:t xml:space="preserve">       </w:t>
      </w:r>
    </w:p>
    <w:p w14:paraId="2F18314A" w14:textId="77777777" w:rsidR="006D2EBE" w:rsidRDefault="006D2EBE" w:rsidP="006D2EBE">
      <w:pPr>
        <w:pStyle w:val="Codetext"/>
      </w:pPr>
    </w:p>
    <w:p w14:paraId="4E27A598" w14:textId="014AB815" w:rsidR="006D2EBE" w:rsidRDefault="006D2EBE" w:rsidP="006D2EBE">
      <w:pPr>
        <w:pStyle w:val="Codetext"/>
      </w:pPr>
      <w:r>
        <w:t xml:space="preserve">    },</w:t>
      </w:r>
    </w:p>
    <w:p w14:paraId="62089D85" w14:textId="553D92E0" w:rsidR="006D2EBE" w:rsidRDefault="006D2EBE" w:rsidP="006D2EBE">
      <w:pPr>
        <w:pStyle w:val="Codetext"/>
      </w:pPr>
    </w:p>
    <w:p w14:paraId="7F8FE755" w14:textId="119A0466" w:rsidR="006D2EBE" w:rsidRDefault="006D2EBE" w:rsidP="006D2EBE">
      <w:pPr>
        <w:pStyle w:val="Codetext"/>
      </w:pPr>
      <w:r>
        <w:t xml:space="preserve">    /**</w:t>
      </w:r>
    </w:p>
    <w:p w14:paraId="4EAA96EC" w14:textId="77777777" w:rsidR="006D2EBE" w:rsidRDefault="006D2EBE" w:rsidP="006D2EBE">
      <w:pPr>
        <w:pStyle w:val="Codetext"/>
      </w:pPr>
      <w:r>
        <w:t xml:space="preserve">     * Creates add more rows button</w:t>
      </w:r>
    </w:p>
    <w:p w14:paraId="016CBD12" w14:textId="77777777" w:rsidR="006D2EBE" w:rsidRDefault="006D2EBE" w:rsidP="006D2EBE">
      <w:pPr>
        <w:pStyle w:val="Codetext"/>
      </w:pPr>
      <w:r>
        <w:t xml:space="preserve">     *                    </w:t>
      </w:r>
    </w:p>
    <w:p w14:paraId="439E0D24" w14:textId="77777777" w:rsidR="006D2EBE" w:rsidRDefault="006D2EBE" w:rsidP="006D2EBE">
      <w:pPr>
        <w:pStyle w:val="Codetext"/>
      </w:pPr>
      <w:r>
        <w:t xml:space="preserve">     */</w:t>
      </w:r>
    </w:p>
    <w:p w14:paraId="216B015D" w14:textId="77777777" w:rsidR="006D2EBE" w:rsidRDefault="006D2EBE" w:rsidP="006D2EBE">
      <w:pPr>
        <w:pStyle w:val="Codetext"/>
      </w:pPr>
      <w:r>
        <w:t xml:space="preserve">    </w:t>
      </w:r>
      <w:proofErr w:type="spellStart"/>
      <w:r>
        <w:t>createAddButton</w:t>
      </w:r>
      <w:proofErr w:type="spellEnd"/>
      <w:r>
        <w:t xml:space="preserve">: </w:t>
      </w:r>
      <w:proofErr w:type="gramStart"/>
      <w:r>
        <w:t>function(</w:t>
      </w:r>
      <w:proofErr w:type="gramEnd"/>
      <w:r>
        <w:t>) {</w:t>
      </w:r>
    </w:p>
    <w:p w14:paraId="211FFF37" w14:textId="77777777" w:rsidR="006D2EBE" w:rsidRDefault="006D2EBE" w:rsidP="006D2EBE">
      <w:pPr>
        <w:pStyle w:val="Codetext"/>
      </w:pPr>
      <w:r>
        <w:t xml:space="preserve">        var </w:t>
      </w:r>
      <w:proofErr w:type="spellStart"/>
      <w:r>
        <w:t>addContainer</w:t>
      </w:r>
      <w:proofErr w:type="spellEnd"/>
      <w:r>
        <w:t xml:space="preserve"> = $(</w:t>
      </w:r>
      <w:proofErr w:type="spellStart"/>
      <w:r>
        <w:t>this.tpl_</w:t>
      </w:r>
      <w:proofErr w:type="gramStart"/>
      <w:r>
        <w:t>div</w:t>
      </w:r>
      <w:proofErr w:type="spellEnd"/>
      <w:r>
        <w:t>(</w:t>
      </w:r>
      <w:proofErr w:type="gramEnd"/>
      <w:r>
        <w:t>));</w:t>
      </w:r>
    </w:p>
    <w:p w14:paraId="638E9DD2" w14:textId="77777777" w:rsidR="006D2EBE" w:rsidRDefault="006D2EBE" w:rsidP="006D2EBE">
      <w:pPr>
        <w:pStyle w:val="Codetext"/>
      </w:pPr>
      <w:r>
        <w:t xml:space="preserve">        </w:t>
      </w:r>
      <w:proofErr w:type="spellStart"/>
      <w:r>
        <w:t>addContainer.addClass</w:t>
      </w:r>
      <w:proofErr w:type="spellEnd"/>
      <w:r>
        <w:t>("node-</w:t>
      </w:r>
      <w:proofErr w:type="spellStart"/>
      <w:r>
        <w:t>addmore</w:t>
      </w:r>
      <w:proofErr w:type="spellEnd"/>
      <w:r>
        <w:t>-container");</w:t>
      </w:r>
    </w:p>
    <w:p w14:paraId="71496E02" w14:textId="77777777" w:rsidR="006D2EBE" w:rsidRDefault="006D2EBE" w:rsidP="006D2EBE">
      <w:pPr>
        <w:pStyle w:val="Codetext"/>
      </w:pPr>
      <w:r>
        <w:t xml:space="preserve">        var </w:t>
      </w:r>
      <w:proofErr w:type="spellStart"/>
      <w:r>
        <w:t>addButton</w:t>
      </w:r>
      <w:proofErr w:type="spellEnd"/>
      <w:r>
        <w:t xml:space="preserve"> = $(</w:t>
      </w:r>
      <w:proofErr w:type="spellStart"/>
      <w:r>
        <w:t>this.tpl_</w:t>
      </w:r>
      <w:proofErr w:type="gramStart"/>
      <w:r>
        <w:t>addButon</w:t>
      </w:r>
      <w:proofErr w:type="spellEnd"/>
      <w:r>
        <w:t>(</w:t>
      </w:r>
      <w:proofErr w:type="gramEnd"/>
      <w:r>
        <w:t>{</w:t>
      </w:r>
    </w:p>
    <w:p w14:paraId="290E3212" w14:textId="77777777" w:rsidR="006D2EBE" w:rsidRDefault="006D2EBE" w:rsidP="006D2EBE">
      <w:pPr>
        <w:pStyle w:val="Codetext"/>
      </w:pPr>
      <w:r>
        <w:t xml:space="preserve">        </w:t>
      </w:r>
      <w:r>
        <w:tab/>
        <w:t>"</w:t>
      </w:r>
      <w:proofErr w:type="spellStart"/>
      <w:r>
        <w:t>buttonLabel</w:t>
      </w:r>
      <w:proofErr w:type="spellEnd"/>
      <w:proofErr w:type="gramStart"/>
      <w:r>
        <w:t>" :</w:t>
      </w:r>
      <w:proofErr w:type="gramEnd"/>
      <w:r>
        <w:t xml:space="preserve"> (</w:t>
      </w:r>
      <w:proofErr w:type="gramStart"/>
      <w:r>
        <w:t>this.constants</w:t>
      </w:r>
      <w:proofErr w:type="gramEnd"/>
      <w:r>
        <w:t>._labels[</w:t>
      </w:r>
      <w:proofErr w:type="gramStart"/>
      <w:r>
        <w:t>this.objectType].addButtonLabel)?this</w:t>
      </w:r>
      <w:proofErr w:type="gramEnd"/>
      <w:r>
        <w:t>.</w:t>
      </w:r>
      <w:proofErr w:type="gramStart"/>
      <w:r>
        <w:t>constants._</w:t>
      </w:r>
      <w:proofErr w:type="gramEnd"/>
      <w:r>
        <w:t>labels[</w:t>
      </w:r>
      <w:proofErr w:type="gramStart"/>
      <w:r>
        <w:t>this.objectType].addButtonLabel</w:t>
      </w:r>
      <w:proofErr w:type="gramEnd"/>
      <w:r>
        <w:t>:"Add"</w:t>
      </w:r>
    </w:p>
    <w:p w14:paraId="20A3B362" w14:textId="77777777" w:rsidR="006D2EBE" w:rsidRDefault="006D2EBE" w:rsidP="006D2EBE">
      <w:pPr>
        <w:pStyle w:val="Codetext"/>
      </w:pPr>
      <w:r>
        <w:t xml:space="preserve">        }));</w:t>
      </w:r>
    </w:p>
    <w:p w14:paraId="43257E15" w14:textId="77777777" w:rsidR="006D2EBE" w:rsidRDefault="006D2EBE" w:rsidP="006D2EBE">
      <w:pPr>
        <w:pStyle w:val="Codetext"/>
      </w:pPr>
      <w:r>
        <w:t xml:space="preserve">        var </w:t>
      </w:r>
      <w:proofErr w:type="spellStart"/>
      <w:r>
        <w:t>clearFix</w:t>
      </w:r>
      <w:proofErr w:type="spellEnd"/>
      <w:r>
        <w:t xml:space="preserve"> = $(</w:t>
      </w:r>
      <w:proofErr w:type="spellStart"/>
      <w:r>
        <w:t>this.tpl_</w:t>
      </w:r>
      <w:proofErr w:type="gramStart"/>
      <w:r>
        <w:t>div</w:t>
      </w:r>
      <w:proofErr w:type="spellEnd"/>
      <w:r>
        <w:t>(</w:t>
      </w:r>
      <w:proofErr w:type="gramEnd"/>
      <w:r>
        <w:t>));</w:t>
      </w:r>
    </w:p>
    <w:p w14:paraId="1062D069" w14:textId="65DDC4E4" w:rsidR="006D2EBE" w:rsidRDefault="00AD1699" w:rsidP="006D2EBE">
      <w:pPr>
        <w:pStyle w:val="Codetext"/>
      </w:pPr>
      <w:r>
        <w:rPr>
          <w:noProof/>
        </w:rPr>
        <w:lastRenderedPageBreak/>
        <mc:AlternateContent>
          <mc:Choice Requires="wps">
            <w:drawing>
              <wp:anchor distT="0" distB="0" distL="114300" distR="114300" simplePos="0" relativeHeight="251691008" behindDoc="0" locked="0" layoutInCell="1" allowOverlap="1" wp14:anchorId="101F1477" wp14:editId="7A57BDCA">
                <wp:simplePos x="0" y="0"/>
                <wp:positionH relativeFrom="column">
                  <wp:posOffset>2038350</wp:posOffset>
                </wp:positionH>
                <wp:positionV relativeFrom="paragraph">
                  <wp:posOffset>57149</wp:posOffset>
                </wp:positionV>
                <wp:extent cx="2559050" cy="7439025"/>
                <wp:effectExtent l="0" t="0" r="12700" b="28575"/>
                <wp:wrapNone/>
                <wp:docPr id="1357679778" name="Rectangle 1"/>
                <wp:cNvGraphicFramePr/>
                <a:graphic xmlns:a="http://schemas.openxmlformats.org/drawingml/2006/main">
                  <a:graphicData uri="http://schemas.microsoft.com/office/word/2010/wordprocessingShape">
                    <wps:wsp>
                      <wps:cNvSpPr/>
                      <wps:spPr>
                        <a:xfrm>
                          <a:off x="0" y="0"/>
                          <a:ext cx="2559050" cy="74390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F104D8" id="Rectangle 1" o:spid="_x0000_s1026" style="position:absolute;margin-left:160.5pt;margin-top:4.5pt;width:201.5pt;height:585.7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" fillcolor="#4472c4 [3204]" strokecolor="#09101d [484]" strokeweight="1pt"/>
            </w:pict>
          </mc:Fallback>
        </mc:AlternateContent>
      </w:r>
      <w:r w:rsidR="006D2EBE">
        <w:t xml:space="preserve">        </w:t>
      </w:r>
      <w:proofErr w:type="spellStart"/>
      <w:r w:rsidR="006D2EBE">
        <w:t>clearFix.addClass</w:t>
      </w:r>
      <w:proofErr w:type="spellEnd"/>
      <w:r w:rsidR="006D2EBE">
        <w:t>('</w:t>
      </w:r>
      <w:proofErr w:type="spellStart"/>
      <w:r w:rsidR="006D2EBE">
        <w:t>clearfixCustom</w:t>
      </w:r>
      <w:proofErr w:type="spellEnd"/>
      <w:r w:rsidR="006D2EBE">
        <w:t>');</w:t>
      </w:r>
    </w:p>
    <w:p w14:paraId="39E20B62" w14:textId="7B23627D" w:rsidR="006D2EBE" w:rsidRDefault="006D2EBE" w:rsidP="006D2EBE">
      <w:pPr>
        <w:pStyle w:val="Codetext"/>
      </w:pPr>
      <w:r>
        <w:t xml:space="preserve">        </w:t>
      </w:r>
      <w:proofErr w:type="spellStart"/>
      <w:r>
        <w:t>addContainer.append</w:t>
      </w:r>
      <w:proofErr w:type="spellEnd"/>
      <w:r>
        <w:t>(</w:t>
      </w:r>
      <w:proofErr w:type="spellStart"/>
      <w:r>
        <w:t>addButton</w:t>
      </w:r>
      <w:proofErr w:type="spellEnd"/>
      <w:proofErr w:type="gramStart"/>
      <w:r>
        <w:t>).append</w:t>
      </w:r>
      <w:proofErr w:type="gramEnd"/>
      <w:r>
        <w:t>(</w:t>
      </w:r>
      <w:proofErr w:type="spellStart"/>
      <w:r>
        <w:t>clearFix</w:t>
      </w:r>
      <w:proofErr w:type="spellEnd"/>
      <w:r>
        <w:t>);</w:t>
      </w:r>
    </w:p>
    <w:p w14:paraId="2FDB9421" w14:textId="5C030728" w:rsidR="006D2EBE" w:rsidRDefault="006D2EBE" w:rsidP="006D2EBE">
      <w:pPr>
        <w:pStyle w:val="Codetext"/>
      </w:pPr>
    </w:p>
    <w:p w14:paraId="15CE948D" w14:textId="0BAB0B84" w:rsidR="006D2EBE" w:rsidRDefault="006D2EBE" w:rsidP="006D2EBE">
      <w:pPr>
        <w:pStyle w:val="Codetext"/>
      </w:pPr>
      <w:r>
        <w:t xml:space="preserve">        </w:t>
      </w:r>
      <w:proofErr w:type="spellStart"/>
      <w:r>
        <w:t>addButton.on</w:t>
      </w:r>
      <w:proofErr w:type="spellEnd"/>
      <w:r>
        <w:t xml:space="preserve">("click", </w:t>
      </w:r>
      <w:proofErr w:type="spellStart"/>
      <w:proofErr w:type="gramStart"/>
      <w:r>
        <w:t>this.addItemHandler.bind</w:t>
      </w:r>
      <w:proofErr w:type="spellEnd"/>
      <w:proofErr w:type="gramEnd"/>
      <w:r>
        <w:t>(this));</w:t>
      </w:r>
    </w:p>
    <w:p w14:paraId="3125A18B" w14:textId="77777777" w:rsidR="006D2EBE" w:rsidRDefault="006D2EBE" w:rsidP="006D2EBE">
      <w:pPr>
        <w:pStyle w:val="Codetext"/>
      </w:pPr>
    </w:p>
    <w:p w14:paraId="0BB30D71" w14:textId="77777777" w:rsidR="006D2EBE" w:rsidRDefault="006D2EBE" w:rsidP="006D2EBE">
      <w:pPr>
        <w:pStyle w:val="Codetext"/>
      </w:pPr>
      <w:r>
        <w:t xml:space="preserve">        return </w:t>
      </w:r>
      <w:proofErr w:type="spellStart"/>
      <w:r>
        <w:t>addContainer</w:t>
      </w:r>
      <w:proofErr w:type="spellEnd"/>
      <w:r>
        <w:t>;</w:t>
      </w:r>
    </w:p>
    <w:p w14:paraId="6F176783" w14:textId="77777777" w:rsidR="006D2EBE" w:rsidRDefault="006D2EBE" w:rsidP="006D2EBE">
      <w:pPr>
        <w:pStyle w:val="Codetext"/>
      </w:pPr>
      <w:r>
        <w:t xml:space="preserve">    },</w:t>
      </w:r>
    </w:p>
    <w:p w14:paraId="6FEB0705" w14:textId="6FB80BE3" w:rsidR="006D2EBE" w:rsidRDefault="006D2EBE" w:rsidP="006D2EBE">
      <w:pPr>
        <w:pStyle w:val="Codetext"/>
      </w:pPr>
    </w:p>
    <w:p w14:paraId="26794387" w14:textId="77777777" w:rsidR="006D2EBE" w:rsidRDefault="006D2EBE" w:rsidP="006D2EBE">
      <w:pPr>
        <w:pStyle w:val="Codetext"/>
      </w:pPr>
      <w:r>
        <w:t xml:space="preserve">    /**</w:t>
      </w:r>
    </w:p>
    <w:p w14:paraId="15205D80" w14:textId="77777777" w:rsidR="006D2EBE" w:rsidRDefault="006D2EBE" w:rsidP="006D2EBE">
      <w:pPr>
        <w:pStyle w:val="Codetext"/>
      </w:pPr>
      <w:r>
        <w:t xml:space="preserve">     * Creates and </w:t>
      </w:r>
      <w:proofErr w:type="gramStart"/>
      <w:r>
        <w:t>Adds</w:t>
      </w:r>
      <w:proofErr w:type="gramEnd"/>
      <w:r>
        <w:t xml:space="preserve"> new row to the table</w:t>
      </w:r>
    </w:p>
    <w:p w14:paraId="15AFA79B" w14:textId="2472DEE5" w:rsidR="006D2EBE" w:rsidRDefault="006D2EBE" w:rsidP="006D2EBE">
      <w:pPr>
        <w:pStyle w:val="Codetext"/>
      </w:pPr>
      <w:r>
        <w:t xml:space="preserve">     * </w:t>
      </w:r>
    </w:p>
    <w:p w14:paraId="0EBDB051" w14:textId="77777777" w:rsidR="006D2EBE" w:rsidRDefault="006D2EBE" w:rsidP="006D2EBE">
      <w:pPr>
        <w:pStyle w:val="Codetext"/>
      </w:pPr>
      <w:r>
        <w:t xml:space="preserve">     * @param {object}</w:t>
      </w:r>
    </w:p>
    <w:p w14:paraId="1E21C016" w14:textId="77777777" w:rsidR="006D2EBE" w:rsidRDefault="006D2EBE" w:rsidP="006D2EBE">
      <w:pPr>
        <w:pStyle w:val="Codetext"/>
      </w:pPr>
      <w:r>
        <w:t xml:space="preserve">     *            </w:t>
      </w:r>
      <w:proofErr w:type="gramStart"/>
      <w:r>
        <w:t>event</w:t>
      </w:r>
      <w:proofErr w:type="gramEnd"/>
      <w:r>
        <w:t xml:space="preserve"> -   event object              </w:t>
      </w:r>
    </w:p>
    <w:p w14:paraId="0FD2C95D" w14:textId="77777777" w:rsidR="006D2EBE" w:rsidRDefault="006D2EBE" w:rsidP="006D2EBE">
      <w:pPr>
        <w:pStyle w:val="Codetext"/>
      </w:pPr>
      <w:r>
        <w:t xml:space="preserve">     */</w:t>
      </w:r>
    </w:p>
    <w:p w14:paraId="24839F32" w14:textId="77777777" w:rsidR="006D2EBE" w:rsidRDefault="006D2EBE" w:rsidP="006D2EBE">
      <w:pPr>
        <w:pStyle w:val="Codetext"/>
      </w:pPr>
    </w:p>
    <w:p w14:paraId="687F13A8" w14:textId="77777777" w:rsidR="006D2EBE" w:rsidRDefault="006D2EBE" w:rsidP="006D2EBE">
      <w:pPr>
        <w:pStyle w:val="Codetext"/>
      </w:pPr>
      <w:r>
        <w:t xml:space="preserve">    </w:t>
      </w:r>
      <w:proofErr w:type="spellStart"/>
      <w:r>
        <w:t>addItemHandler</w:t>
      </w:r>
      <w:proofErr w:type="spellEnd"/>
      <w:r>
        <w:t>: function(e) {</w:t>
      </w:r>
    </w:p>
    <w:p w14:paraId="6E2213B5" w14:textId="77777777" w:rsidR="006D2EBE" w:rsidRDefault="006D2EBE" w:rsidP="006D2EBE">
      <w:pPr>
        <w:pStyle w:val="Codetext"/>
      </w:pPr>
      <w:r>
        <w:t xml:space="preserve">        var </w:t>
      </w:r>
      <w:proofErr w:type="spellStart"/>
      <w:r>
        <w:t>headerMapperContainer</w:t>
      </w:r>
      <w:proofErr w:type="spellEnd"/>
      <w:r>
        <w:t xml:space="preserve"> = $("#" + </w:t>
      </w:r>
      <w:proofErr w:type="gramStart"/>
      <w:r>
        <w:t>this._</w:t>
      </w:r>
      <w:proofErr w:type="spellStart"/>
      <w:proofErr w:type="gramEnd"/>
      <w:r>
        <w:t>uniqueId</w:t>
      </w:r>
      <w:proofErr w:type="spellEnd"/>
      <w:r>
        <w:t xml:space="preserve"> + "-container-" + </w:t>
      </w:r>
      <w:proofErr w:type="spellStart"/>
      <w:proofErr w:type="gramStart"/>
      <w:r>
        <w:t>this.objectType</w:t>
      </w:r>
      <w:proofErr w:type="spellEnd"/>
      <w:proofErr w:type="gramEnd"/>
      <w:r>
        <w:t xml:space="preserve"> + " #mapper-container");</w:t>
      </w:r>
    </w:p>
    <w:p w14:paraId="2C5AF460" w14:textId="77777777" w:rsidR="006D2EBE" w:rsidRDefault="006D2EBE" w:rsidP="006D2EBE">
      <w:pPr>
        <w:pStyle w:val="Codetext"/>
      </w:pPr>
      <w:r>
        <w:t xml:space="preserve">        //</w:t>
      </w:r>
      <w:proofErr w:type="spellStart"/>
      <w:proofErr w:type="gramStart"/>
      <w:r>
        <w:t>this.options</w:t>
      </w:r>
      <w:proofErr w:type="gramEnd"/>
      <w:r>
        <w:t>.processVariables</w:t>
      </w:r>
      <w:proofErr w:type="spellEnd"/>
      <w:r>
        <w:t xml:space="preserve"> = [];</w:t>
      </w:r>
    </w:p>
    <w:p w14:paraId="385DD6D3" w14:textId="77777777" w:rsidR="006D2EBE" w:rsidRDefault="006D2EBE" w:rsidP="006D2EBE">
      <w:pPr>
        <w:pStyle w:val="Codetext"/>
      </w:pPr>
      <w:r>
        <w:t xml:space="preserve">        if (</w:t>
      </w:r>
      <w:proofErr w:type="spellStart"/>
      <w:proofErr w:type="gramStart"/>
      <w:r>
        <w:t>this.options</w:t>
      </w:r>
      <w:proofErr w:type="spellEnd"/>
      <w:proofErr w:type="gramEnd"/>
      <w:r>
        <w:t xml:space="preserve"> &amp;&amp; </w:t>
      </w:r>
      <w:proofErr w:type="spellStart"/>
      <w:proofErr w:type="gramStart"/>
      <w:r>
        <w:t>this.options</w:t>
      </w:r>
      <w:proofErr w:type="gramEnd"/>
      <w:r>
        <w:t>.processVariables</w:t>
      </w:r>
      <w:proofErr w:type="spellEnd"/>
      <w:r>
        <w:t xml:space="preserve"> &amp;&amp; </w:t>
      </w:r>
      <w:proofErr w:type="spellStart"/>
      <w:proofErr w:type="gramStart"/>
      <w:r>
        <w:t>this.options</w:t>
      </w:r>
      <w:proofErr w:type="gramEnd"/>
      <w:r>
        <w:t>.processVariables.length</w:t>
      </w:r>
      <w:proofErr w:type="spellEnd"/>
      <w:r>
        <w:t xml:space="preserve"> == </w:t>
      </w:r>
      <w:proofErr w:type="gramStart"/>
      <w:r>
        <w:t>0){</w:t>
      </w:r>
      <w:proofErr w:type="gramEnd"/>
      <w:r>
        <w:t xml:space="preserve">        </w:t>
      </w:r>
      <w:r>
        <w:tab/>
      </w:r>
    </w:p>
    <w:p w14:paraId="03072F3A" w14:textId="77777777" w:rsidR="006D2EBE" w:rsidRDefault="006D2EBE" w:rsidP="006D2EBE">
      <w:pPr>
        <w:pStyle w:val="Codetext"/>
      </w:pPr>
      <w:r>
        <w:t xml:space="preserve">        </w:t>
      </w:r>
      <w:r>
        <w:tab/>
      </w:r>
      <w:proofErr w:type="gramStart"/>
      <w:r>
        <w:t>this._</w:t>
      </w:r>
      <w:proofErr w:type="spellStart"/>
      <w:r>
        <w:t>getProcessVariables</w:t>
      </w:r>
      <w:proofErr w:type="spellEnd"/>
      <w:r>
        <w:t>(</w:t>
      </w:r>
      <w:proofErr w:type="gramEnd"/>
      <w:r>
        <w:t>);</w:t>
      </w:r>
    </w:p>
    <w:p w14:paraId="45AB7DFD" w14:textId="77777777" w:rsidR="006D2EBE" w:rsidRDefault="006D2EBE" w:rsidP="006D2EBE">
      <w:pPr>
        <w:pStyle w:val="Codetext"/>
      </w:pPr>
      <w:r>
        <w:t xml:space="preserve">        }</w:t>
      </w:r>
    </w:p>
    <w:p w14:paraId="5F0D3C69" w14:textId="77777777" w:rsidR="006D2EBE" w:rsidRDefault="006D2EBE" w:rsidP="006D2EBE">
      <w:pPr>
        <w:pStyle w:val="Codetext"/>
      </w:pPr>
      <w:r>
        <w:t xml:space="preserve">        var row;</w:t>
      </w:r>
    </w:p>
    <w:p w14:paraId="19D36F66" w14:textId="77777777" w:rsidR="006D2EBE" w:rsidRDefault="006D2EBE" w:rsidP="006D2EBE">
      <w:pPr>
        <w:pStyle w:val="Codetext"/>
      </w:pPr>
      <w:r>
        <w:t xml:space="preserve">        </w:t>
      </w:r>
      <w:proofErr w:type="gramStart"/>
      <w:r>
        <w:t>if(</w:t>
      </w:r>
      <w:proofErr w:type="spellStart"/>
      <w:r>
        <w:t>this.objectType</w:t>
      </w:r>
      <w:proofErr w:type="spellEnd"/>
      <w:proofErr w:type="gramEnd"/>
      <w:r>
        <w:t xml:space="preserve"> == "</w:t>
      </w:r>
      <w:proofErr w:type="spellStart"/>
      <w:r>
        <w:t>customQuery</w:t>
      </w:r>
      <w:proofErr w:type="spellEnd"/>
      <w:proofErr w:type="gramStart"/>
      <w:r>
        <w:t>"){</w:t>
      </w:r>
      <w:proofErr w:type="gramEnd"/>
    </w:p>
    <w:p w14:paraId="5F655B11" w14:textId="77777777" w:rsidR="006D2EBE" w:rsidRDefault="006D2EBE" w:rsidP="006D2EBE">
      <w:pPr>
        <w:pStyle w:val="Codetext"/>
      </w:pPr>
      <w:r>
        <w:t xml:space="preserve">        </w:t>
      </w:r>
      <w:r>
        <w:tab/>
        <w:t xml:space="preserve">row = </w:t>
      </w:r>
      <w:proofErr w:type="gramStart"/>
      <w:r>
        <w:t>this._</w:t>
      </w:r>
      <w:proofErr w:type="spellStart"/>
      <w:proofErr w:type="gramEnd"/>
      <w:r>
        <w:t>createCustomQueryEntityRow</w:t>
      </w:r>
      <w:proofErr w:type="spellEnd"/>
      <w:r>
        <w:t>(true);</w:t>
      </w:r>
    </w:p>
    <w:p w14:paraId="4E639229" w14:textId="77777777" w:rsidR="006D2EBE" w:rsidRDefault="006D2EBE" w:rsidP="006D2EBE">
      <w:pPr>
        <w:pStyle w:val="Codetext"/>
      </w:pPr>
      <w:r>
        <w:t xml:space="preserve">        } else </w:t>
      </w:r>
      <w:proofErr w:type="gramStart"/>
      <w:r>
        <w:t>if(</w:t>
      </w:r>
      <w:proofErr w:type="spellStart"/>
      <w:r>
        <w:t>this.objectType</w:t>
      </w:r>
      <w:proofErr w:type="spellEnd"/>
      <w:proofErr w:type="gramEnd"/>
      <w:r>
        <w:t xml:space="preserve"> == "columns</w:t>
      </w:r>
      <w:proofErr w:type="gramStart"/>
      <w:r>
        <w:t>"){</w:t>
      </w:r>
      <w:proofErr w:type="gramEnd"/>
    </w:p>
    <w:p w14:paraId="5CEB19D1" w14:textId="77777777" w:rsidR="006D2EBE" w:rsidRDefault="006D2EBE" w:rsidP="006D2EBE">
      <w:pPr>
        <w:pStyle w:val="Codetext"/>
      </w:pPr>
      <w:r>
        <w:t xml:space="preserve">        </w:t>
      </w:r>
      <w:r>
        <w:tab/>
        <w:t xml:space="preserve">row = </w:t>
      </w:r>
      <w:proofErr w:type="gramStart"/>
      <w:r>
        <w:t>this._</w:t>
      </w:r>
      <w:proofErr w:type="spellStart"/>
      <w:proofErr w:type="gramEnd"/>
      <w:r>
        <w:t>createColumnsEntityRow</w:t>
      </w:r>
      <w:proofErr w:type="spellEnd"/>
      <w:r>
        <w:t>(true);</w:t>
      </w:r>
    </w:p>
    <w:p w14:paraId="424A487C" w14:textId="77777777" w:rsidR="006D2EBE" w:rsidRDefault="006D2EBE" w:rsidP="006D2EBE">
      <w:pPr>
        <w:pStyle w:val="Codetext"/>
      </w:pPr>
      <w:r>
        <w:t xml:space="preserve">        } else {</w:t>
      </w:r>
    </w:p>
    <w:p w14:paraId="36CB838E" w14:textId="77777777" w:rsidR="006D2EBE" w:rsidRDefault="006D2EBE" w:rsidP="006D2EBE">
      <w:pPr>
        <w:pStyle w:val="Codetext"/>
      </w:pPr>
      <w:r>
        <w:t xml:space="preserve">        </w:t>
      </w:r>
      <w:r>
        <w:tab/>
        <w:t xml:space="preserve"> row = </w:t>
      </w:r>
      <w:proofErr w:type="gramStart"/>
      <w:r>
        <w:t>this._</w:t>
      </w:r>
      <w:proofErr w:type="spellStart"/>
      <w:r>
        <w:t>createEntityRow</w:t>
      </w:r>
      <w:proofErr w:type="spellEnd"/>
      <w:r>
        <w:t>(</w:t>
      </w:r>
      <w:proofErr w:type="gramEnd"/>
      <w:r>
        <w:t>);</w:t>
      </w:r>
    </w:p>
    <w:p w14:paraId="3882B581" w14:textId="77777777" w:rsidR="006D2EBE" w:rsidRDefault="006D2EBE" w:rsidP="006D2EBE">
      <w:pPr>
        <w:pStyle w:val="Codetext"/>
      </w:pPr>
      <w:r>
        <w:t xml:space="preserve">        }</w:t>
      </w:r>
    </w:p>
    <w:p w14:paraId="0979E451" w14:textId="77777777" w:rsidR="006D2EBE" w:rsidRDefault="006D2EBE" w:rsidP="006D2EBE">
      <w:pPr>
        <w:pStyle w:val="Codetext"/>
      </w:pPr>
      <w:r>
        <w:t xml:space="preserve">       </w:t>
      </w:r>
    </w:p>
    <w:p w14:paraId="2438B1B9" w14:textId="77777777" w:rsidR="006D2EBE" w:rsidRDefault="006D2EBE" w:rsidP="006D2EBE">
      <w:pPr>
        <w:pStyle w:val="Codetext"/>
      </w:pPr>
      <w:r>
        <w:t xml:space="preserve">        </w:t>
      </w:r>
      <w:proofErr w:type="spellStart"/>
      <w:r>
        <w:t>headerMapperContainer.append</w:t>
      </w:r>
      <w:proofErr w:type="spellEnd"/>
      <w:r>
        <w:t>(row);</w:t>
      </w:r>
    </w:p>
    <w:p w14:paraId="2E06C5D3" w14:textId="77777777" w:rsidR="006D2EBE" w:rsidRDefault="006D2EBE" w:rsidP="006D2EBE">
      <w:pPr>
        <w:pStyle w:val="Codetext"/>
      </w:pPr>
      <w:r>
        <w:t xml:space="preserve">    },</w:t>
      </w:r>
    </w:p>
    <w:p w14:paraId="54DFEB4B" w14:textId="77777777" w:rsidR="006D2EBE" w:rsidRDefault="006D2EBE" w:rsidP="006D2EBE">
      <w:pPr>
        <w:pStyle w:val="Codetext"/>
      </w:pPr>
    </w:p>
    <w:p w14:paraId="2D528C91" w14:textId="77777777" w:rsidR="006D2EBE" w:rsidRDefault="006D2EBE" w:rsidP="006D2EBE">
      <w:pPr>
        <w:pStyle w:val="Codetext"/>
      </w:pPr>
      <w:r>
        <w:t xml:space="preserve">    /**</w:t>
      </w:r>
    </w:p>
    <w:p w14:paraId="52E754DE" w14:textId="77777777" w:rsidR="006D2EBE" w:rsidRDefault="006D2EBE" w:rsidP="006D2EBE">
      <w:pPr>
        <w:pStyle w:val="Codetext"/>
      </w:pPr>
      <w:r>
        <w:t xml:space="preserve">     * Save the variable and its data types</w:t>
      </w:r>
    </w:p>
    <w:p w14:paraId="0FAF9959" w14:textId="77777777" w:rsidR="006D2EBE" w:rsidRDefault="006D2EBE" w:rsidP="006D2EBE">
      <w:pPr>
        <w:pStyle w:val="Codetext"/>
      </w:pPr>
      <w:r>
        <w:t xml:space="preserve">     * </w:t>
      </w:r>
    </w:p>
    <w:p w14:paraId="5E9AB6DC" w14:textId="77777777" w:rsidR="006D2EBE" w:rsidRDefault="006D2EBE" w:rsidP="006D2EBE">
      <w:pPr>
        <w:pStyle w:val="Codetext"/>
      </w:pPr>
      <w:r>
        <w:t xml:space="preserve">     * @param {object}</w:t>
      </w:r>
    </w:p>
    <w:p w14:paraId="7065F35B" w14:textId="77777777" w:rsidR="006D2EBE" w:rsidRDefault="006D2EBE" w:rsidP="006D2EBE">
      <w:pPr>
        <w:pStyle w:val="Codetext"/>
      </w:pPr>
      <w:r>
        <w:t xml:space="preserve">     *            </w:t>
      </w:r>
      <w:proofErr w:type="gramStart"/>
      <w:r>
        <w:t>event</w:t>
      </w:r>
      <w:proofErr w:type="gramEnd"/>
      <w:r>
        <w:t xml:space="preserve"> -   event object              </w:t>
      </w:r>
    </w:p>
    <w:p w14:paraId="1235D74F" w14:textId="77777777" w:rsidR="006D2EBE" w:rsidRDefault="006D2EBE" w:rsidP="006D2EBE">
      <w:pPr>
        <w:pStyle w:val="Codetext"/>
      </w:pPr>
      <w:r>
        <w:t xml:space="preserve">     */</w:t>
      </w:r>
    </w:p>
    <w:p w14:paraId="36919EE2" w14:textId="77777777" w:rsidR="006D2EBE" w:rsidRDefault="006D2EBE" w:rsidP="006D2EBE">
      <w:pPr>
        <w:pStyle w:val="Codetext"/>
      </w:pPr>
      <w:r>
        <w:t xml:space="preserve">    _</w:t>
      </w:r>
      <w:proofErr w:type="spellStart"/>
      <w:r>
        <w:t>saveVariableVal</w:t>
      </w:r>
      <w:proofErr w:type="spellEnd"/>
      <w:r>
        <w:t>: function(event) {</w:t>
      </w:r>
    </w:p>
    <w:p w14:paraId="0B890BE3" w14:textId="77777777" w:rsidR="006D2EBE" w:rsidRDefault="006D2EBE" w:rsidP="006D2EBE">
      <w:pPr>
        <w:pStyle w:val="Codetext"/>
      </w:pPr>
      <w:r>
        <w:t xml:space="preserve">        if (event &amp;&amp; </w:t>
      </w:r>
      <w:proofErr w:type="spellStart"/>
      <w:proofErr w:type="gramStart"/>
      <w:r>
        <w:t>event.target</w:t>
      </w:r>
      <w:proofErr w:type="spellEnd"/>
      <w:proofErr w:type="gramEnd"/>
      <w:r>
        <w:t>) {</w:t>
      </w:r>
    </w:p>
    <w:p w14:paraId="2399B764" w14:textId="77777777" w:rsidR="006D2EBE" w:rsidRDefault="006D2EBE" w:rsidP="006D2EBE">
      <w:pPr>
        <w:pStyle w:val="Codetext"/>
      </w:pPr>
      <w:r>
        <w:t xml:space="preserve">            var datatype = $(</w:t>
      </w:r>
      <w:proofErr w:type="gramStart"/>
      <w:r>
        <w:t>event.target).closest</w:t>
      </w:r>
      <w:proofErr w:type="gramEnd"/>
      <w:r>
        <w:t>(</w:t>
      </w:r>
      <w:proofErr w:type="gramStart"/>
      <w:r>
        <w:t>'.entity</w:t>
      </w:r>
      <w:proofErr w:type="gramEnd"/>
      <w:r>
        <w:t>-mapper-row'</w:t>
      </w:r>
      <w:proofErr w:type="gramStart"/>
      <w:r>
        <w:t>).find</w:t>
      </w:r>
      <w:proofErr w:type="gramEnd"/>
      <w:r>
        <w:t>('input[id*="assigned-datatype"]');</w:t>
      </w:r>
    </w:p>
    <w:p w14:paraId="5B1D4C72" w14:textId="77777777" w:rsidR="006D2EBE" w:rsidRDefault="006D2EBE" w:rsidP="006D2EBE">
      <w:pPr>
        <w:pStyle w:val="Codetext"/>
      </w:pPr>
      <w:r>
        <w:t xml:space="preserve">            </w:t>
      </w:r>
      <w:proofErr w:type="spellStart"/>
      <w:r>
        <w:t>datatype.val</w:t>
      </w:r>
      <w:proofErr w:type="spellEnd"/>
      <w:r>
        <w:t>($(</w:t>
      </w:r>
      <w:proofErr w:type="spellStart"/>
      <w:proofErr w:type="gramStart"/>
      <w:r>
        <w:t>event.target</w:t>
      </w:r>
      <w:proofErr w:type="spellEnd"/>
      <w:r>
        <w:t>).find</w:t>
      </w:r>
      <w:proofErr w:type="gramEnd"/>
      <w:r>
        <w:t>(</w:t>
      </w:r>
      <w:proofErr w:type="gramStart"/>
      <w:r>
        <w:t>":selected</w:t>
      </w:r>
      <w:proofErr w:type="gramEnd"/>
      <w:r>
        <w:t>"</w:t>
      </w:r>
      <w:proofErr w:type="gramStart"/>
      <w:r>
        <w:t>).</w:t>
      </w:r>
      <w:proofErr w:type="spellStart"/>
      <w:r>
        <w:t>attr</w:t>
      </w:r>
      <w:proofErr w:type="spellEnd"/>
      <w:proofErr w:type="gramEnd"/>
      <w:r>
        <w:t>('type'));</w:t>
      </w:r>
    </w:p>
    <w:p w14:paraId="0E0A9872" w14:textId="77777777" w:rsidR="006D2EBE" w:rsidRDefault="006D2EBE" w:rsidP="006D2EBE">
      <w:pPr>
        <w:pStyle w:val="Codetext"/>
      </w:pPr>
      <w:r>
        <w:t xml:space="preserve">        }</w:t>
      </w:r>
    </w:p>
    <w:p w14:paraId="4786F786" w14:textId="77777777" w:rsidR="006D2EBE" w:rsidRDefault="006D2EBE" w:rsidP="006D2EBE">
      <w:pPr>
        <w:pStyle w:val="Codetext"/>
      </w:pPr>
      <w:r>
        <w:t xml:space="preserve">        </w:t>
      </w:r>
      <w:proofErr w:type="spellStart"/>
      <w:proofErr w:type="gramStart"/>
      <w:r>
        <w:t>this.save</w:t>
      </w:r>
      <w:proofErr w:type="spellEnd"/>
      <w:proofErr w:type="gramEnd"/>
      <w:r>
        <w:t>();</w:t>
      </w:r>
    </w:p>
    <w:p w14:paraId="1FD2ACAB" w14:textId="77777777" w:rsidR="006D2EBE" w:rsidRDefault="006D2EBE" w:rsidP="006D2EBE">
      <w:pPr>
        <w:pStyle w:val="Codetext"/>
      </w:pPr>
      <w:r>
        <w:t xml:space="preserve">    },</w:t>
      </w:r>
    </w:p>
    <w:p w14:paraId="7036DF8E" w14:textId="77777777" w:rsidR="006D2EBE" w:rsidRDefault="006D2EBE" w:rsidP="006D2EBE">
      <w:pPr>
        <w:pStyle w:val="Codetext"/>
      </w:pPr>
    </w:p>
    <w:p w14:paraId="042B36B6" w14:textId="77777777" w:rsidR="006D2EBE" w:rsidRDefault="006D2EBE" w:rsidP="006D2EBE">
      <w:pPr>
        <w:pStyle w:val="Codetext"/>
      </w:pPr>
      <w:r>
        <w:t xml:space="preserve">    /**</w:t>
      </w:r>
    </w:p>
    <w:p w14:paraId="08DE9BCB" w14:textId="77777777" w:rsidR="006D2EBE" w:rsidRDefault="006D2EBE" w:rsidP="006D2EBE">
      <w:pPr>
        <w:pStyle w:val="Codetext"/>
      </w:pPr>
      <w:r>
        <w:t xml:space="preserve">     * Get deployed process's variables</w:t>
      </w:r>
    </w:p>
    <w:p w14:paraId="5F0B6CA6" w14:textId="77777777" w:rsidR="006D2EBE" w:rsidRDefault="006D2EBE" w:rsidP="006D2EBE">
      <w:pPr>
        <w:pStyle w:val="Codetext"/>
      </w:pPr>
      <w:r>
        <w:t xml:space="preserve">     *                  </w:t>
      </w:r>
    </w:p>
    <w:p w14:paraId="5453F518" w14:textId="77777777" w:rsidR="006D2EBE" w:rsidRDefault="006D2EBE" w:rsidP="006D2EBE">
      <w:pPr>
        <w:pStyle w:val="Codetext"/>
      </w:pPr>
      <w:r>
        <w:t xml:space="preserve">     */</w:t>
      </w:r>
    </w:p>
    <w:p w14:paraId="33EE7CED" w14:textId="4BE56444" w:rsidR="006D2EBE" w:rsidRDefault="00AD1699" w:rsidP="006D2EBE">
      <w:pPr>
        <w:pStyle w:val="Codetext"/>
      </w:pPr>
      <w:r>
        <w:rPr>
          <w:noProof/>
        </w:rPr>
        <w:lastRenderedPageBreak/>
        <mc:AlternateContent>
          <mc:Choice Requires="wps">
            <w:drawing>
              <wp:anchor distT="0" distB="0" distL="114300" distR="114300" simplePos="0" relativeHeight="251693056" behindDoc="0" locked="0" layoutInCell="1" allowOverlap="1" wp14:anchorId="0DB447FD" wp14:editId="43C31589">
                <wp:simplePos x="0" y="0"/>
                <wp:positionH relativeFrom="column">
                  <wp:posOffset>2019300</wp:posOffset>
                </wp:positionH>
                <wp:positionV relativeFrom="paragraph">
                  <wp:posOffset>85724</wp:posOffset>
                </wp:positionV>
                <wp:extent cx="2559050" cy="8486775"/>
                <wp:effectExtent l="0" t="0" r="12700" b="28575"/>
                <wp:wrapNone/>
                <wp:docPr id="837122536" name="Rectangle 1"/>
                <wp:cNvGraphicFramePr/>
                <a:graphic xmlns:a="http://schemas.openxmlformats.org/drawingml/2006/main">
                  <a:graphicData uri="http://schemas.microsoft.com/office/word/2010/wordprocessingShape">
                    <wps:wsp>
                      <wps:cNvSpPr/>
                      <wps:spPr>
                        <a:xfrm>
                          <a:off x="0" y="0"/>
                          <a:ext cx="2559050" cy="84867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0CCAED" id="Rectangle 1" o:spid="_x0000_s1026" style="position:absolute;margin-left:159pt;margin-top:6.75pt;width:201.5pt;height:668.2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" fillcolor="#4472c4 [3204]" strokecolor="#09101d [484]" strokeweight="1pt"/>
            </w:pict>
          </mc:Fallback>
        </mc:AlternateContent>
      </w:r>
      <w:r w:rsidR="006D2EBE">
        <w:t xml:space="preserve">    _</w:t>
      </w:r>
      <w:proofErr w:type="spellStart"/>
      <w:r w:rsidR="006D2EBE">
        <w:t>getProcessVariables</w:t>
      </w:r>
      <w:proofErr w:type="spellEnd"/>
      <w:r w:rsidR="006D2EBE">
        <w:t xml:space="preserve">: </w:t>
      </w:r>
      <w:proofErr w:type="gramStart"/>
      <w:r w:rsidR="006D2EBE">
        <w:t>function(</w:t>
      </w:r>
      <w:proofErr w:type="gramEnd"/>
      <w:r w:rsidR="006D2EBE">
        <w:t>) {</w:t>
      </w:r>
    </w:p>
    <w:p w14:paraId="5F3B5674" w14:textId="77777777" w:rsidR="006D2EBE" w:rsidRDefault="006D2EBE" w:rsidP="006D2EBE">
      <w:pPr>
        <w:pStyle w:val="Codetext"/>
      </w:pPr>
      <w:r>
        <w:t xml:space="preserve">        if (</w:t>
      </w:r>
      <w:proofErr w:type="spellStart"/>
      <w:proofErr w:type="gramStart"/>
      <w:r>
        <w:t>this.objectType</w:t>
      </w:r>
      <w:proofErr w:type="spellEnd"/>
      <w:proofErr w:type="gramEnd"/>
      <w:r>
        <w:t xml:space="preserve"> == "variables") {</w:t>
      </w:r>
    </w:p>
    <w:p w14:paraId="02708F7D" w14:textId="11FA56EC" w:rsidR="006D2EBE" w:rsidRDefault="006D2EBE" w:rsidP="006D2EBE">
      <w:pPr>
        <w:pStyle w:val="Codetext"/>
      </w:pPr>
      <w:r>
        <w:t xml:space="preserve">            var </w:t>
      </w:r>
      <w:proofErr w:type="spellStart"/>
      <w:r>
        <w:t>workflowId</w:t>
      </w:r>
      <w:proofErr w:type="spellEnd"/>
      <w:r>
        <w:t xml:space="preserve"> = $("#workflow-</w:t>
      </w:r>
      <w:proofErr w:type="spellStart"/>
      <w:r>
        <w:t>processid</w:t>
      </w:r>
      <w:proofErr w:type="spellEnd"/>
      <w:r>
        <w:t>"</w:t>
      </w:r>
      <w:proofErr w:type="gramStart"/>
      <w:r>
        <w:t>).</w:t>
      </w:r>
      <w:proofErr w:type="spellStart"/>
      <w:r>
        <w:t>attr</w:t>
      </w:r>
      <w:proofErr w:type="spellEnd"/>
      <w:proofErr w:type="gramEnd"/>
      <w:r>
        <w:t>("value");</w:t>
      </w:r>
    </w:p>
    <w:p w14:paraId="333D5EBD" w14:textId="77777777" w:rsidR="006D2EBE" w:rsidRDefault="006D2EBE" w:rsidP="006D2EBE">
      <w:pPr>
        <w:pStyle w:val="Codetext"/>
      </w:pPr>
      <w:r>
        <w:t xml:space="preserve">            </w:t>
      </w:r>
      <w:proofErr w:type="spellStart"/>
      <w:r>
        <w:t>workflowId</w:t>
      </w:r>
      <w:proofErr w:type="spellEnd"/>
      <w:r>
        <w:t xml:space="preserve"> = (</w:t>
      </w:r>
      <w:proofErr w:type="spellStart"/>
      <w:r>
        <w:t>workflowId</w:t>
      </w:r>
      <w:proofErr w:type="spellEnd"/>
      <w:proofErr w:type="gramStart"/>
      <w:r>
        <w:t>) ?</w:t>
      </w:r>
      <w:proofErr w:type="gramEnd"/>
      <w:r>
        <w:t xml:space="preserve"> </w:t>
      </w:r>
      <w:proofErr w:type="spellStart"/>
      <w:r>
        <w:t>parseInt</w:t>
      </w:r>
      <w:proofErr w:type="spellEnd"/>
      <w:r>
        <w:t>(</w:t>
      </w:r>
      <w:proofErr w:type="spellStart"/>
      <w:r>
        <w:t>workflowId</w:t>
      </w:r>
      <w:proofErr w:type="spellEnd"/>
      <w:proofErr w:type="gramStart"/>
      <w:r>
        <w:t>) :</w:t>
      </w:r>
      <w:proofErr w:type="gramEnd"/>
      <w:r>
        <w:t xml:space="preserve"> 0;</w:t>
      </w:r>
    </w:p>
    <w:p w14:paraId="54685892" w14:textId="77777777" w:rsidR="006D2EBE" w:rsidRDefault="006D2EBE" w:rsidP="006D2EBE">
      <w:pPr>
        <w:pStyle w:val="Codetext"/>
      </w:pPr>
    </w:p>
    <w:p w14:paraId="421AB6B3" w14:textId="77777777" w:rsidR="006D2EBE" w:rsidRDefault="006D2EBE" w:rsidP="006D2EBE">
      <w:pPr>
        <w:pStyle w:val="Codetext"/>
      </w:pPr>
      <w:r>
        <w:t xml:space="preserve">            var </w:t>
      </w:r>
      <w:proofErr w:type="spellStart"/>
      <w:r>
        <w:t>appId</w:t>
      </w:r>
      <w:proofErr w:type="spellEnd"/>
      <w:r>
        <w:t xml:space="preserve"> = $("#workflow-</w:t>
      </w:r>
      <w:proofErr w:type="spellStart"/>
      <w:r>
        <w:t>appid</w:t>
      </w:r>
      <w:proofErr w:type="spellEnd"/>
      <w:r>
        <w:t>"</w:t>
      </w:r>
      <w:proofErr w:type="gramStart"/>
      <w:r>
        <w:t>).</w:t>
      </w:r>
      <w:proofErr w:type="spellStart"/>
      <w:r>
        <w:t>attr</w:t>
      </w:r>
      <w:proofErr w:type="spellEnd"/>
      <w:proofErr w:type="gramEnd"/>
      <w:r>
        <w:t>("value");</w:t>
      </w:r>
    </w:p>
    <w:p w14:paraId="15DFCCD1" w14:textId="77777777" w:rsidR="006D2EBE" w:rsidRDefault="006D2EBE" w:rsidP="006D2EBE">
      <w:pPr>
        <w:pStyle w:val="Codetext"/>
      </w:pPr>
      <w:r>
        <w:t xml:space="preserve">            </w:t>
      </w:r>
      <w:proofErr w:type="spellStart"/>
      <w:r>
        <w:t>appId</w:t>
      </w:r>
      <w:proofErr w:type="spellEnd"/>
      <w:r>
        <w:t xml:space="preserve"> = (</w:t>
      </w:r>
      <w:proofErr w:type="spellStart"/>
      <w:r>
        <w:t>appId</w:t>
      </w:r>
      <w:proofErr w:type="spellEnd"/>
      <w:proofErr w:type="gramStart"/>
      <w:r>
        <w:t>) ?</w:t>
      </w:r>
      <w:proofErr w:type="gramEnd"/>
      <w:r>
        <w:t xml:space="preserve"> </w:t>
      </w:r>
      <w:proofErr w:type="spellStart"/>
      <w:r>
        <w:t>parseInt</w:t>
      </w:r>
      <w:proofErr w:type="spellEnd"/>
      <w:r>
        <w:t>(</w:t>
      </w:r>
      <w:proofErr w:type="spellStart"/>
      <w:r>
        <w:t>appId</w:t>
      </w:r>
      <w:proofErr w:type="spellEnd"/>
      <w:proofErr w:type="gramStart"/>
      <w:r>
        <w:t>) :</w:t>
      </w:r>
      <w:proofErr w:type="gramEnd"/>
      <w:r>
        <w:t xml:space="preserve"> 0;</w:t>
      </w:r>
    </w:p>
    <w:p w14:paraId="45C134F5" w14:textId="77777777" w:rsidR="006D2EBE" w:rsidRDefault="006D2EBE" w:rsidP="006D2EBE">
      <w:pPr>
        <w:pStyle w:val="Codetext"/>
      </w:pPr>
      <w:r>
        <w:t xml:space="preserve">            var _proxy = new </w:t>
      </w:r>
      <w:proofErr w:type="spellStart"/>
      <w:proofErr w:type="gramStart"/>
      <w:r>
        <w:t>NBT.proxy.proxy</w:t>
      </w:r>
      <w:proofErr w:type="spellEnd"/>
      <w:proofErr w:type="gramEnd"/>
      <w:r>
        <w:t>();</w:t>
      </w:r>
    </w:p>
    <w:p w14:paraId="20197C57" w14:textId="77777777" w:rsidR="006D2EBE" w:rsidRDefault="006D2EBE" w:rsidP="006D2EBE">
      <w:pPr>
        <w:pStyle w:val="Codetext"/>
      </w:pPr>
      <w:r>
        <w:t xml:space="preserve">            var data = {</w:t>
      </w:r>
    </w:p>
    <w:p w14:paraId="0CC3C736" w14:textId="77777777" w:rsidR="006D2EBE" w:rsidRDefault="006D2EBE" w:rsidP="006D2EBE">
      <w:pPr>
        <w:pStyle w:val="Codetext"/>
      </w:pPr>
      <w:r>
        <w:t xml:space="preserve">                </w:t>
      </w:r>
      <w:proofErr w:type="spellStart"/>
      <w:r>
        <w:t>applicationId</w:t>
      </w:r>
      <w:proofErr w:type="spellEnd"/>
      <w:r>
        <w:t xml:space="preserve">: </w:t>
      </w:r>
      <w:proofErr w:type="spellStart"/>
      <w:r>
        <w:t>appId</w:t>
      </w:r>
      <w:proofErr w:type="spellEnd"/>
      <w:r>
        <w:t>,</w:t>
      </w:r>
    </w:p>
    <w:p w14:paraId="4DBE1F89" w14:textId="77777777" w:rsidR="006D2EBE" w:rsidRDefault="006D2EBE" w:rsidP="006D2EBE">
      <w:pPr>
        <w:pStyle w:val="Codetext"/>
      </w:pPr>
      <w:r>
        <w:t xml:space="preserve">                </w:t>
      </w:r>
      <w:proofErr w:type="spellStart"/>
      <w:r>
        <w:t>processId</w:t>
      </w:r>
      <w:proofErr w:type="spellEnd"/>
      <w:r>
        <w:t xml:space="preserve">: </w:t>
      </w:r>
      <w:proofErr w:type="spellStart"/>
      <w:r>
        <w:t>workflowId</w:t>
      </w:r>
      <w:proofErr w:type="spellEnd"/>
    </w:p>
    <w:p w14:paraId="11CC9819" w14:textId="77777777" w:rsidR="006D2EBE" w:rsidRDefault="006D2EBE" w:rsidP="006D2EBE">
      <w:pPr>
        <w:pStyle w:val="Codetext"/>
      </w:pPr>
      <w:r>
        <w:t xml:space="preserve">            };</w:t>
      </w:r>
    </w:p>
    <w:p w14:paraId="70F3BBF0" w14:textId="77777777" w:rsidR="006D2EBE" w:rsidRDefault="006D2EBE" w:rsidP="006D2EBE">
      <w:pPr>
        <w:pStyle w:val="Codetext"/>
      </w:pPr>
    </w:p>
    <w:p w14:paraId="517DE39E" w14:textId="77777777" w:rsidR="006D2EBE" w:rsidRDefault="006D2EBE" w:rsidP="006D2EBE">
      <w:pPr>
        <w:pStyle w:val="Codetext"/>
      </w:pPr>
      <w:r>
        <w:t xml:space="preserve">            if (</w:t>
      </w:r>
      <w:proofErr w:type="spellStart"/>
      <w:r>
        <w:t>appId</w:t>
      </w:r>
      <w:proofErr w:type="spellEnd"/>
      <w:r>
        <w:t xml:space="preserve"> &amp;&amp; </w:t>
      </w:r>
      <w:proofErr w:type="spellStart"/>
      <w:r>
        <w:t>workflowId</w:t>
      </w:r>
      <w:proofErr w:type="spellEnd"/>
      <w:r>
        <w:t>) {</w:t>
      </w:r>
    </w:p>
    <w:p w14:paraId="659200EF" w14:textId="77777777" w:rsidR="006D2EBE" w:rsidRDefault="006D2EBE" w:rsidP="006D2EBE">
      <w:pPr>
        <w:pStyle w:val="Codetext"/>
      </w:pPr>
      <w:r>
        <w:t xml:space="preserve">                _</w:t>
      </w:r>
      <w:proofErr w:type="spellStart"/>
      <w:proofErr w:type="gramStart"/>
      <w:r>
        <w:t>proxy.doRemoteServiceCall</w:t>
      </w:r>
      <w:proofErr w:type="spellEnd"/>
      <w:proofErr w:type="gramEnd"/>
      <w:r>
        <w:t>(</w:t>
      </w:r>
      <w:proofErr w:type="spellStart"/>
      <w:proofErr w:type="gramStart"/>
      <w:r>
        <w:t>NBT.view.Props.serviceURL</w:t>
      </w:r>
      <w:proofErr w:type="gramEnd"/>
      <w:r>
        <w:t>.variable</w:t>
      </w:r>
      <w:proofErr w:type="spellEnd"/>
      <w:r>
        <w:t xml:space="preserve"> + '/</w:t>
      </w:r>
      <w:proofErr w:type="spellStart"/>
      <w:r>
        <w:t>findByNameAndScope</w:t>
      </w:r>
      <w:proofErr w:type="spellEnd"/>
      <w:r>
        <w:t>', 'POST', data, 'JSON', function(response) {</w:t>
      </w:r>
    </w:p>
    <w:p w14:paraId="2D3AB72E" w14:textId="77777777" w:rsidR="006D2EBE" w:rsidRDefault="006D2EBE" w:rsidP="006D2EBE">
      <w:pPr>
        <w:pStyle w:val="Codetext"/>
      </w:pPr>
      <w:r>
        <w:t xml:space="preserve">                    if (</w:t>
      </w:r>
      <w:proofErr w:type="spellStart"/>
      <w:r>
        <w:t>response.data</w:t>
      </w:r>
      <w:proofErr w:type="spellEnd"/>
      <w:r>
        <w:t>) {</w:t>
      </w:r>
    </w:p>
    <w:p w14:paraId="409217D5" w14:textId="77777777" w:rsidR="006D2EBE" w:rsidRDefault="006D2EBE" w:rsidP="006D2EBE">
      <w:pPr>
        <w:pStyle w:val="Codetext"/>
      </w:pPr>
      <w:r>
        <w:t xml:space="preserve">                        var </w:t>
      </w:r>
      <w:proofErr w:type="spellStart"/>
      <w:r>
        <w:t>filterSystemVariables</w:t>
      </w:r>
      <w:proofErr w:type="spellEnd"/>
      <w:r>
        <w:t xml:space="preserve"> = </w:t>
      </w:r>
      <w:proofErr w:type="gramStart"/>
      <w:r>
        <w:t>$.grep</w:t>
      </w:r>
      <w:proofErr w:type="gramEnd"/>
      <w:r>
        <w:t>(</w:t>
      </w:r>
      <w:proofErr w:type="spellStart"/>
      <w:r>
        <w:t>response.data</w:t>
      </w:r>
      <w:proofErr w:type="spellEnd"/>
      <w:r>
        <w:t>, function(variable) {</w:t>
      </w:r>
    </w:p>
    <w:p w14:paraId="3FA92217" w14:textId="77777777" w:rsidR="006D2EBE" w:rsidRDefault="006D2EBE" w:rsidP="006D2EBE">
      <w:pPr>
        <w:pStyle w:val="Codetext"/>
      </w:pPr>
      <w:r>
        <w:t xml:space="preserve">                            return </w:t>
      </w:r>
      <w:proofErr w:type="spellStart"/>
      <w:proofErr w:type="gramStart"/>
      <w:r>
        <w:t>variable.systemVariable</w:t>
      </w:r>
      <w:proofErr w:type="spellEnd"/>
      <w:proofErr w:type="gramEnd"/>
      <w:r>
        <w:t xml:space="preserve"> == false;</w:t>
      </w:r>
    </w:p>
    <w:p w14:paraId="568DB2C8" w14:textId="77777777" w:rsidR="006D2EBE" w:rsidRDefault="006D2EBE" w:rsidP="006D2EBE">
      <w:pPr>
        <w:pStyle w:val="Codetext"/>
      </w:pPr>
      <w:r>
        <w:t xml:space="preserve">                        });</w:t>
      </w:r>
    </w:p>
    <w:p w14:paraId="1510881D" w14:textId="77777777" w:rsidR="006D2EBE" w:rsidRDefault="006D2EBE" w:rsidP="006D2EBE">
      <w:pPr>
        <w:pStyle w:val="Codetext"/>
      </w:pPr>
      <w:r>
        <w:t xml:space="preserve">                        </w:t>
      </w:r>
      <w:proofErr w:type="spellStart"/>
      <w:r>
        <w:t>processVariables</w:t>
      </w:r>
      <w:proofErr w:type="spellEnd"/>
      <w:r>
        <w:t xml:space="preserve"> = </w:t>
      </w:r>
      <w:proofErr w:type="spellStart"/>
      <w:proofErr w:type="gramStart"/>
      <w:r>
        <w:t>NBT.util.GenericUtil.variableFilterData</w:t>
      </w:r>
      <w:proofErr w:type="spellEnd"/>
      <w:proofErr w:type="gramEnd"/>
      <w:r>
        <w:t>(</w:t>
      </w:r>
      <w:proofErr w:type="spellStart"/>
      <w:r>
        <w:t>filterSystemVariables</w:t>
      </w:r>
      <w:proofErr w:type="spellEnd"/>
      <w:r>
        <w:t>, false, true, true, true, false, true);</w:t>
      </w:r>
    </w:p>
    <w:p w14:paraId="364271C4" w14:textId="77777777" w:rsidR="006D2EBE" w:rsidRDefault="006D2EBE" w:rsidP="006D2EBE">
      <w:pPr>
        <w:pStyle w:val="Codetext"/>
      </w:pPr>
    </w:p>
    <w:p w14:paraId="2E132CA5" w14:textId="77777777" w:rsidR="006D2EBE" w:rsidRDefault="006D2EBE" w:rsidP="006D2EBE">
      <w:pPr>
        <w:pStyle w:val="Codetext"/>
      </w:pPr>
      <w:r>
        <w:t xml:space="preserve">                        </w:t>
      </w:r>
      <w:proofErr w:type="spellStart"/>
      <w:proofErr w:type="gramStart"/>
      <w:r>
        <w:t>this.options</w:t>
      </w:r>
      <w:proofErr w:type="gramEnd"/>
      <w:r>
        <w:t>.processVariables</w:t>
      </w:r>
      <w:proofErr w:type="spellEnd"/>
      <w:r>
        <w:t xml:space="preserve"> = </w:t>
      </w:r>
      <w:proofErr w:type="spellStart"/>
      <w:r>
        <w:t>processVariables</w:t>
      </w:r>
      <w:proofErr w:type="spellEnd"/>
      <w:r>
        <w:t>;</w:t>
      </w:r>
    </w:p>
    <w:p w14:paraId="30A47183" w14:textId="77777777" w:rsidR="006D2EBE" w:rsidRDefault="006D2EBE" w:rsidP="006D2EBE">
      <w:pPr>
        <w:pStyle w:val="Codetext"/>
      </w:pPr>
      <w:r>
        <w:t xml:space="preserve">                    }</w:t>
      </w:r>
    </w:p>
    <w:p w14:paraId="2FA37194" w14:textId="77777777" w:rsidR="006D2EBE" w:rsidRDefault="006D2EBE" w:rsidP="006D2EBE">
      <w:pPr>
        <w:pStyle w:val="Codetext"/>
      </w:pPr>
      <w:r>
        <w:t xml:space="preserve">                </w:t>
      </w:r>
      <w:proofErr w:type="gramStart"/>
      <w:r>
        <w:t>}.bind</w:t>
      </w:r>
      <w:proofErr w:type="gramEnd"/>
      <w:r>
        <w:t>(this), "", true);</w:t>
      </w:r>
    </w:p>
    <w:p w14:paraId="2C48FD14" w14:textId="77777777" w:rsidR="006D2EBE" w:rsidRDefault="006D2EBE" w:rsidP="006D2EBE">
      <w:pPr>
        <w:pStyle w:val="Codetext"/>
      </w:pPr>
      <w:r>
        <w:t xml:space="preserve">            }</w:t>
      </w:r>
    </w:p>
    <w:p w14:paraId="0721B898" w14:textId="77777777" w:rsidR="006D2EBE" w:rsidRDefault="006D2EBE" w:rsidP="006D2EBE">
      <w:pPr>
        <w:pStyle w:val="Codetext"/>
      </w:pPr>
      <w:r>
        <w:t xml:space="preserve">        }</w:t>
      </w:r>
    </w:p>
    <w:p w14:paraId="33B347E8" w14:textId="77777777" w:rsidR="006D2EBE" w:rsidRDefault="006D2EBE" w:rsidP="006D2EBE">
      <w:pPr>
        <w:pStyle w:val="Codetext"/>
      </w:pPr>
      <w:r>
        <w:t xml:space="preserve">    },</w:t>
      </w:r>
    </w:p>
    <w:p w14:paraId="7FDA5AF5" w14:textId="77777777" w:rsidR="006D2EBE" w:rsidRDefault="006D2EBE" w:rsidP="006D2EBE">
      <w:pPr>
        <w:pStyle w:val="Codetext"/>
      </w:pPr>
    </w:p>
    <w:p w14:paraId="76E05460" w14:textId="77777777" w:rsidR="006D2EBE" w:rsidRDefault="006D2EBE" w:rsidP="006D2EBE">
      <w:pPr>
        <w:pStyle w:val="Codetext"/>
      </w:pPr>
      <w:r>
        <w:t xml:space="preserve">    /**</w:t>
      </w:r>
    </w:p>
    <w:p w14:paraId="1711CBF5" w14:textId="77777777" w:rsidR="006D2EBE" w:rsidRDefault="006D2EBE" w:rsidP="006D2EBE">
      <w:pPr>
        <w:pStyle w:val="Codetext"/>
      </w:pPr>
      <w:r>
        <w:t xml:space="preserve">     * Creates the header row for table and append to the container element</w:t>
      </w:r>
    </w:p>
    <w:p w14:paraId="20CA2AD5" w14:textId="77777777" w:rsidR="006D2EBE" w:rsidRDefault="006D2EBE" w:rsidP="006D2EBE">
      <w:pPr>
        <w:pStyle w:val="Codetext"/>
      </w:pPr>
      <w:r>
        <w:t xml:space="preserve">     *                         </w:t>
      </w:r>
    </w:p>
    <w:p w14:paraId="06D9E308" w14:textId="77777777" w:rsidR="006D2EBE" w:rsidRDefault="006D2EBE" w:rsidP="006D2EBE">
      <w:pPr>
        <w:pStyle w:val="Codetext"/>
      </w:pPr>
      <w:r>
        <w:t xml:space="preserve">     */</w:t>
      </w:r>
    </w:p>
    <w:p w14:paraId="6FE75F7A" w14:textId="77777777" w:rsidR="006D2EBE" w:rsidRDefault="006D2EBE" w:rsidP="006D2EBE">
      <w:pPr>
        <w:pStyle w:val="Codetext"/>
      </w:pPr>
    </w:p>
    <w:p w14:paraId="1A46C6A8" w14:textId="77777777" w:rsidR="006D2EBE" w:rsidRDefault="006D2EBE" w:rsidP="006D2EBE">
      <w:pPr>
        <w:pStyle w:val="Codetext"/>
      </w:pPr>
      <w:r>
        <w:t xml:space="preserve">    _</w:t>
      </w:r>
      <w:proofErr w:type="spellStart"/>
      <w:r>
        <w:t>createHeaderRow</w:t>
      </w:r>
      <w:proofErr w:type="spellEnd"/>
      <w:r>
        <w:t xml:space="preserve">: </w:t>
      </w:r>
      <w:proofErr w:type="gramStart"/>
      <w:r>
        <w:t>function(</w:t>
      </w:r>
      <w:proofErr w:type="gramEnd"/>
      <w:r>
        <w:t>) {</w:t>
      </w:r>
    </w:p>
    <w:p w14:paraId="283FCDE9" w14:textId="77777777" w:rsidR="006D2EBE" w:rsidRDefault="006D2EBE" w:rsidP="006D2EBE">
      <w:pPr>
        <w:pStyle w:val="Codetext"/>
      </w:pPr>
      <w:r>
        <w:t xml:space="preserve">        var </w:t>
      </w:r>
      <w:proofErr w:type="spellStart"/>
      <w:r>
        <w:t>headingRow</w:t>
      </w:r>
      <w:proofErr w:type="spellEnd"/>
      <w:r>
        <w:t xml:space="preserve"> = $(</w:t>
      </w:r>
      <w:proofErr w:type="spellStart"/>
      <w:r>
        <w:t>this.tpl_</w:t>
      </w:r>
      <w:proofErr w:type="gramStart"/>
      <w:r>
        <w:t>div</w:t>
      </w:r>
      <w:proofErr w:type="spellEnd"/>
      <w:r>
        <w:t>(</w:t>
      </w:r>
      <w:proofErr w:type="gramEnd"/>
      <w:r>
        <w:t>));</w:t>
      </w:r>
    </w:p>
    <w:p w14:paraId="32CB23EF" w14:textId="77777777" w:rsidR="006D2EBE" w:rsidRDefault="006D2EBE" w:rsidP="006D2EBE">
      <w:pPr>
        <w:pStyle w:val="Codetext"/>
      </w:pPr>
      <w:r>
        <w:t xml:space="preserve">        </w:t>
      </w:r>
      <w:proofErr w:type="spellStart"/>
      <w:r>
        <w:t>headingRow.addClass</w:t>
      </w:r>
      <w:proofErr w:type="spellEnd"/>
      <w:r>
        <w:t>("header-row");</w:t>
      </w:r>
    </w:p>
    <w:p w14:paraId="362E5BD2" w14:textId="77777777" w:rsidR="006D2EBE" w:rsidRDefault="006D2EBE" w:rsidP="006D2EBE">
      <w:pPr>
        <w:pStyle w:val="Codetext"/>
      </w:pPr>
      <w:r>
        <w:t xml:space="preserve">        </w:t>
      </w:r>
      <w:proofErr w:type="gramStart"/>
      <w:r>
        <w:t>headingRow.css(</w:t>
      </w:r>
      <w:proofErr w:type="gramEnd"/>
      <w:r>
        <w:t>"margin-bottom", "5px");</w:t>
      </w:r>
    </w:p>
    <w:p w14:paraId="2B855285" w14:textId="77777777" w:rsidR="006D2EBE" w:rsidRDefault="006D2EBE" w:rsidP="006D2EBE">
      <w:pPr>
        <w:pStyle w:val="Codetext"/>
      </w:pPr>
    </w:p>
    <w:p w14:paraId="34BB79E1" w14:textId="77777777" w:rsidR="006D2EBE" w:rsidRDefault="006D2EBE" w:rsidP="006D2EBE">
      <w:pPr>
        <w:pStyle w:val="Codetext"/>
      </w:pPr>
      <w:r>
        <w:t xml:space="preserve">        var </w:t>
      </w:r>
      <w:proofErr w:type="spellStart"/>
      <w:r>
        <w:t>keydiv</w:t>
      </w:r>
      <w:proofErr w:type="spellEnd"/>
      <w:r>
        <w:t xml:space="preserve"> = $(</w:t>
      </w:r>
      <w:proofErr w:type="spellStart"/>
      <w:r>
        <w:t>this.tpl_inline_heading_</w:t>
      </w:r>
      <w:proofErr w:type="gramStart"/>
      <w:r>
        <w:t>container</w:t>
      </w:r>
      <w:proofErr w:type="spellEnd"/>
      <w:r>
        <w:t>(</w:t>
      </w:r>
      <w:proofErr w:type="gramEnd"/>
      <w:r>
        <w:t>));</w:t>
      </w:r>
    </w:p>
    <w:p w14:paraId="173F841C" w14:textId="77777777" w:rsidR="006D2EBE" w:rsidRDefault="006D2EBE" w:rsidP="006D2EBE">
      <w:pPr>
        <w:pStyle w:val="Codetext"/>
      </w:pPr>
      <w:r>
        <w:t xml:space="preserve">        var </w:t>
      </w:r>
      <w:proofErr w:type="spellStart"/>
      <w:r>
        <w:t>keyConstant</w:t>
      </w:r>
      <w:proofErr w:type="spellEnd"/>
      <w:r>
        <w:t xml:space="preserve"> = </w:t>
      </w:r>
      <w:proofErr w:type="spellStart"/>
      <w:proofErr w:type="gramStart"/>
      <w:r>
        <w:t>this.constants</w:t>
      </w:r>
      <w:proofErr w:type="gramEnd"/>
      <w:r>
        <w:t>._labels</w:t>
      </w:r>
      <w:proofErr w:type="spellEnd"/>
      <w:r>
        <w:t>[</w:t>
      </w:r>
      <w:proofErr w:type="spellStart"/>
      <w:proofErr w:type="gramStart"/>
      <w:r>
        <w:t>this.objectType</w:t>
      </w:r>
      <w:proofErr w:type="spellEnd"/>
      <w:proofErr w:type="gramEnd"/>
      <w:r>
        <w:t>].key;</w:t>
      </w:r>
    </w:p>
    <w:p w14:paraId="7ABBD1B4" w14:textId="77777777" w:rsidR="006D2EBE" w:rsidRDefault="006D2EBE" w:rsidP="006D2EBE">
      <w:pPr>
        <w:pStyle w:val="Codetext"/>
      </w:pPr>
      <w:r>
        <w:t xml:space="preserve">        var </w:t>
      </w:r>
      <w:proofErr w:type="spellStart"/>
      <w:r>
        <w:t>valueConstant</w:t>
      </w:r>
      <w:proofErr w:type="spellEnd"/>
      <w:r>
        <w:t xml:space="preserve"> = </w:t>
      </w:r>
      <w:proofErr w:type="spellStart"/>
      <w:proofErr w:type="gramStart"/>
      <w:r>
        <w:t>this.constants</w:t>
      </w:r>
      <w:proofErr w:type="gramEnd"/>
      <w:r>
        <w:t>._labels</w:t>
      </w:r>
      <w:proofErr w:type="spellEnd"/>
      <w:r>
        <w:t>[</w:t>
      </w:r>
      <w:proofErr w:type="spellStart"/>
      <w:proofErr w:type="gramStart"/>
      <w:r>
        <w:t>this.objectType</w:t>
      </w:r>
      <w:proofErr w:type="spellEnd"/>
      <w:proofErr w:type="gramEnd"/>
      <w:r>
        <w:t>].value;</w:t>
      </w:r>
    </w:p>
    <w:p w14:paraId="1268D4B0" w14:textId="77777777" w:rsidR="006D2EBE" w:rsidRDefault="006D2EBE" w:rsidP="006D2EBE">
      <w:pPr>
        <w:pStyle w:val="Codetext"/>
      </w:pPr>
      <w:r>
        <w:t xml:space="preserve">        var </w:t>
      </w:r>
      <w:proofErr w:type="spellStart"/>
      <w:r>
        <w:t>keyLabel</w:t>
      </w:r>
      <w:proofErr w:type="spellEnd"/>
      <w:r>
        <w:t xml:space="preserve"> = $(</w:t>
      </w:r>
      <w:proofErr w:type="spellStart"/>
      <w:r>
        <w:t>this.tpl_header_</w:t>
      </w:r>
      <w:proofErr w:type="gramStart"/>
      <w:r>
        <w:t>label</w:t>
      </w:r>
      <w:proofErr w:type="spellEnd"/>
      <w:r>
        <w:t>(</w:t>
      </w:r>
      <w:proofErr w:type="gramEnd"/>
      <w:r>
        <w:t>{</w:t>
      </w:r>
    </w:p>
    <w:p w14:paraId="5AB425CC" w14:textId="709B4BE3" w:rsidR="006D2EBE" w:rsidRDefault="00AD1699" w:rsidP="006D2EBE">
      <w:pPr>
        <w:pStyle w:val="Codetext"/>
      </w:pPr>
      <w:r>
        <w:rPr>
          <w:noProof/>
        </w:rPr>
        <w:lastRenderedPageBreak/>
        <mc:AlternateContent>
          <mc:Choice Requires="wps">
            <w:drawing>
              <wp:anchor distT="0" distB="0" distL="114300" distR="114300" simplePos="0" relativeHeight="251695104" behindDoc="0" locked="0" layoutInCell="1" allowOverlap="1" wp14:anchorId="2832767D" wp14:editId="22C1D10F">
                <wp:simplePos x="0" y="0"/>
                <wp:positionH relativeFrom="column">
                  <wp:posOffset>2019300</wp:posOffset>
                </wp:positionH>
                <wp:positionV relativeFrom="paragraph">
                  <wp:posOffset>-28575</wp:posOffset>
                </wp:positionV>
                <wp:extent cx="2559050" cy="7934325"/>
                <wp:effectExtent l="0" t="0" r="12700" b="28575"/>
                <wp:wrapNone/>
                <wp:docPr id="832884879" name="Rectangle 1"/>
                <wp:cNvGraphicFramePr/>
                <a:graphic xmlns:a="http://schemas.openxmlformats.org/drawingml/2006/main">
                  <a:graphicData uri="http://schemas.microsoft.com/office/word/2010/wordprocessingShape">
                    <wps:wsp>
                      <wps:cNvSpPr/>
                      <wps:spPr>
                        <a:xfrm>
                          <a:off x="0" y="0"/>
                          <a:ext cx="2559050" cy="79343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FA708C" id="Rectangle 1" o:spid="_x0000_s1026" style="position:absolute;margin-left:159pt;margin-top:-2.25pt;width:201.5pt;height:624.7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" fillcolor="#4472c4 [3204]" strokecolor="#09101d [484]" strokeweight="1pt"/>
            </w:pict>
          </mc:Fallback>
        </mc:AlternateContent>
      </w:r>
      <w:r w:rsidR="006D2EBE">
        <w:tab/>
      </w:r>
      <w:r w:rsidR="006D2EBE">
        <w:tab/>
      </w:r>
      <w:r w:rsidR="006D2EBE">
        <w:tab/>
        <w:t>"text</w:t>
      </w:r>
      <w:proofErr w:type="gramStart"/>
      <w:r w:rsidR="006D2EBE">
        <w:t>":</w:t>
      </w:r>
      <w:proofErr w:type="spellStart"/>
      <w:r w:rsidR="006D2EBE">
        <w:t>keyConstant</w:t>
      </w:r>
      <w:proofErr w:type="spellEnd"/>
      <w:proofErr w:type="gramEnd"/>
      <w:r w:rsidR="006D2EBE">
        <w:t>,</w:t>
      </w:r>
    </w:p>
    <w:p w14:paraId="4C1AF659" w14:textId="3AA8894A" w:rsidR="006D2EBE" w:rsidRDefault="006D2EBE" w:rsidP="006D2EBE">
      <w:pPr>
        <w:pStyle w:val="Codetext"/>
      </w:pPr>
      <w:r>
        <w:tab/>
      </w:r>
      <w:r>
        <w:tab/>
        <w:t xml:space="preserve">    "</w:t>
      </w:r>
      <w:proofErr w:type="spellStart"/>
      <w:r>
        <w:t>cssClass</w:t>
      </w:r>
      <w:proofErr w:type="spellEnd"/>
      <w:r>
        <w:t>": ""</w:t>
      </w:r>
    </w:p>
    <w:p w14:paraId="41699C1C" w14:textId="77777777" w:rsidR="006D2EBE" w:rsidRDefault="006D2EBE" w:rsidP="006D2EBE">
      <w:pPr>
        <w:pStyle w:val="Codetext"/>
      </w:pPr>
      <w:r>
        <w:tab/>
      </w:r>
      <w:r>
        <w:tab/>
        <w:t>}));</w:t>
      </w:r>
    </w:p>
    <w:p w14:paraId="0B96A79B" w14:textId="5B044BD8" w:rsidR="006D2EBE" w:rsidRDefault="006D2EBE" w:rsidP="006D2EBE">
      <w:pPr>
        <w:pStyle w:val="Codetext"/>
      </w:pPr>
      <w:r>
        <w:t xml:space="preserve">        </w:t>
      </w:r>
      <w:proofErr w:type="spellStart"/>
      <w:proofErr w:type="gramStart"/>
      <w:r>
        <w:t>keydiv.append</w:t>
      </w:r>
      <w:proofErr w:type="spellEnd"/>
      <w:proofErr w:type="gramEnd"/>
      <w:r>
        <w:t>(</w:t>
      </w:r>
      <w:proofErr w:type="spellStart"/>
      <w:r>
        <w:t>keyLabel</w:t>
      </w:r>
      <w:proofErr w:type="spellEnd"/>
      <w:r>
        <w:t>);</w:t>
      </w:r>
    </w:p>
    <w:p w14:paraId="2DA89916" w14:textId="77777777" w:rsidR="006D2EBE" w:rsidRDefault="006D2EBE" w:rsidP="006D2EBE">
      <w:pPr>
        <w:pStyle w:val="Codetext"/>
      </w:pPr>
    </w:p>
    <w:p w14:paraId="3805A82D" w14:textId="3C7FDD50" w:rsidR="006D2EBE" w:rsidRDefault="006D2EBE" w:rsidP="006D2EBE">
      <w:pPr>
        <w:pStyle w:val="Codetext"/>
      </w:pPr>
      <w:r>
        <w:t xml:space="preserve">        if (</w:t>
      </w:r>
      <w:proofErr w:type="spellStart"/>
      <w:proofErr w:type="gramStart"/>
      <w:r>
        <w:t>this.objectType</w:t>
      </w:r>
      <w:proofErr w:type="spellEnd"/>
      <w:proofErr w:type="gramEnd"/>
      <w:r>
        <w:t xml:space="preserve"> == "variables") {</w:t>
      </w:r>
    </w:p>
    <w:p w14:paraId="4C118F41" w14:textId="77777777" w:rsidR="006D2EBE" w:rsidRDefault="006D2EBE" w:rsidP="006D2EBE">
      <w:pPr>
        <w:pStyle w:val="Codetext"/>
      </w:pPr>
      <w:r>
        <w:t xml:space="preserve">            </w:t>
      </w:r>
      <w:proofErr w:type="gramStart"/>
      <w:r>
        <w:t>keydiv.css(</w:t>
      </w:r>
      <w:proofErr w:type="gramEnd"/>
      <w:r>
        <w:t>"width", "29%");</w:t>
      </w:r>
    </w:p>
    <w:p w14:paraId="58B18056" w14:textId="1152B765" w:rsidR="006D2EBE" w:rsidRDefault="006D2EBE" w:rsidP="006D2EBE">
      <w:pPr>
        <w:pStyle w:val="Codetext"/>
      </w:pPr>
      <w:r>
        <w:t xml:space="preserve">            var </w:t>
      </w:r>
      <w:proofErr w:type="spellStart"/>
      <w:r>
        <w:t>datatypediv</w:t>
      </w:r>
      <w:proofErr w:type="spellEnd"/>
      <w:r>
        <w:t xml:space="preserve"> = $(</w:t>
      </w:r>
      <w:proofErr w:type="spellStart"/>
      <w:r>
        <w:t>this.tpl_inline_heading_</w:t>
      </w:r>
      <w:proofErr w:type="gramStart"/>
      <w:r>
        <w:t>container</w:t>
      </w:r>
      <w:proofErr w:type="spellEnd"/>
      <w:r>
        <w:t>(</w:t>
      </w:r>
      <w:proofErr w:type="gramEnd"/>
      <w:r>
        <w:t>));</w:t>
      </w:r>
    </w:p>
    <w:p w14:paraId="2C954746" w14:textId="77777777" w:rsidR="006D2EBE" w:rsidRDefault="006D2EBE" w:rsidP="006D2EBE">
      <w:pPr>
        <w:pStyle w:val="Codetext"/>
      </w:pPr>
      <w:r>
        <w:t xml:space="preserve">            var </w:t>
      </w:r>
      <w:proofErr w:type="spellStart"/>
      <w:r>
        <w:t>datatypeLabel</w:t>
      </w:r>
      <w:proofErr w:type="spellEnd"/>
      <w:r>
        <w:t xml:space="preserve"> = $(</w:t>
      </w:r>
      <w:proofErr w:type="spellStart"/>
      <w:r>
        <w:t>this.tpl_header_</w:t>
      </w:r>
      <w:proofErr w:type="gramStart"/>
      <w:r>
        <w:t>label</w:t>
      </w:r>
      <w:proofErr w:type="spellEnd"/>
      <w:r>
        <w:t>(</w:t>
      </w:r>
      <w:proofErr w:type="gramEnd"/>
      <w:r>
        <w:t>{</w:t>
      </w:r>
    </w:p>
    <w:p w14:paraId="75DC0EB6" w14:textId="77777777" w:rsidR="006D2EBE" w:rsidRDefault="006D2EBE" w:rsidP="006D2EBE">
      <w:pPr>
        <w:pStyle w:val="Codetext"/>
      </w:pPr>
      <w:r>
        <w:t xml:space="preserve">    </w:t>
      </w:r>
      <w:r>
        <w:tab/>
      </w:r>
      <w:r>
        <w:tab/>
      </w:r>
      <w:r>
        <w:tab/>
        <w:t>"</w:t>
      </w:r>
      <w:proofErr w:type="spellStart"/>
      <w:r>
        <w:t>text":"Datatype</w:t>
      </w:r>
      <w:proofErr w:type="spellEnd"/>
      <w:r>
        <w:t>",</w:t>
      </w:r>
    </w:p>
    <w:p w14:paraId="162D447F" w14:textId="77777777" w:rsidR="006D2EBE" w:rsidRDefault="006D2EBE" w:rsidP="006D2EBE">
      <w:pPr>
        <w:pStyle w:val="Codetext"/>
      </w:pPr>
      <w:r>
        <w:t xml:space="preserve">    </w:t>
      </w:r>
      <w:r>
        <w:tab/>
      </w:r>
      <w:r>
        <w:tab/>
        <w:t xml:space="preserve">    "</w:t>
      </w:r>
      <w:proofErr w:type="spellStart"/>
      <w:r>
        <w:t>cssClass</w:t>
      </w:r>
      <w:proofErr w:type="spellEnd"/>
      <w:r>
        <w:t>": ""</w:t>
      </w:r>
    </w:p>
    <w:p w14:paraId="61A970A9" w14:textId="77777777" w:rsidR="006D2EBE" w:rsidRDefault="006D2EBE" w:rsidP="006D2EBE">
      <w:pPr>
        <w:pStyle w:val="Codetext"/>
      </w:pPr>
      <w:r>
        <w:t xml:space="preserve">    </w:t>
      </w:r>
      <w:r>
        <w:tab/>
      </w:r>
      <w:r>
        <w:tab/>
        <w:t>}));</w:t>
      </w:r>
    </w:p>
    <w:p w14:paraId="3C53E9E6" w14:textId="77777777" w:rsidR="006D2EBE" w:rsidRDefault="006D2EBE" w:rsidP="006D2EBE">
      <w:pPr>
        <w:pStyle w:val="Codetext"/>
      </w:pPr>
      <w:r>
        <w:t xml:space="preserve">            </w:t>
      </w:r>
      <w:proofErr w:type="spellStart"/>
      <w:proofErr w:type="gramStart"/>
      <w:r>
        <w:t>datatypediv.append</w:t>
      </w:r>
      <w:proofErr w:type="spellEnd"/>
      <w:proofErr w:type="gramEnd"/>
      <w:r>
        <w:t>(</w:t>
      </w:r>
      <w:proofErr w:type="spellStart"/>
      <w:r>
        <w:t>datatypeLabel</w:t>
      </w:r>
      <w:proofErr w:type="spellEnd"/>
      <w:r>
        <w:t>);</w:t>
      </w:r>
    </w:p>
    <w:p w14:paraId="7A40E29C" w14:textId="77777777" w:rsidR="006D2EBE" w:rsidRDefault="006D2EBE" w:rsidP="006D2EBE">
      <w:pPr>
        <w:pStyle w:val="Codetext"/>
      </w:pPr>
      <w:r>
        <w:t xml:space="preserve">            </w:t>
      </w:r>
      <w:proofErr w:type="gramStart"/>
      <w:r>
        <w:t>datatypediv.css(</w:t>
      </w:r>
      <w:proofErr w:type="gramEnd"/>
      <w:r>
        <w:t>"width", "29%");</w:t>
      </w:r>
    </w:p>
    <w:p w14:paraId="26427482" w14:textId="77777777" w:rsidR="006D2EBE" w:rsidRDefault="006D2EBE" w:rsidP="006D2EBE">
      <w:pPr>
        <w:pStyle w:val="Codetext"/>
      </w:pPr>
      <w:r>
        <w:t xml:space="preserve">        } else {</w:t>
      </w:r>
    </w:p>
    <w:p w14:paraId="5E7C6030" w14:textId="77777777" w:rsidR="006D2EBE" w:rsidRDefault="006D2EBE" w:rsidP="006D2EBE">
      <w:pPr>
        <w:pStyle w:val="Codetext"/>
      </w:pPr>
      <w:r>
        <w:t xml:space="preserve">            </w:t>
      </w:r>
      <w:proofErr w:type="gramStart"/>
      <w:r>
        <w:t>keydiv.css(</w:t>
      </w:r>
      <w:proofErr w:type="gramEnd"/>
      <w:r>
        <w:t>"width", "43%");</w:t>
      </w:r>
    </w:p>
    <w:p w14:paraId="6482FDC8" w14:textId="77777777" w:rsidR="006D2EBE" w:rsidRDefault="006D2EBE" w:rsidP="006D2EBE">
      <w:pPr>
        <w:pStyle w:val="Codetext"/>
      </w:pPr>
      <w:r>
        <w:t xml:space="preserve">        }</w:t>
      </w:r>
    </w:p>
    <w:p w14:paraId="104ED486" w14:textId="3614651D" w:rsidR="006D2EBE" w:rsidRDefault="006D2EBE" w:rsidP="006D2EBE">
      <w:pPr>
        <w:pStyle w:val="Codetext"/>
      </w:pPr>
    </w:p>
    <w:p w14:paraId="3B3BDD9D" w14:textId="77777777" w:rsidR="006D2EBE" w:rsidRDefault="006D2EBE" w:rsidP="006D2EBE">
      <w:pPr>
        <w:pStyle w:val="Codetext"/>
      </w:pPr>
      <w:r>
        <w:t xml:space="preserve">        var </w:t>
      </w:r>
      <w:proofErr w:type="spellStart"/>
      <w:r>
        <w:t>valuediv</w:t>
      </w:r>
      <w:proofErr w:type="spellEnd"/>
      <w:r>
        <w:t xml:space="preserve"> = $(</w:t>
      </w:r>
      <w:proofErr w:type="spellStart"/>
      <w:r>
        <w:t>this.tpl_inline_heading_</w:t>
      </w:r>
      <w:proofErr w:type="gramStart"/>
      <w:r>
        <w:t>container</w:t>
      </w:r>
      <w:proofErr w:type="spellEnd"/>
      <w:r>
        <w:t>(</w:t>
      </w:r>
      <w:proofErr w:type="gramEnd"/>
      <w:r>
        <w:t>));</w:t>
      </w:r>
    </w:p>
    <w:p w14:paraId="02B1AE13" w14:textId="77777777" w:rsidR="006D2EBE" w:rsidRDefault="006D2EBE" w:rsidP="006D2EBE">
      <w:pPr>
        <w:pStyle w:val="Codetext"/>
      </w:pPr>
      <w:r>
        <w:t xml:space="preserve">        var </w:t>
      </w:r>
      <w:proofErr w:type="spellStart"/>
      <w:r>
        <w:t>valueLabel</w:t>
      </w:r>
      <w:proofErr w:type="spellEnd"/>
      <w:r>
        <w:t xml:space="preserve"> = $(</w:t>
      </w:r>
      <w:proofErr w:type="spellStart"/>
      <w:r>
        <w:t>this.tpl_header_</w:t>
      </w:r>
      <w:proofErr w:type="gramStart"/>
      <w:r>
        <w:t>label</w:t>
      </w:r>
      <w:proofErr w:type="spellEnd"/>
      <w:r>
        <w:t>(</w:t>
      </w:r>
      <w:proofErr w:type="gramEnd"/>
      <w:r>
        <w:t>{</w:t>
      </w:r>
    </w:p>
    <w:p w14:paraId="756FC0CD" w14:textId="77777777" w:rsidR="006D2EBE" w:rsidRDefault="006D2EBE" w:rsidP="006D2EBE">
      <w:pPr>
        <w:pStyle w:val="Codetext"/>
      </w:pPr>
      <w:r>
        <w:tab/>
      </w:r>
      <w:r>
        <w:tab/>
      </w:r>
      <w:r>
        <w:tab/>
        <w:t>"text</w:t>
      </w:r>
      <w:proofErr w:type="gramStart"/>
      <w:r>
        <w:t>":</w:t>
      </w:r>
      <w:proofErr w:type="spellStart"/>
      <w:r>
        <w:t>valueConstant</w:t>
      </w:r>
      <w:proofErr w:type="spellEnd"/>
      <w:proofErr w:type="gramEnd"/>
      <w:r>
        <w:t>,</w:t>
      </w:r>
    </w:p>
    <w:p w14:paraId="5B4477A1" w14:textId="77777777" w:rsidR="006D2EBE" w:rsidRDefault="006D2EBE" w:rsidP="006D2EBE">
      <w:pPr>
        <w:pStyle w:val="Codetext"/>
      </w:pPr>
      <w:r>
        <w:tab/>
      </w:r>
      <w:r>
        <w:tab/>
        <w:t xml:space="preserve">    "</w:t>
      </w:r>
      <w:proofErr w:type="spellStart"/>
      <w:r>
        <w:t>cssClass</w:t>
      </w:r>
      <w:proofErr w:type="spellEnd"/>
      <w:r>
        <w:t>": ""</w:t>
      </w:r>
    </w:p>
    <w:p w14:paraId="6CAE2F55" w14:textId="77777777" w:rsidR="006D2EBE" w:rsidRDefault="006D2EBE" w:rsidP="006D2EBE">
      <w:pPr>
        <w:pStyle w:val="Codetext"/>
      </w:pPr>
      <w:r>
        <w:tab/>
      </w:r>
      <w:r>
        <w:tab/>
        <w:t>}));</w:t>
      </w:r>
    </w:p>
    <w:p w14:paraId="715AB388" w14:textId="59997E9E" w:rsidR="006D2EBE" w:rsidRDefault="006D2EBE" w:rsidP="006D2EBE">
      <w:pPr>
        <w:pStyle w:val="Codetext"/>
      </w:pPr>
      <w:r>
        <w:t xml:space="preserve">        </w:t>
      </w:r>
      <w:proofErr w:type="spellStart"/>
      <w:proofErr w:type="gramStart"/>
      <w:r>
        <w:t>valuediv.append</w:t>
      </w:r>
      <w:proofErr w:type="spellEnd"/>
      <w:proofErr w:type="gramEnd"/>
      <w:r>
        <w:t>(</w:t>
      </w:r>
      <w:proofErr w:type="spellStart"/>
      <w:r>
        <w:t>valueLabel</w:t>
      </w:r>
      <w:proofErr w:type="spellEnd"/>
      <w:r>
        <w:t>);</w:t>
      </w:r>
    </w:p>
    <w:p w14:paraId="3FA658B9" w14:textId="77777777" w:rsidR="006D2EBE" w:rsidRDefault="006D2EBE" w:rsidP="006D2EBE">
      <w:pPr>
        <w:pStyle w:val="Codetext"/>
      </w:pPr>
      <w:r>
        <w:t xml:space="preserve">        if (</w:t>
      </w:r>
      <w:proofErr w:type="spellStart"/>
      <w:proofErr w:type="gramStart"/>
      <w:r>
        <w:t>this.objectType</w:t>
      </w:r>
      <w:proofErr w:type="spellEnd"/>
      <w:proofErr w:type="gramEnd"/>
      <w:r>
        <w:t xml:space="preserve"> == "variables") {</w:t>
      </w:r>
    </w:p>
    <w:p w14:paraId="6BA695D5" w14:textId="77777777" w:rsidR="006D2EBE" w:rsidRDefault="006D2EBE" w:rsidP="006D2EBE">
      <w:pPr>
        <w:pStyle w:val="Codetext"/>
      </w:pPr>
      <w:r>
        <w:t xml:space="preserve">            </w:t>
      </w:r>
      <w:proofErr w:type="gramStart"/>
      <w:r>
        <w:t>valuediv.css(</w:t>
      </w:r>
      <w:proofErr w:type="gramEnd"/>
      <w:r>
        <w:t>"width", "29%");</w:t>
      </w:r>
    </w:p>
    <w:p w14:paraId="70CF0A68" w14:textId="77777777" w:rsidR="006D2EBE" w:rsidRDefault="006D2EBE" w:rsidP="006D2EBE">
      <w:pPr>
        <w:pStyle w:val="Codetext"/>
      </w:pPr>
      <w:r>
        <w:t xml:space="preserve">        } else {</w:t>
      </w:r>
    </w:p>
    <w:p w14:paraId="51CF25B3" w14:textId="77777777" w:rsidR="006D2EBE" w:rsidRDefault="006D2EBE" w:rsidP="006D2EBE">
      <w:pPr>
        <w:pStyle w:val="Codetext"/>
      </w:pPr>
      <w:r>
        <w:t xml:space="preserve">            </w:t>
      </w:r>
      <w:proofErr w:type="gramStart"/>
      <w:r>
        <w:t>valuediv.css(</w:t>
      </w:r>
      <w:proofErr w:type="gramEnd"/>
      <w:r>
        <w:t>"width", "43%");</w:t>
      </w:r>
    </w:p>
    <w:p w14:paraId="12E62FDA" w14:textId="77777777" w:rsidR="006D2EBE" w:rsidRDefault="006D2EBE" w:rsidP="006D2EBE">
      <w:pPr>
        <w:pStyle w:val="Codetext"/>
      </w:pPr>
      <w:r>
        <w:t xml:space="preserve">        }</w:t>
      </w:r>
    </w:p>
    <w:p w14:paraId="23C68049" w14:textId="77777777" w:rsidR="006D2EBE" w:rsidRDefault="006D2EBE" w:rsidP="006D2EBE">
      <w:pPr>
        <w:pStyle w:val="Codetext"/>
      </w:pPr>
    </w:p>
    <w:p w14:paraId="11342BF1" w14:textId="77777777" w:rsidR="006D2EBE" w:rsidRDefault="006D2EBE" w:rsidP="006D2EBE">
      <w:pPr>
        <w:pStyle w:val="Codetext"/>
      </w:pPr>
      <w:r>
        <w:t xml:space="preserve">        var </w:t>
      </w:r>
      <w:proofErr w:type="spellStart"/>
      <w:r>
        <w:t>actiondiv</w:t>
      </w:r>
      <w:proofErr w:type="spellEnd"/>
      <w:r>
        <w:t xml:space="preserve"> = $(</w:t>
      </w:r>
      <w:proofErr w:type="spellStart"/>
      <w:r>
        <w:t>this.tpl_inline_heading_</w:t>
      </w:r>
      <w:proofErr w:type="gramStart"/>
      <w:r>
        <w:t>container</w:t>
      </w:r>
      <w:proofErr w:type="spellEnd"/>
      <w:r>
        <w:t>(</w:t>
      </w:r>
      <w:proofErr w:type="gramEnd"/>
      <w:r>
        <w:t>));</w:t>
      </w:r>
    </w:p>
    <w:p w14:paraId="1986719A" w14:textId="77777777" w:rsidR="006D2EBE" w:rsidRDefault="006D2EBE" w:rsidP="006D2EBE">
      <w:pPr>
        <w:pStyle w:val="Codetext"/>
      </w:pPr>
      <w:r>
        <w:t xml:space="preserve">        var </w:t>
      </w:r>
      <w:proofErr w:type="spellStart"/>
      <w:r>
        <w:t>actionLabel</w:t>
      </w:r>
      <w:proofErr w:type="spellEnd"/>
      <w:r>
        <w:t xml:space="preserve"> = $(</w:t>
      </w:r>
      <w:proofErr w:type="spellStart"/>
      <w:r>
        <w:t>this.tpl_header_</w:t>
      </w:r>
      <w:proofErr w:type="gramStart"/>
      <w:r>
        <w:t>label</w:t>
      </w:r>
      <w:proofErr w:type="spellEnd"/>
      <w:r>
        <w:t>(</w:t>
      </w:r>
      <w:proofErr w:type="gramEnd"/>
      <w:r>
        <w:t>{</w:t>
      </w:r>
    </w:p>
    <w:p w14:paraId="55C0EB7F" w14:textId="77777777" w:rsidR="006D2EBE" w:rsidRDefault="006D2EBE" w:rsidP="006D2EBE">
      <w:pPr>
        <w:pStyle w:val="Codetext"/>
      </w:pPr>
      <w:r>
        <w:tab/>
      </w:r>
      <w:r>
        <w:tab/>
      </w:r>
      <w:r>
        <w:tab/>
        <w:t>"text</w:t>
      </w:r>
      <w:proofErr w:type="gramStart"/>
      <w:r>
        <w:t>":this</w:t>
      </w:r>
      <w:proofErr w:type="gramEnd"/>
      <w:r>
        <w:t>.</w:t>
      </w:r>
      <w:proofErr w:type="gramStart"/>
      <w:r>
        <w:t>constants._</w:t>
      </w:r>
      <w:proofErr w:type="spellStart"/>
      <w:r>
        <w:t>labels.deletelabel</w:t>
      </w:r>
      <w:proofErr w:type="spellEnd"/>
      <w:proofErr w:type="gramEnd"/>
      <w:r>
        <w:t>,</w:t>
      </w:r>
    </w:p>
    <w:p w14:paraId="65175D12" w14:textId="77777777" w:rsidR="006D2EBE" w:rsidRDefault="006D2EBE" w:rsidP="006D2EBE">
      <w:pPr>
        <w:pStyle w:val="Codetext"/>
      </w:pPr>
      <w:r>
        <w:tab/>
      </w:r>
      <w:r>
        <w:tab/>
        <w:t xml:space="preserve">    "</w:t>
      </w:r>
      <w:proofErr w:type="spellStart"/>
      <w:r>
        <w:t>cssClass</w:t>
      </w:r>
      <w:proofErr w:type="spellEnd"/>
      <w:r>
        <w:t>": ""</w:t>
      </w:r>
    </w:p>
    <w:p w14:paraId="4C5A77FF" w14:textId="77777777" w:rsidR="006D2EBE" w:rsidRDefault="006D2EBE" w:rsidP="006D2EBE">
      <w:pPr>
        <w:pStyle w:val="Codetext"/>
      </w:pPr>
      <w:r>
        <w:tab/>
      </w:r>
      <w:r>
        <w:tab/>
        <w:t>}));</w:t>
      </w:r>
    </w:p>
    <w:p w14:paraId="45BA4029" w14:textId="77777777" w:rsidR="006D2EBE" w:rsidRDefault="006D2EBE" w:rsidP="006D2EBE">
      <w:pPr>
        <w:pStyle w:val="Codetext"/>
      </w:pPr>
      <w:r>
        <w:t xml:space="preserve">        </w:t>
      </w:r>
      <w:proofErr w:type="spellStart"/>
      <w:proofErr w:type="gramStart"/>
      <w:r>
        <w:t>actiondiv.append</w:t>
      </w:r>
      <w:proofErr w:type="spellEnd"/>
      <w:proofErr w:type="gramEnd"/>
      <w:r>
        <w:t>(</w:t>
      </w:r>
      <w:proofErr w:type="spellStart"/>
      <w:r>
        <w:t>actionLabel</w:t>
      </w:r>
      <w:proofErr w:type="spellEnd"/>
      <w:r>
        <w:t>);</w:t>
      </w:r>
    </w:p>
    <w:p w14:paraId="153C4C86" w14:textId="77777777" w:rsidR="006D2EBE" w:rsidRDefault="006D2EBE" w:rsidP="006D2EBE">
      <w:pPr>
        <w:pStyle w:val="Codetext"/>
      </w:pPr>
      <w:r>
        <w:t xml:space="preserve">        </w:t>
      </w:r>
      <w:proofErr w:type="gramStart"/>
      <w:r>
        <w:t>actiondiv.css(</w:t>
      </w:r>
      <w:proofErr w:type="gramEnd"/>
      <w:r>
        <w:t>"width", "12%");</w:t>
      </w:r>
    </w:p>
    <w:p w14:paraId="45506C2C" w14:textId="77777777" w:rsidR="006D2EBE" w:rsidRDefault="006D2EBE" w:rsidP="006D2EBE">
      <w:pPr>
        <w:pStyle w:val="Codetext"/>
      </w:pPr>
    </w:p>
    <w:p w14:paraId="3952B65E" w14:textId="77777777" w:rsidR="006D2EBE" w:rsidRDefault="006D2EBE" w:rsidP="006D2EBE">
      <w:pPr>
        <w:pStyle w:val="Codetext"/>
      </w:pPr>
      <w:r>
        <w:t xml:space="preserve">        if (</w:t>
      </w:r>
      <w:proofErr w:type="spellStart"/>
      <w:proofErr w:type="gramStart"/>
      <w:r>
        <w:t>this.objectType</w:t>
      </w:r>
      <w:proofErr w:type="spellEnd"/>
      <w:proofErr w:type="gramEnd"/>
      <w:r>
        <w:t xml:space="preserve"> == "variables") {</w:t>
      </w:r>
    </w:p>
    <w:p w14:paraId="352AFA95" w14:textId="77777777" w:rsidR="006D2EBE" w:rsidRDefault="006D2EBE" w:rsidP="006D2EBE">
      <w:pPr>
        <w:pStyle w:val="Codetext"/>
      </w:pPr>
      <w:r>
        <w:t xml:space="preserve">        </w:t>
      </w:r>
      <w:r>
        <w:tab/>
        <w:t>if(</w:t>
      </w:r>
      <w:proofErr w:type="gramStart"/>
      <w:r>
        <w:t>this._</w:t>
      </w:r>
      <w:proofErr w:type="spellStart"/>
      <w:r>
        <w:t>readOnly</w:t>
      </w:r>
      <w:proofErr w:type="spellEnd"/>
      <w:r>
        <w:t>){</w:t>
      </w:r>
      <w:proofErr w:type="gramEnd"/>
    </w:p>
    <w:p w14:paraId="4CDBF614" w14:textId="77777777" w:rsidR="006D2EBE" w:rsidRDefault="006D2EBE" w:rsidP="006D2EBE">
      <w:pPr>
        <w:pStyle w:val="Codetext"/>
      </w:pPr>
      <w:r>
        <w:t xml:space="preserve">        </w:t>
      </w:r>
      <w:r>
        <w:tab/>
      </w:r>
      <w:r>
        <w:tab/>
        <w:t xml:space="preserve"> keydiv.css("width","33%");</w:t>
      </w:r>
    </w:p>
    <w:p w14:paraId="2D7C2FD7" w14:textId="77777777" w:rsidR="006D2EBE" w:rsidRDefault="006D2EBE" w:rsidP="006D2EBE">
      <w:pPr>
        <w:pStyle w:val="Codetext"/>
      </w:pPr>
      <w:r>
        <w:t xml:space="preserve">            </w:t>
      </w:r>
      <w:r>
        <w:tab/>
        <w:t xml:space="preserve"> valuediv.css("width","33%");</w:t>
      </w:r>
    </w:p>
    <w:p w14:paraId="10440507" w14:textId="77777777" w:rsidR="006D2EBE" w:rsidRDefault="006D2EBE" w:rsidP="006D2EBE">
      <w:pPr>
        <w:pStyle w:val="Codetext"/>
      </w:pPr>
      <w:r>
        <w:t xml:space="preserve">            </w:t>
      </w:r>
      <w:r>
        <w:tab/>
        <w:t xml:space="preserve"> datatypediv.css("width","33%");</w:t>
      </w:r>
    </w:p>
    <w:p w14:paraId="1C81A0AE" w14:textId="77777777" w:rsidR="006D2EBE" w:rsidRDefault="006D2EBE" w:rsidP="006D2EBE">
      <w:pPr>
        <w:pStyle w:val="Codetext"/>
      </w:pPr>
      <w:r>
        <w:t xml:space="preserve">        </w:t>
      </w:r>
      <w:r>
        <w:tab/>
      </w:r>
      <w:r>
        <w:tab/>
        <w:t xml:space="preserve"> </w:t>
      </w:r>
      <w:proofErr w:type="spellStart"/>
      <w:r>
        <w:t>headingRow.append</w:t>
      </w:r>
      <w:proofErr w:type="spellEnd"/>
      <w:r>
        <w:t>(</w:t>
      </w:r>
      <w:proofErr w:type="spellStart"/>
      <w:r>
        <w:t>keydiv</w:t>
      </w:r>
      <w:proofErr w:type="spellEnd"/>
      <w:proofErr w:type="gramStart"/>
      <w:r>
        <w:t>).append</w:t>
      </w:r>
      <w:proofErr w:type="gramEnd"/>
      <w:r>
        <w:t>(</w:t>
      </w:r>
      <w:proofErr w:type="spellStart"/>
      <w:r>
        <w:t>datatypediv</w:t>
      </w:r>
      <w:proofErr w:type="spellEnd"/>
      <w:proofErr w:type="gramStart"/>
      <w:r>
        <w:t>).append</w:t>
      </w:r>
      <w:proofErr w:type="gramEnd"/>
      <w:r>
        <w:t>(</w:t>
      </w:r>
      <w:proofErr w:type="spellStart"/>
      <w:r>
        <w:t>valuediv</w:t>
      </w:r>
      <w:proofErr w:type="spellEnd"/>
      <w:r>
        <w:t>);</w:t>
      </w:r>
    </w:p>
    <w:p w14:paraId="33FE0376" w14:textId="77777777" w:rsidR="006D2EBE" w:rsidRDefault="006D2EBE" w:rsidP="006D2EBE">
      <w:pPr>
        <w:pStyle w:val="Codetext"/>
      </w:pPr>
      <w:r>
        <w:t xml:space="preserve">        </w:t>
      </w:r>
      <w:r>
        <w:tab/>
        <w:t>} else {</w:t>
      </w:r>
    </w:p>
    <w:p w14:paraId="32D78DF3" w14:textId="77777777" w:rsidR="006D2EBE" w:rsidRDefault="006D2EBE" w:rsidP="006D2EBE">
      <w:pPr>
        <w:pStyle w:val="Codetext"/>
      </w:pPr>
      <w:r>
        <w:t xml:space="preserve">        </w:t>
      </w:r>
      <w:r>
        <w:tab/>
      </w:r>
      <w:r>
        <w:tab/>
        <w:t xml:space="preserve"> headingRow.append(keydiv</w:t>
      </w:r>
      <w:proofErr w:type="gramStart"/>
      <w:r>
        <w:t>).append</w:t>
      </w:r>
      <w:proofErr w:type="gramEnd"/>
      <w:r>
        <w:t>(datatypediv</w:t>
      </w:r>
      <w:proofErr w:type="gramStart"/>
      <w:r>
        <w:t>).append</w:t>
      </w:r>
      <w:proofErr w:type="gramEnd"/>
      <w:r>
        <w:t>(valuediv</w:t>
      </w:r>
      <w:proofErr w:type="gramStart"/>
      <w:r>
        <w:t>).append</w:t>
      </w:r>
      <w:proofErr w:type="gramEnd"/>
      <w:r>
        <w:t>(actiondiv);</w:t>
      </w:r>
    </w:p>
    <w:p w14:paraId="126D7314" w14:textId="77777777" w:rsidR="006D2EBE" w:rsidRDefault="006D2EBE" w:rsidP="006D2EBE">
      <w:pPr>
        <w:pStyle w:val="Codetext"/>
      </w:pPr>
      <w:r>
        <w:t xml:space="preserve">        </w:t>
      </w:r>
      <w:r>
        <w:tab/>
        <w:t>}</w:t>
      </w:r>
    </w:p>
    <w:p w14:paraId="0BE48AE7" w14:textId="13327957" w:rsidR="006D2EBE" w:rsidRDefault="00AD1699" w:rsidP="006D2EBE">
      <w:pPr>
        <w:pStyle w:val="Codetext"/>
      </w:pPr>
      <w:r>
        <w:rPr>
          <w:noProof/>
        </w:rPr>
        <w:lastRenderedPageBreak/>
        <mc:AlternateContent>
          <mc:Choice Requires="wps">
            <w:drawing>
              <wp:anchor distT="0" distB="0" distL="114300" distR="114300" simplePos="0" relativeHeight="251697152" behindDoc="0" locked="0" layoutInCell="1" allowOverlap="1" wp14:anchorId="42AD77BE" wp14:editId="0F04AA74">
                <wp:simplePos x="0" y="0"/>
                <wp:positionH relativeFrom="column">
                  <wp:posOffset>2009775</wp:posOffset>
                </wp:positionH>
                <wp:positionV relativeFrom="paragraph">
                  <wp:posOffset>-1</wp:posOffset>
                </wp:positionV>
                <wp:extent cx="2559050" cy="8524875"/>
                <wp:effectExtent l="0" t="0" r="12700" b="28575"/>
                <wp:wrapNone/>
                <wp:docPr id="1499320045" name="Rectangle 1"/>
                <wp:cNvGraphicFramePr/>
                <a:graphic xmlns:a="http://schemas.openxmlformats.org/drawingml/2006/main">
                  <a:graphicData uri="http://schemas.microsoft.com/office/word/2010/wordprocessingShape">
                    <wps:wsp>
                      <wps:cNvSpPr/>
                      <wps:spPr>
                        <a:xfrm>
                          <a:off x="0" y="0"/>
                          <a:ext cx="2559050" cy="85248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59524A" id="Rectangle 1" o:spid="_x0000_s1026" style="position:absolute;margin-left:158.25pt;margin-top:0;width:201.5pt;height:671.2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" fillcolor="#4472c4 [3204]" strokecolor="#09101d [484]" strokeweight="1pt"/>
            </w:pict>
          </mc:Fallback>
        </mc:AlternateContent>
      </w:r>
      <w:r w:rsidR="006D2EBE">
        <w:t xml:space="preserve">        } else </w:t>
      </w:r>
      <w:proofErr w:type="gramStart"/>
      <w:r w:rsidR="006D2EBE">
        <w:t>if(</w:t>
      </w:r>
      <w:proofErr w:type="spellStart"/>
      <w:r w:rsidR="006D2EBE">
        <w:t>this.objectType</w:t>
      </w:r>
      <w:proofErr w:type="spellEnd"/>
      <w:proofErr w:type="gramEnd"/>
      <w:r w:rsidR="006D2EBE">
        <w:t xml:space="preserve"> == "</w:t>
      </w:r>
      <w:proofErr w:type="spellStart"/>
      <w:r w:rsidR="006D2EBE">
        <w:t>customQuery</w:t>
      </w:r>
      <w:proofErr w:type="spellEnd"/>
      <w:r w:rsidR="006D2EBE">
        <w:t xml:space="preserve">" &amp;&amp; </w:t>
      </w:r>
      <w:proofErr w:type="gramStart"/>
      <w:r w:rsidR="006D2EBE">
        <w:t>this._</w:t>
      </w:r>
      <w:proofErr w:type="spellStart"/>
      <w:proofErr w:type="gramEnd"/>
      <w:r w:rsidR="006D2EBE">
        <w:t>readOnly</w:t>
      </w:r>
      <w:proofErr w:type="spellEnd"/>
      <w:r w:rsidR="006D2EBE">
        <w:t xml:space="preserve"> || </w:t>
      </w:r>
      <w:proofErr w:type="gramStart"/>
      <w:r w:rsidR="006D2EBE">
        <w:t>this._</w:t>
      </w:r>
      <w:proofErr w:type="spellStart"/>
      <w:proofErr w:type="gramEnd"/>
      <w:r w:rsidR="006D2EBE">
        <w:t>uniqueId</w:t>
      </w:r>
      <w:proofErr w:type="spellEnd"/>
      <w:r w:rsidR="006D2EBE">
        <w:t xml:space="preserve"> == "</w:t>
      </w:r>
      <w:proofErr w:type="spellStart"/>
      <w:r w:rsidR="006D2EBE">
        <w:t>mobileflowcanvas</w:t>
      </w:r>
      <w:proofErr w:type="spellEnd"/>
      <w:r w:rsidR="006D2EBE">
        <w:t xml:space="preserve">" &amp;&amp; </w:t>
      </w:r>
      <w:proofErr w:type="gramStart"/>
      <w:r w:rsidR="006D2EBE">
        <w:t>this._</w:t>
      </w:r>
      <w:proofErr w:type="spellStart"/>
      <w:r w:rsidR="006D2EBE">
        <w:t>readOnly</w:t>
      </w:r>
      <w:proofErr w:type="spellEnd"/>
      <w:r w:rsidR="006D2EBE">
        <w:t xml:space="preserve"> )</w:t>
      </w:r>
      <w:proofErr w:type="gramEnd"/>
      <w:r w:rsidR="006D2EBE">
        <w:t>{</w:t>
      </w:r>
    </w:p>
    <w:p w14:paraId="59B18214" w14:textId="7094029A" w:rsidR="006D2EBE" w:rsidRDefault="006D2EBE" w:rsidP="006D2EBE">
      <w:pPr>
        <w:pStyle w:val="Codetext"/>
      </w:pPr>
      <w:r>
        <w:t xml:space="preserve">        </w:t>
      </w:r>
      <w:r>
        <w:tab/>
        <w:t xml:space="preserve"> keydiv.css("width","50%");</w:t>
      </w:r>
    </w:p>
    <w:p w14:paraId="09D82205" w14:textId="77777777" w:rsidR="006D2EBE" w:rsidRDefault="006D2EBE" w:rsidP="006D2EBE">
      <w:pPr>
        <w:pStyle w:val="Codetext"/>
      </w:pPr>
      <w:r>
        <w:t xml:space="preserve">        </w:t>
      </w:r>
      <w:r>
        <w:tab/>
        <w:t xml:space="preserve"> valuediv.css("width","50%");</w:t>
      </w:r>
    </w:p>
    <w:p w14:paraId="439DCABF" w14:textId="4169CEE2" w:rsidR="006D2EBE" w:rsidRDefault="006D2EBE" w:rsidP="006D2EBE">
      <w:pPr>
        <w:pStyle w:val="Codetext"/>
      </w:pPr>
      <w:r>
        <w:t xml:space="preserve">        </w:t>
      </w:r>
      <w:r>
        <w:tab/>
        <w:t xml:space="preserve"> </w:t>
      </w:r>
      <w:proofErr w:type="spellStart"/>
      <w:r>
        <w:t>headingRow.append</w:t>
      </w:r>
      <w:proofErr w:type="spellEnd"/>
      <w:r>
        <w:t>(</w:t>
      </w:r>
      <w:proofErr w:type="spellStart"/>
      <w:r>
        <w:t>keydiv</w:t>
      </w:r>
      <w:proofErr w:type="spellEnd"/>
      <w:proofErr w:type="gramStart"/>
      <w:r>
        <w:t>).append</w:t>
      </w:r>
      <w:proofErr w:type="gramEnd"/>
      <w:r>
        <w:t>(</w:t>
      </w:r>
      <w:proofErr w:type="spellStart"/>
      <w:r>
        <w:t>valuediv</w:t>
      </w:r>
      <w:proofErr w:type="spellEnd"/>
      <w:r>
        <w:t>);</w:t>
      </w:r>
    </w:p>
    <w:p w14:paraId="1777CC51" w14:textId="77777777" w:rsidR="006D2EBE" w:rsidRDefault="006D2EBE" w:rsidP="006D2EBE">
      <w:pPr>
        <w:pStyle w:val="Codetext"/>
      </w:pPr>
      <w:r>
        <w:t xml:space="preserve">        } else {</w:t>
      </w:r>
    </w:p>
    <w:p w14:paraId="69E60B7A" w14:textId="77777777" w:rsidR="006D2EBE" w:rsidRDefault="006D2EBE" w:rsidP="006D2EBE">
      <w:pPr>
        <w:pStyle w:val="Codetext"/>
      </w:pPr>
      <w:r>
        <w:t xml:space="preserve">            </w:t>
      </w:r>
      <w:proofErr w:type="spellStart"/>
      <w:r>
        <w:t>headingRow.append</w:t>
      </w:r>
      <w:proofErr w:type="spellEnd"/>
      <w:r>
        <w:t>(</w:t>
      </w:r>
      <w:proofErr w:type="spellStart"/>
      <w:r>
        <w:t>keydiv</w:t>
      </w:r>
      <w:proofErr w:type="spellEnd"/>
      <w:proofErr w:type="gramStart"/>
      <w:r>
        <w:t>).append</w:t>
      </w:r>
      <w:proofErr w:type="gramEnd"/>
      <w:r>
        <w:t>(</w:t>
      </w:r>
      <w:proofErr w:type="spellStart"/>
      <w:r>
        <w:t>valuediv</w:t>
      </w:r>
      <w:proofErr w:type="spellEnd"/>
      <w:proofErr w:type="gramStart"/>
      <w:r>
        <w:t>).append</w:t>
      </w:r>
      <w:proofErr w:type="gramEnd"/>
      <w:r>
        <w:t>(</w:t>
      </w:r>
      <w:proofErr w:type="spellStart"/>
      <w:r>
        <w:t>actiondiv</w:t>
      </w:r>
      <w:proofErr w:type="spellEnd"/>
      <w:r>
        <w:t>);</w:t>
      </w:r>
    </w:p>
    <w:p w14:paraId="39532F2C" w14:textId="77777777" w:rsidR="006D2EBE" w:rsidRDefault="006D2EBE" w:rsidP="006D2EBE">
      <w:pPr>
        <w:pStyle w:val="Codetext"/>
      </w:pPr>
      <w:r>
        <w:t xml:space="preserve">        }</w:t>
      </w:r>
    </w:p>
    <w:p w14:paraId="47457B62" w14:textId="77777777" w:rsidR="006D2EBE" w:rsidRDefault="006D2EBE" w:rsidP="006D2EBE">
      <w:pPr>
        <w:pStyle w:val="Codetext"/>
      </w:pPr>
      <w:r>
        <w:t xml:space="preserve">        return </w:t>
      </w:r>
      <w:proofErr w:type="spellStart"/>
      <w:r>
        <w:t>headingRow</w:t>
      </w:r>
      <w:proofErr w:type="spellEnd"/>
      <w:r>
        <w:t>;</w:t>
      </w:r>
    </w:p>
    <w:p w14:paraId="4F9B349E" w14:textId="77777777" w:rsidR="006D2EBE" w:rsidRDefault="006D2EBE" w:rsidP="006D2EBE">
      <w:pPr>
        <w:pStyle w:val="Codetext"/>
      </w:pPr>
      <w:r>
        <w:t xml:space="preserve">    },</w:t>
      </w:r>
    </w:p>
    <w:p w14:paraId="103E7F52" w14:textId="77777777" w:rsidR="006D2EBE" w:rsidRDefault="006D2EBE" w:rsidP="006D2EBE">
      <w:pPr>
        <w:pStyle w:val="Codetext"/>
      </w:pPr>
      <w:r>
        <w:t xml:space="preserve">    </w:t>
      </w:r>
    </w:p>
    <w:p w14:paraId="48A7322C" w14:textId="77777777" w:rsidR="006D2EBE" w:rsidRDefault="006D2EBE" w:rsidP="006D2EBE">
      <w:pPr>
        <w:pStyle w:val="Codetext"/>
      </w:pPr>
      <w:r>
        <w:t xml:space="preserve">    _</w:t>
      </w:r>
      <w:proofErr w:type="spellStart"/>
      <w:proofErr w:type="gramStart"/>
      <w:r>
        <w:t>createColumnsHeaderRow</w:t>
      </w:r>
      <w:proofErr w:type="spellEnd"/>
      <w:r>
        <w:t xml:space="preserve"> :</w:t>
      </w:r>
      <w:proofErr w:type="gramEnd"/>
      <w:r>
        <w:t xml:space="preserve"> </w:t>
      </w:r>
      <w:proofErr w:type="gramStart"/>
      <w:r>
        <w:t>function(){</w:t>
      </w:r>
      <w:proofErr w:type="gramEnd"/>
    </w:p>
    <w:p w14:paraId="513CA377" w14:textId="77777777" w:rsidR="006D2EBE" w:rsidRDefault="006D2EBE" w:rsidP="006D2EBE">
      <w:pPr>
        <w:pStyle w:val="Codetext"/>
      </w:pPr>
      <w:r>
        <w:t xml:space="preserve">    </w:t>
      </w:r>
      <w:r>
        <w:tab/>
        <w:t xml:space="preserve"> var </w:t>
      </w:r>
      <w:proofErr w:type="spellStart"/>
      <w:r>
        <w:t>headingRow</w:t>
      </w:r>
      <w:proofErr w:type="spellEnd"/>
      <w:r>
        <w:t xml:space="preserve"> = $(</w:t>
      </w:r>
      <w:proofErr w:type="spellStart"/>
      <w:r>
        <w:t>this.tpl_</w:t>
      </w:r>
      <w:proofErr w:type="gramStart"/>
      <w:r>
        <w:t>div</w:t>
      </w:r>
      <w:proofErr w:type="spellEnd"/>
      <w:r>
        <w:t>(</w:t>
      </w:r>
      <w:proofErr w:type="gramEnd"/>
      <w:r>
        <w:t>));</w:t>
      </w:r>
    </w:p>
    <w:p w14:paraId="1E57F223" w14:textId="77777777" w:rsidR="006D2EBE" w:rsidRDefault="006D2EBE" w:rsidP="006D2EBE">
      <w:pPr>
        <w:pStyle w:val="Codetext"/>
      </w:pPr>
      <w:r>
        <w:t xml:space="preserve">         </w:t>
      </w:r>
      <w:proofErr w:type="spellStart"/>
      <w:r>
        <w:t>headingRow.addClass</w:t>
      </w:r>
      <w:proofErr w:type="spellEnd"/>
      <w:r>
        <w:t>("header-row");</w:t>
      </w:r>
    </w:p>
    <w:p w14:paraId="2EF0DD64" w14:textId="77777777" w:rsidR="006D2EBE" w:rsidRDefault="006D2EBE" w:rsidP="006D2EBE">
      <w:pPr>
        <w:pStyle w:val="Codetext"/>
      </w:pPr>
      <w:r>
        <w:t xml:space="preserve">         </w:t>
      </w:r>
      <w:proofErr w:type="gramStart"/>
      <w:r>
        <w:t>headingRow.css(</w:t>
      </w:r>
      <w:proofErr w:type="gramEnd"/>
      <w:r>
        <w:t>"margin-bottom", "5px");</w:t>
      </w:r>
    </w:p>
    <w:p w14:paraId="696A1367" w14:textId="77777777" w:rsidR="006D2EBE" w:rsidRDefault="006D2EBE" w:rsidP="006D2EBE">
      <w:pPr>
        <w:pStyle w:val="Codetext"/>
      </w:pPr>
      <w:r>
        <w:t xml:space="preserve">        </w:t>
      </w:r>
    </w:p>
    <w:p w14:paraId="25773A99" w14:textId="77777777" w:rsidR="006D2EBE" w:rsidRDefault="006D2EBE" w:rsidP="006D2EBE">
      <w:pPr>
        <w:pStyle w:val="Codetext"/>
      </w:pPr>
      <w:r>
        <w:t xml:space="preserve">         var </w:t>
      </w:r>
      <w:proofErr w:type="spellStart"/>
      <w:r>
        <w:t>keyConstant</w:t>
      </w:r>
      <w:proofErr w:type="spellEnd"/>
      <w:r>
        <w:t xml:space="preserve"> = </w:t>
      </w:r>
      <w:proofErr w:type="spellStart"/>
      <w:proofErr w:type="gramStart"/>
      <w:r>
        <w:t>this.constants</w:t>
      </w:r>
      <w:proofErr w:type="gramEnd"/>
      <w:r>
        <w:t>._labels</w:t>
      </w:r>
      <w:proofErr w:type="spellEnd"/>
      <w:r>
        <w:t>[</w:t>
      </w:r>
      <w:proofErr w:type="spellStart"/>
      <w:proofErr w:type="gramStart"/>
      <w:r>
        <w:t>this.objectType</w:t>
      </w:r>
      <w:proofErr w:type="spellEnd"/>
      <w:proofErr w:type="gramEnd"/>
      <w:r>
        <w:t>].key;</w:t>
      </w:r>
    </w:p>
    <w:p w14:paraId="6A0FD3CD" w14:textId="77777777" w:rsidR="006D2EBE" w:rsidRDefault="006D2EBE" w:rsidP="006D2EBE">
      <w:pPr>
        <w:pStyle w:val="Codetext"/>
      </w:pPr>
      <w:r>
        <w:t xml:space="preserve">         var </w:t>
      </w:r>
      <w:proofErr w:type="spellStart"/>
      <w:r>
        <w:t>valueConstant</w:t>
      </w:r>
      <w:proofErr w:type="spellEnd"/>
      <w:r>
        <w:t xml:space="preserve"> = </w:t>
      </w:r>
      <w:proofErr w:type="spellStart"/>
      <w:proofErr w:type="gramStart"/>
      <w:r>
        <w:t>this.constants</w:t>
      </w:r>
      <w:proofErr w:type="gramEnd"/>
      <w:r>
        <w:t>._labels</w:t>
      </w:r>
      <w:proofErr w:type="spellEnd"/>
      <w:r>
        <w:t>[</w:t>
      </w:r>
      <w:proofErr w:type="spellStart"/>
      <w:proofErr w:type="gramStart"/>
      <w:r>
        <w:t>this.objectType</w:t>
      </w:r>
      <w:proofErr w:type="spellEnd"/>
      <w:proofErr w:type="gramEnd"/>
      <w:r>
        <w:t>].value;</w:t>
      </w:r>
    </w:p>
    <w:p w14:paraId="7C3D3F9A" w14:textId="77777777" w:rsidR="006D2EBE" w:rsidRDefault="006D2EBE" w:rsidP="006D2EBE">
      <w:pPr>
        <w:pStyle w:val="Codetext"/>
      </w:pPr>
      <w:r>
        <w:t xml:space="preserve">         </w:t>
      </w:r>
    </w:p>
    <w:p w14:paraId="54BDF8DF" w14:textId="77777777" w:rsidR="006D2EBE" w:rsidRDefault="006D2EBE" w:rsidP="006D2EBE">
      <w:pPr>
        <w:pStyle w:val="Codetext"/>
      </w:pPr>
      <w:r>
        <w:t xml:space="preserve">         var </w:t>
      </w:r>
      <w:proofErr w:type="spellStart"/>
      <w:r>
        <w:t>primaryKeydiv</w:t>
      </w:r>
      <w:proofErr w:type="spellEnd"/>
      <w:r>
        <w:t xml:space="preserve"> = $(</w:t>
      </w:r>
      <w:proofErr w:type="spellStart"/>
      <w:r>
        <w:t>this.tpl_inline_heading_</w:t>
      </w:r>
      <w:proofErr w:type="gramStart"/>
      <w:r>
        <w:t>container</w:t>
      </w:r>
      <w:proofErr w:type="spellEnd"/>
      <w:r>
        <w:t>(</w:t>
      </w:r>
      <w:proofErr w:type="gramEnd"/>
      <w:r>
        <w:t>));</w:t>
      </w:r>
    </w:p>
    <w:p w14:paraId="17015BA8" w14:textId="77777777" w:rsidR="006D2EBE" w:rsidRDefault="006D2EBE" w:rsidP="006D2EBE">
      <w:pPr>
        <w:pStyle w:val="Codetext"/>
      </w:pPr>
      <w:r>
        <w:t xml:space="preserve"> </w:t>
      </w:r>
      <w:r>
        <w:tab/>
      </w:r>
      <w:r>
        <w:tab/>
        <w:t xml:space="preserve"> var </w:t>
      </w:r>
      <w:proofErr w:type="spellStart"/>
      <w:r>
        <w:t>primaryKeyLabel</w:t>
      </w:r>
      <w:proofErr w:type="spellEnd"/>
      <w:r>
        <w:t xml:space="preserve"> = $(</w:t>
      </w:r>
      <w:proofErr w:type="spellStart"/>
      <w:r>
        <w:t>this.tpl_header_</w:t>
      </w:r>
      <w:proofErr w:type="gramStart"/>
      <w:r>
        <w:t>label</w:t>
      </w:r>
      <w:proofErr w:type="spellEnd"/>
      <w:r>
        <w:t>(</w:t>
      </w:r>
      <w:proofErr w:type="gramEnd"/>
      <w:r>
        <w:t>{</w:t>
      </w:r>
    </w:p>
    <w:p w14:paraId="2A25EAF0" w14:textId="77777777" w:rsidR="006D2EBE" w:rsidRDefault="006D2EBE" w:rsidP="006D2EBE">
      <w:pPr>
        <w:pStyle w:val="Codetext"/>
      </w:pPr>
      <w:r>
        <w:t xml:space="preserve"> </w:t>
      </w:r>
      <w:r>
        <w:tab/>
      </w:r>
      <w:r>
        <w:tab/>
      </w:r>
      <w:r>
        <w:tab/>
        <w:t>"text</w:t>
      </w:r>
      <w:proofErr w:type="gramStart"/>
      <w:r>
        <w:t>":this</w:t>
      </w:r>
      <w:proofErr w:type="gramEnd"/>
      <w:r>
        <w:t>.</w:t>
      </w:r>
      <w:proofErr w:type="gramStart"/>
      <w:r>
        <w:t>constants._</w:t>
      </w:r>
      <w:proofErr w:type="spellStart"/>
      <w:r>
        <w:t>labels.primaryKey</w:t>
      </w:r>
      <w:proofErr w:type="spellEnd"/>
      <w:proofErr w:type="gramEnd"/>
      <w:r>
        <w:t>,</w:t>
      </w:r>
    </w:p>
    <w:p w14:paraId="0BB2C7CA" w14:textId="77777777" w:rsidR="006D2EBE" w:rsidRDefault="006D2EBE" w:rsidP="006D2EBE">
      <w:pPr>
        <w:pStyle w:val="Codetext"/>
      </w:pPr>
      <w:r>
        <w:t xml:space="preserve"> </w:t>
      </w:r>
      <w:r>
        <w:tab/>
      </w:r>
      <w:r>
        <w:tab/>
        <w:t xml:space="preserve">    "</w:t>
      </w:r>
      <w:proofErr w:type="spellStart"/>
      <w:r>
        <w:t>cssClass</w:t>
      </w:r>
      <w:proofErr w:type="spellEnd"/>
      <w:r>
        <w:t>": ""</w:t>
      </w:r>
    </w:p>
    <w:p w14:paraId="64A7589D" w14:textId="77777777" w:rsidR="006D2EBE" w:rsidRDefault="006D2EBE" w:rsidP="006D2EBE">
      <w:pPr>
        <w:pStyle w:val="Codetext"/>
      </w:pPr>
      <w:r>
        <w:t xml:space="preserve"> </w:t>
      </w:r>
      <w:r>
        <w:tab/>
      </w:r>
      <w:r>
        <w:tab/>
        <w:t xml:space="preserve"> }));</w:t>
      </w:r>
    </w:p>
    <w:p w14:paraId="02FF5CC6" w14:textId="77777777" w:rsidR="006D2EBE" w:rsidRDefault="006D2EBE" w:rsidP="006D2EBE">
      <w:pPr>
        <w:pStyle w:val="Codetext"/>
      </w:pPr>
      <w:r>
        <w:t xml:space="preserve"> </w:t>
      </w:r>
      <w:r>
        <w:tab/>
      </w:r>
      <w:r>
        <w:tab/>
        <w:t xml:space="preserve"> </w:t>
      </w:r>
      <w:proofErr w:type="spellStart"/>
      <w:r>
        <w:t>primaryKeydiv.append</w:t>
      </w:r>
      <w:proofErr w:type="spellEnd"/>
      <w:r>
        <w:t>(</w:t>
      </w:r>
      <w:proofErr w:type="spellStart"/>
      <w:r>
        <w:t>primaryKeyLabel</w:t>
      </w:r>
      <w:proofErr w:type="spellEnd"/>
      <w:r>
        <w:t>);</w:t>
      </w:r>
    </w:p>
    <w:p w14:paraId="1996D453" w14:textId="77777777" w:rsidR="006D2EBE" w:rsidRDefault="006D2EBE" w:rsidP="006D2EBE">
      <w:pPr>
        <w:pStyle w:val="Codetext"/>
      </w:pPr>
      <w:r>
        <w:t xml:space="preserve"> </w:t>
      </w:r>
      <w:r>
        <w:tab/>
      </w:r>
      <w:r>
        <w:tab/>
        <w:t xml:space="preserve"> primaryKeydiv.css("width","12%");</w:t>
      </w:r>
    </w:p>
    <w:p w14:paraId="4A5C3711" w14:textId="77777777" w:rsidR="006D2EBE" w:rsidRDefault="006D2EBE" w:rsidP="006D2EBE">
      <w:pPr>
        <w:pStyle w:val="Codetext"/>
      </w:pPr>
      <w:r>
        <w:t xml:space="preserve">         </w:t>
      </w:r>
    </w:p>
    <w:p w14:paraId="4EB95985" w14:textId="77777777" w:rsidR="006D2EBE" w:rsidRDefault="006D2EBE" w:rsidP="006D2EBE">
      <w:pPr>
        <w:pStyle w:val="Codetext"/>
      </w:pPr>
      <w:r>
        <w:t xml:space="preserve"> </w:t>
      </w:r>
      <w:r>
        <w:tab/>
      </w:r>
      <w:r>
        <w:tab/>
        <w:t xml:space="preserve"> var </w:t>
      </w:r>
      <w:proofErr w:type="spellStart"/>
      <w:r>
        <w:t>keydiv</w:t>
      </w:r>
      <w:proofErr w:type="spellEnd"/>
      <w:r>
        <w:t xml:space="preserve"> = $(</w:t>
      </w:r>
      <w:proofErr w:type="spellStart"/>
      <w:r>
        <w:t>this.tpl_inline_heading_</w:t>
      </w:r>
      <w:proofErr w:type="gramStart"/>
      <w:r>
        <w:t>container</w:t>
      </w:r>
      <w:proofErr w:type="spellEnd"/>
      <w:r>
        <w:t>(</w:t>
      </w:r>
      <w:proofErr w:type="gramEnd"/>
      <w:r>
        <w:t>));</w:t>
      </w:r>
    </w:p>
    <w:p w14:paraId="37AC350F" w14:textId="77777777" w:rsidR="006D2EBE" w:rsidRDefault="006D2EBE" w:rsidP="006D2EBE">
      <w:pPr>
        <w:pStyle w:val="Codetext"/>
      </w:pPr>
      <w:r>
        <w:t xml:space="preserve">         var </w:t>
      </w:r>
      <w:proofErr w:type="spellStart"/>
      <w:r>
        <w:t>keyLabel</w:t>
      </w:r>
      <w:proofErr w:type="spellEnd"/>
      <w:r>
        <w:t xml:space="preserve"> = $(</w:t>
      </w:r>
      <w:proofErr w:type="spellStart"/>
      <w:r>
        <w:t>this.tpl_header_</w:t>
      </w:r>
      <w:proofErr w:type="gramStart"/>
      <w:r>
        <w:t>label</w:t>
      </w:r>
      <w:proofErr w:type="spellEnd"/>
      <w:r>
        <w:t>(</w:t>
      </w:r>
      <w:proofErr w:type="gramEnd"/>
      <w:r>
        <w:t>{</w:t>
      </w:r>
    </w:p>
    <w:p w14:paraId="647C4FF2" w14:textId="77777777" w:rsidR="006D2EBE" w:rsidRDefault="006D2EBE" w:rsidP="006D2EBE">
      <w:pPr>
        <w:pStyle w:val="Codetext"/>
      </w:pPr>
      <w:r>
        <w:t xml:space="preserve"> </w:t>
      </w:r>
      <w:r>
        <w:tab/>
      </w:r>
      <w:r>
        <w:tab/>
      </w:r>
      <w:r>
        <w:tab/>
        <w:t>"text</w:t>
      </w:r>
      <w:proofErr w:type="gramStart"/>
      <w:r>
        <w:t>":</w:t>
      </w:r>
      <w:proofErr w:type="spellStart"/>
      <w:r>
        <w:t>keyConstant</w:t>
      </w:r>
      <w:proofErr w:type="spellEnd"/>
      <w:proofErr w:type="gramEnd"/>
      <w:r>
        <w:t>,</w:t>
      </w:r>
    </w:p>
    <w:p w14:paraId="1013EC68" w14:textId="77777777" w:rsidR="006D2EBE" w:rsidRDefault="006D2EBE" w:rsidP="006D2EBE">
      <w:pPr>
        <w:pStyle w:val="Codetext"/>
      </w:pPr>
      <w:r>
        <w:t xml:space="preserve"> </w:t>
      </w:r>
      <w:r>
        <w:tab/>
      </w:r>
      <w:r>
        <w:tab/>
        <w:t xml:space="preserve">    "</w:t>
      </w:r>
      <w:proofErr w:type="spellStart"/>
      <w:r>
        <w:t>cssClass</w:t>
      </w:r>
      <w:proofErr w:type="spellEnd"/>
      <w:r>
        <w:t>": ""</w:t>
      </w:r>
    </w:p>
    <w:p w14:paraId="6760FE10" w14:textId="77777777" w:rsidR="006D2EBE" w:rsidRDefault="006D2EBE" w:rsidP="006D2EBE">
      <w:pPr>
        <w:pStyle w:val="Codetext"/>
      </w:pPr>
      <w:r>
        <w:t xml:space="preserve"> </w:t>
      </w:r>
      <w:r>
        <w:tab/>
      </w:r>
      <w:r>
        <w:tab/>
        <w:t xml:space="preserve"> }));</w:t>
      </w:r>
    </w:p>
    <w:p w14:paraId="0EFF9311" w14:textId="77777777" w:rsidR="006D2EBE" w:rsidRDefault="006D2EBE" w:rsidP="006D2EBE">
      <w:pPr>
        <w:pStyle w:val="Codetext"/>
      </w:pPr>
      <w:r>
        <w:t xml:space="preserve">         </w:t>
      </w:r>
      <w:proofErr w:type="spellStart"/>
      <w:proofErr w:type="gramStart"/>
      <w:r>
        <w:t>keydiv.append</w:t>
      </w:r>
      <w:proofErr w:type="spellEnd"/>
      <w:proofErr w:type="gramEnd"/>
      <w:r>
        <w:t>(</w:t>
      </w:r>
      <w:proofErr w:type="spellStart"/>
      <w:r>
        <w:t>keyLabel</w:t>
      </w:r>
      <w:proofErr w:type="spellEnd"/>
      <w:r>
        <w:t>);</w:t>
      </w:r>
    </w:p>
    <w:p w14:paraId="7DB9B230" w14:textId="77777777" w:rsidR="006D2EBE" w:rsidRDefault="006D2EBE" w:rsidP="006D2EBE">
      <w:pPr>
        <w:pStyle w:val="Codetext"/>
      </w:pPr>
    </w:p>
    <w:p w14:paraId="57F5D26C" w14:textId="77777777" w:rsidR="006D2EBE" w:rsidRDefault="006D2EBE" w:rsidP="006D2EBE">
      <w:pPr>
        <w:pStyle w:val="Codetext"/>
      </w:pPr>
      <w:r>
        <w:t xml:space="preserve">         </w:t>
      </w:r>
      <w:proofErr w:type="gramStart"/>
      <w:r>
        <w:t>keydiv.css(</w:t>
      </w:r>
      <w:proofErr w:type="gramEnd"/>
      <w:r>
        <w:t>"width", "38%");</w:t>
      </w:r>
    </w:p>
    <w:p w14:paraId="0C966429" w14:textId="77777777" w:rsidR="006D2EBE" w:rsidRDefault="006D2EBE" w:rsidP="006D2EBE">
      <w:pPr>
        <w:pStyle w:val="Codetext"/>
      </w:pPr>
    </w:p>
    <w:p w14:paraId="008D3418" w14:textId="77777777" w:rsidR="006D2EBE" w:rsidRDefault="006D2EBE" w:rsidP="006D2EBE">
      <w:pPr>
        <w:pStyle w:val="Codetext"/>
      </w:pPr>
      <w:r>
        <w:t xml:space="preserve">         var </w:t>
      </w:r>
      <w:proofErr w:type="spellStart"/>
      <w:r>
        <w:t>valuediv</w:t>
      </w:r>
      <w:proofErr w:type="spellEnd"/>
      <w:r>
        <w:t xml:space="preserve"> = $(</w:t>
      </w:r>
      <w:proofErr w:type="spellStart"/>
      <w:r>
        <w:t>this.tpl_inline_heading_</w:t>
      </w:r>
      <w:proofErr w:type="gramStart"/>
      <w:r>
        <w:t>container</w:t>
      </w:r>
      <w:proofErr w:type="spellEnd"/>
      <w:r>
        <w:t>(</w:t>
      </w:r>
      <w:proofErr w:type="gramEnd"/>
      <w:r>
        <w:t>));</w:t>
      </w:r>
    </w:p>
    <w:p w14:paraId="44141CDD" w14:textId="77777777" w:rsidR="006D2EBE" w:rsidRDefault="006D2EBE" w:rsidP="006D2EBE">
      <w:pPr>
        <w:pStyle w:val="Codetext"/>
      </w:pPr>
      <w:r>
        <w:t xml:space="preserve">         var </w:t>
      </w:r>
      <w:proofErr w:type="spellStart"/>
      <w:r>
        <w:t>valueLabel</w:t>
      </w:r>
      <w:proofErr w:type="spellEnd"/>
      <w:r>
        <w:t xml:space="preserve"> = $(</w:t>
      </w:r>
      <w:proofErr w:type="spellStart"/>
      <w:r>
        <w:t>this.tpl_header_</w:t>
      </w:r>
      <w:proofErr w:type="gramStart"/>
      <w:r>
        <w:t>label</w:t>
      </w:r>
      <w:proofErr w:type="spellEnd"/>
      <w:r>
        <w:t>(</w:t>
      </w:r>
      <w:proofErr w:type="gramEnd"/>
      <w:r>
        <w:t>{</w:t>
      </w:r>
    </w:p>
    <w:p w14:paraId="52A42134" w14:textId="77777777" w:rsidR="006D2EBE" w:rsidRDefault="006D2EBE" w:rsidP="006D2EBE">
      <w:pPr>
        <w:pStyle w:val="Codetext"/>
      </w:pPr>
      <w:r>
        <w:t xml:space="preserve"> </w:t>
      </w:r>
      <w:r>
        <w:tab/>
      </w:r>
      <w:r>
        <w:tab/>
      </w:r>
      <w:r>
        <w:tab/>
        <w:t>"text</w:t>
      </w:r>
      <w:proofErr w:type="gramStart"/>
      <w:r>
        <w:t>":</w:t>
      </w:r>
      <w:proofErr w:type="spellStart"/>
      <w:r>
        <w:t>valueConstant</w:t>
      </w:r>
      <w:proofErr w:type="spellEnd"/>
      <w:proofErr w:type="gramEnd"/>
      <w:r>
        <w:t>,</w:t>
      </w:r>
    </w:p>
    <w:p w14:paraId="7D9AA1CD" w14:textId="77777777" w:rsidR="006D2EBE" w:rsidRDefault="006D2EBE" w:rsidP="006D2EBE">
      <w:pPr>
        <w:pStyle w:val="Codetext"/>
      </w:pPr>
      <w:r>
        <w:t xml:space="preserve"> </w:t>
      </w:r>
      <w:r>
        <w:tab/>
      </w:r>
      <w:r>
        <w:tab/>
        <w:t xml:space="preserve">    "</w:t>
      </w:r>
      <w:proofErr w:type="spellStart"/>
      <w:r>
        <w:t>cssClass</w:t>
      </w:r>
      <w:proofErr w:type="spellEnd"/>
      <w:r>
        <w:t>": ""</w:t>
      </w:r>
    </w:p>
    <w:p w14:paraId="303E347A" w14:textId="77777777" w:rsidR="006D2EBE" w:rsidRDefault="006D2EBE" w:rsidP="006D2EBE">
      <w:pPr>
        <w:pStyle w:val="Codetext"/>
      </w:pPr>
      <w:r>
        <w:t xml:space="preserve"> </w:t>
      </w:r>
      <w:r>
        <w:tab/>
      </w:r>
      <w:r>
        <w:tab/>
        <w:t xml:space="preserve"> }));</w:t>
      </w:r>
    </w:p>
    <w:p w14:paraId="5D7001AA" w14:textId="77777777" w:rsidR="006D2EBE" w:rsidRDefault="006D2EBE" w:rsidP="006D2EBE">
      <w:pPr>
        <w:pStyle w:val="Codetext"/>
      </w:pPr>
      <w:r>
        <w:t xml:space="preserve">         </w:t>
      </w:r>
      <w:proofErr w:type="gramStart"/>
      <w:r>
        <w:t>valuediv.css(</w:t>
      </w:r>
      <w:proofErr w:type="gramEnd"/>
      <w:r>
        <w:t>"width", "38%");</w:t>
      </w:r>
    </w:p>
    <w:p w14:paraId="2CFCAC54" w14:textId="77777777" w:rsidR="006D2EBE" w:rsidRDefault="006D2EBE" w:rsidP="006D2EBE">
      <w:pPr>
        <w:pStyle w:val="Codetext"/>
      </w:pPr>
      <w:r>
        <w:t xml:space="preserve">         </w:t>
      </w:r>
      <w:proofErr w:type="spellStart"/>
      <w:proofErr w:type="gramStart"/>
      <w:r>
        <w:t>valuediv.append</w:t>
      </w:r>
      <w:proofErr w:type="spellEnd"/>
      <w:proofErr w:type="gramEnd"/>
      <w:r>
        <w:t>(</w:t>
      </w:r>
      <w:proofErr w:type="spellStart"/>
      <w:r>
        <w:t>valueLabel</w:t>
      </w:r>
      <w:proofErr w:type="spellEnd"/>
      <w:r>
        <w:t>);</w:t>
      </w:r>
    </w:p>
    <w:p w14:paraId="746BD69F" w14:textId="77777777" w:rsidR="006D2EBE" w:rsidRDefault="006D2EBE" w:rsidP="006D2EBE">
      <w:pPr>
        <w:pStyle w:val="Codetext"/>
      </w:pPr>
    </w:p>
    <w:p w14:paraId="6815963C" w14:textId="77777777" w:rsidR="006D2EBE" w:rsidRDefault="006D2EBE" w:rsidP="006D2EBE">
      <w:pPr>
        <w:pStyle w:val="Codetext"/>
      </w:pPr>
      <w:r>
        <w:t xml:space="preserve">         var </w:t>
      </w:r>
      <w:proofErr w:type="spellStart"/>
      <w:r>
        <w:t>actiondiv</w:t>
      </w:r>
      <w:proofErr w:type="spellEnd"/>
      <w:r>
        <w:t xml:space="preserve"> = $(</w:t>
      </w:r>
      <w:proofErr w:type="spellStart"/>
      <w:r>
        <w:t>this.tpl_inline_heading_</w:t>
      </w:r>
      <w:proofErr w:type="gramStart"/>
      <w:r>
        <w:t>container</w:t>
      </w:r>
      <w:proofErr w:type="spellEnd"/>
      <w:r>
        <w:t>(</w:t>
      </w:r>
      <w:proofErr w:type="gramEnd"/>
      <w:r>
        <w:t>));</w:t>
      </w:r>
    </w:p>
    <w:p w14:paraId="1F315B08" w14:textId="77777777" w:rsidR="006D2EBE" w:rsidRDefault="006D2EBE" w:rsidP="006D2EBE">
      <w:pPr>
        <w:pStyle w:val="Codetext"/>
      </w:pPr>
      <w:r>
        <w:t xml:space="preserve">         var </w:t>
      </w:r>
      <w:proofErr w:type="spellStart"/>
      <w:r>
        <w:t>actionLabel</w:t>
      </w:r>
      <w:proofErr w:type="spellEnd"/>
      <w:r>
        <w:t xml:space="preserve"> = $(</w:t>
      </w:r>
      <w:proofErr w:type="spellStart"/>
      <w:r>
        <w:t>this.tpl_header_</w:t>
      </w:r>
      <w:proofErr w:type="gramStart"/>
      <w:r>
        <w:t>label</w:t>
      </w:r>
      <w:proofErr w:type="spellEnd"/>
      <w:r>
        <w:t>(</w:t>
      </w:r>
      <w:proofErr w:type="gramEnd"/>
      <w:r>
        <w:t>{</w:t>
      </w:r>
    </w:p>
    <w:p w14:paraId="437E1693" w14:textId="77777777" w:rsidR="006D2EBE" w:rsidRDefault="006D2EBE" w:rsidP="006D2EBE">
      <w:pPr>
        <w:pStyle w:val="Codetext"/>
      </w:pPr>
      <w:r>
        <w:t xml:space="preserve"> </w:t>
      </w:r>
      <w:r>
        <w:tab/>
      </w:r>
      <w:r>
        <w:tab/>
      </w:r>
      <w:r>
        <w:tab/>
        <w:t>"text</w:t>
      </w:r>
      <w:proofErr w:type="gramStart"/>
      <w:r>
        <w:t>":this</w:t>
      </w:r>
      <w:proofErr w:type="gramEnd"/>
      <w:r>
        <w:t>.</w:t>
      </w:r>
      <w:proofErr w:type="gramStart"/>
      <w:r>
        <w:t>constants._</w:t>
      </w:r>
      <w:proofErr w:type="spellStart"/>
      <w:r>
        <w:t>labels.deletelabel</w:t>
      </w:r>
      <w:proofErr w:type="spellEnd"/>
      <w:proofErr w:type="gramEnd"/>
      <w:r>
        <w:t>,</w:t>
      </w:r>
    </w:p>
    <w:p w14:paraId="5734E8FB" w14:textId="77777777" w:rsidR="006D2EBE" w:rsidRDefault="006D2EBE" w:rsidP="006D2EBE">
      <w:pPr>
        <w:pStyle w:val="Codetext"/>
      </w:pPr>
      <w:r>
        <w:t xml:space="preserve"> </w:t>
      </w:r>
      <w:r>
        <w:tab/>
      </w:r>
      <w:r>
        <w:tab/>
        <w:t xml:space="preserve">    "</w:t>
      </w:r>
      <w:proofErr w:type="spellStart"/>
      <w:r>
        <w:t>cssClass</w:t>
      </w:r>
      <w:proofErr w:type="spellEnd"/>
      <w:r>
        <w:t>": ""</w:t>
      </w:r>
    </w:p>
    <w:p w14:paraId="23DACE63" w14:textId="207F4282" w:rsidR="006D2EBE" w:rsidRDefault="00AD1699" w:rsidP="006D2EBE">
      <w:pPr>
        <w:pStyle w:val="Codetext"/>
      </w:pPr>
      <w:r>
        <w:rPr>
          <w:noProof/>
        </w:rPr>
        <w:lastRenderedPageBreak/>
        <mc:AlternateContent>
          <mc:Choice Requires="wps">
            <w:drawing>
              <wp:anchor distT="0" distB="0" distL="114300" distR="114300" simplePos="0" relativeHeight="251699200" behindDoc="0" locked="0" layoutInCell="1" allowOverlap="1" wp14:anchorId="11A87ED9" wp14:editId="2D4A2DFB">
                <wp:simplePos x="0" y="0"/>
                <wp:positionH relativeFrom="column">
                  <wp:posOffset>1943100</wp:posOffset>
                </wp:positionH>
                <wp:positionV relativeFrom="paragraph">
                  <wp:posOffset>85725</wp:posOffset>
                </wp:positionV>
                <wp:extent cx="2559050" cy="8077200"/>
                <wp:effectExtent l="0" t="0" r="12700" b="19050"/>
                <wp:wrapNone/>
                <wp:docPr id="1865789507" name="Rectangle 1"/>
                <wp:cNvGraphicFramePr/>
                <a:graphic xmlns:a="http://schemas.openxmlformats.org/drawingml/2006/main">
                  <a:graphicData uri="http://schemas.microsoft.com/office/word/2010/wordprocessingShape">
                    <wps:wsp>
                      <wps:cNvSpPr/>
                      <wps:spPr>
                        <a:xfrm>
                          <a:off x="0" y="0"/>
                          <a:ext cx="2559050" cy="8077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DD1B13" id="Rectangle 1" o:spid="_x0000_s1026" style="position:absolute;margin-left:153pt;margin-top:6.75pt;width:201.5pt;height:636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" fillcolor="#4472c4 [3204]" strokecolor="#09101d [484]" strokeweight="1pt"/>
            </w:pict>
          </mc:Fallback>
        </mc:AlternateContent>
      </w:r>
      <w:r w:rsidR="006D2EBE">
        <w:t xml:space="preserve"> </w:t>
      </w:r>
      <w:r w:rsidR="006D2EBE">
        <w:tab/>
      </w:r>
      <w:r w:rsidR="006D2EBE">
        <w:tab/>
        <w:t xml:space="preserve"> }));</w:t>
      </w:r>
    </w:p>
    <w:p w14:paraId="1C2C6058" w14:textId="404B36BA" w:rsidR="006D2EBE" w:rsidRDefault="006D2EBE" w:rsidP="006D2EBE">
      <w:pPr>
        <w:pStyle w:val="Codetext"/>
      </w:pPr>
      <w:r>
        <w:t xml:space="preserve">         </w:t>
      </w:r>
      <w:proofErr w:type="spellStart"/>
      <w:proofErr w:type="gramStart"/>
      <w:r>
        <w:t>actiondiv.append</w:t>
      </w:r>
      <w:proofErr w:type="spellEnd"/>
      <w:proofErr w:type="gramEnd"/>
      <w:r>
        <w:t>(</w:t>
      </w:r>
      <w:proofErr w:type="spellStart"/>
      <w:r>
        <w:t>actionLabel</w:t>
      </w:r>
      <w:proofErr w:type="spellEnd"/>
      <w:r>
        <w:t>);</w:t>
      </w:r>
    </w:p>
    <w:p w14:paraId="6D78C22B" w14:textId="77777777" w:rsidR="006D2EBE" w:rsidRDefault="006D2EBE" w:rsidP="006D2EBE">
      <w:pPr>
        <w:pStyle w:val="Codetext"/>
      </w:pPr>
      <w:r>
        <w:t xml:space="preserve">         </w:t>
      </w:r>
      <w:proofErr w:type="gramStart"/>
      <w:r>
        <w:t>actiondiv.css(</w:t>
      </w:r>
      <w:proofErr w:type="gramEnd"/>
      <w:r>
        <w:t>"width", "12%");</w:t>
      </w:r>
    </w:p>
    <w:p w14:paraId="4CBDE049" w14:textId="77777777" w:rsidR="006D2EBE" w:rsidRDefault="006D2EBE" w:rsidP="006D2EBE">
      <w:pPr>
        <w:pStyle w:val="Codetext"/>
      </w:pPr>
      <w:r>
        <w:t xml:space="preserve">         if(</w:t>
      </w:r>
      <w:proofErr w:type="gramStart"/>
      <w:r>
        <w:t>this._</w:t>
      </w:r>
      <w:proofErr w:type="spellStart"/>
      <w:r>
        <w:t>readOnly</w:t>
      </w:r>
      <w:proofErr w:type="spellEnd"/>
      <w:r>
        <w:t>){</w:t>
      </w:r>
      <w:proofErr w:type="gramEnd"/>
    </w:p>
    <w:p w14:paraId="2B522351" w14:textId="77777777" w:rsidR="006D2EBE" w:rsidRDefault="006D2EBE" w:rsidP="006D2EBE">
      <w:pPr>
        <w:pStyle w:val="Codetext"/>
      </w:pPr>
      <w:r>
        <w:t xml:space="preserve">        </w:t>
      </w:r>
      <w:r>
        <w:tab/>
        <w:t xml:space="preserve"> </w:t>
      </w:r>
      <w:proofErr w:type="gramStart"/>
      <w:r>
        <w:t>keydiv.css(</w:t>
      </w:r>
      <w:proofErr w:type="gramEnd"/>
      <w:r>
        <w:t>"width", "43%");</w:t>
      </w:r>
    </w:p>
    <w:p w14:paraId="0921A941" w14:textId="77777777" w:rsidR="006D2EBE" w:rsidRDefault="006D2EBE" w:rsidP="006D2EBE">
      <w:pPr>
        <w:pStyle w:val="Codetext"/>
      </w:pPr>
      <w:r>
        <w:t xml:space="preserve">        </w:t>
      </w:r>
      <w:r>
        <w:tab/>
        <w:t xml:space="preserve"> </w:t>
      </w:r>
      <w:proofErr w:type="gramStart"/>
      <w:r>
        <w:t>keydiv.css(</w:t>
      </w:r>
      <w:proofErr w:type="gramEnd"/>
      <w:r>
        <w:t>"width", "43%");</w:t>
      </w:r>
    </w:p>
    <w:p w14:paraId="6B66D962" w14:textId="77777777" w:rsidR="006D2EBE" w:rsidRDefault="006D2EBE" w:rsidP="006D2EBE">
      <w:pPr>
        <w:pStyle w:val="Codetext"/>
      </w:pPr>
      <w:r>
        <w:t xml:space="preserve">        </w:t>
      </w:r>
      <w:r>
        <w:tab/>
        <w:t xml:space="preserve"> headingRow.append(primaryKeydiv</w:t>
      </w:r>
      <w:proofErr w:type="gramStart"/>
      <w:r>
        <w:t>).append</w:t>
      </w:r>
      <w:proofErr w:type="gramEnd"/>
      <w:r>
        <w:t>(keydiv</w:t>
      </w:r>
      <w:proofErr w:type="gramStart"/>
      <w:r>
        <w:t>).append</w:t>
      </w:r>
      <w:proofErr w:type="gramEnd"/>
      <w:r>
        <w:t>(valuediv);</w:t>
      </w:r>
    </w:p>
    <w:p w14:paraId="63AE7C56" w14:textId="77777777" w:rsidR="006D2EBE" w:rsidRDefault="006D2EBE" w:rsidP="006D2EBE">
      <w:pPr>
        <w:pStyle w:val="Codetext"/>
      </w:pPr>
      <w:r>
        <w:t xml:space="preserve">         } else {</w:t>
      </w:r>
    </w:p>
    <w:p w14:paraId="37E4D346" w14:textId="77777777" w:rsidR="006D2EBE" w:rsidRDefault="006D2EBE" w:rsidP="006D2EBE">
      <w:pPr>
        <w:pStyle w:val="Codetext"/>
      </w:pPr>
      <w:r>
        <w:t xml:space="preserve">        </w:t>
      </w:r>
      <w:r>
        <w:tab/>
        <w:t xml:space="preserve"> headingRow.append(primaryKeydiv</w:t>
      </w:r>
      <w:proofErr w:type="gramStart"/>
      <w:r>
        <w:t>).append</w:t>
      </w:r>
      <w:proofErr w:type="gramEnd"/>
      <w:r>
        <w:t>(keydiv</w:t>
      </w:r>
      <w:proofErr w:type="gramStart"/>
      <w:r>
        <w:t>).append</w:t>
      </w:r>
      <w:proofErr w:type="gramEnd"/>
      <w:r>
        <w:t>(valuediv</w:t>
      </w:r>
      <w:proofErr w:type="gramStart"/>
      <w:r>
        <w:t>).append</w:t>
      </w:r>
      <w:proofErr w:type="gramEnd"/>
      <w:r>
        <w:t>(actiondiv);</w:t>
      </w:r>
    </w:p>
    <w:p w14:paraId="6089EAB6" w14:textId="77777777" w:rsidR="006D2EBE" w:rsidRDefault="006D2EBE" w:rsidP="006D2EBE">
      <w:pPr>
        <w:pStyle w:val="Codetext"/>
      </w:pPr>
      <w:r>
        <w:t xml:space="preserve">         }</w:t>
      </w:r>
    </w:p>
    <w:p w14:paraId="25FE307F" w14:textId="77777777" w:rsidR="006D2EBE" w:rsidRDefault="006D2EBE" w:rsidP="006D2EBE">
      <w:pPr>
        <w:pStyle w:val="Codetext"/>
      </w:pPr>
      <w:r>
        <w:t xml:space="preserve">        </w:t>
      </w:r>
    </w:p>
    <w:p w14:paraId="23972C97" w14:textId="77777777" w:rsidR="006D2EBE" w:rsidRDefault="006D2EBE" w:rsidP="006D2EBE">
      <w:pPr>
        <w:pStyle w:val="Codetext"/>
      </w:pPr>
      <w:r>
        <w:t xml:space="preserve">         return </w:t>
      </w:r>
      <w:proofErr w:type="spellStart"/>
      <w:r>
        <w:t>headingRow</w:t>
      </w:r>
      <w:proofErr w:type="spellEnd"/>
      <w:r>
        <w:t>;</w:t>
      </w:r>
    </w:p>
    <w:p w14:paraId="79965606" w14:textId="77777777" w:rsidR="006D2EBE" w:rsidRDefault="006D2EBE" w:rsidP="006D2EBE">
      <w:pPr>
        <w:pStyle w:val="Codetext"/>
      </w:pPr>
      <w:r>
        <w:t xml:space="preserve">    },</w:t>
      </w:r>
    </w:p>
    <w:p w14:paraId="176F14BA" w14:textId="77777777" w:rsidR="006D2EBE" w:rsidRDefault="006D2EBE" w:rsidP="006D2EBE">
      <w:pPr>
        <w:pStyle w:val="Codetext"/>
      </w:pPr>
    </w:p>
    <w:p w14:paraId="1B7AD074" w14:textId="77777777" w:rsidR="006D2EBE" w:rsidRDefault="006D2EBE" w:rsidP="006D2EBE">
      <w:pPr>
        <w:pStyle w:val="Codetext"/>
      </w:pPr>
      <w:r>
        <w:t xml:space="preserve">    /**</w:t>
      </w:r>
    </w:p>
    <w:p w14:paraId="519BC469" w14:textId="77777777" w:rsidR="006D2EBE" w:rsidRDefault="006D2EBE" w:rsidP="006D2EBE">
      <w:pPr>
        <w:pStyle w:val="Codetext"/>
      </w:pPr>
      <w:r>
        <w:t xml:space="preserve">     * Creates a new row for the entity and append to the table</w:t>
      </w:r>
    </w:p>
    <w:p w14:paraId="5FCADAEA" w14:textId="77777777" w:rsidR="006D2EBE" w:rsidRDefault="006D2EBE" w:rsidP="006D2EBE">
      <w:pPr>
        <w:pStyle w:val="Codetext"/>
      </w:pPr>
      <w:r>
        <w:t xml:space="preserve">     * </w:t>
      </w:r>
    </w:p>
    <w:p w14:paraId="043D3CFF" w14:textId="77777777" w:rsidR="006D2EBE" w:rsidRDefault="006D2EBE" w:rsidP="006D2EBE">
      <w:pPr>
        <w:pStyle w:val="Codetext"/>
      </w:pPr>
      <w:r>
        <w:t xml:space="preserve">     * @param {object}</w:t>
      </w:r>
    </w:p>
    <w:p w14:paraId="3C59AB06" w14:textId="77777777" w:rsidR="006D2EBE" w:rsidRDefault="006D2EBE" w:rsidP="006D2EBE">
      <w:pPr>
        <w:pStyle w:val="Codetext"/>
      </w:pPr>
      <w:r>
        <w:t xml:space="preserve">     *            </w:t>
      </w:r>
      <w:proofErr w:type="gramStart"/>
      <w:r>
        <w:t>entity</w:t>
      </w:r>
      <w:proofErr w:type="gramEnd"/>
      <w:r>
        <w:t xml:space="preserve"> - Variable object                        </w:t>
      </w:r>
    </w:p>
    <w:p w14:paraId="5702DB59" w14:textId="77777777" w:rsidR="006D2EBE" w:rsidRDefault="006D2EBE" w:rsidP="006D2EBE">
      <w:pPr>
        <w:pStyle w:val="Codetext"/>
      </w:pPr>
      <w:r>
        <w:t xml:space="preserve">     */</w:t>
      </w:r>
    </w:p>
    <w:p w14:paraId="23A5BAD4" w14:textId="77777777" w:rsidR="006D2EBE" w:rsidRDefault="006D2EBE" w:rsidP="006D2EBE">
      <w:pPr>
        <w:pStyle w:val="Codetext"/>
      </w:pPr>
    </w:p>
    <w:p w14:paraId="27FD1429" w14:textId="77777777" w:rsidR="006D2EBE" w:rsidRDefault="006D2EBE" w:rsidP="006D2EBE">
      <w:pPr>
        <w:pStyle w:val="Codetext"/>
      </w:pPr>
      <w:r>
        <w:t xml:space="preserve">    _</w:t>
      </w:r>
      <w:proofErr w:type="spellStart"/>
      <w:r>
        <w:t>createEntityRow</w:t>
      </w:r>
      <w:proofErr w:type="spellEnd"/>
      <w:r>
        <w:t>: function(entity) {</w:t>
      </w:r>
    </w:p>
    <w:p w14:paraId="32FB24C3" w14:textId="77777777" w:rsidR="006D2EBE" w:rsidRDefault="006D2EBE" w:rsidP="006D2EBE">
      <w:pPr>
        <w:pStyle w:val="Codetext"/>
      </w:pPr>
      <w:r>
        <w:t xml:space="preserve">    </w:t>
      </w:r>
      <w:r>
        <w:tab/>
      </w:r>
    </w:p>
    <w:p w14:paraId="67BE2BB2" w14:textId="77777777" w:rsidR="006D2EBE" w:rsidRDefault="006D2EBE" w:rsidP="006D2EBE">
      <w:pPr>
        <w:pStyle w:val="Codetext"/>
      </w:pPr>
      <w:r>
        <w:t xml:space="preserve">    </w:t>
      </w:r>
      <w:r>
        <w:tab/>
        <w:t xml:space="preserve">var </w:t>
      </w:r>
      <w:proofErr w:type="spellStart"/>
      <w:r>
        <w:t>rowUniqueId</w:t>
      </w:r>
      <w:proofErr w:type="spellEnd"/>
      <w:r>
        <w:t xml:space="preserve"> = new Date(</w:t>
      </w:r>
      <w:proofErr w:type="gramStart"/>
      <w:r>
        <w:t>).</w:t>
      </w:r>
      <w:proofErr w:type="spellStart"/>
      <w:r>
        <w:t>getTime</w:t>
      </w:r>
      <w:proofErr w:type="spellEnd"/>
      <w:proofErr w:type="gramEnd"/>
      <w:r>
        <w:t>();</w:t>
      </w:r>
    </w:p>
    <w:p w14:paraId="059F4A39" w14:textId="77777777" w:rsidR="006D2EBE" w:rsidRDefault="006D2EBE" w:rsidP="006D2EBE">
      <w:pPr>
        <w:pStyle w:val="Codetext"/>
      </w:pPr>
      <w:r>
        <w:t xml:space="preserve">    </w:t>
      </w:r>
      <w:r>
        <w:tab/>
        <w:t xml:space="preserve">var </w:t>
      </w:r>
      <w:proofErr w:type="spellStart"/>
      <w:r>
        <w:t>objName</w:t>
      </w:r>
      <w:proofErr w:type="spellEnd"/>
      <w:r>
        <w:t xml:space="preserve"> = </w:t>
      </w:r>
      <w:proofErr w:type="spellStart"/>
      <w:proofErr w:type="gramStart"/>
      <w:r>
        <w:t>this.objectType</w:t>
      </w:r>
      <w:proofErr w:type="spellEnd"/>
      <w:proofErr w:type="gramEnd"/>
      <w:r>
        <w:t>;</w:t>
      </w:r>
    </w:p>
    <w:p w14:paraId="4AEF182A" w14:textId="77777777" w:rsidR="006D2EBE" w:rsidRDefault="006D2EBE" w:rsidP="006D2EBE">
      <w:pPr>
        <w:pStyle w:val="Codetext"/>
      </w:pPr>
      <w:r>
        <w:t xml:space="preserve">    </w:t>
      </w:r>
      <w:r>
        <w:tab/>
      </w:r>
    </w:p>
    <w:p w14:paraId="517EEA95" w14:textId="77777777" w:rsidR="006D2EBE" w:rsidRDefault="006D2EBE" w:rsidP="006D2EBE">
      <w:pPr>
        <w:pStyle w:val="Codetext"/>
      </w:pPr>
      <w:r>
        <w:t xml:space="preserve">        var key = (entity &amp;&amp; </w:t>
      </w:r>
      <w:proofErr w:type="spellStart"/>
      <w:r>
        <w:t>entity.key</w:t>
      </w:r>
      <w:proofErr w:type="spellEnd"/>
      <w:proofErr w:type="gramStart"/>
      <w:r>
        <w:t>) ?</w:t>
      </w:r>
      <w:proofErr w:type="gramEnd"/>
      <w:r>
        <w:t xml:space="preserve"> </w:t>
      </w:r>
      <w:proofErr w:type="spellStart"/>
      <w:proofErr w:type="gramStart"/>
      <w:r>
        <w:t>entity.key</w:t>
      </w:r>
      <w:proofErr w:type="spellEnd"/>
      <w:r>
        <w:t xml:space="preserve"> :</w:t>
      </w:r>
      <w:proofErr w:type="gramEnd"/>
      <w:r>
        <w:t xml:space="preserve"> ((entity &amp;&amp; entity.name</w:t>
      </w:r>
      <w:proofErr w:type="gramStart"/>
      <w:r>
        <w:t>) ?</w:t>
      </w:r>
      <w:proofErr w:type="gramEnd"/>
      <w:r>
        <w:t xml:space="preserve"> </w:t>
      </w:r>
      <w:proofErr w:type="gramStart"/>
      <w:r>
        <w:t>entity.name :</w:t>
      </w:r>
      <w:proofErr w:type="gramEnd"/>
      <w:r>
        <w:t xml:space="preserve"> "");</w:t>
      </w:r>
    </w:p>
    <w:p w14:paraId="0CFA427B" w14:textId="77777777" w:rsidR="006D2EBE" w:rsidRDefault="006D2EBE" w:rsidP="006D2EBE">
      <w:pPr>
        <w:pStyle w:val="Codetext"/>
      </w:pPr>
      <w:r>
        <w:t xml:space="preserve">        var </w:t>
      </w:r>
      <w:proofErr w:type="spellStart"/>
      <w:r>
        <w:t>dataType</w:t>
      </w:r>
      <w:proofErr w:type="spellEnd"/>
      <w:r>
        <w:t xml:space="preserve"> = (entity &amp;&amp; </w:t>
      </w:r>
      <w:proofErr w:type="spellStart"/>
      <w:proofErr w:type="gramStart"/>
      <w:r>
        <w:t>entity.dataType</w:t>
      </w:r>
      <w:proofErr w:type="spellEnd"/>
      <w:r>
        <w:t>) ?</w:t>
      </w:r>
      <w:proofErr w:type="gramEnd"/>
      <w:r>
        <w:t xml:space="preserve"> </w:t>
      </w:r>
      <w:proofErr w:type="spellStart"/>
      <w:proofErr w:type="gramStart"/>
      <w:r>
        <w:t>entity.dataType</w:t>
      </w:r>
      <w:proofErr w:type="spellEnd"/>
      <w:proofErr w:type="gramEnd"/>
      <w:r>
        <w:t xml:space="preserve"> : "";</w:t>
      </w:r>
    </w:p>
    <w:p w14:paraId="77D50ED2" w14:textId="77777777" w:rsidR="006D2EBE" w:rsidRDefault="006D2EBE" w:rsidP="006D2EBE">
      <w:pPr>
        <w:pStyle w:val="Codetext"/>
      </w:pPr>
      <w:r>
        <w:t xml:space="preserve">        var value = (entity &amp;&amp; </w:t>
      </w:r>
      <w:proofErr w:type="spellStart"/>
      <w:r>
        <w:t>entity.value</w:t>
      </w:r>
      <w:proofErr w:type="spellEnd"/>
      <w:proofErr w:type="gramStart"/>
      <w:r>
        <w:t>) ?</w:t>
      </w:r>
      <w:proofErr w:type="gramEnd"/>
      <w:r>
        <w:t xml:space="preserve"> </w:t>
      </w:r>
      <w:proofErr w:type="spellStart"/>
      <w:r>
        <w:t>entity.</w:t>
      </w:r>
      <w:proofErr w:type="gramStart"/>
      <w:r>
        <w:t>value</w:t>
      </w:r>
      <w:proofErr w:type="spellEnd"/>
      <w:r>
        <w:t xml:space="preserve"> :</w:t>
      </w:r>
      <w:proofErr w:type="gramEnd"/>
      <w:r>
        <w:t xml:space="preserve"> "";</w:t>
      </w:r>
    </w:p>
    <w:p w14:paraId="43A67996" w14:textId="77777777" w:rsidR="006D2EBE" w:rsidRDefault="006D2EBE" w:rsidP="006D2EBE">
      <w:pPr>
        <w:pStyle w:val="Codetext"/>
      </w:pPr>
    </w:p>
    <w:p w14:paraId="64934D86" w14:textId="77777777" w:rsidR="006D2EBE" w:rsidRDefault="006D2EBE" w:rsidP="006D2EBE">
      <w:pPr>
        <w:pStyle w:val="Codetext"/>
      </w:pPr>
      <w:r>
        <w:t xml:space="preserve">        var </w:t>
      </w:r>
      <w:proofErr w:type="spellStart"/>
      <w:r>
        <w:t>entityRow</w:t>
      </w:r>
      <w:proofErr w:type="spellEnd"/>
      <w:r>
        <w:t xml:space="preserve"> = $(</w:t>
      </w:r>
      <w:proofErr w:type="spellStart"/>
      <w:r>
        <w:t>this.tpl_</w:t>
      </w:r>
      <w:proofErr w:type="gramStart"/>
      <w:r>
        <w:t>div</w:t>
      </w:r>
      <w:proofErr w:type="spellEnd"/>
      <w:r>
        <w:t>(</w:t>
      </w:r>
      <w:proofErr w:type="gramEnd"/>
      <w:r>
        <w:t>));</w:t>
      </w:r>
    </w:p>
    <w:p w14:paraId="02120C50" w14:textId="77777777" w:rsidR="006D2EBE" w:rsidRDefault="006D2EBE" w:rsidP="006D2EBE">
      <w:pPr>
        <w:pStyle w:val="Codetext"/>
      </w:pPr>
      <w:r>
        <w:t xml:space="preserve">        </w:t>
      </w:r>
      <w:proofErr w:type="spellStart"/>
      <w:r>
        <w:t>entityRow.addClass</w:t>
      </w:r>
      <w:proofErr w:type="spellEnd"/>
      <w:r>
        <w:t>("entity-mapper-row node-table-row");</w:t>
      </w:r>
    </w:p>
    <w:p w14:paraId="096F0B7E" w14:textId="77777777" w:rsidR="006D2EBE" w:rsidRDefault="006D2EBE" w:rsidP="006D2EBE">
      <w:pPr>
        <w:pStyle w:val="Codetext"/>
      </w:pPr>
      <w:r>
        <w:t xml:space="preserve">        </w:t>
      </w:r>
    </w:p>
    <w:p w14:paraId="04189D9F" w14:textId="77777777" w:rsidR="006D2EBE" w:rsidRDefault="006D2EBE" w:rsidP="006D2EBE">
      <w:pPr>
        <w:pStyle w:val="Codetext"/>
      </w:pPr>
      <w:r>
        <w:t xml:space="preserve">        var </w:t>
      </w:r>
      <w:proofErr w:type="spellStart"/>
      <w:r>
        <w:t>keydiv</w:t>
      </w:r>
      <w:proofErr w:type="spellEnd"/>
      <w:r>
        <w:t xml:space="preserve"> = $(</w:t>
      </w:r>
      <w:proofErr w:type="spellStart"/>
      <w:r>
        <w:t>this.tpl_inline_</w:t>
      </w:r>
      <w:proofErr w:type="gramStart"/>
      <w:r>
        <w:t>container</w:t>
      </w:r>
      <w:proofErr w:type="spellEnd"/>
      <w:r>
        <w:t>(</w:t>
      </w:r>
      <w:proofErr w:type="gramEnd"/>
      <w:r>
        <w:t>));</w:t>
      </w:r>
    </w:p>
    <w:p w14:paraId="3F6393C0" w14:textId="77777777" w:rsidR="006D2EBE" w:rsidRDefault="006D2EBE" w:rsidP="006D2EBE">
      <w:pPr>
        <w:pStyle w:val="Codetext"/>
      </w:pPr>
      <w:r>
        <w:t xml:space="preserve">        if (</w:t>
      </w:r>
      <w:proofErr w:type="spellStart"/>
      <w:proofErr w:type="gramStart"/>
      <w:r>
        <w:t>this.objectType</w:t>
      </w:r>
      <w:proofErr w:type="spellEnd"/>
      <w:proofErr w:type="gramEnd"/>
      <w:r>
        <w:t xml:space="preserve"> == "variables") {</w:t>
      </w:r>
    </w:p>
    <w:p w14:paraId="6A2803C5" w14:textId="77777777" w:rsidR="006D2EBE" w:rsidRDefault="006D2EBE" w:rsidP="006D2EBE">
      <w:pPr>
        <w:pStyle w:val="Codetext"/>
      </w:pPr>
      <w:r>
        <w:t xml:space="preserve">            var </w:t>
      </w:r>
      <w:proofErr w:type="spellStart"/>
      <w:r>
        <w:t>keyInput</w:t>
      </w:r>
      <w:proofErr w:type="spellEnd"/>
      <w:r>
        <w:t xml:space="preserve"> = $(</w:t>
      </w:r>
      <w:proofErr w:type="spellStart"/>
      <w:r>
        <w:t>this.tpl_attribute_</w:t>
      </w:r>
      <w:proofErr w:type="gramStart"/>
      <w:r>
        <w:t>selectBox</w:t>
      </w:r>
      <w:proofErr w:type="spellEnd"/>
      <w:r>
        <w:t>(</w:t>
      </w:r>
      <w:proofErr w:type="gramEnd"/>
      <w:r>
        <w:t>{</w:t>
      </w:r>
    </w:p>
    <w:p w14:paraId="1C257968" w14:textId="77777777" w:rsidR="006D2EBE" w:rsidRDefault="006D2EBE" w:rsidP="006D2EBE">
      <w:pPr>
        <w:pStyle w:val="Codetext"/>
      </w:pPr>
      <w:r>
        <w:t xml:space="preserve">                "id": "assigned-key-" + key,</w:t>
      </w:r>
    </w:p>
    <w:p w14:paraId="64AF4047" w14:textId="77777777" w:rsidR="006D2EBE" w:rsidRDefault="006D2EBE" w:rsidP="006D2EBE">
      <w:pPr>
        <w:pStyle w:val="Codetext"/>
      </w:pPr>
      <w:r>
        <w:t xml:space="preserve">                "name": </w:t>
      </w:r>
      <w:proofErr w:type="spellStart"/>
      <w:r>
        <w:t>objName</w:t>
      </w:r>
      <w:proofErr w:type="spellEnd"/>
      <w:r>
        <w:t>+"["+</w:t>
      </w:r>
      <w:proofErr w:type="spellStart"/>
      <w:r>
        <w:t>rowUniqueId</w:t>
      </w:r>
      <w:proofErr w:type="spellEnd"/>
      <w:r>
        <w:t>+"].name",</w:t>
      </w:r>
    </w:p>
    <w:p w14:paraId="3241D828" w14:textId="77777777" w:rsidR="006D2EBE" w:rsidRDefault="006D2EBE" w:rsidP="006D2EBE">
      <w:pPr>
        <w:pStyle w:val="Codetext"/>
      </w:pPr>
      <w:r>
        <w:t xml:space="preserve">                "value": key</w:t>
      </w:r>
    </w:p>
    <w:p w14:paraId="230E53BE" w14:textId="77777777" w:rsidR="006D2EBE" w:rsidRDefault="006D2EBE" w:rsidP="006D2EBE">
      <w:pPr>
        <w:pStyle w:val="Codetext"/>
      </w:pPr>
      <w:r>
        <w:t xml:space="preserve">            }));</w:t>
      </w:r>
    </w:p>
    <w:p w14:paraId="77AF785C" w14:textId="77777777" w:rsidR="006D2EBE" w:rsidRDefault="006D2EBE" w:rsidP="006D2EBE">
      <w:pPr>
        <w:pStyle w:val="Codetext"/>
      </w:pPr>
    </w:p>
    <w:p w14:paraId="21A9678C" w14:textId="77777777" w:rsidR="006D2EBE" w:rsidRDefault="006D2EBE" w:rsidP="006D2EBE">
      <w:pPr>
        <w:pStyle w:val="Codetext"/>
      </w:pPr>
      <w:r>
        <w:t xml:space="preserve">            </w:t>
      </w:r>
      <w:proofErr w:type="spellStart"/>
      <w:r>
        <w:t>keyInput.append</w:t>
      </w:r>
      <w:proofErr w:type="spellEnd"/>
      <w:r>
        <w:t xml:space="preserve">(new </w:t>
      </w:r>
      <w:proofErr w:type="gramStart"/>
      <w:r>
        <w:t>Option(</w:t>
      </w:r>
      <w:proofErr w:type="gramEnd"/>
      <w:r>
        <w:t>'--Select--', ' '));</w:t>
      </w:r>
    </w:p>
    <w:p w14:paraId="7AF61EBA" w14:textId="77777777" w:rsidR="006D2EBE" w:rsidRDefault="006D2EBE" w:rsidP="006D2EBE">
      <w:pPr>
        <w:pStyle w:val="Codetext"/>
      </w:pPr>
      <w:r>
        <w:t xml:space="preserve">            if (</w:t>
      </w:r>
      <w:proofErr w:type="spellStart"/>
      <w:proofErr w:type="gramStart"/>
      <w:r>
        <w:t>this.options</w:t>
      </w:r>
      <w:proofErr w:type="gramEnd"/>
      <w:r>
        <w:t>.processVariables.length</w:t>
      </w:r>
      <w:proofErr w:type="spellEnd"/>
      <w:r>
        <w:t xml:space="preserve"> &gt; 0) {</w:t>
      </w:r>
    </w:p>
    <w:p w14:paraId="4F05C09A" w14:textId="77777777" w:rsidR="006D2EBE" w:rsidRDefault="006D2EBE" w:rsidP="006D2EBE">
      <w:pPr>
        <w:pStyle w:val="Codetext"/>
      </w:pPr>
      <w:r>
        <w:t xml:space="preserve">                for (var j = 0; j &lt; </w:t>
      </w:r>
      <w:proofErr w:type="spellStart"/>
      <w:proofErr w:type="gramStart"/>
      <w:r>
        <w:t>this.options</w:t>
      </w:r>
      <w:proofErr w:type="gramEnd"/>
      <w:r>
        <w:t>.processVariables.length</w:t>
      </w:r>
      <w:proofErr w:type="spellEnd"/>
      <w:r>
        <w:t xml:space="preserve">; </w:t>
      </w:r>
      <w:proofErr w:type="spellStart"/>
      <w:r>
        <w:t>j++</w:t>
      </w:r>
      <w:proofErr w:type="spellEnd"/>
      <w:r>
        <w:t>) {</w:t>
      </w:r>
    </w:p>
    <w:p w14:paraId="2ABAB7AD" w14:textId="7A33E7AF" w:rsidR="006D2EBE" w:rsidRDefault="00AD1699" w:rsidP="006D2EBE">
      <w:pPr>
        <w:pStyle w:val="Codetext"/>
      </w:pPr>
      <w:r>
        <w:rPr>
          <w:noProof/>
        </w:rPr>
        <w:lastRenderedPageBreak/>
        <mc:AlternateContent>
          <mc:Choice Requires="wps">
            <w:drawing>
              <wp:anchor distT="0" distB="0" distL="114300" distR="114300" simplePos="0" relativeHeight="251701248" behindDoc="0" locked="0" layoutInCell="1" allowOverlap="1" wp14:anchorId="7D2B2A96" wp14:editId="69650B57">
                <wp:simplePos x="0" y="0"/>
                <wp:positionH relativeFrom="column">
                  <wp:posOffset>2028825</wp:posOffset>
                </wp:positionH>
                <wp:positionV relativeFrom="paragraph">
                  <wp:posOffset>66675</wp:posOffset>
                </wp:positionV>
                <wp:extent cx="2559050" cy="8505825"/>
                <wp:effectExtent l="0" t="0" r="12700" b="28575"/>
                <wp:wrapNone/>
                <wp:docPr id="357269895" name="Rectangle 1"/>
                <wp:cNvGraphicFramePr/>
                <a:graphic xmlns:a="http://schemas.openxmlformats.org/drawingml/2006/main">
                  <a:graphicData uri="http://schemas.microsoft.com/office/word/2010/wordprocessingShape">
                    <wps:wsp>
                      <wps:cNvSpPr/>
                      <wps:spPr>
                        <a:xfrm>
                          <a:off x="0" y="0"/>
                          <a:ext cx="2559050" cy="8505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EDF395" id="Rectangle 1" o:spid="_x0000_s1026" style="position:absolute;margin-left:159.75pt;margin-top:5.25pt;width:201.5pt;height:669.7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" fillcolor="#4472c4 [3204]" strokecolor="#09101d [484]" strokeweight="1pt"/>
            </w:pict>
          </mc:Fallback>
        </mc:AlternateContent>
      </w:r>
      <w:r w:rsidR="006D2EBE">
        <w:t xml:space="preserve">                    var </w:t>
      </w:r>
      <w:proofErr w:type="spellStart"/>
      <w:r w:rsidR="006D2EBE">
        <w:t>variableName</w:t>
      </w:r>
      <w:proofErr w:type="spellEnd"/>
      <w:r w:rsidR="006D2EBE">
        <w:t xml:space="preserve"> = </w:t>
      </w:r>
      <w:proofErr w:type="spellStart"/>
      <w:proofErr w:type="gramStart"/>
      <w:r w:rsidR="006D2EBE">
        <w:t>this.options</w:t>
      </w:r>
      <w:proofErr w:type="gramEnd"/>
      <w:r w:rsidR="006D2EBE">
        <w:t>.processVariables</w:t>
      </w:r>
      <w:proofErr w:type="spellEnd"/>
      <w:r w:rsidR="006D2EBE">
        <w:t>[j].name;</w:t>
      </w:r>
    </w:p>
    <w:p w14:paraId="5825389F" w14:textId="0BEA5B61" w:rsidR="006D2EBE" w:rsidRDefault="006D2EBE" w:rsidP="006D2EBE">
      <w:pPr>
        <w:pStyle w:val="Codetext"/>
      </w:pPr>
      <w:r>
        <w:t xml:space="preserve">                    var datatype = </w:t>
      </w:r>
      <w:proofErr w:type="spellStart"/>
      <w:proofErr w:type="gramStart"/>
      <w:r>
        <w:t>this.options</w:t>
      </w:r>
      <w:proofErr w:type="gramEnd"/>
      <w:r>
        <w:t>.processVariables</w:t>
      </w:r>
      <w:proofErr w:type="spellEnd"/>
      <w:r>
        <w:t>[j</w:t>
      </w:r>
      <w:proofErr w:type="gramStart"/>
      <w:r>
        <w:t>].</w:t>
      </w:r>
      <w:proofErr w:type="spellStart"/>
      <w:r>
        <w:t>dataType</w:t>
      </w:r>
      <w:proofErr w:type="spellEnd"/>
      <w:proofErr w:type="gramEnd"/>
      <w:r>
        <w:t>;</w:t>
      </w:r>
    </w:p>
    <w:p w14:paraId="26F9FE42" w14:textId="77777777" w:rsidR="006D2EBE" w:rsidRDefault="006D2EBE" w:rsidP="006D2EBE">
      <w:pPr>
        <w:pStyle w:val="Codetext"/>
      </w:pPr>
      <w:r>
        <w:t xml:space="preserve">                    </w:t>
      </w:r>
      <w:proofErr w:type="spellStart"/>
      <w:r>
        <w:t>keyInput.append</w:t>
      </w:r>
      <w:proofErr w:type="spellEnd"/>
      <w:r>
        <w:t xml:space="preserve">('&lt;option value = "' + </w:t>
      </w:r>
      <w:proofErr w:type="spellStart"/>
      <w:r>
        <w:t>variableName</w:t>
      </w:r>
      <w:proofErr w:type="spellEnd"/>
      <w:r>
        <w:t xml:space="preserve"> + '" type = "' + datatype + '"&gt;' + </w:t>
      </w:r>
      <w:proofErr w:type="spellStart"/>
      <w:r>
        <w:t>variableName</w:t>
      </w:r>
      <w:proofErr w:type="spellEnd"/>
      <w:r>
        <w:t xml:space="preserve"> + '&lt;/option&gt;');</w:t>
      </w:r>
    </w:p>
    <w:p w14:paraId="5F9C034A" w14:textId="77777777" w:rsidR="006D2EBE" w:rsidRDefault="006D2EBE" w:rsidP="006D2EBE">
      <w:pPr>
        <w:pStyle w:val="Codetext"/>
      </w:pPr>
      <w:r>
        <w:t xml:space="preserve">                }</w:t>
      </w:r>
    </w:p>
    <w:p w14:paraId="7F371B80" w14:textId="77777777" w:rsidR="006D2EBE" w:rsidRDefault="006D2EBE" w:rsidP="006D2EBE">
      <w:pPr>
        <w:pStyle w:val="Codetext"/>
      </w:pPr>
      <w:r>
        <w:t xml:space="preserve">            }</w:t>
      </w:r>
    </w:p>
    <w:p w14:paraId="0026F3BE" w14:textId="77777777" w:rsidR="006D2EBE" w:rsidRDefault="006D2EBE" w:rsidP="006D2EBE">
      <w:pPr>
        <w:pStyle w:val="Codetext"/>
      </w:pPr>
      <w:r>
        <w:t xml:space="preserve">            $(</w:t>
      </w:r>
      <w:proofErr w:type="spellStart"/>
      <w:r>
        <w:t>keyInput</w:t>
      </w:r>
      <w:proofErr w:type="spellEnd"/>
      <w:proofErr w:type="gramStart"/>
      <w:r>
        <w:t>).</w:t>
      </w:r>
      <w:proofErr w:type="spellStart"/>
      <w:r>
        <w:t>val</w:t>
      </w:r>
      <w:proofErr w:type="spellEnd"/>
      <w:proofErr w:type="gramEnd"/>
      <w:r>
        <w:t>(key);</w:t>
      </w:r>
    </w:p>
    <w:p w14:paraId="71616569" w14:textId="77777777" w:rsidR="006D2EBE" w:rsidRDefault="006D2EBE" w:rsidP="006D2EBE">
      <w:pPr>
        <w:pStyle w:val="Codetext"/>
      </w:pPr>
    </w:p>
    <w:p w14:paraId="407C5F7D" w14:textId="77777777" w:rsidR="006D2EBE" w:rsidRDefault="006D2EBE" w:rsidP="006D2EBE">
      <w:pPr>
        <w:pStyle w:val="Codetext"/>
      </w:pPr>
      <w:r>
        <w:t xml:space="preserve">            </w:t>
      </w:r>
      <w:proofErr w:type="spellStart"/>
      <w:r>
        <w:t>keyInput.on</w:t>
      </w:r>
      <w:proofErr w:type="spellEnd"/>
      <w:r>
        <w:t xml:space="preserve">("change", </w:t>
      </w:r>
      <w:proofErr w:type="gramStart"/>
      <w:r>
        <w:t>this._</w:t>
      </w:r>
      <w:proofErr w:type="spellStart"/>
      <w:proofErr w:type="gramEnd"/>
      <w:r>
        <w:t>saveVariableVal.bind</w:t>
      </w:r>
      <w:proofErr w:type="spellEnd"/>
      <w:r>
        <w:t>(this));</w:t>
      </w:r>
    </w:p>
    <w:p w14:paraId="7E680750" w14:textId="77777777" w:rsidR="006D2EBE" w:rsidRDefault="006D2EBE" w:rsidP="006D2EBE">
      <w:pPr>
        <w:pStyle w:val="Codetext"/>
      </w:pPr>
      <w:r>
        <w:t xml:space="preserve">        } else {</w:t>
      </w:r>
    </w:p>
    <w:p w14:paraId="77ED7E25" w14:textId="77777777" w:rsidR="006D2EBE" w:rsidRDefault="006D2EBE" w:rsidP="006D2EBE">
      <w:pPr>
        <w:pStyle w:val="Codetext"/>
      </w:pPr>
      <w:r>
        <w:t xml:space="preserve">        </w:t>
      </w:r>
      <w:r>
        <w:tab/>
        <w:t xml:space="preserve">var </w:t>
      </w:r>
      <w:proofErr w:type="spellStart"/>
      <w:r>
        <w:t>rowIdentifier</w:t>
      </w:r>
      <w:proofErr w:type="spellEnd"/>
      <w:r>
        <w:t xml:space="preserve"> = </w:t>
      </w:r>
      <w:proofErr w:type="spellStart"/>
      <w:r>
        <w:t>objName</w:t>
      </w:r>
      <w:proofErr w:type="spellEnd"/>
      <w:r>
        <w:t>+"["+</w:t>
      </w:r>
      <w:proofErr w:type="spellStart"/>
      <w:r>
        <w:t>rowUniqueId</w:t>
      </w:r>
      <w:proofErr w:type="spellEnd"/>
      <w:r>
        <w:t>+"].key";</w:t>
      </w:r>
    </w:p>
    <w:p w14:paraId="6D0D5BD5" w14:textId="77777777" w:rsidR="006D2EBE" w:rsidRDefault="006D2EBE" w:rsidP="006D2EBE">
      <w:pPr>
        <w:pStyle w:val="Codetext"/>
      </w:pPr>
      <w:r>
        <w:t xml:space="preserve">        </w:t>
      </w:r>
      <w:r>
        <w:tab/>
        <w:t>if (</w:t>
      </w:r>
      <w:proofErr w:type="spellStart"/>
      <w:proofErr w:type="gramStart"/>
      <w:r>
        <w:t>this.objectType</w:t>
      </w:r>
      <w:proofErr w:type="spellEnd"/>
      <w:proofErr w:type="gramEnd"/>
      <w:r>
        <w:t xml:space="preserve"> == "</w:t>
      </w:r>
      <w:proofErr w:type="spellStart"/>
      <w:r>
        <w:t>inputParameters</w:t>
      </w:r>
      <w:proofErr w:type="spellEnd"/>
      <w:r>
        <w:t>") {</w:t>
      </w:r>
    </w:p>
    <w:p w14:paraId="3488E71A" w14:textId="77777777" w:rsidR="006D2EBE" w:rsidRDefault="006D2EBE" w:rsidP="006D2EBE">
      <w:pPr>
        <w:pStyle w:val="Codetext"/>
      </w:pPr>
      <w:r>
        <w:t xml:space="preserve">        </w:t>
      </w:r>
      <w:r>
        <w:tab/>
      </w:r>
      <w:r>
        <w:tab/>
      </w:r>
      <w:proofErr w:type="spellStart"/>
      <w:r>
        <w:t>rowIdentifier</w:t>
      </w:r>
      <w:proofErr w:type="spellEnd"/>
      <w:r>
        <w:t xml:space="preserve"> = </w:t>
      </w:r>
      <w:proofErr w:type="spellStart"/>
      <w:r>
        <w:t>objName</w:t>
      </w:r>
      <w:proofErr w:type="spellEnd"/>
      <w:r>
        <w:t>+"["+</w:t>
      </w:r>
      <w:proofErr w:type="spellStart"/>
      <w:r>
        <w:t>rowUniqueId</w:t>
      </w:r>
      <w:proofErr w:type="spellEnd"/>
      <w:r>
        <w:t>+"].name";</w:t>
      </w:r>
    </w:p>
    <w:p w14:paraId="03169981" w14:textId="77777777" w:rsidR="006D2EBE" w:rsidRDefault="006D2EBE" w:rsidP="006D2EBE">
      <w:pPr>
        <w:pStyle w:val="Codetext"/>
      </w:pPr>
      <w:r>
        <w:t xml:space="preserve">        </w:t>
      </w:r>
      <w:r>
        <w:tab/>
        <w:t>}</w:t>
      </w:r>
    </w:p>
    <w:p w14:paraId="150BA12A" w14:textId="77777777" w:rsidR="006D2EBE" w:rsidRDefault="006D2EBE" w:rsidP="006D2EBE">
      <w:pPr>
        <w:pStyle w:val="Codetext"/>
      </w:pPr>
      <w:r>
        <w:t xml:space="preserve">            var </w:t>
      </w:r>
      <w:proofErr w:type="spellStart"/>
      <w:r>
        <w:t>keyInput</w:t>
      </w:r>
      <w:proofErr w:type="spellEnd"/>
      <w:r>
        <w:t xml:space="preserve"> = $(</w:t>
      </w:r>
      <w:proofErr w:type="spellStart"/>
      <w:r>
        <w:t>this.tpl_attribute_</w:t>
      </w:r>
      <w:proofErr w:type="gramStart"/>
      <w:r>
        <w:t>textbox</w:t>
      </w:r>
      <w:proofErr w:type="spellEnd"/>
      <w:r>
        <w:t>(</w:t>
      </w:r>
      <w:proofErr w:type="gramEnd"/>
      <w:r>
        <w:t>{</w:t>
      </w:r>
    </w:p>
    <w:p w14:paraId="7A327DAE" w14:textId="77777777" w:rsidR="006D2EBE" w:rsidRDefault="006D2EBE" w:rsidP="006D2EBE">
      <w:pPr>
        <w:pStyle w:val="Codetext"/>
      </w:pPr>
      <w:r>
        <w:t xml:space="preserve">                "id": "assigned-key-" + key,</w:t>
      </w:r>
    </w:p>
    <w:p w14:paraId="7E0C809B" w14:textId="77777777" w:rsidR="006D2EBE" w:rsidRDefault="006D2EBE" w:rsidP="006D2EBE">
      <w:pPr>
        <w:pStyle w:val="Codetext"/>
      </w:pPr>
      <w:r>
        <w:t xml:space="preserve">                "name": </w:t>
      </w:r>
      <w:proofErr w:type="spellStart"/>
      <w:proofErr w:type="gramStart"/>
      <w:r>
        <w:t>rowIdentifier</w:t>
      </w:r>
      <w:proofErr w:type="spellEnd"/>
      <w:r>
        <w:t xml:space="preserve"> ,</w:t>
      </w:r>
      <w:proofErr w:type="gramEnd"/>
    </w:p>
    <w:p w14:paraId="40AEB903" w14:textId="77777777" w:rsidR="006D2EBE" w:rsidRDefault="006D2EBE" w:rsidP="006D2EBE">
      <w:pPr>
        <w:pStyle w:val="Codetext"/>
      </w:pPr>
      <w:r>
        <w:t xml:space="preserve">                "value": key</w:t>
      </w:r>
    </w:p>
    <w:p w14:paraId="09FC87ED" w14:textId="77777777" w:rsidR="006D2EBE" w:rsidRDefault="006D2EBE" w:rsidP="006D2EBE">
      <w:pPr>
        <w:pStyle w:val="Codetext"/>
      </w:pPr>
      <w:r>
        <w:t xml:space="preserve">            }));</w:t>
      </w:r>
    </w:p>
    <w:p w14:paraId="37F74ECA" w14:textId="77777777" w:rsidR="006D2EBE" w:rsidRDefault="006D2EBE" w:rsidP="006D2EBE">
      <w:pPr>
        <w:pStyle w:val="Codetext"/>
      </w:pPr>
      <w:r>
        <w:t xml:space="preserve">            </w:t>
      </w:r>
      <w:proofErr w:type="spellStart"/>
      <w:r>
        <w:t>keyInput.val</w:t>
      </w:r>
      <w:proofErr w:type="spellEnd"/>
      <w:r>
        <w:t>(key);</w:t>
      </w:r>
    </w:p>
    <w:p w14:paraId="25965DFF" w14:textId="77777777" w:rsidR="006D2EBE" w:rsidRDefault="006D2EBE" w:rsidP="006D2EBE">
      <w:pPr>
        <w:pStyle w:val="Codetext"/>
      </w:pPr>
      <w:r>
        <w:t xml:space="preserve">            </w:t>
      </w:r>
      <w:proofErr w:type="spellStart"/>
      <w:r>
        <w:t>keyInput.on</w:t>
      </w:r>
      <w:proofErr w:type="spellEnd"/>
      <w:r>
        <w:t xml:space="preserve">("blur", </w:t>
      </w:r>
      <w:proofErr w:type="spellStart"/>
      <w:proofErr w:type="gramStart"/>
      <w:r>
        <w:t>this.save</w:t>
      </w:r>
      <w:proofErr w:type="gramEnd"/>
      <w:r>
        <w:t>.bind</w:t>
      </w:r>
      <w:proofErr w:type="spellEnd"/>
      <w:r>
        <w:t>(this));</w:t>
      </w:r>
    </w:p>
    <w:p w14:paraId="14A0C579" w14:textId="77777777" w:rsidR="006D2EBE" w:rsidRDefault="006D2EBE" w:rsidP="006D2EBE">
      <w:pPr>
        <w:pStyle w:val="Codetext"/>
      </w:pPr>
      <w:r>
        <w:t xml:space="preserve">            </w:t>
      </w:r>
      <w:proofErr w:type="spellStart"/>
      <w:proofErr w:type="gramStart"/>
      <w:r>
        <w:t>NBT.ui.ProcessData.makeDroppableTextArea</w:t>
      </w:r>
      <w:proofErr w:type="spellEnd"/>
      <w:proofErr w:type="gramEnd"/>
      <w:r>
        <w:t>(</w:t>
      </w:r>
      <w:proofErr w:type="spellStart"/>
      <w:r>
        <w:t>keyInput</w:t>
      </w:r>
      <w:proofErr w:type="spellEnd"/>
      <w:r>
        <w:t>);</w:t>
      </w:r>
    </w:p>
    <w:p w14:paraId="76C47185" w14:textId="77777777" w:rsidR="006D2EBE" w:rsidRDefault="006D2EBE" w:rsidP="006D2EBE">
      <w:pPr>
        <w:pStyle w:val="Codetext"/>
      </w:pPr>
      <w:r>
        <w:t xml:space="preserve">        }</w:t>
      </w:r>
    </w:p>
    <w:p w14:paraId="6943EEDB" w14:textId="77777777" w:rsidR="006D2EBE" w:rsidRDefault="006D2EBE" w:rsidP="006D2EBE">
      <w:pPr>
        <w:pStyle w:val="Codetext"/>
      </w:pPr>
      <w:r>
        <w:t xml:space="preserve">        </w:t>
      </w:r>
      <w:proofErr w:type="spellStart"/>
      <w:proofErr w:type="gramStart"/>
      <w:r>
        <w:t>keydiv.append</w:t>
      </w:r>
      <w:proofErr w:type="spellEnd"/>
      <w:proofErr w:type="gramEnd"/>
      <w:r>
        <w:t>(</w:t>
      </w:r>
      <w:proofErr w:type="spellStart"/>
      <w:r>
        <w:t>keyInput</w:t>
      </w:r>
      <w:proofErr w:type="spellEnd"/>
      <w:r>
        <w:t>);</w:t>
      </w:r>
    </w:p>
    <w:p w14:paraId="6E2F24FE" w14:textId="77777777" w:rsidR="006D2EBE" w:rsidRDefault="006D2EBE" w:rsidP="006D2EBE">
      <w:pPr>
        <w:pStyle w:val="Codetext"/>
      </w:pPr>
    </w:p>
    <w:p w14:paraId="21AB1185" w14:textId="77777777" w:rsidR="006D2EBE" w:rsidRDefault="006D2EBE" w:rsidP="006D2EBE">
      <w:pPr>
        <w:pStyle w:val="Codetext"/>
      </w:pPr>
      <w:r>
        <w:t xml:space="preserve">        if (</w:t>
      </w:r>
      <w:proofErr w:type="spellStart"/>
      <w:proofErr w:type="gramStart"/>
      <w:r>
        <w:t>this.objectType</w:t>
      </w:r>
      <w:proofErr w:type="spellEnd"/>
      <w:proofErr w:type="gramEnd"/>
      <w:r>
        <w:t xml:space="preserve"> == "variables") {</w:t>
      </w:r>
    </w:p>
    <w:p w14:paraId="3ACBEEDD" w14:textId="77777777" w:rsidR="006D2EBE" w:rsidRDefault="006D2EBE" w:rsidP="006D2EBE">
      <w:pPr>
        <w:pStyle w:val="Codetext"/>
      </w:pPr>
      <w:r>
        <w:t xml:space="preserve">            </w:t>
      </w:r>
      <w:proofErr w:type="gramStart"/>
      <w:r>
        <w:t>keydiv.css(</w:t>
      </w:r>
      <w:proofErr w:type="gramEnd"/>
      <w:r>
        <w:t>"width", "29%");</w:t>
      </w:r>
    </w:p>
    <w:p w14:paraId="3C975C11" w14:textId="77777777" w:rsidR="006D2EBE" w:rsidRDefault="006D2EBE" w:rsidP="006D2EBE">
      <w:pPr>
        <w:pStyle w:val="Codetext"/>
      </w:pPr>
    </w:p>
    <w:p w14:paraId="15B3D278" w14:textId="77777777" w:rsidR="006D2EBE" w:rsidRDefault="006D2EBE" w:rsidP="006D2EBE">
      <w:pPr>
        <w:pStyle w:val="Codetext"/>
      </w:pPr>
      <w:r>
        <w:t xml:space="preserve">            var </w:t>
      </w:r>
      <w:proofErr w:type="spellStart"/>
      <w:r>
        <w:t>dataTypediv</w:t>
      </w:r>
      <w:proofErr w:type="spellEnd"/>
      <w:r>
        <w:t xml:space="preserve"> = $(</w:t>
      </w:r>
      <w:proofErr w:type="spellStart"/>
      <w:r>
        <w:t>this.tpl_inline_</w:t>
      </w:r>
      <w:proofErr w:type="gramStart"/>
      <w:r>
        <w:t>container</w:t>
      </w:r>
      <w:proofErr w:type="spellEnd"/>
      <w:r>
        <w:t>(</w:t>
      </w:r>
      <w:proofErr w:type="gramEnd"/>
      <w:r>
        <w:t>));</w:t>
      </w:r>
    </w:p>
    <w:p w14:paraId="2E9DF45A" w14:textId="77777777" w:rsidR="006D2EBE" w:rsidRDefault="006D2EBE" w:rsidP="006D2EBE">
      <w:pPr>
        <w:pStyle w:val="Codetext"/>
      </w:pPr>
      <w:r>
        <w:t xml:space="preserve">            var </w:t>
      </w:r>
      <w:proofErr w:type="spellStart"/>
      <w:r>
        <w:t>dataTypeInput</w:t>
      </w:r>
      <w:proofErr w:type="spellEnd"/>
      <w:r>
        <w:t xml:space="preserve"> = $(</w:t>
      </w:r>
      <w:proofErr w:type="spellStart"/>
      <w:r>
        <w:t>this.tpl_attribute_</w:t>
      </w:r>
      <w:proofErr w:type="gramStart"/>
      <w:r>
        <w:t>textbox</w:t>
      </w:r>
      <w:proofErr w:type="spellEnd"/>
      <w:r>
        <w:t>(</w:t>
      </w:r>
      <w:proofErr w:type="gramEnd"/>
      <w:r>
        <w:t>{</w:t>
      </w:r>
    </w:p>
    <w:p w14:paraId="7CB3E15B" w14:textId="77777777" w:rsidR="006D2EBE" w:rsidRDefault="006D2EBE" w:rsidP="006D2EBE">
      <w:pPr>
        <w:pStyle w:val="Codetext"/>
      </w:pPr>
      <w:r>
        <w:t xml:space="preserve">                "id": "assigned-datatype-" + key,</w:t>
      </w:r>
    </w:p>
    <w:p w14:paraId="1BD956E6" w14:textId="77777777" w:rsidR="006D2EBE" w:rsidRDefault="006D2EBE" w:rsidP="006D2EBE">
      <w:pPr>
        <w:pStyle w:val="Codetext"/>
      </w:pPr>
      <w:r>
        <w:t xml:space="preserve">                "name": </w:t>
      </w:r>
      <w:proofErr w:type="spellStart"/>
      <w:r>
        <w:t>objName</w:t>
      </w:r>
      <w:proofErr w:type="spellEnd"/>
      <w:r>
        <w:t>+"["+</w:t>
      </w:r>
      <w:proofErr w:type="spellStart"/>
      <w:r>
        <w:t>rowUniqueId</w:t>
      </w:r>
      <w:proofErr w:type="spellEnd"/>
      <w:r>
        <w:t>+"</w:t>
      </w:r>
      <w:proofErr w:type="gramStart"/>
      <w:r>
        <w:t>].</w:t>
      </w:r>
      <w:proofErr w:type="spellStart"/>
      <w:r>
        <w:t>dataType</w:t>
      </w:r>
      <w:proofErr w:type="spellEnd"/>
      <w:proofErr w:type="gramEnd"/>
      <w:r>
        <w:t>",</w:t>
      </w:r>
    </w:p>
    <w:p w14:paraId="7BE76C53" w14:textId="77777777" w:rsidR="006D2EBE" w:rsidRDefault="006D2EBE" w:rsidP="006D2EBE">
      <w:pPr>
        <w:pStyle w:val="Codetext"/>
      </w:pPr>
      <w:r>
        <w:t xml:space="preserve">                "value": </w:t>
      </w:r>
      <w:proofErr w:type="spellStart"/>
      <w:r>
        <w:t>dataType</w:t>
      </w:r>
      <w:proofErr w:type="spellEnd"/>
    </w:p>
    <w:p w14:paraId="7833A3E2" w14:textId="77777777" w:rsidR="006D2EBE" w:rsidRDefault="006D2EBE" w:rsidP="006D2EBE">
      <w:pPr>
        <w:pStyle w:val="Codetext"/>
      </w:pPr>
      <w:r>
        <w:t xml:space="preserve">            }));</w:t>
      </w:r>
    </w:p>
    <w:p w14:paraId="70231F7E" w14:textId="77777777" w:rsidR="006D2EBE" w:rsidRDefault="006D2EBE" w:rsidP="006D2EBE">
      <w:pPr>
        <w:pStyle w:val="Codetext"/>
      </w:pPr>
      <w:r>
        <w:t xml:space="preserve">            $(</w:t>
      </w:r>
      <w:proofErr w:type="spellStart"/>
      <w:r>
        <w:t>dataTypeInput</w:t>
      </w:r>
      <w:proofErr w:type="spellEnd"/>
      <w:proofErr w:type="gramStart"/>
      <w:r>
        <w:t>).</w:t>
      </w:r>
      <w:proofErr w:type="spellStart"/>
      <w:r>
        <w:t>val</w:t>
      </w:r>
      <w:proofErr w:type="spellEnd"/>
      <w:proofErr w:type="gramEnd"/>
      <w:r>
        <w:t>(</w:t>
      </w:r>
      <w:proofErr w:type="spellStart"/>
      <w:r>
        <w:t>dataType</w:t>
      </w:r>
      <w:proofErr w:type="spellEnd"/>
      <w:r>
        <w:t>);</w:t>
      </w:r>
    </w:p>
    <w:p w14:paraId="0E7C117F" w14:textId="77777777" w:rsidR="006D2EBE" w:rsidRDefault="006D2EBE" w:rsidP="006D2EBE">
      <w:pPr>
        <w:pStyle w:val="Codetext"/>
      </w:pPr>
      <w:r>
        <w:t xml:space="preserve">            //</w:t>
      </w:r>
      <w:proofErr w:type="spellStart"/>
      <w:r>
        <w:t>dataTypeInput.on</w:t>
      </w:r>
      <w:proofErr w:type="spellEnd"/>
      <w:r>
        <w:t>("blur</w:t>
      </w:r>
      <w:proofErr w:type="gramStart"/>
      <w:r>
        <w:t>",</w:t>
      </w:r>
      <w:proofErr w:type="spellStart"/>
      <w:r>
        <w:t>this</w:t>
      </w:r>
      <w:proofErr w:type="gramEnd"/>
      <w:r>
        <w:t>.</w:t>
      </w:r>
      <w:proofErr w:type="gramStart"/>
      <w:r>
        <w:t>save.bind</w:t>
      </w:r>
      <w:proofErr w:type="spellEnd"/>
      <w:proofErr w:type="gramEnd"/>
      <w:r>
        <w:t>(this));</w:t>
      </w:r>
    </w:p>
    <w:p w14:paraId="48B7FE31" w14:textId="77777777" w:rsidR="006D2EBE" w:rsidRDefault="006D2EBE" w:rsidP="006D2EBE">
      <w:pPr>
        <w:pStyle w:val="Codetext"/>
      </w:pPr>
    </w:p>
    <w:p w14:paraId="559F7B76" w14:textId="77777777" w:rsidR="006D2EBE" w:rsidRDefault="006D2EBE" w:rsidP="006D2EBE">
      <w:pPr>
        <w:pStyle w:val="Codetext"/>
      </w:pPr>
      <w:r>
        <w:t xml:space="preserve">            </w:t>
      </w:r>
      <w:proofErr w:type="spellStart"/>
      <w:r>
        <w:t>dataTypeInput.attr</w:t>
      </w:r>
      <w:proofErr w:type="spellEnd"/>
      <w:r>
        <w:t>('</w:t>
      </w:r>
      <w:proofErr w:type="spellStart"/>
      <w:r>
        <w:t>readonly</w:t>
      </w:r>
      <w:proofErr w:type="spellEnd"/>
      <w:r>
        <w:t>', '</w:t>
      </w:r>
      <w:proofErr w:type="spellStart"/>
      <w:r>
        <w:t>readonly</w:t>
      </w:r>
      <w:proofErr w:type="spellEnd"/>
      <w:r>
        <w:t>');</w:t>
      </w:r>
    </w:p>
    <w:p w14:paraId="625039A7" w14:textId="77777777" w:rsidR="006D2EBE" w:rsidRDefault="006D2EBE" w:rsidP="006D2EBE">
      <w:pPr>
        <w:pStyle w:val="Codetext"/>
      </w:pPr>
      <w:r>
        <w:t xml:space="preserve">            </w:t>
      </w:r>
      <w:proofErr w:type="spellStart"/>
      <w:proofErr w:type="gramStart"/>
      <w:r>
        <w:t>NBT.ui.ProcessData.makeDroppableTextArea</w:t>
      </w:r>
      <w:proofErr w:type="spellEnd"/>
      <w:proofErr w:type="gramEnd"/>
      <w:r>
        <w:t>(</w:t>
      </w:r>
      <w:proofErr w:type="spellStart"/>
      <w:r>
        <w:t>dataTypeInput</w:t>
      </w:r>
      <w:proofErr w:type="spellEnd"/>
      <w:r>
        <w:t>);</w:t>
      </w:r>
    </w:p>
    <w:p w14:paraId="3AC0A910" w14:textId="77777777" w:rsidR="006D2EBE" w:rsidRDefault="006D2EBE" w:rsidP="006D2EBE">
      <w:pPr>
        <w:pStyle w:val="Codetext"/>
      </w:pPr>
      <w:r>
        <w:t xml:space="preserve">            </w:t>
      </w:r>
      <w:proofErr w:type="spellStart"/>
      <w:r>
        <w:t>dataTypediv.append</w:t>
      </w:r>
      <w:proofErr w:type="spellEnd"/>
      <w:r>
        <w:t>(</w:t>
      </w:r>
      <w:proofErr w:type="spellStart"/>
      <w:r>
        <w:t>dataTypeInput</w:t>
      </w:r>
      <w:proofErr w:type="spellEnd"/>
      <w:r>
        <w:t>);</w:t>
      </w:r>
    </w:p>
    <w:p w14:paraId="0C22AC26" w14:textId="77777777" w:rsidR="006D2EBE" w:rsidRDefault="006D2EBE" w:rsidP="006D2EBE">
      <w:pPr>
        <w:pStyle w:val="Codetext"/>
      </w:pPr>
      <w:r>
        <w:t xml:space="preserve">            </w:t>
      </w:r>
      <w:proofErr w:type="gramStart"/>
      <w:r>
        <w:t>dataTypediv.css(</w:t>
      </w:r>
      <w:proofErr w:type="gramEnd"/>
      <w:r>
        <w:t>"width", "29%");</w:t>
      </w:r>
    </w:p>
    <w:p w14:paraId="2932DF69" w14:textId="77777777" w:rsidR="006D2EBE" w:rsidRDefault="006D2EBE" w:rsidP="006D2EBE">
      <w:pPr>
        <w:pStyle w:val="Codetext"/>
      </w:pPr>
      <w:r>
        <w:t xml:space="preserve">        } else {</w:t>
      </w:r>
    </w:p>
    <w:p w14:paraId="1FB17C10" w14:textId="77777777" w:rsidR="006D2EBE" w:rsidRDefault="006D2EBE" w:rsidP="006D2EBE">
      <w:pPr>
        <w:pStyle w:val="Codetext"/>
      </w:pPr>
      <w:r>
        <w:t xml:space="preserve">            </w:t>
      </w:r>
      <w:proofErr w:type="gramStart"/>
      <w:r>
        <w:t>keydiv.css(</w:t>
      </w:r>
      <w:proofErr w:type="gramEnd"/>
      <w:r>
        <w:t>"width", "43%");</w:t>
      </w:r>
    </w:p>
    <w:p w14:paraId="76F13F23" w14:textId="77777777" w:rsidR="006D2EBE" w:rsidRDefault="006D2EBE" w:rsidP="006D2EBE">
      <w:pPr>
        <w:pStyle w:val="Codetext"/>
      </w:pPr>
      <w:r>
        <w:t xml:space="preserve">        }</w:t>
      </w:r>
    </w:p>
    <w:p w14:paraId="20100CF1" w14:textId="77777777" w:rsidR="006D2EBE" w:rsidRDefault="006D2EBE" w:rsidP="006D2EBE">
      <w:pPr>
        <w:pStyle w:val="Codetext"/>
      </w:pPr>
    </w:p>
    <w:p w14:paraId="22CD2A55" w14:textId="77777777" w:rsidR="006D2EBE" w:rsidRDefault="006D2EBE" w:rsidP="006D2EBE">
      <w:pPr>
        <w:pStyle w:val="Codetext"/>
      </w:pPr>
      <w:r>
        <w:t xml:space="preserve">        var </w:t>
      </w:r>
      <w:proofErr w:type="spellStart"/>
      <w:r>
        <w:t>valuediv</w:t>
      </w:r>
      <w:proofErr w:type="spellEnd"/>
      <w:r>
        <w:t xml:space="preserve"> = $(</w:t>
      </w:r>
      <w:proofErr w:type="spellStart"/>
      <w:r>
        <w:t>this.tpl_inline_</w:t>
      </w:r>
      <w:proofErr w:type="gramStart"/>
      <w:r>
        <w:t>container</w:t>
      </w:r>
      <w:proofErr w:type="spellEnd"/>
      <w:r>
        <w:t>(</w:t>
      </w:r>
      <w:proofErr w:type="gramEnd"/>
      <w:r>
        <w:t>));</w:t>
      </w:r>
    </w:p>
    <w:p w14:paraId="33DDBBDF" w14:textId="77777777" w:rsidR="006D2EBE" w:rsidRDefault="006D2EBE" w:rsidP="006D2EBE">
      <w:pPr>
        <w:pStyle w:val="Codetext"/>
      </w:pPr>
      <w:r>
        <w:t xml:space="preserve">        var </w:t>
      </w:r>
      <w:proofErr w:type="spellStart"/>
      <w:r>
        <w:t>valueInput</w:t>
      </w:r>
      <w:proofErr w:type="spellEnd"/>
      <w:r>
        <w:t xml:space="preserve"> = $(</w:t>
      </w:r>
      <w:proofErr w:type="spellStart"/>
      <w:r>
        <w:t>this.tpl_attribute_</w:t>
      </w:r>
      <w:proofErr w:type="gramStart"/>
      <w:r>
        <w:t>textbox</w:t>
      </w:r>
      <w:proofErr w:type="spellEnd"/>
      <w:r>
        <w:t>(</w:t>
      </w:r>
      <w:proofErr w:type="gramEnd"/>
      <w:r>
        <w:t>{</w:t>
      </w:r>
    </w:p>
    <w:p w14:paraId="5C7D2E4E" w14:textId="77777777" w:rsidR="006D2EBE" w:rsidRDefault="006D2EBE" w:rsidP="006D2EBE">
      <w:pPr>
        <w:pStyle w:val="Codetext"/>
      </w:pPr>
      <w:r>
        <w:t xml:space="preserve">            "id": "assigned-value-" + key,</w:t>
      </w:r>
    </w:p>
    <w:p w14:paraId="49664D70" w14:textId="77777777" w:rsidR="006D2EBE" w:rsidRDefault="006D2EBE" w:rsidP="006D2EBE">
      <w:pPr>
        <w:pStyle w:val="Codetext"/>
      </w:pPr>
      <w:r>
        <w:t xml:space="preserve">            "name": </w:t>
      </w:r>
      <w:proofErr w:type="spellStart"/>
      <w:r>
        <w:t>objName</w:t>
      </w:r>
      <w:proofErr w:type="spellEnd"/>
      <w:r>
        <w:t>+"["+</w:t>
      </w:r>
      <w:proofErr w:type="spellStart"/>
      <w:r>
        <w:t>rowUniqueId</w:t>
      </w:r>
      <w:proofErr w:type="spellEnd"/>
      <w:r>
        <w:t>+"].value",</w:t>
      </w:r>
    </w:p>
    <w:p w14:paraId="74B59920" w14:textId="6CB3BB42" w:rsidR="006D2EBE" w:rsidRDefault="00AD1699" w:rsidP="006D2EBE">
      <w:pPr>
        <w:pStyle w:val="Codetext"/>
      </w:pPr>
      <w:r>
        <w:rPr>
          <w:noProof/>
        </w:rPr>
        <w:lastRenderedPageBreak/>
        <mc:AlternateContent>
          <mc:Choice Requires="wps">
            <w:drawing>
              <wp:anchor distT="0" distB="0" distL="114300" distR="114300" simplePos="0" relativeHeight="251703296" behindDoc="0" locked="0" layoutInCell="1" allowOverlap="1" wp14:anchorId="2BB76ECC" wp14:editId="0BE60DEB">
                <wp:simplePos x="0" y="0"/>
                <wp:positionH relativeFrom="column">
                  <wp:posOffset>1838325</wp:posOffset>
                </wp:positionH>
                <wp:positionV relativeFrom="paragraph">
                  <wp:posOffset>104775</wp:posOffset>
                </wp:positionV>
                <wp:extent cx="2559050" cy="7620000"/>
                <wp:effectExtent l="0" t="0" r="12700" b="19050"/>
                <wp:wrapNone/>
                <wp:docPr id="1246275273" name="Rectangle 1"/>
                <wp:cNvGraphicFramePr/>
                <a:graphic xmlns:a="http://schemas.openxmlformats.org/drawingml/2006/main">
                  <a:graphicData uri="http://schemas.microsoft.com/office/word/2010/wordprocessingShape">
                    <wps:wsp>
                      <wps:cNvSpPr/>
                      <wps:spPr>
                        <a:xfrm>
                          <a:off x="0" y="0"/>
                          <a:ext cx="2559050" cy="7620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FF8E3D" id="Rectangle 1" o:spid="_x0000_s1026" style="position:absolute;margin-left:144.75pt;margin-top:8.25pt;width:201.5pt;height:600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" fillcolor="#4472c4 [3204]" strokecolor="#09101d [484]" strokeweight="1pt"/>
            </w:pict>
          </mc:Fallback>
        </mc:AlternateContent>
      </w:r>
      <w:r w:rsidR="006D2EBE">
        <w:t xml:space="preserve">            "value": value</w:t>
      </w:r>
    </w:p>
    <w:p w14:paraId="75C05FDA" w14:textId="77777777" w:rsidR="006D2EBE" w:rsidRDefault="006D2EBE" w:rsidP="006D2EBE">
      <w:pPr>
        <w:pStyle w:val="Codetext"/>
      </w:pPr>
      <w:r>
        <w:t xml:space="preserve">        }));</w:t>
      </w:r>
    </w:p>
    <w:p w14:paraId="702A1884" w14:textId="79A5435F" w:rsidR="006D2EBE" w:rsidRDefault="006D2EBE" w:rsidP="006D2EBE">
      <w:pPr>
        <w:pStyle w:val="Codetext"/>
      </w:pPr>
      <w:r>
        <w:t xml:space="preserve">        </w:t>
      </w:r>
      <w:proofErr w:type="spellStart"/>
      <w:r>
        <w:t>valueInput.val</w:t>
      </w:r>
      <w:proofErr w:type="spellEnd"/>
      <w:r>
        <w:t>(value);</w:t>
      </w:r>
    </w:p>
    <w:p w14:paraId="19FB7691" w14:textId="77777777" w:rsidR="006D2EBE" w:rsidRDefault="006D2EBE" w:rsidP="006D2EBE">
      <w:pPr>
        <w:pStyle w:val="Codetext"/>
      </w:pPr>
      <w:r>
        <w:t xml:space="preserve">        </w:t>
      </w:r>
      <w:proofErr w:type="spellStart"/>
      <w:r>
        <w:t>valueInput.on</w:t>
      </w:r>
      <w:proofErr w:type="spellEnd"/>
      <w:r>
        <w:t xml:space="preserve">("blur", </w:t>
      </w:r>
      <w:proofErr w:type="spellStart"/>
      <w:proofErr w:type="gramStart"/>
      <w:r>
        <w:t>this.save</w:t>
      </w:r>
      <w:proofErr w:type="gramEnd"/>
      <w:r>
        <w:t>.bind</w:t>
      </w:r>
      <w:proofErr w:type="spellEnd"/>
      <w:r>
        <w:t>(this));</w:t>
      </w:r>
    </w:p>
    <w:p w14:paraId="5F0060D5" w14:textId="77777777" w:rsidR="006D2EBE" w:rsidRDefault="006D2EBE" w:rsidP="006D2EBE">
      <w:pPr>
        <w:pStyle w:val="Codetext"/>
      </w:pPr>
      <w:r>
        <w:t xml:space="preserve">        </w:t>
      </w:r>
      <w:proofErr w:type="spellStart"/>
      <w:proofErr w:type="gramStart"/>
      <w:r>
        <w:t>NBT.ui.ProcessData.makeDroppableTextArea</w:t>
      </w:r>
      <w:proofErr w:type="spellEnd"/>
      <w:proofErr w:type="gramEnd"/>
      <w:r>
        <w:t>(</w:t>
      </w:r>
      <w:proofErr w:type="spellStart"/>
      <w:r>
        <w:t>valueInput</w:t>
      </w:r>
      <w:proofErr w:type="spellEnd"/>
      <w:r>
        <w:t>);</w:t>
      </w:r>
    </w:p>
    <w:p w14:paraId="2C8FA226" w14:textId="77777777" w:rsidR="006D2EBE" w:rsidRDefault="006D2EBE" w:rsidP="006D2EBE">
      <w:pPr>
        <w:pStyle w:val="Codetext"/>
      </w:pPr>
      <w:r>
        <w:t xml:space="preserve">        </w:t>
      </w:r>
      <w:proofErr w:type="spellStart"/>
      <w:proofErr w:type="gramStart"/>
      <w:r>
        <w:t>valuediv.append</w:t>
      </w:r>
      <w:proofErr w:type="spellEnd"/>
      <w:proofErr w:type="gramEnd"/>
      <w:r>
        <w:t>(</w:t>
      </w:r>
      <w:proofErr w:type="spellStart"/>
      <w:r>
        <w:t>valueInput</w:t>
      </w:r>
      <w:proofErr w:type="spellEnd"/>
      <w:r>
        <w:t>);</w:t>
      </w:r>
    </w:p>
    <w:p w14:paraId="1D4C4C52" w14:textId="77777777" w:rsidR="006D2EBE" w:rsidRDefault="006D2EBE" w:rsidP="006D2EBE">
      <w:pPr>
        <w:pStyle w:val="Codetext"/>
      </w:pPr>
      <w:r>
        <w:t xml:space="preserve">        if (</w:t>
      </w:r>
      <w:proofErr w:type="spellStart"/>
      <w:proofErr w:type="gramStart"/>
      <w:r>
        <w:t>this.objectType</w:t>
      </w:r>
      <w:proofErr w:type="spellEnd"/>
      <w:proofErr w:type="gramEnd"/>
      <w:r>
        <w:t xml:space="preserve"> == "variables") {</w:t>
      </w:r>
    </w:p>
    <w:p w14:paraId="1318A854" w14:textId="77777777" w:rsidR="006D2EBE" w:rsidRDefault="006D2EBE" w:rsidP="006D2EBE">
      <w:pPr>
        <w:pStyle w:val="Codetext"/>
      </w:pPr>
      <w:r>
        <w:t xml:space="preserve">            </w:t>
      </w:r>
      <w:proofErr w:type="gramStart"/>
      <w:r>
        <w:t>valuediv.css(</w:t>
      </w:r>
      <w:proofErr w:type="gramEnd"/>
      <w:r>
        <w:t>"width", "29%");</w:t>
      </w:r>
    </w:p>
    <w:p w14:paraId="33FE5D62" w14:textId="77777777" w:rsidR="006D2EBE" w:rsidRDefault="006D2EBE" w:rsidP="006D2EBE">
      <w:pPr>
        <w:pStyle w:val="Codetext"/>
      </w:pPr>
      <w:r>
        <w:t xml:space="preserve">        } else {</w:t>
      </w:r>
    </w:p>
    <w:p w14:paraId="40513B4A" w14:textId="77777777" w:rsidR="006D2EBE" w:rsidRDefault="006D2EBE" w:rsidP="006D2EBE">
      <w:pPr>
        <w:pStyle w:val="Codetext"/>
      </w:pPr>
      <w:r>
        <w:t xml:space="preserve">            </w:t>
      </w:r>
      <w:proofErr w:type="gramStart"/>
      <w:r>
        <w:t>valuediv.css(</w:t>
      </w:r>
      <w:proofErr w:type="gramEnd"/>
      <w:r>
        <w:t>"width", "43%");</w:t>
      </w:r>
    </w:p>
    <w:p w14:paraId="075C52B0" w14:textId="77777777" w:rsidR="006D2EBE" w:rsidRDefault="006D2EBE" w:rsidP="006D2EBE">
      <w:pPr>
        <w:pStyle w:val="Codetext"/>
      </w:pPr>
      <w:r>
        <w:t xml:space="preserve">        }</w:t>
      </w:r>
    </w:p>
    <w:p w14:paraId="7BDCE461" w14:textId="77777777" w:rsidR="006D2EBE" w:rsidRDefault="006D2EBE" w:rsidP="006D2EBE">
      <w:pPr>
        <w:pStyle w:val="Codetext"/>
      </w:pPr>
    </w:p>
    <w:p w14:paraId="64325127" w14:textId="7395CBF8" w:rsidR="006D2EBE" w:rsidRDefault="006D2EBE" w:rsidP="006D2EBE">
      <w:pPr>
        <w:pStyle w:val="Codetext"/>
      </w:pPr>
      <w:r>
        <w:t xml:space="preserve">        if (</w:t>
      </w:r>
      <w:proofErr w:type="gramStart"/>
      <w:r>
        <w:t>this._</w:t>
      </w:r>
      <w:proofErr w:type="spellStart"/>
      <w:proofErr w:type="gramEnd"/>
      <w:r>
        <w:t>uniqueId</w:t>
      </w:r>
      <w:proofErr w:type="spellEnd"/>
      <w:r>
        <w:t xml:space="preserve"> == "</w:t>
      </w:r>
      <w:proofErr w:type="spellStart"/>
      <w:r>
        <w:t>mobileflowcanvas</w:t>
      </w:r>
      <w:proofErr w:type="spellEnd"/>
      <w:r>
        <w:t xml:space="preserve">" &amp;&amp; </w:t>
      </w:r>
      <w:proofErr w:type="gramStart"/>
      <w:r>
        <w:t>this._</w:t>
      </w:r>
      <w:proofErr w:type="spellStart"/>
      <w:proofErr w:type="gramEnd"/>
      <w:r>
        <w:t>readOnly</w:t>
      </w:r>
      <w:proofErr w:type="spellEnd"/>
      <w:r>
        <w:t>) {</w:t>
      </w:r>
    </w:p>
    <w:p w14:paraId="79601F01" w14:textId="77777777" w:rsidR="006D2EBE" w:rsidRDefault="006D2EBE" w:rsidP="006D2EBE">
      <w:pPr>
        <w:pStyle w:val="Codetext"/>
      </w:pPr>
      <w:r>
        <w:t xml:space="preserve">            </w:t>
      </w:r>
      <w:proofErr w:type="spellStart"/>
      <w:r>
        <w:t>keyInput.attr</w:t>
      </w:r>
      <w:proofErr w:type="spellEnd"/>
      <w:r>
        <w:t>("</w:t>
      </w:r>
      <w:proofErr w:type="spellStart"/>
      <w:r>
        <w:t>readonly</w:t>
      </w:r>
      <w:proofErr w:type="spellEnd"/>
      <w:r>
        <w:t>", "</w:t>
      </w:r>
      <w:proofErr w:type="spellStart"/>
      <w:r>
        <w:t>readonly</w:t>
      </w:r>
      <w:proofErr w:type="spellEnd"/>
      <w:r>
        <w:t>");</w:t>
      </w:r>
    </w:p>
    <w:p w14:paraId="77926165" w14:textId="77777777" w:rsidR="006D2EBE" w:rsidRDefault="006D2EBE" w:rsidP="006D2EBE">
      <w:pPr>
        <w:pStyle w:val="Codetext"/>
      </w:pPr>
      <w:r>
        <w:t xml:space="preserve">            </w:t>
      </w:r>
      <w:proofErr w:type="spellStart"/>
      <w:r>
        <w:t>valueInput.attr</w:t>
      </w:r>
      <w:proofErr w:type="spellEnd"/>
      <w:r>
        <w:t>("</w:t>
      </w:r>
      <w:proofErr w:type="spellStart"/>
      <w:r>
        <w:t>readonly</w:t>
      </w:r>
      <w:proofErr w:type="spellEnd"/>
      <w:r>
        <w:t>", "</w:t>
      </w:r>
      <w:proofErr w:type="spellStart"/>
      <w:r>
        <w:t>readonly</w:t>
      </w:r>
      <w:proofErr w:type="spellEnd"/>
      <w:r>
        <w:t>");</w:t>
      </w:r>
    </w:p>
    <w:p w14:paraId="45AF5F98" w14:textId="5038528C" w:rsidR="006D2EBE" w:rsidRDefault="006D2EBE" w:rsidP="006D2EBE">
      <w:pPr>
        <w:pStyle w:val="Codetext"/>
      </w:pPr>
      <w:r>
        <w:t xml:space="preserve">            if (</w:t>
      </w:r>
      <w:proofErr w:type="spellStart"/>
      <w:proofErr w:type="gramStart"/>
      <w:r>
        <w:t>this.objectType</w:t>
      </w:r>
      <w:proofErr w:type="spellEnd"/>
      <w:proofErr w:type="gramEnd"/>
      <w:r>
        <w:t xml:space="preserve"> == "variables") {</w:t>
      </w:r>
    </w:p>
    <w:p w14:paraId="73F32674" w14:textId="77777777" w:rsidR="006D2EBE" w:rsidRDefault="006D2EBE" w:rsidP="006D2EBE">
      <w:pPr>
        <w:pStyle w:val="Codetext"/>
      </w:pPr>
      <w:r>
        <w:t xml:space="preserve">                keyInput.css("pointer-</w:t>
      </w:r>
      <w:proofErr w:type="spellStart"/>
      <w:r>
        <w:t>events","none</w:t>
      </w:r>
      <w:proofErr w:type="spellEnd"/>
      <w:r>
        <w:t>");</w:t>
      </w:r>
    </w:p>
    <w:p w14:paraId="521720FB" w14:textId="77777777" w:rsidR="006D2EBE" w:rsidRDefault="006D2EBE" w:rsidP="006D2EBE">
      <w:pPr>
        <w:pStyle w:val="Codetext"/>
      </w:pPr>
      <w:r>
        <w:t xml:space="preserve">                </w:t>
      </w:r>
      <w:proofErr w:type="gramStart"/>
      <w:r>
        <w:t>keydiv.css(</w:t>
      </w:r>
      <w:proofErr w:type="gramEnd"/>
      <w:r>
        <w:t>"width", "33%");</w:t>
      </w:r>
    </w:p>
    <w:p w14:paraId="5C592C4D" w14:textId="77777777" w:rsidR="006D2EBE" w:rsidRDefault="006D2EBE" w:rsidP="006D2EBE">
      <w:pPr>
        <w:pStyle w:val="Codetext"/>
      </w:pPr>
      <w:r>
        <w:t xml:space="preserve">            </w:t>
      </w:r>
      <w:r>
        <w:tab/>
      </w:r>
      <w:proofErr w:type="gramStart"/>
      <w:r>
        <w:t>valuediv.css(</w:t>
      </w:r>
      <w:proofErr w:type="gramEnd"/>
      <w:r>
        <w:t>"width", "33%");</w:t>
      </w:r>
    </w:p>
    <w:p w14:paraId="64056E1F" w14:textId="798133F8" w:rsidR="006D2EBE" w:rsidRDefault="006D2EBE" w:rsidP="006D2EBE">
      <w:pPr>
        <w:pStyle w:val="Codetext"/>
      </w:pPr>
      <w:r>
        <w:t xml:space="preserve">            </w:t>
      </w:r>
      <w:r>
        <w:tab/>
        <w:t>dataTypediv.css('width',"33%");</w:t>
      </w:r>
    </w:p>
    <w:p w14:paraId="3F5E8789" w14:textId="77777777" w:rsidR="006D2EBE" w:rsidRDefault="006D2EBE" w:rsidP="006D2EBE">
      <w:pPr>
        <w:pStyle w:val="Codetext"/>
      </w:pPr>
      <w:r>
        <w:t xml:space="preserve">                </w:t>
      </w:r>
      <w:proofErr w:type="spellStart"/>
      <w:r>
        <w:t>entityRow.append</w:t>
      </w:r>
      <w:proofErr w:type="spellEnd"/>
      <w:r>
        <w:t>(</w:t>
      </w:r>
      <w:proofErr w:type="spellStart"/>
      <w:r>
        <w:t>keydiv</w:t>
      </w:r>
      <w:proofErr w:type="spellEnd"/>
      <w:proofErr w:type="gramStart"/>
      <w:r>
        <w:t>).append</w:t>
      </w:r>
      <w:proofErr w:type="gramEnd"/>
      <w:r>
        <w:t>(</w:t>
      </w:r>
      <w:proofErr w:type="spellStart"/>
      <w:r>
        <w:t>dataTypediv</w:t>
      </w:r>
      <w:proofErr w:type="spellEnd"/>
      <w:proofErr w:type="gramStart"/>
      <w:r>
        <w:t>).append</w:t>
      </w:r>
      <w:proofErr w:type="gramEnd"/>
      <w:r>
        <w:t>(</w:t>
      </w:r>
      <w:proofErr w:type="spellStart"/>
      <w:r>
        <w:t>valuediv</w:t>
      </w:r>
      <w:proofErr w:type="spellEnd"/>
      <w:r>
        <w:t>);</w:t>
      </w:r>
    </w:p>
    <w:p w14:paraId="2882584E" w14:textId="77777777" w:rsidR="006D2EBE" w:rsidRDefault="006D2EBE" w:rsidP="006D2EBE">
      <w:pPr>
        <w:pStyle w:val="Codetext"/>
      </w:pPr>
      <w:r>
        <w:t xml:space="preserve">            } else {</w:t>
      </w:r>
    </w:p>
    <w:p w14:paraId="2B827165" w14:textId="77777777" w:rsidR="006D2EBE" w:rsidRDefault="006D2EBE" w:rsidP="006D2EBE">
      <w:pPr>
        <w:pStyle w:val="Codetext"/>
      </w:pPr>
      <w:r>
        <w:t xml:space="preserve">            </w:t>
      </w:r>
      <w:r>
        <w:tab/>
      </w:r>
      <w:proofErr w:type="gramStart"/>
      <w:r>
        <w:t>keydiv.css(</w:t>
      </w:r>
      <w:proofErr w:type="gramEnd"/>
      <w:r>
        <w:t>"width", "50%");</w:t>
      </w:r>
    </w:p>
    <w:p w14:paraId="4644E6FD" w14:textId="77777777" w:rsidR="006D2EBE" w:rsidRDefault="006D2EBE" w:rsidP="006D2EBE">
      <w:pPr>
        <w:pStyle w:val="Codetext"/>
      </w:pPr>
      <w:r>
        <w:t xml:space="preserve">            </w:t>
      </w:r>
      <w:r>
        <w:tab/>
      </w:r>
      <w:proofErr w:type="gramStart"/>
      <w:r>
        <w:t>valuediv.css(</w:t>
      </w:r>
      <w:proofErr w:type="gramEnd"/>
      <w:r>
        <w:t>"width", "50%");</w:t>
      </w:r>
    </w:p>
    <w:p w14:paraId="5C5E53B2" w14:textId="77777777" w:rsidR="006D2EBE" w:rsidRDefault="006D2EBE" w:rsidP="006D2EBE">
      <w:pPr>
        <w:pStyle w:val="Codetext"/>
      </w:pPr>
      <w:r>
        <w:t xml:space="preserve">                </w:t>
      </w:r>
      <w:proofErr w:type="spellStart"/>
      <w:r>
        <w:t>entityRow.append</w:t>
      </w:r>
      <w:proofErr w:type="spellEnd"/>
      <w:r>
        <w:t>(</w:t>
      </w:r>
      <w:proofErr w:type="spellStart"/>
      <w:r>
        <w:t>keydiv</w:t>
      </w:r>
      <w:proofErr w:type="spellEnd"/>
      <w:proofErr w:type="gramStart"/>
      <w:r>
        <w:t>).append</w:t>
      </w:r>
      <w:proofErr w:type="gramEnd"/>
      <w:r>
        <w:t>(</w:t>
      </w:r>
      <w:proofErr w:type="spellStart"/>
      <w:r>
        <w:t>valuediv</w:t>
      </w:r>
      <w:proofErr w:type="spellEnd"/>
      <w:r>
        <w:t>);</w:t>
      </w:r>
    </w:p>
    <w:p w14:paraId="29BDC110" w14:textId="77777777" w:rsidR="006D2EBE" w:rsidRDefault="006D2EBE" w:rsidP="006D2EBE">
      <w:pPr>
        <w:pStyle w:val="Codetext"/>
      </w:pPr>
      <w:r>
        <w:t xml:space="preserve">            }</w:t>
      </w:r>
    </w:p>
    <w:p w14:paraId="6FA43DC7" w14:textId="77777777" w:rsidR="006D2EBE" w:rsidRDefault="006D2EBE" w:rsidP="006D2EBE">
      <w:pPr>
        <w:pStyle w:val="Codetext"/>
      </w:pPr>
      <w:r>
        <w:t xml:space="preserve">        } else {</w:t>
      </w:r>
    </w:p>
    <w:p w14:paraId="0AE2F9A0" w14:textId="77777777" w:rsidR="006D2EBE" w:rsidRDefault="006D2EBE" w:rsidP="006D2EBE">
      <w:pPr>
        <w:pStyle w:val="Codetext"/>
      </w:pPr>
      <w:r>
        <w:t xml:space="preserve">            var </w:t>
      </w:r>
      <w:proofErr w:type="spellStart"/>
      <w:r>
        <w:t>deletediv</w:t>
      </w:r>
      <w:proofErr w:type="spellEnd"/>
      <w:r>
        <w:t xml:space="preserve"> = $(</w:t>
      </w:r>
      <w:proofErr w:type="spellStart"/>
      <w:r>
        <w:t>this.tpl_inline_</w:t>
      </w:r>
      <w:proofErr w:type="gramStart"/>
      <w:r>
        <w:t>container</w:t>
      </w:r>
      <w:proofErr w:type="spellEnd"/>
      <w:r>
        <w:t>(</w:t>
      </w:r>
      <w:proofErr w:type="gramEnd"/>
      <w:r>
        <w:t>));</w:t>
      </w:r>
    </w:p>
    <w:p w14:paraId="408F2C31" w14:textId="77777777" w:rsidR="006D2EBE" w:rsidRDefault="006D2EBE" w:rsidP="006D2EBE">
      <w:pPr>
        <w:pStyle w:val="Codetext"/>
      </w:pPr>
      <w:r>
        <w:t xml:space="preserve">            var </w:t>
      </w:r>
      <w:proofErr w:type="spellStart"/>
      <w:r>
        <w:t>deleteButton</w:t>
      </w:r>
      <w:proofErr w:type="spellEnd"/>
      <w:r>
        <w:t xml:space="preserve"> = $(</w:t>
      </w:r>
      <w:proofErr w:type="spellStart"/>
      <w:r>
        <w:t>this.tpl_delete_</w:t>
      </w:r>
      <w:proofErr w:type="gramStart"/>
      <w:r>
        <w:t>button</w:t>
      </w:r>
      <w:proofErr w:type="spellEnd"/>
      <w:r>
        <w:t>(</w:t>
      </w:r>
      <w:proofErr w:type="gramEnd"/>
      <w:r>
        <w:t>{</w:t>
      </w:r>
    </w:p>
    <w:p w14:paraId="4F9F2F10" w14:textId="77777777" w:rsidR="006D2EBE" w:rsidRDefault="006D2EBE" w:rsidP="006D2EBE">
      <w:pPr>
        <w:pStyle w:val="Codetext"/>
      </w:pPr>
      <w:r>
        <w:t xml:space="preserve">                "id": 'delete-row'</w:t>
      </w:r>
    </w:p>
    <w:p w14:paraId="28DD5BCB" w14:textId="77777777" w:rsidR="006D2EBE" w:rsidRDefault="006D2EBE" w:rsidP="006D2EBE">
      <w:pPr>
        <w:pStyle w:val="Codetext"/>
      </w:pPr>
      <w:r>
        <w:t xml:space="preserve">            }));</w:t>
      </w:r>
    </w:p>
    <w:p w14:paraId="4F175290" w14:textId="77777777" w:rsidR="006D2EBE" w:rsidRDefault="006D2EBE" w:rsidP="006D2EBE">
      <w:pPr>
        <w:pStyle w:val="Codetext"/>
      </w:pPr>
      <w:r>
        <w:t xml:space="preserve">            </w:t>
      </w:r>
      <w:proofErr w:type="spellStart"/>
      <w:proofErr w:type="gramStart"/>
      <w:r>
        <w:t>deletediv.append</w:t>
      </w:r>
      <w:proofErr w:type="spellEnd"/>
      <w:proofErr w:type="gramEnd"/>
      <w:r>
        <w:t>(</w:t>
      </w:r>
      <w:proofErr w:type="spellStart"/>
      <w:r>
        <w:t>deleteButton</w:t>
      </w:r>
      <w:proofErr w:type="spellEnd"/>
      <w:r>
        <w:t>);</w:t>
      </w:r>
    </w:p>
    <w:p w14:paraId="4CC733A8" w14:textId="77777777" w:rsidR="006D2EBE" w:rsidRDefault="006D2EBE" w:rsidP="006D2EBE">
      <w:pPr>
        <w:pStyle w:val="Codetext"/>
      </w:pPr>
      <w:r>
        <w:t xml:space="preserve">            </w:t>
      </w:r>
      <w:proofErr w:type="gramStart"/>
      <w:r>
        <w:t>deletediv.css(</w:t>
      </w:r>
      <w:proofErr w:type="gramEnd"/>
      <w:r>
        <w:t>"width", "12%");</w:t>
      </w:r>
    </w:p>
    <w:p w14:paraId="1115899A" w14:textId="77777777" w:rsidR="006D2EBE" w:rsidRDefault="006D2EBE" w:rsidP="006D2EBE">
      <w:pPr>
        <w:pStyle w:val="Codetext"/>
      </w:pPr>
      <w:r>
        <w:t xml:space="preserve">            </w:t>
      </w:r>
      <w:proofErr w:type="spellStart"/>
      <w:r>
        <w:t>deleteButton.on</w:t>
      </w:r>
      <w:proofErr w:type="spellEnd"/>
      <w:r>
        <w:t xml:space="preserve">('click', </w:t>
      </w:r>
      <w:proofErr w:type="gramStart"/>
      <w:r>
        <w:t>this._</w:t>
      </w:r>
      <w:proofErr w:type="spellStart"/>
      <w:proofErr w:type="gramEnd"/>
      <w:r>
        <w:t>deleteRow.bind</w:t>
      </w:r>
      <w:proofErr w:type="spellEnd"/>
      <w:r>
        <w:t>(this));</w:t>
      </w:r>
    </w:p>
    <w:p w14:paraId="024C9D0F" w14:textId="77777777" w:rsidR="006D2EBE" w:rsidRDefault="006D2EBE" w:rsidP="006D2EBE">
      <w:pPr>
        <w:pStyle w:val="Codetext"/>
      </w:pPr>
      <w:r>
        <w:t xml:space="preserve">            if (</w:t>
      </w:r>
      <w:proofErr w:type="spellStart"/>
      <w:proofErr w:type="gramStart"/>
      <w:r>
        <w:t>this.objectType</w:t>
      </w:r>
      <w:proofErr w:type="spellEnd"/>
      <w:proofErr w:type="gramEnd"/>
      <w:r>
        <w:t xml:space="preserve"> == "variables") {</w:t>
      </w:r>
    </w:p>
    <w:p w14:paraId="50320032" w14:textId="77777777" w:rsidR="006D2EBE" w:rsidRDefault="006D2EBE" w:rsidP="006D2EBE">
      <w:pPr>
        <w:pStyle w:val="Codetext"/>
      </w:pPr>
      <w:r>
        <w:t xml:space="preserve">                entityRow.append(keydiv</w:t>
      </w:r>
      <w:proofErr w:type="gramStart"/>
      <w:r>
        <w:t>).append</w:t>
      </w:r>
      <w:proofErr w:type="gramEnd"/>
      <w:r>
        <w:t>(dataTypediv</w:t>
      </w:r>
      <w:proofErr w:type="gramStart"/>
      <w:r>
        <w:t>).append</w:t>
      </w:r>
      <w:proofErr w:type="gramEnd"/>
      <w:r>
        <w:t>(valuediv</w:t>
      </w:r>
      <w:proofErr w:type="gramStart"/>
      <w:r>
        <w:t>).append</w:t>
      </w:r>
      <w:proofErr w:type="gramEnd"/>
      <w:r>
        <w:t>(deletediv);</w:t>
      </w:r>
    </w:p>
    <w:p w14:paraId="293E5D67" w14:textId="77777777" w:rsidR="006D2EBE" w:rsidRDefault="006D2EBE" w:rsidP="006D2EBE">
      <w:pPr>
        <w:pStyle w:val="Codetext"/>
      </w:pPr>
      <w:r>
        <w:t xml:space="preserve">            } else {</w:t>
      </w:r>
    </w:p>
    <w:p w14:paraId="5891FDBA" w14:textId="77777777" w:rsidR="006D2EBE" w:rsidRDefault="006D2EBE" w:rsidP="006D2EBE">
      <w:pPr>
        <w:pStyle w:val="Codetext"/>
      </w:pPr>
      <w:r>
        <w:t xml:space="preserve">                </w:t>
      </w:r>
      <w:proofErr w:type="spellStart"/>
      <w:r>
        <w:t>entityRow.append</w:t>
      </w:r>
      <w:proofErr w:type="spellEnd"/>
      <w:r>
        <w:t>(</w:t>
      </w:r>
      <w:proofErr w:type="spellStart"/>
      <w:r>
        <w:t>keydiv</w:t>
      </w:r>
      <w:proofErr w:type="spellEnd"/>
      <w:proofErr w:type="gramStart"/>
      <w:r>
        <w:t>).append</w:t>
      </w:r>
      <w:proofErr w:type="gramEnd"/>
      <w:r>
        <w:t>(</w:t>
      </w:r>
      <w:proofErr w:type="spellStart"/>
      <w:r>
        <w:t>valuediv</w:t>
      </w:r>
      <w:proofErr w:type="spellEnd"/>
      <w:proofErr w:type="gramStart"/>
      <w:r>
        <w:t>).append</w:t>
      </w:r>
      <w:proofErr w:type="gramEnd"/>
      <w:r>
        <w:t>(</w:t>
      </w:r>
      <w:proofErr w:type="spellStart"/>
      <w:r>
        <w:t>deletediv</w:t>
      </w:r>
      <w:proofErr w:type="spellEnd"/>
      <w:r>
        <w:t>);</w:t>
      </w:r>
    </w:p>
    <w:p w14:paraId="73BFA315" w14:textId="77777777" w:rsidR="006D2EBE" w:rsidRDefault="006D2EBE" w:rsidP="006D2EBE">
      <w:pPr>
        <w:pStyle w:val="Codetext"/>
      </w:pPr>
      <w:r>
        <w:t xml:space="preserve">            }</w:t>
      </w:r>
    </w:p>
    <w:p w14:paraId="19E046A8" w14:textId="77777777" w:rsidR="006D2EBE" w:rsidRDefault="006D2EBE" w:rsidP="006D2EBE">
      <w:pPr>
        <w:pStyle w:val="Codetext"/>
      </w:pPr>
      <w:r>
        <w:t xml:space="preserve">        }</w:t>
      </w:r>
    </w:p>
    <w:p w14:paraId="4C034F68" w14:textId="77777777" w:rsidR="006D2EBE" w:rsidRDefault="006D2EBE" w:rsidP="006D2EBE">
      <w:pPr>
        <w:pStyle w:val="Codetext"/>
      </w:pPr>
    </w:p>
    <w:p w14:paraId="360A2159" w14:textId="77777777" w:rsidR="006D2EBE" w:rsidRDefault="006D2EBE" w:rsidP="006D2EBE">
      <w:pPr>
        <w:pStyle w:val="Codetext"/>
      </w:pPr>
      <w:r>
        <w:t xml:space="preserve">        return </w:t>
      </w:r>
      <w:proofErr w:type="spellStart"/>
      <w:r>
        <w:t>entityRow</w:t>
      </w:r>
      <w:proofErr w:type="spellEnd"/>
      <w:r>
        <w:t>;</w:t>
      </w:r>
    </w:p>
    <w:p w14:paraId="3DAE21A2" w14:textId="77777777" w:rsidR="006D2EBE" w:rsidRDefault="006D2EBE" w:rsidP="006D2EBE">
      <w:pPr>
        <w:pStyle w:val="Codetext"/>
      </w:pPr>
      <w:r>
        <w:t xml:space="preserve">    },</w:t>
      </w:r>
    </w:p>
    <w:p w14:paraId="5C4D1692" w14:textId="77777777" w:rsidR="006D2EBE" w:rsidRDefault="006D2EBE" w:rsidP="006D2EBE">
      <w:pPr>
        <w:pStyle w:val="Codetext"/>
      </w:pPr>
    </w:p>
    <w:p w14:paraId="6D3A3E3B" w14:textId="77777777" w:rsidR="006D2EBE" w:rsidRDefault="006D2EBE" w:rsidP="006D2EBE">
      <w:pPr>
        <w:pStyle w:val="Codetext"/>
      </w:pPr>
      <w:r>
        <w:t xml:space="preserve">    /**</w:t>
      </w:r>
    </w:p>
    <w:p w14:paraId="6E7254CB" w14:textId="77777777" w:rsidR="006D2EBE" w:rsidRDefault="006D2EBE" w:rsidP="006D2EBE">
      <w:pPr>
        <w:pStyle w:val="Codetext"/>
      </w:pPr>
      <w:r>
        <w:t xml:space="preserve">     * Creates a new row for the entity and append to the table</w:t>
      </w:r>
    </w:p>
    <w:p w14:paraId="332BD739" w14:textId="77777777" w:rsidR="006D2EBE" w:rsidRDefault="006D2EBE" w:rsidP="006D2EBE">
      <w:pPr>
        <w:pStyle w:val="Codetext"/>
      </w:pPr>
      <w:r>
        <w:t xml:space="preserve">     * </w:t>
      </w:r>
    </w:p>
    <w:p w14:paraId="33EC79B4" w14:textId="77777777" w:rsidR="006D2EBE" w:rsidRDefault="006D2EBE" w:rsidP="006D2EBE">
      <w:pPr>
        <w:pStyle w:val="Codetext"/>
      </w:pPr>
      <w:r>
        <w:t xml:space="preserve">     * @param {object}</w:t>
      </w:r>
    </w:p>
    <w:p w14:paraId="1205B99F" w14:textId="6FDB5454" w:rsidR="006D2EBE" w:rsidRDefault="006D2EBE" w:rsidP="006D2EBE">
      <w:pPr>
        <w:pStyle w:val="Codetext"/>
      </w:pPr>
      <w:r>
        <w:lastRenderedPageBreak/>
        <w:t xml:space="preserve">     *            </w:t>
      </w:r>
      <w:proofErr w:type="gramStart"/>
      <w:r>
        <w:t>entity</w:t>
      </w:r>
      <w:proofErr w:type="gramEnd"/>
      <w:r>
        <w:t xml:space="preserve"> - Variable object                        </w:t>
      </w:r>
    </w:p>
    <w:p w14:paraId="00AECA54" w14:textId="77777777" w:rsidR="006D2EBE" w:rsidRDefault="006D2EBE" w:rsidP="006D2EBE">
      <w:pPr>
        <w:pStyle w:val="Codetext"/>
      </w:pPr>
      <w:r>
        <w:t xml:space="preserve">     */</w:t>
      </w:r>
    </w:p>
    <w:p w14:paraId="4C94A985" w14:textId="5C16A1CA" w:rsidR="006D2EBE" w:rsidRDefault="006D2EBE" w:rsidP="006D2EBE">
      <w:pPr>
        <w:pStyle w:val="Codetext"/>
      </w:pPr>
      <w:r>
        <w:t xml:space="preserve">    </w:t>
      </w:r>
    </w:p>
    <w:p w14:paraId="7E382536" w14:textId="77777777" w:rsidR="006D2EBE" w:rsidRDefault="006D2EBE" w:rsidP="006D2EBE">
      <w:pPr>
        <w:pStyle w:val="Codetext"/>
      </w:pPr>
      <w:r>
        <w:t xml:space="preserve">    _</w:t>
      </w:r>
      <w:proofErr w:type="spellStart"/>
      <w:proofErr w:type="gramStart"/>
      <w:r>
        <w:t>createCustomQueryEntityRow</w:t>
      </w:r>
      <w:proofErr w:type="spellEnd"/>
      <w:r>
        <w:t xml:space="preserve"> :</w:t>
      </w:r>
      <w:proofErr w:type="gramEnd"/>
      <w:r>
        <w:t xml:space="preserve"> </w:t>
      </w:r>
      <w:proofErr w:type="gramStart"/>
      <w:r>
        <w:t>function(</w:t>
      </w:r>
      <w:proofErr w:type="spellStart"/>
      <w:proofErr w:type="gramEnd"/>
      <w:r>
        <w:t>isDeleteButton</w:t>
      </w:r>
      <w:proofErr w:type="spellEnd"/>
      <w:r>
        <w:t xml:space="preserve">, </w:t>
      </w:r>
      <w:proofErr w:type="gramStart"/>
      <w:r>
        <w:t>entity){</w:t>
      </w:r>
      <w:proofErr w:type="gramEnd"/>
    </w:p>
    <w:p w14:paraId="4AF88260" w14:textId="0A24996D" w:rsidR="006D2EBE" w:rsidRDefault="00AD1699" w:rsidP="006D2EBE">
      <w:pPr>
        <w:pStyle w:val="Codetext"/>
      </w:pPr>
      <w:r>
        <w:rPr>
          <w:noProof/>
        </w:rPr>
        <mc:AlternateContent>
          <mc:Choice Requires="wps">
            <w:drawing>
              <wp:anchor distT="0" distB="0" distL="114300" distR="114300" simplePos="0" relativeHeight="251705344" behindDoc="0" locked="0" layoutInCell="1" allowOverlap="1" wp14:anchorId="713C9FFD" wp14:editId="0B704EE3">
                <wp:simplePos x="0" y="0"/>
                <wp:positionH relativeFrom="column">
                  <wp:posOffset>2038350</wp:posOffset>
                </wp:positionH>
                <wp:positionV relativeFrom="paragraph">
                  <wp:posOffset>8890</wp:posOffset>
                </wp:positionV>
                <wp:extent cx="2559050" cy="7680325"/>
                <wp:effectExtent l="0" t="0" r="12700" b="15875"/>
                <wp:wrapNone/>
                <wp:docPr id="96747588" name="Rectangle 1"/>
                <wp:cNvGraphicFramePr/>
                <a:graphic xmlns:a="http://schemas.openxmlformats.org/drawingml/2006/main">
                  <a:graphicData uri="http://schemas.microsoft.com/office/word/2010/wordprocessingShape">
                    <wps:wsp>
                      <wps:cNvSpPr/>
                      <wps:spPr>
                        <a:xfrm>
                          <a:off x="0" y="0"/>
                          <a:ext cx="2559050" cy="76803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5B7DF2" id="Rectangle 1" o:spid="_x0000_s1026" style="position:absolute;margin-left:160.5pt;margin-top:.7pt;width:201.5pt;height:604.7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" fillcolor="#4472c4 [3204]" strokecolor="#09101d [484]" strokeweight="1pt"/>
            </w:pict>
          </mc:Fallback>
        </mc:AlternateContent>
      </w:r>
      <w:r w:rsidR="006D2EBE">
        <w:t xml:space="preserve">    </w:t>
      </w:r>
      <w:r w:rsidR="006D2EBE">
        <w:tab/>
      </w:r>
    </w:p>
    <w:p w14:paraId="3AAE7D29" w14:textId="77777777" w:rsidR="006D2EBE" w:rsidRDefault="006D2EBE" w:rsidP="006D2EBE">
      <w:pPr>
        <w:pStyle w:val="Codetext"/>
      </w:pPr>
      <w:r>
        <w:t xml:space="preserve">    </w:t>
      </w:r>
      <w:r>
        <w:tab/>
        <w:t xml:space="preserve">var </w:t>
      </w:r>
      <w:proofErr w:type="spellStart"/>
      <w:r>
        <w:t>rowUniqueId</w:t>
      </w:r>
      <w:proofErr w:type="spellEnd"/>
      <w:r>
        <w:t xml:space="preserve"> = new Date(</w:t>
      </w:r>
      <w:proofErr w:type="gramStart"/>
      <w:r>
        <w:t>).</w:t>
      </w:r>
      <w:proofErr w:type="spellStart"/>
      <w:r>
        <w:t>getTime</w:t>
      </w:r>
      <w:proofErr w:type="spellEnd"/>
      <w:proofErr w:type="gramEnd"/>
      <w:r>
        <w:t>();</w:t>
      </w:r>
    </w:p>
    <w:p w14:paraId="53045108" w14:textId="77777777" w:rsidR="006D2EBE" w:rsidRDefault="006D2EBE" w:rsidP="006D2EBE">
      <w:pPr>
        <w:pStyle w:val="Codetext"/>
      </w:pPr>
      <w:r>
        <w:t xml:space="preserve">    </w:t>
      </w:r>
      <w:r>
        <w:tab/>
        <w:t>var name = (entity &amp;&amp; entity.name</w:t>
      </w:r>
      <w:proofErr w:type="gramStart"/>
      <w:r>
        <w:t>)?entity.name</w:t>
      </w:r>
      <w:proofErr w:type="gramEnd"/>
      <w:r>
        <w:t xml:space="preserve"> :"";</w:t>
      </w:r>
    </w:p>
    <w:p w14:paraId="67A57027" w14:textId="77777777" w:rsidR="006D2EBE" w:rsidRDefault="006D2EBE" w:rsidP="006D2EBE">
      <w:pPr>
        <w:pStyle w:val="Codetext"/>
      </w:pPr>
      <w:r>
        <w:tab/>
      </w:r>
      <w:r>
        <w:tab/>
        <w:t xml:space="preserve">var type = (entity &amp;&amp; </w:t>
      </w:r>
      <w:proofErr w:type="spellStart"/>
      <w:proofErr w:type="gramStart"/>
      <w:r>
        <w:t>entity.type</w:t>
      </w:r>
      <w:proofErr w:type="spellEnd"/>
      <w:r>
        <w:t>)?</w:t>
      </w:r>
      <w:proofErr w:type="spellStart"/>
      <w:r>
        <w:t>entity</w:t>
      </w:r>
      <w:proofErr w:type="gramEnd"/>
      <w:r>
        <w:t>.</w:t>
      </w:r>
      <w:proofErr w:type="gramStart"/>
      <w:r>
        <w:t>type</w:t>
      </w:r>
      <w:proofErr w:type="spellEnd"/>
      <w:r>
        <w:t xml:space="preserve"> :</w:t>
      </w:r>
      <w:proofErr w:type="gramEnd"/>
      <w:r>
        <w:t>"";</w:t>
      </w:r>
    </w:p>
    <w:p w14:paraId="50CC769D" w14:textId="0B558839" w:rsidR="006D2EBE" w:rsidRDefault="006D2EBE" w:rsidP="006D2EBE">
      <w:pPr>
        <w:pStyle w:val="Codetext"/>
      </w:pPr>
      <w:r>
        <w:tab/>
      </w:r>
      <w:r>
        <w:tab/>
      </w:r>
    </w:p>
    <w:p w14:paraId="4EEF34D5" w14:textId="1E2D0909" w:rsidR="006D2EBE" w:rsidRDefault="006D2EBE" w:rsidP="006D2EBE">
      <w:pPr>
        <w:pStyle w:val="Codetext"/>
      </w:pPr>
      <w:r>
        <w:t xml:space="preserve">    </w:t>
      </w:r>
      <w:r>
        <w:tab/>
        <w:t xml:space="preserve">var </w:t>
      </w:r>
      <w:proofErr w:type="spellStart"/>
      <w:r>
        <w:t>entityRow</w:t>
      </w:r>
      <w:proofErr w:type="spellEnd"/>
      <w:r>
        <w:t xml:space="preserve"> = $(</w:t>
      </w:r>
      <w:proofErr w:type="spellStart"/>
      <w:r>
        <w:t>this.tpl_</w:t>
      </w:r>
      <w:proofErr w:type="gramStart"/>
      <w:r>
        <w:t>div</w:t>
      </w:r>
      <w:proofErr w:type="spellEnd"/>
      <w:r>
        <w:t>(</w:t>
      </w:r>
      <w:proofErr w:type="gramEnd"/>
      <w:r>
        <w:t>));</w:t>
      </w:r>
    </w:p>
    <w:p w14:paraId="49CABA60" w14:textId="77777777" w:rsidR="006D2EBE" w:rsidRDefault="006D2EBE" w:rsidP="006D2EBE">
      <w:pPr>
        <w:pStyle w:val="Codetext"/>
      </w:pPr>
      <w:r>
        <w:tab/>
      </w:r>
      <w:r>
        <w:tab/>
      </w:r>
      <w:proofErr w:type="spellStart"/>
      <w:r>
        <w:t>entityRow.addClass</w:t>
      </w:r>
      <w:proofErr w:type="spellEnd"/>
      <w:r>
        <w:t>("entity-mapper-row node-table-row");</w:t>
      </w:r>
    </w:p>
    <w:p w14:paraId="015CDD67" w14:textId="05E054DF" w:rsidR="006D2EBE" w:rsidRDefault="006D2EBE" w:rsidP="006D2EBE">
      <w:pPr>
        <w:pStyle w:val="Codetext"/>
      </w:pPr>
      <w:r>
        <w:tab/>
      </w:r>
      <w:r>
        <w:tab/>
      </w:r>
    </w:p>
    <w:p w14:paraId="62A67ACD" w14:textId="77777777" w:rsidR="006D2EBE" w:rsidRDefault="006D2EBE" w:rsidP="006D2EBE">
      <w:pPr>
        <w:pStyle w:val="Codetext"/>
      </w:pPr>
      <w:r>
        <w:tab/>
      </w:r>
      <w:r>
        <w:tab/>
        <w:t xml:space="preserve">var </w:t>
      </w:r>
      <w:proofErr w:type="spellStart"/>
      <w:r>
        <w:t>attributeNamediv</w:t>
      </w:r>
      <w:proofErr w:type="spellEnd"/>
      <w:r>
        <w:t xml:space="preserve"> = $(</w:t>
      </w:r>
      <w:proofErr w:type="spellStart"/>
      <w:r>
        <w:t>this.tpl_inline_</w:t>
      </w:r>
      <w:proofErr w:type="gramStart"/>
      <w:r>
        <w:t>container</w:t>
      </w:r>
      <w:proofErr w:type="spellEnd"/>
      <w:r>
        <w:t>(</w:t>
      </w:r>
      <w:proofErr w:type="gramEnd"/>
      <w:r>
        <w:t>));</w:t>
      </w:r>
    </w:p>
    <w:p w14:paraId="27C20821" w14:textId="77777777" w:rsidR="006D2EBE" w:rsidRDefault="006D2EBE" w:rsidP="006D2EBE">
      <w:pPr>
        <w:pStyle w:val="Codetext"/>
      </w:pPr>
      <w:r>
        <w:tab/>
      </w:r>
      <w:r>
        <w:tab/>
        <w:t xml:space="preserve">var </w:t>
      </w:r>
      <w:proofErr w:type="spellStart"/>
      <w:r>
        <w:t>attributeNameInput</w:t>
      </w:r>
      <w:proofErr w:type="spellEnd"/>
      <w:r>
        <w:t xml:space="preserve"> = $(</w:t>
      </w:r>
      <w:proofErr w:type="spellStart"/>
      <w:r>
        <w:t>this.tpl_attribute_</w:t>
      </w:r>
      <w:proofErr w:type="gramStart"/>
      <w:r>
        <w:t>textbox</w:t>
      </w:r>
      <w:proofErr w:type="spellEnd"/>
      <w:r>
        <w:t>(</w:t>
      </w:r>
      <w:proofErr w:type="gramEnd"/>
      <w:r>
        <w:t>{</w:t>
      </w:r>
    </w:p>
    <w:p w14:paraId="59BEB061" w14:textId="77777777" w:rsidR="006D2EBE" w:rsidRDefault="006D2EBE" w:rsidP="006D2EBE">
      <w:pPr>
        <w:pStyle w:val="Codetext"/>
      </w:pPr>
      <w:r>
        <w:tab/>
      </w:r>
      <w:r>
        <w:tab/>
      </w:r>
      <w:r>
        <w:tab/>
        <w:t>"id":"</w:t>
      </w:r>
      <w:proofErr w:type="spellStart"/>
      <w:r>
        <w:t>outputAttributes</w:t>
      </w:r>
      <w:proofErr w:type="spellEnd"/>
      <w:r>
        <w:t>["+</w:t>
      </w:r>
      <w:proofErr w:type="spellStart"/>
      <w:r>
        <w:t>rowUniqueId</w:t>
      </w:r>
      <w:proofErr w:type="spellEnd"/>
      <w:r>
        <w:t>+"].name",</w:t>
      </w:r>
    </w:p>
    <w:p w14:paraId="038163A4" w14:textId="77777777" w:rsidR="006D2EBE" w:rsidRDefault="006D2EBE" w:rsidP="006D2EBE">
      <w:pPr>
        <w:pStyle w:val="Codetext"/>
      </w:pPr>
      <w:r>
        <w:tab/>
      </w:r>
      <w:r>
        <w:tab/>
      </w:r>
      <w:r>
        <w:tab/>
        <w:t>"name":"</w:t>
      </w:r>
      <w:proofErr w:type="spellStart"/>
      <w:r>
        <w:t>outputAttributes</w:t>
      </w:r>
      <w:proofErr w:type="spellEnd"/>
      <w:r>
        <w:t>["+</w:t>
      </w:r>
      <w:proofErr w:type="spellStart"/>
      <w:r>
        <w:t>rowUniqueId</w:t>
      </w:r>
      <w:proofErr w:type="spellEnd"/>
      <w:r>
        <w:t>+"].name",</w:t>
      </w:r>
    </w:p>
    <w:p w14:paraId="15D83B5C" w14:textId="77777777" w:rsidR="006D2EBE" w:rsidRDefault="006D2EBE" w:rsidP="006D2EBE">
      <w:pPr>
        <w:pStyle w:val="Codetext"/>
      </w:pPr>
      <w:r>
        <w:tab/>
      </w:r>
      <w:r>
        <w:tab/>
      </w:r>
      <w:r>
        <w:tab/>
        <w:t>"</w:t>
      </w:r>
      <w:proofErr w:type="spellStart"/>
      <w:r>
        <w:t>value":name</w:t>
      </w:r>
      <w:proofErr w:type="spellEnd"/>
    </w:p>
    <w:p w14:paraId="2369F56A" w14:textId="77777777" w:rsidR="006D2EBE" w:rsidRDefault="006D2EBE" w:rsidP="006D2EBE">
      <w:pPr>
        <w:pStyle w:val="Codetext"/>
      </w:pPr>
      <w:r>
        <w:tab/>
      </w:r>
      <w:r>
        <w:tab/>
        <w:t>}));</w:t>
      </w:r>
    </w:p>
    <w:p w14:paraId="32F8B7CE" w14:textId="77777777" w:rsidR="006D2EBE" w:rsidRDefault="006D2EBE" w:rsidP="006D2EBE">
      <w:pPr>
        <w:pStyle w:val="Codetext"/>
      </w:pPr>
      <w:r>
        <w:tab/>
      </w:r>
      <w:r>
        <w:tab/>
        <w:t>$(</w:t>
      </w:r>
      <w:proofErr w:type="spellStart"/>
      <w:r>
        <w:t>attributeNameInput</w:t>
      </w:r>
      <w:proofErr w:type="spellEnd"/>
      <w:proofErr w:type="gramStart"/>
      <w:r>
        <w:t>).</w:t>
      </w:r>
      <w:proofErr w:type="spellStart"/>
      <w:r>
        <w:t>val</w:t>
      </w:r>
      <w:proofErr w:type="spellEnd"/>
      <w:proofErr w:type="gramEnd"/>
      <w:r>
        <w:t>(name);</w:t>
      </w:r>
    </w:p>
    <w:p w14:paraId="0AB01A94" w14:textId="77777777" w:rsidR="006D2EBE" w:rsidRDefault="006D2EBE" w:rsidP="006D2EBE">
      <w:pPr>
        <w:pStyle w:val="Codetext"/>
      </w:pPr>
      <w:r>
        <w:tab/>
      </w:r>
      <w:r>
        <w:tab/>
      </w:r>
      <w:proofErr w:type="spellStart"/>
      <w:r>
        <w:t>attributeNameInput.attr</w:t>
      </w:r>
      <w:proofErr w:type="spellEnd"/>
      <w:r>
        <w:t>("</w:t>
      </w:r>
      <w:proofErr w:type="spellStart"/>
      <w:r>
        <w:t>title</w:t>
      </w:r>
      <w:proofErr w:type="gramStart"/>
      <w:r>
        <w:t>",name</w:t>
      </w:r>
      <w:proofErr w:type="spellEnd"/>
      <w:proofErr w:type="gramEnd"/>
      <w:r>
        <w:t>);</w:t>
      </w:r>
    </w:p>
    <w:p w14:paraId="20F850D9" w14:textId="77777777" w:rsidR="006D2EBE" w:rsidRDefault="006D2EBE" w:rsidP="006D2EBE">
      <w:pPr>
        <w:pStyle w:val="Codetext"/>
      </w:pPr>
      <w:r>
        <w:tab/>
      </w:r>
      <w:r>
        <w:tab/>
      </w:r>
      <w:proofErr w:type="spellStart"/>
      <w:r>
        <w:t>attributeNameInput.on</w:t>
      </w:r>
      <w:proofErr w:type="spellEnd"/>
      <w:r>
        <w:t>("change</w:t>
      </w:r>
      <w:proofErr w:type="gramStart"/>
      <w:r>
        <w:t>",</w:t>
      </w:r>
      <w:proofErr w:type="spellStart"/>
      <w:r>
        <w:t>this</w:t>
      </w:r>
      <w:proofErr w:type="gramEnd"/>
      <w:r>
        <w:t>.</w:t>
      </w:r>
      <w:proofErr w:type="gramStart"/>
      <w:r>
        <w:t>save.bind</w:t>
      </w:r>
      <w:proofErr w:type="spellEnd"/>
      <w:proofErr w:type="gramEnd"/>
      <w:r>
        <w:t>(this));</w:t>
      </w:r>
    </w:p>
    <w:p w14:paraId="71424755" w14:textId="77777777" w:rsidR="006D2EBE" w:rsidRDefault="006D2EBE" w:rsidP="006D2EBE">
      <w:pPr>
        <w:pStyle w:val="Codetext"/>
      </w:pPr>
      <w:r>
        <w:tab/>
      </w:r>
      <w:r>
        <w:tab/>
      </w:r>
      <w:proofErr w:type="spellStart"/>
      <w:r>
        <w:t>attributeNamediv.append</w:t>
      </w:r>
      <w:proofErr w:type="spellEnd"/>
      <w:r>
        <w:t>(</w:t>
      </w:r>
      <w:proofErr w:type="spellStart"/>
      <w:r>
        <w:t>attributeNameInput</w:t>
      </w:r>
      <w:proofErr w:type="spellEnd"/>
      <w:r>
        <w:t>);</w:t>
      </w:r>
    </w:p>
    <w:p w14:paraId="16B7720E" w14:textId="77777777" w:rsidR="006D2EBE" w:rsidRDefault="006D2EBE" w:rsidP="006D2EBE">
      <w:pPr>
        <w:pStyle w:val="Codetext"/>
      </w:pPr>
      <w:r>
        <w:tab/>
      </w:r>
      <w:r>
        <w:tab/>
        <w:t>attributeNamediv.css("width","43%");</w:t>
      </w:r>
    </w:p>
    <w:p w14:paraId="169F4566" w14:textId="77777777" w:rsidR="006D2EBE" w:rsidRDefault="006D2EBE" w:rsidP="006D2EBE">
      <w:pPr>
        <w:pStyle w:val="Codetext"/>
      </w:pPr>
      <w:r>
        <w:tab/>
      </w:r>
      <w:r>
        <w:tab/>
      </w:r>
    </w:p>
    <w:p w14:paraId="77362A60" w14:textId="77777777" w:rsidR="006D2EBE" w:rsidRDefault="006D2EBE" w:rsidP="006D2EBE">
      <w:pPr>
        <w:pStyle w:val="Codetext"/>
      </w:pPr>
      <w:r>
        <w:tab/>
      </w:r>
      <w:r>
        <w:tab/>
        <w:t xml:space="preserve">var </w:t>
      </w:r>
      <w:proofErr w:type="spellStart"/>
      <w:r>
        <w:t>attributeTypeDiv</w:t>
      </w:r>
      <w:proofErr w:type="spellEnd"/>
      <w:r>
        <w:t xml:space="preserve"> = $(</w:t>
      </w:r>
      <w:proofErr w:type="spellStart"/>
      <w:r>
        <w:t>this.tpl_inline_</w:t>
      </w:r>
      <w:proofErr w:type="gramStart"/>
      <w:r>
        <w:t>container</w:t>
      </w:r>
      <w:proofErr w:type="spellEnd"/>
      <w:r>
        <w:t>(</w:t>
      </w:r>
      <w:proofErr w:type="gramEnd"/>
      <w:r>
        <w:t>));</w:t>
      </w:r>
    </w:p>
    <w:p w14:paraId="74049A49" w14:textId="77777777" w:rsidR="006D2EBE" w:rsidRDefault="006D2EBE" w:rsidP="006D2EBE">
      <w:pPr>
        <w:pStyle w:val="Codetext"/>
      </w:pPr>
      <w:r>
        <w:tab/>
      </w:r>
    </w:p>
    <w:p w14:paraId="6F9FD4A2" w14:textId="77777777" w:rsidR="006D2EBE" w:rsidRDefault="006D2EBE" w:rsidP="006D2EBE">
      <w:pPr>
        <w:pStyle w:val="Codetext"/>
      </w:pPr>
      <w:r>
        <w:tab/>
      </w:r>
      <w:r>
        <w:tab/>
        <w:t xml:space="preserve">var </w:t>
      </w:r>
      <w:proofErr w:type="spellStart"/>
      <w:r>
        <w:t>attributeTypeSelect</w:t>
      </w:r>
      <w:proofErr w:type="spellEnd"/>
      <w:r>
        <w:t xml:space="preserve"> = $(</w:t>
      </w:r>
      <w:proofErr w:type="spellStart"/>
      <w:r>
        <w:t>this.tpl_</w:t>
      </w:r>
      <w:proofErr w:type="gramStart"/>
      <w:r>
        <w:t>select</w:t>
      </w:r>
      <w:proofErr w:type="spellEnd"/>
      <w:r>
        <w:t>(</w:t>
      </w:r>
      <w:proofErr w:type="gramEnd"/>
      <w:r>
        <w:t>{</w:t>
      </w:r>
    </w:p>
    <w:p w14:paraId="61AD3D44" w14:textId="77777777" w:rsidR="006D2EBE" w:rsidRDefault="006D2EBE" w:rsidP="006D2EBE">
      <w:pPr>
        <w:pStyle w:val="Codetext"/>
      </w:pPr>
      <w:r>
        <w:t xml:space="preserve">            "id": "</w:t>
      </w:r>
      <w:proofErr w:type="spellStart"/>
      <w:r>
        <w:t>outputAttributes</w:t>
      </w:r>
      <w:proofErr w:type="spellEnd"/>
      <w:r>
        <w:t>["+</w:t>
      </w:r>
      <w:proofErr w:type="spellStart"/>
      <w:r>
        <w:t>rowUniqueId</w:t>
      </w:r>
      <w:proofErr w:type="spellEnd"/>
      <w:r>
        <w:t>+"</w:t>
      </w:r>
      <w:proofErr w:type="gramStart"/>
      <w:r>
        <w:t>].type</w:t>
      </w:r>
      <w:proofErr w:type="gramEnd"/>
      <w:r>
        <w:t>",</w:t>
      </w:r>
    </w:p>
    <w:p w14:paraId="4E1441A1" w14:textId="77777777" w:rsidR="006D2EBE" w:rsidRDefault="006D2EBE" w:rsidP="006D2EBE">
      <w:pPr>
        <w:pStyle w:val="Codetext"/>
      </w:pPr>
      <w:r>
        <w:t xml:space="preserve">            "name": "</w:t>
      </w:r>
      <w:proofErr w:type="spellStart"/>
      <w:r>
        <w:t>outputAttributes</w:t>
      </w:r>
      <w:proofErr w:type="spellEnd"/>
      <w:r>
        <w:t>["+</w:t>
      </w:r>
      <w:proofErr w:type="spellStart"/>
      <w:r>
        <w:t>rowUniqueId</w:t>
      </w:r>
      <w:proofErr w:type="spellEnd"/>
      <w:r>
        <w:t>+"</w:t>
      </w:r>
      <w:proofErr w:type="gramStart"/>
      <w:r>
        <w:t>].type</w:t>
      </w:r>
      <w:proofErr w:type="gramEnd"/>
      <w:r>
        <w:t>",</w:t>
      </w:r>
    </w:p>
    <w:p w14:paraId="7A2694DA" w14:textId="77777777" w:rsidR="006D2EBE" w:rsidRDefault="006D2EBE" w:rsidP="006D2EBE">
      <w:pPr>
        <w:pStyle w:val="Codetext"/>
      </w:pPr>
      <w:r>
        <w:t xml:space="preserve">        }));</w:t>
      </w:r>
    </w:p>
    <w:p w14:paraId="35296775" w14:textId="77777777" w:rsidR="006D2EBE" w:rsidRDefault="006D2EBE" w:rsidP="006D2EBE">
      <w:pPr>
        <w:pStyle w:val="Codetext"/>
      </w:pPr>
      <w:r>
        <w:tab/>
      </w:r>
      <w:r>
        <w:tab/>
      </w:r>
      <w:proofErr w:type="gramStart"/>
      <w:r>
        <w:t>$.each</w:t>
      </w:r>
      <w:proofErr w:type="gramEnd"/>
      <w:r>
        <w:t>(</w:t>
      </w:r>
      <w:proofErr w:type="spellStart"/>
      <w:proofErr w:type="gramStart"/>
      <w:r>
        <w:t>this.dataTypeOptions</w:t>
      </w:r>
      <w:proofErr w:type="gramEnd"/>
      <w:r>
        <w:t>,function</w:t>
      </w:r>
      <w:proofErr w:type="spellEnd"/>
      <w:r>
        <w:t>(</w:t>
      </w:r>
      <w:proofErr w:type="spellStart"/>
      <w:proofErr w:type="gramStart"/>
      <w:r>
        <w:t>index,options</w:t>
      </w:r>
      <w:proofErr w:type="spellEnd"/>
      <w:r>
        <w:t>){</w:t>
      </w:r>
      <w:proofErr w:type="gramEnd"/>
    </w:p>
    <w:p w14:paraId="1072BB83" w14:textId="3361CF45" w:rsidR="006D2EBE" w:rsidRDefault="006D2EBE" w:rsidP="006D2EBE">
      <w:pPr>
        <w:pStyle w:val="Codetext"/>
      </w:pPr>
      <w:r>
        <w:tab/>
      </w:r>
      <w:r>
        <w:tab/>
      </w:r>
      <w:r>
        <w:tab/>
      </w:r>
      <w:proofErr w:type="spellStart"/>
      <w:r>
        <w:t>attributeTypeSelect.append</w:t>
      </w:r>
      <w:proofErr w:type="spellEnd"/>
      <w:r>
        <w:t>('&lt;option value="'+</w:t>
      </w:r>
      <w:proofErr w:type="spellStart"/>
      <w:r>
        <w:t>options.value</w:t>
      </w:r>
      <w:proofErr w:type="spellEnd"/>
      <w:r>
        <w:t>+'"&gt;'+</w:t>
      </w:r>
      <w:proofErr w:type="spellStart"/>
      <w:r>
        <w:t>options.key</w:t>
      </w:r>
      <w:proofErr w:type="spellEnd"/>
      <w:r>
        <w:t>+'&lt;/option&gt;');</w:t>
      </w:r>
    </w:p>
    <w:p w14:paraId="1C90596C" w14:textId="15C48990" w:rsidR="006D2EBE" w:rsidRDefault="006D2EBE" w:rsidP="006D2EBE">
      <w:pPr>
        <w:pStyle w:val="Codetext"/>
      </w:pPr>
      <w:r>
        <w:tab/>
      </w:r>
      <w:r>
        <w:tab/>
      </w:r>
      <w:proofErr w:type="gramStart"/>
      <w:r>
        <w:t>}.bind</w:t>
      </w:r>
      <w:proofErr w:type="gramEnd"/>
      <w:r>
        <w:t>(this));</w:t>
      </w:r>
    </w:p>
    <w:p w14:paraId="68C34CFD" w14:textId="563E863A" w:rsidR="006D2EBE" w:rsidRDefault="006D2EBE" w:rsidP="006D2EBE">
      <w:pPr>
        <w:pStyle w:val="Codetext"/>
      </w:pPr>
      <w:r>
        <w:tab/>
      </w:r>
      <w:r>
        <w:tab/>
      </w:r>
      <w:proofErr w:type="spellStart"/>
      <w:r>
        <w:t>attributeTypeSelect.val</w:t>
      </w:r>
      <w:proofErr w:type="spellEnd"/>
      <w:r>
        <w:t>(type);</w:t>
      </w:r>
    </w:p>
    <w:p w14:paraId="276D6E10" w14:textId="067169E9" w:rsidR="006D2EBE" w:rsidRDefault="006D2EBE" w:rsidP="006D2EBE">
      <w:pPr>
        <w:pStyle w:val="Codetext"/>
      </w:pPr>
      <w:r>
        <w:tab/>
      </w:r>
      <w:r>
        <w:tab/>
      </w:r>
      <w:proofErr w:type="spellStart"/>
      <w:r>
        <w:t>attributeTypeSelect.on</w:t>
      </w:r>
      <w:proofErr w:type="spellEnd"/>
      <w:r>
        <w:t>("change</w:t>
      </w:r>
      <w:proofErr w:type="gramStart"/>
      <w:r>
        <w:t>",</w:t>
      </w:r>
      <w:proofErr w:type="spellStart"/>
      <w:r>
        <w:t>this</w:t>
      </w:r>
      <w:proofErr w:type="gramEnd"/>
      <w:r>
        <w:t>.</w:t>
      </w:r>
      <w:proofErr w:type="gramStart"/>
      <w:r>
        <w:t>save.bind</w:t>
      </w:r>
      <w:proofErr w:type="spellEnd"/>
      <w:proofErr w:type="gramEnd"/>
      <w:r>
        <w:t>(this));</w:t>
      </w:r>
    </w:p>
    <w:p w14:paraId="2C2421B9" w14:textId="33E33AF5" w:rsidR="006D2EBE" w:rsidRDefault="006D2EBE" w:rsidP="006D2EBE">
      <w:pPr>
        <w:pStyle w:val="Codetext"/>
      </w:pPr>
      <w:r>
        <w:tab/>
      </w:r>
      <w:r>
        <w:tab/>
      </w:r>
      <w:proofErr w:type="spellStart"/>
      <w:r>
        <w:t>attributeTypeDiv.append</w:t>
      </w:r>
      <w:proofErr w:type="spellEnd"/>
      <w:r>
        <w:t>(</w:t>
      </w:r>
      <w:proofErr w:type="spellStart"/>
      <w:r>
        <w:t>attributeTypeSelect</w:t>
      </w:r>
      <w:proofErr w:type="spellEnd"/>
      <w:r>
        <w:t>);</w:t>
      </w:r>
    </w:p>
    <w:p w14:paraId="012E7BBF" w14:textId="56D81B6D" w:rsidR="006D2EBE" w:rsidRDefault="006D2EBE" w:rsidP="006D2EBE">
      <w:pPr>
        <w:pStyle w:val="Codetext"/>
      </w:pPr>
      <w:r>
        <w:tab/>
      </w:r>
      <w:r>
        <w:tab/>
        <w:t>attributeTypeDiv.css("width","43%");</w:t>
      </w:r>
    </w:p>
    <w:p w14:paraId="6F4DF113" w14:textId="593D90CD" w:rsidR="006D2EBE" w:rsidRDefault="006D2EBE" w:rsidP="006D2EBE">
      <w:pPr>
        <w:pStyle w:val="Codetext"/>
      </w:pPr>
      <w:r>
        <w:tab/>
      </w:r>
      <w:r>
        <w:tab/>
      </w:r>
    </w:p>
    <w:p w14:paraId="1C2669EE" w14:textId="6C5ED385" w:rsidR="006D2EBE" w:rsidRDefault="006D2EBE" w:rsidP="006D2EBE">
      <w:pPr>
        <w:pStyle w:val="Codetext"/>
      </w:pPr>
      <w:r>
        <w:tab/>
      </w:r>
      <w:r>
        <w:tab/>
      </w:r>
      <w:proofErr w:type="gramStart"/>
      <w:r>
        <w:t>if(</w:t>
      </w:r>
      <w:proofErr w:type="spellStart"/>
      <w:proofErr w:type="gramEnd"/>
      <w:r>
        <w:t>isDeleteButton</w:t>
      </w:r>
      <w:proofErr w:type="spellEnd"/>
      <w:r>
        <w:t xml:space="preserve"> &amp;</w:t>
      </w:r>
      <w:proofErr w:type="gramStart"/>
      <w:r>
        <w:t>&amp; !this</w:t>
      </w:r>
      <w:proofErr w:type="gramEnd"/>
      <w:r>
        <w:t>._</w:t>
      </w:r>
      <w:proofErr w:type="spellStart"/>
      <w:proofErr w:type="gramStart"/>
      <w:r>
        <w:t>readOnly</w:t>
      </w:r>
      <w:proofErr w:type="spellEnd"/>
      <w:r>
        <w:t>){</w:t>
      </w:r>
      <w:proofErr w:type="gramEnd"/>
    </w:p>
    <w:p w14:paraId="08BA906D" w14:textId="77777777" w:rsidR="006D2EBE" w:rsidRDefault="006D2EBE" w:rsidP="006D2EBE">
      <w:pPr>
        <w:pStyle w:val="Codetext"/>
      </w:pPr>
      <w:r>
        <w:tab/>
      </w:r>
      <w:r>
        <w:tab/>
      </w:r>
      <w:r>
        <w:tab/>
        <w:t xml:space="preserve">var </w:t>
      </w:r>
      <w:proofErr w:type="spellStart"/>
      <w:r>
        <w:t>deletediv</w:t>
      </w:r>
      <w:proofErr w:type="spellEnd"/>
      <w:r>
        <w:t xml:space="preserve"> = $(</w:t>
      </w:r>
      <w:proofErr w:type="spellStart"/>
      <w:r>
        <w:t>this.tpl_inline_</w:t>
      </w:r>
      <w:proofErr w:type="gramStart"/>
      <w:r>
        <w:t>container</w:t>
      </w:r>
      <w:proofErr w:type="spellEnd"/>
      <w:r>
        <w:t>(</w:t>
      </w:r>
      <w:proofErr w:type="gramEnd"/>
      <w:r>
        <w:t>));</w:t>
      </w:r>
    </w:p>
    <w:p w14:paraId="78436B94" w14:textId="77777777" w:rsidR="006D2EBE" w:rsidRDefault="006D2EBE" w:rsidP="006D2EBE">
      <w:pPr>
        <w:pStyle w:val="Codetext"/>
      </w:pPr>
      <w:r>
        <w:tab/>
      </w:r>
      <w:r>
        <w:tab/>
      </w:r>
      <w:r>
        <w:tab/>
        <w:t xml:space="preserve">var </w:t>
      </w:r>
      <w:proofErr w:type="spellStart"/>
      <w:r>
        <w:t>deleteButton</w:t>
      </w:r>
      <w:proofErr w:type="spellEnd"/>
      <w:r>
        <w:t xml:space="preserve"> = $(</w:t>
      </w:r>
      <w:proofErr w:type="spellStart"/>
      <w:r>
        <w:t>this.tpl_delete_</w:t>
      </w:r>
      <w:proofErr w:type="gramStart"/>
      <w:r>
        <w:t>button</w:t>
      </w:r>
      <w:proofErr w:type="spellEnd"/>
      <w:r>
        <w:t>(</w:t>
      </w:r>
      <w:proofErr w:type="gramEnd"/>
      <w:r>
        <w:t>{</w:t>
      </w:r>
    </w:p>
    <w:p w14:paraId="4D82FFA1" w14:textId="77777777" w:rsidR="006D2EBE" w:rsidRDefault="006D2EBE" w:rsidP="006D2EBE">
      <w:pPr>
        <w:pStyle w:val="Codetext"/>
      </w:pPr>
      <w:r>
        <w:tab/>
      </w:r>
      <w:r>
        <w:tab/>
      </w:r>
      <w:r>
        <w:tab/>
      </w:r>
      <w:r>
        <w:tab/>
        <w:t>"id": 'delete-row'</w:t>
      </w:r>
    </w:p>
    <w:p w14:paraId="3595AEDD" w14:textId="77777777" w:rsidR="006D2EBE" w:rsidRDefault="006D2EBE" w:rsidP="006D2EBE">
      <w:pPr>
        <w:pStyle w:val="Codetext"/>
      </w:pPr>
      <w:r>
        <w:tab/>
      </w:r>
      <w:r>
        <w:tab/>
      </w:r>
      <w:r>
        <w:tab/>
        <w:t>}));</w:t>
      </w:r>
    </w:p>
    <w:p w14:paraId="4A6212ED" w14:textId="77777777" w:rsidR="006D2EBE" w:rsidRDefault="006D2EBE" w:rsidP="006D2EBE">
      <w:pPr>
        <w:pStyle w:val="Codetext"/>
      </w:pPr>
      <w:r>
        <w:tab/>
      </w:r>
      <w:r>
        <w:tab/>
      </w:r>
      <w:r>
        <w:tab/>
      </w:r>
      <w:proofErr w:type="spellStart"/>
      <w:proofErr w:type="gramStart"/>
      <w:r>
        <w:t>deletediv.append</w:t>
      </w:r>
      <w:proofErr w:type="spellEnd"/>
      <w:proofErr w:type="gramEnd"/>
      <w:r>
        <w:t>(</w:t>
      </w:r>
      <w:proofErr w:type="spellStart"/>
      <w:r>
        <w:t>deleteButton</w:t>
      </w:r>
      <w:proofErr w:type="spellEnd"/>
      <w:r>
        <w:t>);</w:t>
      </w:r>
    </w:p>
    <w:p w14:paraId="2F7CE23E" w14:textId="77777777" w:rsidR="006D2EBE" w:rsidRDefault="006D2EBE" w:rsidP="006D2EBE">
      <w:pPr>
        <w:pStyle w:val="Codetext"/>
      </w:pPr>
      <w:r>
        <w:tab/>
      </w:r>
      <w:r>
        <w:tab/>
      </w:r>
      <w:r>
        <w:tab/>
        <w:t>deletediv.css("width","12%");</w:t>
      </w:r>
    </w:p>
    <w:p w14:paraId="65003DB0" w14:textId="77777777" w:rsidR="006D2EBE" w:rsidRDefault="006D2EBE" w:rsidP="006D2EBE">
      <w:pPr>
        <w:pStyle w:val="Codetext"/>
      </w:pPr>
      <w:r>
        <w:tab/>
      </w:r>
      <w:r>
        <w:tab/>
      </w:r>
      <w:r>
        <w:tab/>
      </w:r>
      <w:proofErr w:type="spellStart"/>
      <w:r>
        <w:t>deleteButton.on</w:t>
      </w:r>
      <w:proofErr w:type="spellEnd"/>
      <w:r>
        <w:t>('click</w:t>
      </w:r>
      <w:proofErr w:type="gramStart"/>
      <w:r>
        <w:t>',this</w:t>
      </w:r>
      <w:proofErr w:type="gramEnd"/>
      <w:r>
        <w:t>._</w:t>
      </w:r>
      <w:proofErr w:type="spellStart"/>
      <w:r>
        <w:t>deleteRow.bind</w:t>
      </w:r>
      <w:proofErr w:type="spellEnd"/>
      <w:r>
        <w:t>(this));</w:t>
      </w:r>
    </w:p>
    <w:p w14:paraId="554B689F" w14:textId="77777777" w:rsidR="006D2EBE" w:rsidRDefault="006D2EBE" w:rsidP="006D2EBE">
      <w:pPr>
        <w:pStyle w:val="Codetext"/>
      </w:pPr>
      <w:r>
        <w:tab/>
      </w:r>
      <w:r>
        <w:tab/>
      </w:r>
      <w:r>
        <w:tab/>
        <w:t>entityRow.append(attributeNamediv</w:t>
      </w:r>
      <w:proofErr w:type="gramStart"/>
      <w:r>
        <w:t>).append</w:t>
      </w:r>
      <w:proofErr w:type="gramEnd"/>
      <w:r>
        <w:t>(attributeTypeDiv</w:t>
      </w:r>
      <w:proofErr w:type="gramStart"/>
      <w:r>
        <w:t>).append</w:t>
      </w:r>
      <w:proofErr w:type="gramEnd"/>
      <w:r>
        <w:t>(deletediv);</w:t>
      </w:r>
    </w:p>
    <w:p w14:paraId="48F973E1" w14:textId="77777777" w:rsidR="006D2EBE" w:rsidRDefault="006D2EBE" w:rsidP="006D2EBE">
      <w:pPr>
        <w:pStyle w:val="Codetext"/>
      </w:pPr>
      <w:r>
        <w:tab/>
      </w:r>
      <w:r>
        <w:tab/>
        <w:t>} else {</w:t>
      </w:r>
    </w:p>
    <w:p w14:paraId="24DF4998" w14:textId="1A1CAAC6" w:rsidR="006D2EBE" w:rsidRDefault="00AD1699" w:rsidP="006D2EBE">
      <w:pPr>
        <w:pStyle w:val="Codetext"/>
      </w:pPr>
      <w:r>
        <w:rPr>
          <w:noProof/>
        </w:rPr>
        <w:lastRenderedPageBreak/>
        <mc:AlternateContent>
          <mc:Choice Requires="wps">
            <w:drawing>
              <wp:anchor distT="0" distB="0" distL="114300" distR="114300" simplePos="0" relativeHeight="251707392" behindDoc="0" locked="0" layoutInCell="1" allowOverlap="1" wp14:anchorId="6673E25D" wp14:editId="6880751D">
                <wp:simplePos x="0" y="0"/>
                <wp:positionH relativeFrom="column">
                  <wp:posOffset>2105025</wp:posOffset>
                </wp:positionH>
                <wp:positionV relativeFrom="paragraph">
                  <wp:posOffset>266700</wp:posOffset>
                </wp:positionV>
                <wp:extent cx="2559050" cy="8001000"/>
                <wp:effectExtent l="0" t="0" r="12700" b="19050"/>
                <wp:wrapNone/>
                <wp:docPr id="553777500" name="Rectangle 1"/>
                <wp:cNvGraphicFramePr/>
                <a:graphic xmlns:a="http://schemas.openxmlformats.org/drawingml/2006/main">
                  <a:graphicData uri="http://schemas.microsoft.com/office/word/2010/wordprocessingShape">
                    <wps:wsp>
                      <wps:cNvSpPr/>
                      <wps:spPr>
                        <a:xfrm>
                          <a:off x="0" y="0"/>
                          <a:ext cx="2559050" cy="8001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BC5D1E" id="Rectangle 1" o:spid="_x0000_s1026" style="position:absolute;margin-left:165.75pt;margin-top:21pt;width:201.5pt;height:630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" fillcolor="#4472c4 [3204]" strokecolor="#09101d [484]" strokeweight="1pt"/>
            </w:pict>
          </mc:Fallback>
        </mc:AlternateContent>
      </w:r>
      <w:r w:rsidR="006D2EBE">
        <w:tab/>
      </w:r>
      <w:r w:rsidR="006D2EBE">
        <w:tab/>
      </w:r>
      <w:r w:rsidR="006D2EBE">
        <w:tab/>
      </w:r>
      <w:proofErr w:type="spellStart"/>
      <w:r w:rsidR="006D2EBE">
        <w:t>entityRow.append</w:t>
      </w:r>
      <w:proofErr w:type="spellEnd"/>
      <w:r w:rsidR="006D2EBE">
        <w:t>(</w:t>
      </w:r>
      <w:proofErr w:type="spellStart"/>
      <w:r w:rsidR="006D2EBE">
        <w:t>attributeNamediv</w:t>
      </w:r>
      <w:proofErr w:type="spellEnd"/>
      <w:proofErr w:type="gramStart"/>
      <w:r w:rsidR="006D2EBE">
        <w:t>).append</w:t>
      </w:r>
      <w:proofErr w:type="gramEnd"/>
      <w:r w:rsidR="006D2EBE">
        <w:t>(</w:t>
      </w:r>
      <w:proofErr w:type="spellStart"/>
      <w:r w:rsidR="006D2EBE">
        <w:t>attributeTypeDiv</w:t>
      </w:r>
      <w:proofErr w:type="spellEnd"/>
      <w:r w:rsidR="006D2EBE">
        <w:t>);</w:t>
      </w:r>
    </w:p>
    <w:p w14:paraId="2517114E" w14:textId="6C1D17C8" w:rsidR="006D2EBE" w:rsidRDefault="006D2EBE" w:rsidP="006D2EBE">
      <w:pPr>
        <w:pStyle w:val="Codetext"/>
      </w:pPr>
      <w:r>
        <w:tab/>
      </w:r>
      <w:r>
        <w:tab/>
        <w:t>}</w:t>
      </w:r>
    </w:p>
    <w:p w14:paraId="00FFA2F3" w14:textId="03D1D0F9" w:rsidR="006D2EBE" w:rsidRDefault="006D2EBE" w:rsidP="006D2EBE">
      <w:pPr>
        <w:pStyle w:val="Codetext"/>
      </w:pPr>
      <w:r>
        <w:tab/>
      </w:r>
      <w:r>
        <w:tab/>
      </w:r>
    </w:p>
    <w:p w14:paraId="6A1AEDEF" w14:textId="77777777" w:rsidR="006D2EBE" w:rsidRDefault="006D2EBE" w:rsidP="006D2EBE">
      <w:pPr>
        <w:pStyle w:val="Codetext"/>
      </w:pPr>
      <w:r>
        <w:tab/>
      </w:r>
      <w:r>
        <w:tab/>
        <w:t>if(</w:t>
      </w:r>
      <w:proofErr w:type="gramStart"/>
      <w:r>
        <w:t>this._</w:t>
      </w:r>
      <w:proofErr w:type="spellStart"/>
      <w:r>
        <w:t>readOnly</w:t>
      </w:r>
      <w:proofErr w:type="spellEnd"/>
      <w:r>
        <w:t>){</w:t>
      </w:r>
      <w:proofErr w:type="gramEnd"/>
    </w:p>
    <w:p w14:paraId="2626E9BB" w14:textId="471C5827" w:rsidR="006D2EBE" w:rsidRDefault="006D2EBE" w:rsidP="006D2EBE">
      <w:pPr>
        <w:pStyle w:val="Codetext"/>
      </w:pPr>
      <w:r>
        <w:tab/>
      </w:r>
      <w:r>
        <w:tab/>
      </w:r>
      <w:r>
        <w:tab/>
      </w:r>
      <w:proofErr w:type="spellStart"/>
      <w:r>
        <w:t>attributeNameInput.attr</w:t>
      </w:r>
      <w:proofErr w:type="spellEnd"/>
      <w:r>
        <w:t>("</w:t>
      </w:r>
      <w:proofErr w:type="spellStart"/>
      <w:r>
        <w:t>readonly</w:t>
      </w:r>
      <w:proofErr w:type="spellEnd"/>
      <w:r>
        <w:t>","</w:t>
      </w:r>
      <w:proofErr w:type="spellStart"/>
      <w:r>
        <w:t>readonly</w:t>
      </w:r>
      <w:proofErr w:type="spellEnd"/>
      <w:r>
        <w:t>");</w:t>
      </w:r>
    </w:p>
    <w:p w14:paraId="3DE16C32" w14:textId="77777777" w:rsidR="006D2EBE" w:rsidRDefault="006D2EBE" w:rsidP="006D2EBE">
      <w:pPr>
        <w:pStyle w:val="Codetext"/>
      </w:pPr>
      <w:r>
        <w:tab/>
      </w:r>
      <w:r>
        <w:tab/>
      </w:r>
      <w:r>
        <w:tab/>
      </w:r>
      <w:proofErr w:type="spellStart"/>
      <w:r>
        <w:t>attributeTypeSelect.attr</w:t>
      </w:r>
      <w:proofErr w:type="spellEnd"/>
      <w:r>
        <w:t>("</w:t>
      </w:r>
      <w:proofErr w:type="spellStart"/>
      <w:r>
        <w:t>readonly</w:t>
      </w:r>
      <w:proofErr w:type="spellEnd"/>
      <w:r>
        <w:t>","</w:t>
      </w:r>
      <w:proofErr w:type="spellStart"/>
      <w:r>
        <w:t>readonly</w:t>
      </w:r>
      <w:proofErr w:type="spellEnd"/>
      <w:r>
        <w:t>");</w:t>
      </w:r>
    </w:p>
    <w:p w14:paraId="0C009C06" w14:textId="2416CF55" w:rsidR="006D2EBE" w:rsidRDefault="006D2EBE" w:rsidP="006D2EBE">
      <w:pPr>
        <w:pStyle w:val="Codetext"/>
      </w:pPr>
      <w:r>
        <w:tab/>
      </w:r>
      <w:r>
        <w:tab/>
      </w:r>
      <w:r>
        <w:tab/>
        <w:t>attributeTypeSelect.css("pointer-</w:t>
      </w:r>
      <w:proofErr w:type="spellStart"/>
      <w:r>
        <w:t>events","none</w:t>
      </w:r>
      <w:proofErr w:type="spellEnd"/>
      <w:r>
        <w:t>");</w:t>
      </w:r>
    </w:p>
    <w:p w14:paraId="0E6E4E33" w14:textId="77777777" w:rsidR="006D2EBE" w:rsidRDefault="006D2EBE" w:rsidP="006D2EBE">
      <w:pPr>
        <w:pStyle w:val="Codetext"/>
      </w:pPr>
      <w:r>
        <w:tab/>
      </w:r>
      <w:r>
        <w:tab/>
      </w:r>
      <w:r>
        <w:tab/>
        <w:t>attributeNamediv.css("width","50%");</w:t>
      </w:r>
    </w:p>
    <w:p w14:paraId="38BAC0F6" w14:textId="77777777" w:rsidR="006D2EBE" w:rsidRDefault="006D2EBE" w:rsidP="006D2EBE">
      <w:pPr>
        <w:pStyle w:val="Codetext"/>
      </w:pPr>
      <w:r>
        <w:tab/>
      </w:r>
      <w:r>
        <w:tab/>
      </w:r>
      <w:r>
        <w:tab/>
        <w:t>attributeTypeDiv.css("width","50%");</w:t>
      </w:r>
    </w:p>
    <w:p w14:paraId="6F896D50" w14:textId="77777777" w:rsidR="006D2EBE" w:rsidRDefault="006D2EBE" w:rsidP="006D2EBE">
      <w:pPr>
        <w:pStyle w:val="Codetext"/>
      </w:pPr>
      <w:r>
        <w:tab/>
      </w:r>
      <w:r>
        <w:tab/>
        <w:t>}</w:t>
      </w:r>
    </w:p>
    <w:p w14:paraId="06338F00" w14:textId="77777777" w:rsidR="006D2EBE" w:rsidRDefault="006D2EBE" w:rsidP="006D2EBE">
      <w:pPr>
        <w:pStyle w:val="Codetext"/>
      </w:pPr>
      <w:r>
        <w:tab/>
      </w:r>
      <w:r>
        <w:tab/>
      </w:r>
    </w:p>
    <w:p w14:paraId="0301AD13" w14:textId="77777777" w:rsidR="006D2EBE" w:rsidRDefault="006D2EBE" w:rsidP="006D2EBE">
      <w:pPr>
        <w:pStyle w:val="Codetext"/>
      </w:pPr>
      <w:r>
        <w:tab/>
      </w:r>
      <w:r>
        <w:tab/>
        <w:t xml:space="preserve">return </w:t>
      </w:r>
      <w:proofErr w:type="spellStart"/>
      <w:r>
        <w:t>entityRow</w:t>
      </w:r>
      <w:proofErr w:type="spellEnd"/>
      <w:r>
        <w:t>;</w:t>
      </w:r>
    </w:p>
    <w:p w14:paraId="72595C9C" w14:textId="77777777" w:rsidR="006D2EBE" w:rsidRDefault="006D2EBE" w:rsidP="006D2EBE">
      <w:pPr>
        <w:pStyle w:val="Codetext"/>
      </w:pPr>
      <w:r>
        <w:t xml:space="preserve">    },</w:t>
      </w:r>
    </w:p>
    <w:p w14:paraId="6942BB0B" w14:textId="77777777" w:rsidR="006D2EBE" w:rsidRDefault="006D2EBE" w:rsidP="006D2EBE">
      <w:pPr>
        <w:pStyle w:val="Codetext"/>
      </w:pPr>
      <w:r>
        <w:t xml:space="preserve">    </w:t>
      </w:r>
    </w:p>
    <w:p w14:paraId="400E74D4" w14:textId="77777777" w:rsidR="006D2EBE" w:rsidRDefault="006D2EBE" w:rsidP="006D2EBE">
      <w:pPr>
        <w:pStyle w:val="Codetext"/>
      </w:pPr>
      <w:r>
        <w:t xml:space="preserve">    /**</w:t>
      </w:r>
    </w:p>
    <w:p w14:paraId="05A4CF12" w14:textId="77777777" w:rsidR="006D2EBE" w:rsidRDefault="006D2EBE" w:rsidP="006D2EBE">
      <w:pPr>
        <w:pStyle w:val="Codetext"/>
      </w:pPr>
      <w:r>
        <w:t xml:space="preserve">     * Creates a new row for the entity and append to the table</w:t>
      </w:r>
    </w:p>
    <w:p w14:paraId="1EA8A827" w14:textId="77777777" w:rsidR="006D2EBE" w:rsidRDefault="006D2EBE" w:rsidP="006D2EBE">
      <w:pPr>
        <w:pStyle w:val="Codetext"/>
      </w:pPr>
      <w:r>
        <w:t xml:space="preserve">     * </w:t>
      </w:r>
    </w:p>
    <w:p w14:paraId="4747A600" w14:textId="77777777" w:rsidR="006D2EBE" w:rsidRDefault="006D2EBE" w:rsidP="006D2EBE">
      <w:pPr>
        <w:pStyle w:val="Codetext"/>
      </w:pPr>
      <w:r>
        <w:t xml:space="preserve">     * @param {object}</w:t>
      </w:r>
    </w:p>
    <w:p w14:paraId="22B832EE" w14:textId="77777777" w:rsidR="006D2EBE" w:rsidRDefault="006D2EBE" w:rsidP="006D2EBE">
      <w:pPr>
        <w:pStyle w:val="Codetext"/>
      </w:pPr>
      <w:r>
        <w:t xml:space="preserve">     *            </w:t>
      </w:r>
      <w:proofErr w:type="gramStart"/>
      <w:r>
        <w:t>entity</w:t>
      </w:r>
      <w:proofErr w:type="gramEnd"/>
      <w:r>
        <w:t xml:space="preserve"> - Variable object                        </w:t>
      </w:r>
    </w:p>
    <w:p w14:paraId="0F86A1A4" w14:textId="77777777" w:rsidR="006D2EBE" w:rsidRDefault="006D2EBE" w:rsidP="006D2EBE">
      <w:pPr>
        <w:pStyle w:val="Codetext"/>
      </w:pPr>
      <w:r>
        <w:t xml:space="preserve">     */</w:t>
      </w:r>
    </w:p>
    <w:p w14:paraId="3AF3C780" w14:textId="77777777" w:rsidR="006D2EBE" w:rsidRDefault="006D2EBE" w:rsidP="006D2EBE">
      <w:pPr>
        <w:pStyle w:val="Codetext"/>
      </w:pPr>
      <w:r>
        <w:t xml:space="preserve">    </w:t>
      </w:r>
    </w:p>
    <w:p w14:paraId="353958CF" w14:textId="77777777" w:rsidR="006D2EBE" w:rsidRDefault="006D2EBE" w:rsidP="006D2EBE">
      <w:pPr>
        <w:pStyle w:val="Codetext"/>
      </w:pPr>
      <w:r>
        <w:t xml:space="preserve">    _</w:t>
      </w:r>
      <w:proofErr w:type="spellStart"/>
      <w:proofErr w:type="gramStart"/>
      <w:r>
        <w:t>createColumnsEntityRow</w:t>
      </w:r>
      <w:proofErr w:type="spellEnd"/>
      <w:r>
        <w:t xml:space="preserve"> :</w:t>
      </w:r>
      <w:proofErr w:type="gramEnd"/>
      <w:r>
        <w:t xml:space="preserve"> </w:t>
      </w:r>
      <w:proofErr w:type="gramStart"/>
      <w:r>
        <w:t>function(</w:t>
      </w:r>
      <w:proofErr w:type="spellStart"/>
      <w:proofErr w:type="gramEnd"/>
      <w:r>
        <w:t>isDeleteButton</w:t>
      </w:r>
      <w:proofErr w:type="spellEnd"/>
      <w:r>
        <w:t xml:space="preserve">, </w:t>
      </w:r>
      <w:proofErr w:type="gramStart"/>
      <w:r>
        <w:t>entity){</w:t>
      </w:r>
      <w:proofErr w:type="gramEnd"/>
    </w:p>
    <w:p w14:paraId="7410D8D5" w14:textId="77777777" w:rsidR="006D2EBE" w:rsidRDefault="006D2EBE" w:rsidP="006D2EBE">
      <w:pPr>
        <w:pStyle w:val="Codetext"/>
      </w:pPr>
      <w:r>
        <w:t xml:space="preserve">    </w:t>
      </w:r>
      <w:r>
        <w:tab/>
      </w:r>
    </w:p>
    <w:p w14:paraId="455B6933" w14:textId="77777777" w:rsidR="006D2EBE" w:rsidRDefault="006D2EBE" w:rsidP="006D2EBE">
      <w:pPr>
        <w:pStyle w:val="Codetext"/>
      </w:pPr>
      <w:r>
        <w:t xml:space="preserve">    </w:t>
      </w:r>
      <w:r>
        <w:tab/>
        <w:t xml:space="preserve">var </w:t>
      </w:r>
      <w:proofErr w:type="spellStart"/>
      <w:r>
        <w:t>rowUniqueId</w:t>
      </w:r>
      <w:proofErr w:type="spellEnd"/>
      <w:r>
        <w:t xml:space="preserve"> = new Date(</w:t>
      </w:r>
      <w:proofErr w:type="gramStart"/>
      <w:r>
        <w:t>).</w:t>
      </w:r>
      <w:proofErr w:type="spellStart"/>
      <w:r>
        <w:t>getTime</w:t>
      </w:r>
      <w:proofErr w:type="spellEnd"/>
      <w:proofErr w:type="gramEnd"/>
      <w:r>
        <w:t>();</w:t>
      </w:r>
    </w:p>
    <w:p w14:paraId="5EDFB340" w14:textId="77777777" w:rsidR="006D2EBE" w:rsidRDefault="006D2EBE" w:rsidP="006D2EBE">
      <w:pPr>
        <w:pStyle w:val="Codetext"/>
      </w:pPr>
      <w:r>
        <w:t xml:space="preserve">    </w:t>
      </w:r>
      <w:r>
        <w:tab/>
      </w:r>
    </w:p>
    <w:p w14:paraId="46EC8367" w14:textId="77777777" w:rsidR="006D2EBE" w:rsidRDefault="006D2EBE" w:rsidP="006D2EBE">
      <w:pPr>
        <w:pStyle w:val="Codetext"/>
      </w:pPr>
      <w:r>
        <w:t xml:space="preserve">    </w:t>
      </w:r>
      <w:r>
        <w:tab/>
        <w:t xml:space="preserve">var </w:t>
      </w:r>
      <w:proofErr w:type="spellStart"/>
      <w:r>
        <w:t>isPrimary</w:t>
      </w:r>
      <w:proofErr w:type="spellEnd"/>
      <w:r>
        <w:t xml:space="preserve"> = (entity &amp;&amp; </w:t>
      </w:r>
      <w:proofErr w:type="spellStart"/>
      <w:proofErr w:type="gramStart"/>
      <w:r>
        <w:t>entity.isPrimary</w:t>
      </w:r>
      <w:proofErr w:type="spellEnd"/>
      <w:r>
        <w:t>) ?</w:t>
      </w:r>
      <w:proofErr w:type="gramEnd"/>
      <w:r>
        <w:t xml:space="preserve"> </w:t>
      </w:r>
      <w:proofErr w:type="gramStart"/>
      <w:r>
        <w:t>true :</w:t>
      </w:r>
      <w:proofErr w:type="gramEnd"/>
      <w:r>
        <w:t xml:space="preserve"> false;</w:t>
      </w:r>
    </w:p>
    <w:p w14:paraId="7A79E87F" w14:textId="77777777" w:rsidR="006D2EBE" w:rsidRDefault="006D2EBE" w:rsidP="006D2EBE">
      <w:pPr>
        <w:pStyle w:val="Codetext"/>
      </w:pPr>
      <w:r>
        <w:t xml:space="preserve">    </w:t>
      </w:r>
      <w:r>
        <w:tab/>
        <w:t>var name = (entity &amp;&amp; entity.name</w:t>
      </w:r>
      <w:proofErr w:type="gramStart"/>
      <w:r>
        <w:t>)?entity.name</w:t>
      </w:r>
      <w:proofErr w:type="gramEnd"/>
      <w:r>
        <w:t xml:space="preserve"> :"";</w:t>
      </w:r>
    </w:p>
    <w:p w14:paraId="31D9476C" w14:textId="77777777" w:rsidR="006D2EBE" w:rsidRDefault="006D2EBE" w:rsidP="006D2EBE">
      <w:pPr>
        <w:pStyle w:val="Codetext"/>
      </w:pPr>
      <w:r>
        <w:t xml:space="preserve">    </w:t>
      </w:r>
      <w:r>
        <w:tab/>
        <w:t xml:space="preserve">//The Key changed from type to </w:t>
      </w:r>
      <w:proofErr w:type="spellStart"/>
      <w:r>
        <w:t>dataType</w:t>
      </w:r>
      <w:proofErr w:type="spellEnd"/>
      <w:r>
        <w:t xml:space="preserve"> </w:t>
      </w:r>
    </w:p>
    <w:p w14:paraId="7795DAAA" w14:textId="77777777" w:rsidR="006D2EBE" w:rsidRDefault="006D2EBE" w:rsidP="006D2EBE">
      <w:pPr>
        <w:pStyle w:val="Codetext"/>
      </w:pPr>
      <w:r>
        <w:t xml:space="preserve">    </w:t>
      </w:r>
      <w:r>
        <w:tab/>
        <w:t xml:space="preserve">//To avoid breaking of previously dropped nodes checking for both type and </w:t>
      </w:r>
      <w:proofErr w:type="spellStart"/>
      <w:r>
        <w:t>dataType</w:t>
      </w:r>
      <w:proofErr w:type="spellEnd"/>
    </w:p>
    <w:p w14:paraId="4AF2A331" w14:textId="77777777" w:rsidR="006D2EBE" w:rsidRDefault="006D2EBE" w:rsidP="006D2EBE">
      <w:pPr>
        <w:pStyle w:val="Codetext"/>
      </w:pPr>
      <w:r>
        <w:tab/>
      </w:r>
      <w:r>
        <w:tab/>
        <w:t xml:space="preserve">var type = (entity &amp;&amp; </w:t>
      </w:r>
      <w:proofErr w:type="spellStart"/>
      <w:proofErr w:type="gramStart"/>
      <w:r>
        <w:t>entity.dataType</w:t>
      </w:r>
      <w:proofErr w:type="spellEnd"/>
      <w:r>
        <w:t>) ?</w:t>
      </w:r>
      <w:proofErr w:type="gramEnd"/>
      <w:r>
        <w:t xml:space="preserve"> </w:t>
      </w:r>
      <w:proofErr w:type="spellStart"/>
      <w:proofErr w:type="gramStart"/>
      <w:r>
        <w:t>entity.dataType</w:t>
      </w:r>
      <w:proofErr w:type="spellEnd"/>
      <w:proofErr w:type="gramEnd"/>
      <w:r>
        <w:t xml:space="preserve"> : </w:t>
      </w:r>
      <w:proofErr w:type="gramStart"/>
      <w:r>
        <w:t>( entity</w:t>
      </w:r>
      <w:proofErr w:type="gramEnd"/>
      <w:r>
        <w:t xml:space="preserve"> &amp;&amp; </w:t>
      </w:r>
      <w:proofErr w:type="spellStart"/>
      <w:proofErr w:type="gramStart"/>
      <w:r>
        <w:t>entity.type</w:t>
      </w:r>
      <w:proofErr w:type="spellEnd"/>
      <w:proofErr w:type="gramEnd"/>
      <w:r>
        <w:t xml:space="preserve"> </w:t>
      </w:r>
      <w:proofErr w:type="gramStart"/>
      <w:r>
        <w:t>)?</w:t>
      </w:r>
      <w:proofErr w:type="spellStart"/>
      <w:r>
        <w:t>entity</w:t>
      </w:r>
      <w:proofErr w:type="gramEnd"/>
      <w:r>
        <w:t>.</w:t>
      </w:r>
      <w:proofErr w:type="gramStart"/>
      <w:r>
        <w:t>type</w:t>
      </w:r>
      <w:proofErr w:type="spellEnd"/>
      <w:r>
        <w:t xml:space="preserve"> :</w:t>
      </w:r>
      <w:proofErr w:type="gramEnd"/>
      <w:r>
        <w:t xml:space="preserve"> "";</w:t>
      </w:r>
    </w:p>
    <w:p w14:paraId="596B7D52" w14:textId="77777777" w:rsidR="006D2EBE" w:rsidRDefault="006D2EBE" w:rsidP="006D2EBE">
      <w:pPr>
        <w:pStyle w:val="Codetext"/>
      </w:pPr>
      <w:r>
        <w:tab/>
      </w:r>
      <w:r>
        <w:tab/>
      </w:r>
    </w:p>
    <w:p w14:paraId="0BB3898F" w14:textId="77777777" w:rsidR="006D2EBE" w:rsidRDefault="006D2EBE" w:rsidP="006D2EBE">
      <w:pPr>
        <w:pStyle w:val="Codetext"/>
      </w:pPr>
      <w:r>
        <w:t xml:space="preserve">    </w:t>
      </w:r>
      <w:r>
        <w:tab/>
        <w:t xml:space="preserve">var </w:t>
      </w:r>
      <w:proofErr w:type="spellStart"/>
      <w:r>
        <w:t>entityRow</w:t>
      </w:r>
      <w:proofErr w:type="spellEnd"/>
      <w:r>
        <w:t xml:space="preserve"> = $(</w:t>
      </w:r>
      <w:proofErr w:type="spellStart"/>
      <w:r>
        <w:t>this.tpl_</w:t>
      </w:r>
      <w:proofErr w:type="gramStart"/>
      <w:r>
        <w:t>div</w:t>
      </w:r>
      <w:proofErr w:type="spellEnd"/>
      <w:r>
        <w:t>(</w:t>
      </w:r>
      <w:proofErr w:type="gramEnd"/>
      <w:r>
        <w:t>));</w:t>
      </w:r>
    </w:p>
    <w:p w14:paraId="01B0F377" w14:textId="77777777" w:rsidR="006D2EBE" w:rsidRDefault="006D2EBE" w:rsidP="006D2EBE">
      <w:pPr>
        <w:pStyle w:val="Codetext"/>
      </w:pPr>
      <w:r>
        <w:tab/>
      </w:r>
      <w:r>
        <w:tab/>
      </w:r>
      <w:proofErr w:type="spellStart"/>
      <w:r>
        <w:t>entityRow.addClass</w:t>
      </w:r>
      <w:proofErr w:type="spellEnd"/>
      <w:r>
        <w:t>("entity-mapper-row node-table-row");</w:t>
      </w:r>
    </w:p>
    <w:p w14:paraId="7C78DEC3" w14:textId="77777777" w:rsidR="006D2EBE" w:rsidRDefault="006D2EBE" w:rsidP="006D2EBE">
      <w:pPr>
        <w:pStyle w:val="Codetext"/>
      </w:pPr>
      <w:r>
        <w:tab/>
      </w:r>
      <w:r>
        <w:tab/>
      </w:r>
    </w:p>
    <w:p w14:paraId="4406EA6F" w14:textId="77777777" w:rsidR="006D2EBE" w:rsidRDefault="006D2EBE" w:rsidP="006D2EBE">
      <w:pPr>
        <w:pStyle w:val="Codetext"/>
      </w:pPr>
      <w:r>
        <w:tab/>
      </w:r>
      <w:r>
        <w:tab/>
        <w:t xml:space="preserve">var </w:t>
      </w:r>
      <w:proofErr w:type="spellStart"/>
      <w:r>
        <w:t>primaryKeyDiv</w:t>
      </w:r>
      <w:proofErr w:type="spellEnd"/>
      <w:r>
        <w:t xml:space="preserve"> = $(</w:t>
      </w:r>
      <w:proofErr w:type="spellStart"/>
      <w:r>
        <w:t>this.tpl_inline_</w:t>
      </w:r>
      <w:proofErr w:type="gramStart"/>
      <w:r>
        <w:t>container</w:t>
      </w:r>
      <w:proofErr w:type="spellEnd"/>
      <w:r>
        <w:t>(</w:t>
      </w:r>
      <w:proofErr w:type="gramEnd"/>
      <w:r>
        <w:t>));</w:t>
      </w:r>
    </w:p>
    <w:p w14:paraId="585C7E03" w14:textId="77777777" w:rsidR="006D2EBE" w:rsidRDefault="006D2EBE" w:rsidP="006D2EBE">
      <w:pPr>
        <w:pStyle w:val="Codetext"/>
      </w:pPr>
      <w:r>
        <w:tab/>
      </w:r>
      <w:r>
        <w:tab/>
        <w:t xml:space="preserve">var </w:t>
      </w:r>
      <w:proofErr w:type="spellStart"/>
      <w:r>
        <w:t>primaryKeyCheckbox</w:t>
      </w:r>
      <w:proofErr w:type="spellEnd"/>
      <w:r>
        <w:t xml:space="preserve"> = $(</w:t>
      </w:r>
      <w:proofErr w:type="spellStart"/>
      <w:r>
        <w:t>this.tpl_attribute_</w:t>
      </w:r>
      <w:proofErr w:type="gramStart"/>
      <w:r>
        <w:t>checkBox</w:t>
      </w:r>
      <w:proofErr w:type="spellEnd"/>
      <w:r>
        <w:t>(</w:t>
      </w:r>
      <w:proofErr w:type="gramEnd"/>
      <w:r>
        <w:t>{</w:t>
      </w:r>
    </w:p>
    <w:p w14:paraId="6F5B2330" w14:textId="77777777" w:rsidR="006D2EBE" w:rsidRDefault="006D2EBE" w:rsidP="006D2EBE">
      <w:pPr>
        <w:pStyle w:val="Codetext"/>
      </w:pPr>
      <w:r>
        <w:tab/>
      </w:r>
      <w:r>
        <w:tab/>
      </w:r>
      <w:r>
        <w:tab/>
        <w:t>"id":"</w:t>
      </w:r>
      <w:proofErr w:type="spellStart"/>
      <w:r>
        <w:t>attribute-primarykey</w:t>
      </w:r>
      <w:proofErr w:type="spellEnd"/>
      <w:r>
        <w:t>-checkbox",</w:t>
      </w:r>
    </w:p>
    <w:p w14:paraId="1661CA12" w14:textId="77777777" w:rsidR="006D2EBE" w:rsidRDefault="006D2EBE" w:rsidP="006D2EBE">
      <w:pPr>
        <w:pStyle w:val="Codetext"/>
      </w:pPr>
      <w:r>
        <w:tab/>
      </w:r>
      <w:r>
        <w:tab/>
      </w:r>
      <w:r>
        <w:tab/>
        <w:t>"name":</w:t>
      </w:r>
      <w:r>
        <w:tab/>
        <w:t>"table["+</w:t>
      </w:r>
      <w:proofErr w:type="spellStart"/>
      <w:r>
        <w:t>rowUniqueId</w:t>
      </w:r>
      <w:proofErr w:type="spellEnd"/>
      <w:r>
        <w:t>+"</w:t>
      </w:r>
      <w:proofErr w:type="gramStart"/>
      <w:r>
        <w:t>].</w:t>
      </w:r>
      <w:proofErr w:type="spellStart"/>
      <w:r>
        <w:t>isPrimary</w:t>
      </w:r>
      <w:proofErr w:type="spellEnd"/>
      <w:proofErr w:type="gramEnd"/>
      <w:r>
        <w:t>"</w:t>
      </w:r>
    </w:p>
    <w:p w14:paraId="4091E217" w14:textId="77777777" w:rsidR="006D2EBE" w:rsidRDefault="006D2EBE" w:rsidP="006D2EBE">
      <w:pPr>
        <w:pStyle w:val="Codetext"/>
      </w:pPr>
      <w:r>
        <w:tab/>
      </w:r>
      <w:r>
        <w:tab/>
        <w:t>}));</w:t>
      </w:r>
    </w:p>
    <w:p w14:paraId="379B661F" w14:textId="77777777" w:rsidR="006D2EBE" w:rsidRDefault="006D2EBE" w:rsidP="006D2EBE">
      <w:pPr>
        <w:pStyle w:val="Codetext"/>
      </w:pPr>
      <w:r>
        <w:tab/>
      </w:r>
      <w:r>
        <w:tab/>
      </w:r>
      <w:proofErr w:type="spellStart"/>
      <w:r>
        <w:t>primaryKeyCheckbox.on</w:t>
      </w:r>
      <w:proofErr w:type="spellEnd"/>
      <w:r>
        <w:t>("change</w:t>
      </w:r>
      <w:proofErr w:type="gramStart"/>
      <w:r>
        <w:t>",</w:t>
      </w:r>
      <w:proofErr w:type="spellStart"/>
      <w:r>
        <w:t>this</w:t>
      </w:r>
      <w:proofErr w:type="gramEnd"/>
      <w:r>
        <w:t>.</w:t>
      </w:r>
      <w:proofErr w:type="gramStart"/>
      <w:r>
        <w:t>save.bind</w:t>
      </w:r>
      <w:proofErr w:type="spellEnd"/>
      <w:proofErr w:type="gramEnd"/>
      <w:r>
        <w:t>(this));</w:t>
      </w:r>
    </w:p>
    <w:p w14:paraId="5FA97DF7" w14:textId="77777777" w:rsidR="006D2EBE" w:rsidRDefault="006D2EBE" w:rsidP="006D2EBE">
      <w:pPr>
        <w:pStyle w:val="Codetext"/>
      </w:pPr>
      <w:r>
        <w:tab/>
      </w:r>
      <w:r>
        <w:tab/>
      </w:r>
      <w:proofErr w:type="spellStart"/>
      <w:r>
        <w:t>primaryKeyDiv.append</w:t>
      </w:r>
      <w:proofErr w:type="spellEnd"/>
      <w:r>
        <w:t>(</w:t>
      </w:r>
      <w:proofErr w:type="spellStart"/>
      <w:r>
        <w:t>primaryKeyCheckbox</w:t>
      </w:r>
      <w:proofErr w:type="spellEnd"/>
      <w:r>
        <w:t>);</w:t>
      </w:r>
    </w:p>
    <w:p w14:paraId="04524A3F" w14:textId="77777777" w:rsidR="006D2EBE" w:rsidRDefault="006D2EBE" w:rsidP="006D2EBE">
      <w:pPr>
        <w:pStyle w:val="Codetext"/>
      </w:pPr>
      <w:r>
        <w:tab/>
      </w:r>
      <w:r>
        <w:tab/>
        <w:t>if(</w:t>
      </w:r>
      <w:proofErr w:type="spellStart"/>
      <w:r>
        <w:t>isPrimary</w:t>
      </w:r>
      <w:proofErr w:type="spellEnd"/>
      <w:proofErr w:type="gramStart"/>
      <w:r>
        <w:t>){</w:t>
      </w:r>
      <w:proofErr w:type="gramEnd"/>
    </w:p>
    <w:p w14:paraId="63F6FA5F" w14:textId="77777777" w:rsidR="006D2EBE" w:rsidRDefault="006D2EBE" w:rsidP="006D2EBE">
      <w:pPr>
        <w:pStyle w:val="Codetext"/>
      </w:pPr>
      <w:r>
        <w:tab/>
      </w:r>
      <w:r>
        <w:tab/>
      </w:r>
      <w:r>
        <w:tab/>
      </w:r>
      <w:proofErr w:type="spellStart"/>
      <w:r>
        <w:t>primaryKeyCheckbox.attr</w:t>
      </w:r>
      <w:proofErr w:type="spellEnd"/>
      <w:r>
        <w:t>("</w:t>
      </w:r>
      <w:proofErr w:type="spellStart"/>
      <w:r>
        <w:t>checked</w:t>
      </w:r>
      <w:proofErr w:type="gramStart"/>
      <w:r>
        <w:t>",true</w:t>
      </w:r>
      <w:proofErr w:type="spellEnd"/>
      <w:proofErr w:type="gramEnd"/>
      <w:r>
        <w:t>);</w:t>
      </w:r>
    </w:p>
    <w:p w14:paraId="14F00427" w14:textId="77777777" w:rsidR="006D2EBE" w:rsidRDefault="006D2EBE" w:rsidP="006D2EBE">
      <w:pPr>
        <w:pStyle w:val="Codetext"/>
      </w:pPr>
      <w:r>
        <w:tab/>
      </w:r>
      <w:r>
        <w:tab/>
        <w:t>}</w:t>
      </w:r>
    </w:p>
    <w:p w14:paraId="56DC0663" w14:textId="77777777" w:rsidR="006D2EBE" w:rsidRDefault="006D2EBE" w:rsidP="006D2EBE">
      <w:pPr>
        <w:pStyle w:val="Codetext"/>
      </w:pPr>
      <w:r>
        <w:tab/>
      </w:r>
      <w:r>
        <w:tab/>
        <w:t>primaryKeyDiv.css("width","12%");</w:t>
      </w:r>
    </w:p>
    <w:p w14:paraId="51EDE2F9" w14:textId="506E9CB5" w:rsidR="006D2EBE" w:rsidRDefault="00AD1699" w:rsidP="006D2EBE">
      <w:pPr>
        <w:pStyle w:val="Codetext"/>
      </w:pPr>
      <w:r>
        <w:rPr>
          <w:noProof/>
        </w:rPr>
        <w:lastRenderedPageBreak/>
        <mc:AlternateContent>
          <mc:Choice Requires="wps">
            <w:drawing>
              <wp:anchor distT="0" distB="0" distL="114300" distR="114300" simplePos="0" relativeHeight="251709440" behindDoc="0" locked="0" layoutInCell="1" allowOverlap="1" wp14:anchorId="6A5FE6BA" wp14:editId="5444BBA9">
                <wp:simplePos x="0" y="0"/>
                <wp:positionH relativeFrom="column">
                  <wp:posOffset>1866900</wp:posOffset>
                </wp:positionH>
                <wp:positionV relativeFrom="paragraph">
                  <wp:posOffset>19050</wp:posOffset>
                </wp:positionV>
                <wp:extent cx="2559050" cy="8591550"/>
                <wp:effectExtent l="0" t="0" r="12700" b="19050"/>
                <wp:wrapNone/>
                <wp:docPr id="608641481" name="Rectangle 1"/>
                <wp:cNvGraphicFramePr/>
                <a:graphic xmlns:a="http://schemas.openxmlformats.org/drawingml/2006/main">
                  <a:graphicData uri="http://schemas.microsoft.com/office/word/2010/wordprocessingShape">
                    <wps:wsp>
                      <wps:cNvSpPr/>
                      <wps:spPr>
                        <a:xfrm>
                          <a:off x="0" y="0"/>
                          <a:ext cx="2559050" cy="85915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0E9B62" id="Rectangle 1" o:spid="_x0000_s1026" style="position:absolute;margin-left:147pt;margin-top:1.5pt;width:201.5pt;height:676.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" fillcolor="#4472c4 [3204]" strokecolor="#09101d [484]" strokeweight="1pt"/>
            </w:pict>
          </mc:Fallback>
        </mc:AlternateContent>
      </w:r>
      <w:r w:rsidR="006D2EBE">
        <w:tab/>
      </w:r>
      <w:r w:rsidR="006D2EBE">
        <w:tab/>
      </w:r>
      <w:proofErr w:type="spellStart"/>
      <w:r w:rsidR="006D2EBE">
        <w:t>primaryKeyDiv.attr</w:t>
      </w:r>
      <w:proofErr w:type="spellEnd"/>
      <w:r w:rsidR="006D2EBE">
        <w:t>('title</w:t>
      </w:r>
      <w:proofErr w:type="gramStart"/>
      <w:r w:rsidR="006D2EBE">
        <w:t>',this</w:t>
      </w:r>
      <w:proofErr w:type="gramEnd"/>
      <w:r w:rsidR="006D2EBE">
        <w:t>.</w:t>
      </w:r>
      <w:proofErr w:type="gramStart"/>
      <w:r w:rsidR="006D2EBE">
        <w:t>constants._</w:t>
      </w:r>
      <w:proofErr w:type="spellStart"/>
      <w:r w:rsidR="006D2EBE">
        <w:t>tooltips.primaryKey</w:t>
      </w:r>
      <w:proofErr w:type="spellEnd"/>
      <w:proofErr w:type="gramEnd"/>
      <w:r w:rsidR="006D2EBE">
        <w:t>);</w:t>
      </w:r>
    </w:p>
    <w:p w14:paraId="2E295096" w14:textId="0CAA054F" w:rsidR="006D2EBE" w:rsidRDefault="006D2EBE" w:rsidP="006D2EBE">
      <w:pPr>
        <w:pStyle w:val="Codetext"/>
      </w:pPr>
      <w:r>
        <w:tab/>
      </w:r>
      <w:r>
        <w:tab/>
      </w:r>
    </w:p>
    <w:p w14:paraId="02055413" w14:textId="33AA62DC" w:rsidR="006D2EBE" w:rsidRDefault="006D2EBE" w:rsidP="006D2EBE">
      <w:pPr>
        <w:pStyle w:val="Codetext"/>
      </w:pPr>
      <w:r>
        <w:tab/>
      </w:r>
      <w:r>
        <w:tab/>
        <w:t xml:space="preserve">var </w:t>
      </w:r>
      <w:proofErr w:type="spellStart"/>
      <w:r>
        <w:t>attributeNamediv</w:t>
      </w:r>
      <w:proofErr w:type="spellEnd"/>
      <w:r>
        <w:t xml:space="preserve"> = $(</w:t>
      </w:r>
      <w:proofErr w:type="spellStart"/>
      <w:r>
        <w:t>this.tpl_inline_</w:t>
      </w:r>
      <w:proofErr w:type="gramStart"/>
      <w:r>
        <w:t>container</w:t>
      </w:r>
      <w:proofErr w:type="spellEnd"/>
      <w:r>
        <w:t>(</w:t>
      </w:r>
      <w:proofErr w:type="gramEnd"/>
      <w:r>
        <w:t>));</w:t>
      </w:r>
    </w:p>
    <w:p w14:paraId="21771E9E" w14:textId="77777777" w:rsidR="006D2EBE" w:rsidRDefault="006D2EBE" w:rsidP="006D2EBE">
      <w:pPr>
        <w:pStyle w:val="Codetext"/>
      </w:pPr>
      <w:r>
        <w:tab/>
      </w:r>
      <w:r>
        <w:tab/>
        <w:t xml:space="preserve">var </w:t>
      </w:r>
      <w:proofErr w:type="spellStart"/>
      <w:r>
        <w:t>attributeNameInput</w:t>
      </w:r>
      <w:proofErr w:type="spellEnd"/>
      <w:r>
        <w:t xml:space="preserve"> = $(</w:t>
      </w:r>
      <w:proofErr w:type="spellStart"/>
      <w:r>
        <w:t>this.tpl_attribute_</w:t>
      </w:r>
      <w:proofErr w:type="gramStart"/>
      <w:r>
        <w:t>textbox</w:t>
      </w:r>
      <w:proofErr w:type="spellEnd"/>
      <w:r>
        <w:t>(</w:t>
      </w:r>
      <w:proofErr w:type="gramEnd"/>
      <w:r>
        <w:t>{</w:t>
      </w:r>
    </w:p>
    <w:p w14:paraId="71DE5256" w14:textId="77777777" w:rsidR="006D2EBE" w:rsidRDefault="006D2EBE" w:rsidP="006D2EBE">
      <w:pPr>
        <w:pStyle w:val="Codetext"/>
      </w:pPr>
      <w:r>
        <w:tab/>
      </w:r>
      <w:r>
        <w:tab/>
      </w:r>
      <w:r>
        <w:tab/>
        <w:t>"</w:t>
      </w:r>
      <w:proofErr w:type="spellStart"/>
      <w:r>
        <w:t>id":"table</w:t>
      </w:r>
      <w:proofErr w:type="spellEnd"/>
      <w:r>
        <w:t>["+</w:t>
      </w:r>
      <w:proofErr w:type="spellStart"/>
      <w:r>
        <w:t>rowUniqueId</w:t>
      </w:r>
      <w:proofErr w:type="spellEnd"/>
      <w:r>
        <w:t>+"].name",</w:t>
      </w:r>
    </w:p>
    <w:p w14:paraId="7909B443" w14:textId="77777777" w:rsidR="006D2EBE" w:rsidRDefault="006D2EBE" w:rsidP="006D2EBE">
      <w:pPr>
        <w:pStyle w:val="Codetext"/>
      </w:pPr>
      <w:r>
        <w:tab/>
      </w:r>
      <w:r>
        <w:tab/>
      </w:r>
      <w:r>
        <w:tab/>
        <w:t>"</w:t>
      </w:r>
      <w:proofErr w:type="spellStart"/>
      <w:r>
        <w:t>name":"table</w:t>
      </w:r>
      <w:proofErr w:type="spellEnd"/>
      <w:r>
        <w:t>["+</w:t>
      </w:r>
      <w:proofErr w:type="spellStart"/>
      <w:r>
        <w:t>rowUniqueId</w:t>
      </w:r>
      <w:proofErr w:type="spellEnd"/>
      <w:r>
        <w:t>+"].name",</w:t>
      </w:r>
    </w:p>
    <w:p w14:paraId="04555479" w14:textId="66AA6D3C" w:rsidR="006D2EBE" w:rsidRDefault="006D2EBE" w:rsidP="006D2EBE">
      <w:pPr>
        <w:pStyle w:val="Codetext"/>
      </w:pPr>
      <w:r>
        <w:tab/>
      </w:r>
      <w:r>
        <w:tab/>
      </w:r>
      <w:r>
        <w:tab/>
        <w:t>"</w:t>
      </w:r>
      <w:proofErr w:type="spellStart"/>
      <w:r>
        <w:t>value":name</w:t>
      </w:r>
      <w:proofErr w:type="spellEnd"/>
    </w:p>
    <w:p w14:paraId="5896493F" w14:textId="77777777" w:rsidR="006D2EBE" w:rsidRDefault="006D2EBE" w:rsidP="006D2EBE">
      <w:pPr>
        <w:pStyle w:val="Codetext"/>
      </w:pPr>
      <w:r>
        <w:tab/>
      </w:r>
      <w:r>
        <w:tab/>
        <w:t>}));</w:t>
      </w:r>
    </w:p>
    <w:p w14:paraId="1884E4EF" w14:textId="77777777" w:rsidR="006D2EBE" w:rsidRDefault="006D2EBE" w:rsidP="006D2EBE">
      <w:pPr>
        <w:pStyle w:val="Codetext"/>
      </w:pPr>
      <w:r>
        <w:tab/>
      </w:r>
      <w:r>
        <w:tab/>
        <w:t>$(</w:t>
      </w:r>
      <w:proofErr w:type="spellStart"/>
      <w:r>
        <w:t>attributeNameInput</w:t>
      </w:r>
      <w:proofErr w:type="spellEnd"/>
      <w:proofErr w:type="gramStart"/>
      <w:r>
        <w:t>).</w:t>
      </w:r>
      <w:proofErr w:type="spellStart"/>
      <w:r>
        <w:t>val</w:t>
      </w:r>
      <w:proofErr w:type="spellEnd"/>
      <w:proofErr w:type="gramEnd"/>
      <w:r>
        <w:t>(name);</w:t>
      </w:r>
    </w:p>
    <w:p w14:paraId="3D4F5FA5" w14:textId="3A89B842" w:rsidR="006D2EBE" w:rsidRDefault="006D2EBE" w:rsidP="006D2EBE">
      <w:pPr>
        <w:pStyle w:val="Codetext"/>
      </w:pPr>
      <w:r>
        <w:tab/>
      </w:r>
      <w:r>
        <w:tab/>
      </w:r>
      <w:proofErr w:type="spellStart"/>
      <w:r>
        <w:t>attributeNameInput.attr</w:t>
      </w:r>
      <w:proofErr w:type="spellEnd"/>
      <w:r>
        <w:t>("</w:t>
      </w:r>
      <w:proofErr w:type="spellStart"/>
      <w:r>
        <w:t>title</w:t>
      </w:r>
      <w:proofErr w:type="gramStart"/>
      <w:r>
        <w:t>",name</w:t>
      </w:r>
      <w:proofErr w:type="spellEnd"/>
      <w:proofErr w:type="gramEnd"/>
      <w:r>
        <w:t>);</w:t>
      </w:r>
    </w:p>
    <w:p w14:paraId="291506F9" w14:textId="77777777" w:rsidR="006D2EBE" w:rsidRDefault="006D2EBE" w:rsidP="006D2EBE">
      <w:pPr>
        <w:pStyle w:val="Codetext"/>
      </w:pPr>
      <w:r>
        <w:tab/>
      </w:r>
      <w:r>
        <w:tab/>
      </w:r>
      <w:proofErr w:type="spellStart"/>
      <w:r>
        <w:t>attributeNameInput.on</w:t>
      </w:r>
      <w:proofErr w:type="spellEnd"/>
      <w:r>
        <w:t>("change</w:t>
      </w:r>
      <w:proofErr w:type="gramStart"/>
      <w:r>
        <w:t>",</w:t>
      </w:r>
      <w:proofErr w:type="spellStart"/>
      <w:r>
        <w:t>this</w:t>
      </w:r>
      <w:proofErr w:type="gramEnd"/>
      <w:r>
        <w:t>.</w:t>
      </w:r>
      <w:proofErr w:type="gramStart"/>
      <w:r>
        <w:t>save.bind</w:t>
      </w:r>
      <w:proofErr w:type="spellEnd"/>
      <w:proofErr w:type="gramEnd"/>
      <w:r>
        <w:t>(this));</w:t>
      </w:r>
    </w:p>
    <w:p w14:paraId="26B9439E" w14:textId="77777777" w:rsidR="006D2EBE" w:rsidRDefault="006D2EBE" w:rsidP="006D2EBE">
      <w:pPr>
        <w:pStyle w:val="Codetext"/>
      </w:pPr>
      <w:r>
        <w:tab/>
      </w:r>
      <w:r>
        <w:tab/>
      </w:r>
      <w:proofErr w:type="spellStart"/>
      <w:r>
        <w:t>attributeNamediv.append</w:t>
      </w:r>
      <w:proofErr w:type="spellEnd"/>
      <w:r>
        <w:t>(</w:t>
      </w:r>
      <w:proofErr w:type="spellStart"/>
      <w:r>
        <w:t>attributeNameInput</w:t>
      </w:r>
      <w:proofErr w:type="spellEnd"/>
      <w:r>
        <w:t>);</w:t>
      </w:r>
    </w:p>
    <w:p w14:paraId="2C63D0FA" w14:textId="77777777" w:rsidR="006D2EBE" w:rsidRDefault="006D2EBE" w:rsidP="006D2EBE">
      <w:pPr>
        <w:pStyle w:val="Codetext"/>
      </w:pPr>
      <w:r>
        <w:tab/>
      </w:r>
      <w:r>
        <w:tab/>
        <w:t>attributeNamediv.css("width","38%");</w:t>
      </w:r>
    </w:p>
    <w:p w14:paraId="0C54D2BA" w14:textId="77777777" w:rsidR="006D2EBE" w:rsidRDefault="006D2EBE" w:rsidP="006D2EBE">
      <w:pPr>
        <w:pStyle w:val="Codetext"/>
      </w:pPr>
      <w:r>
        <w:tab/>
      </w:r>
      <w:r>
        <w:tab/>
      </w:r>
    </w:p>
    <w:p w14:paraId="2D24DD1F" w14:textId="77777777" w:rsidR="006D2EBE" w:rsidRDefault="006D2EBE" w:rsidP="006D2EBE">
      <w:pPr>
        <w:pStyle w:val="Codetext"/>
      </w:pPr>
      <w:r>
        <w:tab/>
      </w:r>
      <w:r>
        <w:tab/>
        <w:t xml:space="preserve">var </w:t>
      </w:r>
      <w:proofErr w:type="spellStart"/>
      <w:r>
        <w:t>attributeTypeDiv</w:t>
      </w:r>
      <w:proofErr w:type="spellEnd"/>
      <w:r>
        <w:t xml:space="preserve"> = $(</w:t>
      </w:r>
      <w:proofErr w:type="spellStart"/>
      <w:r>
        <w:t>this.tpl_inline_</w:t>
      </w:r>
      <w:proofErr w:type="gramStart"/>
      <w:r>
        <w:t>container</w:t>
      </w:r>
      <w:proofErr w:type="spellEnd"/>
      <w:r>
        <w:t>(</w:t>
      </w:r>
      <w:proofErr w:type="gramEnd"/>
      <w:r>
        <w:t>));</w:t>
      </w:r>
    </w:p>
    <w:p w14:paraId="7A43C6E6" w14:textId="77777777" w:rsidR="006D2EBE" w:rsidRDefault="006D2EBE" w:rsidP="006D2EBE">
      <w:pPr>
        <w:pStyle w:val="Codetext"/>
      </w:pPr>
      <w:r>
        <w:tab/>
      </w:r>
    </w:p>
    <w:p w14:paraId="15326130" w14:textId="77777777" w:rsidR="006D2EBE" w:rsidRDefault="006D2EBE" w:rsidP="006D2EBE">
      <w:pPr>
        <w:pStyle w:val="Codetext"/>
      </w:pPr>
      <w:r>
        <w:tab/>
      </w:r>
      <w:r>
        <w:tab/>
        <w:t xml:space="preserve">var </w:t>
      </w:r>
      <w:proofErr w:type="spellStart"/>
      <w:r>
        <w:t>attributeTypeSelect</w:t>
      </w:r>
      <w:proofErr w:type="spellEnd"/>
      <w:r>
        <w:t xml:space="preserve"> = $(</w:t>
      </w:r>
      <w:proofErr w:type="spellStart"/>
      <w:r>
        <w:t>this.tpl_</w:t>
      </w:r>
      <w:proofErr w:type="gramStart"/>
      <w:r>
        <w:t>select</w:t>
      </w:r>
      <w:proofErr w:type="spellEnd"/>
      <w:r>
        <w:t>(</w:t>
      </w:r>
      <w:proofErr w:type="gramEnd"/>
      <w:r>
        <w:t>{</w:t>
      </w:r>
    </w:p>
    <w:p w14:paraId="48C73D30" w14:textId="77777777" w:rsidR="006D2EBE" w:rsidRDefault="006D2EBE" w:rsidP="006D2EBE">
      <w:pPr>
        <w:pStyle w:val="Codetext"/>
      </w:pPr>
      <w:r>
        <w:t xml:space="preserve">            "id": "table["+</w:t>
      </w:r>
      <w:proofErr w:type="spellStart"/>
      <w:r>
        <w:t>rowUniqueId</w:t>
      </w:r>
      <w:proofErr w:type="spellEnd"/>
      <w:r>
        <w:t>+"</w:t>
      </w:r>
      <w:proofErr w:type="gramStart"/>
      <w:r>
        <w:t>].</w:t>
      </w:r>
      <w:proofErr w:type="spellStart"/>
      <w:r>
        <w:t>dataType</w:t>
      </w:r>
      <w:proofErr w:type="spellEnd"/>
      <w:proofErr w:type="gramEnd"/>
      <w:r>
        <w:t>",</w:t>
      </w:r>
    </w:p>
    <w:p w14:paraId="1E83309B" w14:textId="77777777" w:rsidR="006D2EBE" w:rsidRDefault="006D2EBE" w:rsidP="006D2EBE">
      <w:pPr>
        <w:pStyle w:val="Codetext"/>
      </w:pPr>
      <w:r>
        <w:t xml:space="preserve">            "name": "table["+</w:t>
      </w:r>
      <w:proofErr w:type="spellStart"/>
      <w:r>
        <w:t>rowUniqueId</w:t>
      </w:r>
      <w:proofErr w:type="spellEnd"/>
      <w:r>
        <w:t>+"</w:t>
      </w:r>
      <w:proofErr w:type="gramStart"/>
      <w:r>
        <w:t>].</w:t>
      </w:r>
      <w:proofErr w:type="spellStart"/>
      <w:r>
        <w:t>dataType</w:t>
      </w:r>
      <w:proofErr w:type="spellEnd"/>
      <w:proofErr w:type="gramEnd"/>
      <w:r>
        <w:t>",</w:t>
      </w:r>
    </w:p>
    <w:p w14:paraId="29EC7FCE" w14:textId="77777777" w:rsidR="006D2EBE" w:rsidRDefault="006D2EBE" w:rsidP="006D2EBE">
      <w:pPr>
        <w:pStyle w:val="Codetext"/>
      </w:pPr>
      <w:r>
        <w:t xml:space="preserve">        }));</w:t>
      </w:r>
    </w:p>
    <w:p w14:paraId="70EFBEFA" w14:textId="77777777" w:rsidR="006D2EBE" w:rsidRDefault="006D2EBE" w:rsidP="006D2EBE">
      <w:pPr>
        <w:pStyle w:val="Codetext"/>
      </w:pPr>
      <w:r>
        <w:tab/>
      </w:r>
      <w:r>
        <w:tab/>
      </w:r>
      <w:proofErr w:type="gramStart"/>
      <w:r>
        <w:t>$.each</w:t>
      </w:r>
      <w:proofErr w:type="gramEnd"/>
      <w:r>
        <w:t>(</w:t>
      </w:r>
      <w:proofErr w:type="spellStart"/>
      <w:proofErr w:type="gramStart"/>
      <w:r>
        <w:t>this.dataTypeOptions</w:t>
      </w:r>
      <w:proofErr w:type="gramEnd"/>
      <w:r>
        <w:t>,function</w:t>
      </w:r>
      <w:proofErr w:type="spellEnd"/>
      <w:r>
        <w:t>(</w:t>
      </w:r>
      <w:proofErr w:type="spellStart"/>
      <w:proofErr w:type="gramStart"/>
      <w:r>
        <w:t>index,options</w:t>
      </w:r>
      <w:proofErr w:type="spellEnd"/>
      <w:r>
        <w:t>){</w:t>
      </w:r>
      <w:proofErr w:type="gramEnd"/>
    </w:p>
    <w:p w14:paraId="387E5F0D" w14:textId="77777777" w:rsidR="006D2EBE" w:rsidRDefault="006D2EBE" w:rsidP="006D2EBE">
      <w:pPr>
        <w:pStyle w:val="Codetext"/>
      </w:pPr>
      <w:r>
        <w:tab/>
      </w:r>
      <w:r>
        <w:tab/>
      </w:r>
      <w:r>
        <w:tab/>
      </w:r>
      <w:proofErr w:type="spellStart"/>
      <w:r>
        <w:t>attributeTypeSelect.append</w:t>
      </w:r>
      <w:proofErr w:type="spellEnd"/>
      <w:r>
        <w:t>('&lt;option value="'+</w:t>
      </w:r>
      <w:proofErr w:type="spellStart"/>
      <w:r>
        <w:t>options.value</w:t>
      </w:r>
      <w:proofErr w:type="spellEnd"/>
      <w:r>
        <w:t>+'"&gt;'+</w:t>
      </w:r>
      <w:proofErr w:type="spellStart"/>
      <w:r>
        <w:t>options.key</w:t>
      </w:r>
      <w:proofErr w:type="spellEnd"/>
      <w:r>
        <w:t>+'&lt;/option&gt;');</w:t>
      </w:r>
    </w:p>
    <w:p w14:paraId="631154A8" w14:textId="77777777" w:rsidR="006D2EBE" w:rsidRDefault="006D2EBE" w:rsidP="006D2EBE">
      <w:pPr>
        <w:pStyle w:val="Codetext"/>
      </w:pPr>
      <w:r>
        <w:tab/>
      </w:r>
      <w:r>
        <w:tab/>
      </w:r>
      <w:proofErr w:type="gramStart"/>
      <w:r>
        <w:t>}.bind</w:t>
      </w:r>
      <w:proofErr w:type="gramEnd"/>
      <w:r>
        <w:t>(this));</w:t>
      </w:r>
    </w:p>
    <w:p w14:paraId="2AE99031" w14:textId="77777777" w:rsidR="006D2EBE" w:rsidRDefault="006D2EBE" w:rsidP="006D2EBE">
      <w:pPr>
        <w:pStyle w:val="Codetext"/>
      </w:pPr>
      <w:r>
        <w:tab/>
      </w:r>
      <w:r>
        <w:tab/>
      </w:r>
      <w:proofErr w:type="spellStart"/>
      <w:r>
        <w:t>attributeTypeSelect.val</w:t>
      </w:r>
      <w:proofErr w:type="spellEnd"/>
      <w:r>
        <w:t>(type);</w:t>
      </w:r>
    </w:p>
    <w:p w14:paraId="5D4D7580" w14:textId="77777777" w:rsidR="006D2EBE" w:rsidRDefault="006D2EBE" w:rsidP="006D2EBE">
      <w:pPr>
        <w:pStyle w:val="Codetext"/>
      </w:pPr>
      <w:r>
        <w:tab/>
      </w:r>
      <w:r>
        <w:tab/>
      </w:r>
      <w:proofErr w:type="spellStart"/>
      <w:r>
        <w:t>attributeTypeSelect.on</w:t>
      </w:r>
      <w:proofErr w:type="spellEnd"/>
      <w:r>
        <w:t>("change</w:t>
      </w:r>
      <w:proofErr w:type="gramStart"/>
      <w:r>
        <w:t>",</w:t>
      </w:r>
      <w:proofErr w:type="spellStart"/>
      <w:r>
        <w:t>this</w:t>
      </w:r>
      <w:proofErr w:type="gramEnd"/>
      <w:r>
        <w:t>.</w:t>
      </w:r>
      <w:proofErr w:type="gramStart"/>
      <w:r>
        <w:t>save.bind</w:t>
      </w:r>
      <w:proofErr w:type="spellEnd"/>
      <w:proofErr w:type="gramEnd"/>
      <w:r>
        <w:t>(this));</w:t>
      </w:r>
    </w:p>
    <w:p w14:paraId="7FA19732" w14:textId="77777777" w:rsidR="006D2EBE" w:rsidRDefault="006D2EBE" w:rsidP="006D2EBE">
      <w:pPr>
        <w:pStyle w:val="Codetext"/>
      </w:pPr>
      <w:r>
        <w:tab/>
      </w:r>
      <w:r>
        <w:tab/>
      </w:r>
      <w:proofErr w:type="spellStart"/>
      <w:r>
        <w:t>attributeTypeDiv.append</w:t>
      </w:r>
      <w:proofErr w:type="spellEnd"/>
      <w:r>
        <w:t>(</w:t>
      </w:r>
      <w:proofErr w:type="spellStart"/>
      <w:r>
        <w:t>attributeTypeSelect</w:t>
      </w:r>
      <w:proofErr w:type="spellEnd"/>
      <w:r>
        <w:t>);</w:t>
      </w:r>
    </w:p>
    <w:p w14:paraId="75326859" w14:textId="77777777" w:rsidR="006D2EBE" w:rsidRDefault="006D2EBE" w:rsidP="006D2EBE">
      <w:pPr>
        <w:pStyle w:val="Codetext"/>
      </w:pPr>
      <w:r>
        <w:tab/>
      </w:r>
      <w:r>
        <w:tab/>
        <w:t>attributeTypeDiv.css("width","38%");</w:t>
      </w:r>
    </w:p>
    <w:p w14:paraId="29DA2308" w14:textId="77777777" w:rsidR="006D2EBE" w:rsidRDefault="006D2EBE" w:rsidP="006D2EBE">
      <w:pPr>
        <w:pStyle w:val="Codetext"/>
      </w:pPr>
      <w:r>
        <w:tab/>
      </w:r>
      <w:r>
        <w:tab/>
      </w:r>
    </w:p>
    <w:p w14:paraId="307EB7C2" w14:textId="77777777" w:rsidR="006D2EBE" w:rsidRDefault="006D2EBE" w:rsidP="006D2EBE">
      <w:pPr>
        <w:pStyle w:val="Codetext"/>
      </w:pPr>
      <w:r>
        <w:tab/>
      </w:r>
      <w:r>
        <w:tab/>
      </w:r>
      <w:proofErr w:type="gramStart"/>
      <w:r>
        <w:t>if(</w:t>
      </w:r>
      <w:proofErr w:type="spellStart"/>
      <w:proofErr w:type="gramEnd"/>
      <w:r>
        <w:t>isDeleteButton</w:t>
      </w:r>
      <w:proofErr w:type="spellEnd"/>
      <w:r>
        <w:t xml:space="preserve"> &amp;</w:t>
      </w:r>
      <w:proofErr w:type="gramStart"/>
      <w:r>
        <w:t>&amp; !this</w:t>
      </w:r>
      <w:proofErr w:type="gramEnd"/>
      <w:r>
        <w:t>._</w:t>
      </w:r>
      <w:proofErr w:type="spellStart"/>
      <w:proofErr w:type="gramStart"/>
      <w:r>
        <w:t>readOnly</w:t>
      </w:r>
      <w:proofErr w:type="spellEnd"/>
      <w:r>
        <w:t>){</w:t>
      </w:r>
      <w:proofErr w:type="gramEnd"/>
    </w:p>
    <w:p w14:paraId="085C5CC1" w14:textId="77777777" w:rsidR="006D2EBE" w:rsidRDefault="006D2EBE" w:rsidP="006D2EBE">
      <w:pPr>
        <w:pStyle w:val="Codetext"/>
      </w:pPr>
      <w:r>
        <w:tab/>
      </w:r>
      <w:r>
        <w:tab/>
      </w:r>
      <w:r>
        <w:tab/>
        <w:t xml:space="preserve">var </w:t>
      </w:r>
      <w:proofErr w:type="spellStart"/>
      <w:r>
        <w:t>deletediv</w:t>
      </w:r>
      <w:proofErr w:type="spellEnd"/>
      <w:r>
        <w:t xml:space="preserve"> = $(</w:t>
      </w:r>
      <w:proofErr w:type="spellStart"/>
      <w:r>
        <w:t>this.tpl_inline_</w:t>
      </w:r>
      <w:proofErr w:type="gramStart"/>
      <w:r>
        <w:t>container</w:t>
      </w:r>
      <w:proofErr w:type="spellEnd"/>
      <w:r>
        <w:t>(</w:t>
      </w:r>
      <w:proofErr w:type="gramEnd"/>
      <w:r>
        <w:t>));</w:t>
      </w:r>
    </w:p>
    <w:p w14:paraId="5A5F1255" w14:textId="77777777" w:rsidR="006D2EBE" w:rsidRDefault="006D2EBE" w:rsidP="006D2EBE">
      <w:pPr>
        <w:pStyle w:val="Codetext"/>
      </w:pPr>
      <w:r>
        <w:tab/>
      </w:r>
      <w:r>
        <w:tab/>
      </w:r>
      <w:r>
        <w:tab/>
        <w:t xml:space="preserve">var </w:t>
      </w:r>
      <w:proofErr w:type="spellStart"/>
      <w:r>
        <w:t>deleteButton</w:t>
      </w:r>
      <w:proofErr w:type="spellEnd"/>
      <w:r>
        <w:t xml:space="preserve"> = $(</w:t>
      </w:r>
      <w:proofErr w:type="spellStart"/>
      <w:r>
        <w:t>this.tpl_delete_</w:t>
      </w:r>
      <w:proofErr w:type="gramStart"/>
      <w:r>
        <w:t>button</w:t>
      </w:r>
      <w:proofErr w:type="spellEnd"/>
      <w:r>
        <w:t>(</w:t>
      </w:r>
      <w:proofErr w:type="gramEnd"/>
      <w:r>
        <w:t>{</w:t>
      </w:r>
    </w:p>
    <w:p w14:paraId="0C4F25E4" w14:textId="77777777" w:rsidR="006D2EBE" w:rsidRDefault="006D2EBE" w:rsidP="006D2EBE">
      <w:pPr>
        <w:pStyle w:val="Codetext"/>
      </w:pPr>
      <w:r>
        <w:tab/>
      </w:r>
      <w:r>
        <w:tab/>
      </w:r>
      <w:r>
        <w:tab/>
      </w:r>
      <w:r>
        <w:tab/>
        <w:t>"id": 'delete-row'</w:t>
      </w:r>
    </w:p>
    <w:p w14:paraId="536D5B97" w14:textId="77777777" w:rsidR="006D2EBE" w:rsidRDefault="006D2EBE" w:rsidP="006D2EBE">
      <w:pPr>
        <w:pStyle w:val="Codetext"/>
      </w:pPr>
      <w:r>
        <w:tab/>
      </w:r>
      <w:r>
        <w:tab/>
      </w:r>
      <w:r>
        <w:tab/>
        <w:t>}));</w:t>
      </w:r>
    </w:p>
    <w:p w14:paraId="255F9FCD" w14:textId="77777777" w:rsidR="006D2EBE" w:rsidRDefault="006D2EBE" w:rsidP="006D2EBE">
      <w:pPr>
        <w:pStyle w:val="Codetext"/>
      </w:pPr>
      <w:r>
        <w:tab/>
      </w:r>
      <w:r>
        <w:tab/>
      </w:r>
      <w:r>
        <w:tab/>
      </w:r>
      <w:proofErr w:type="spellStart"/>
      <w:proofErr w:type="gramStart"/>
      <w:r>
        <w:t>deletediv.append</w:t>
      </w:r>
      <w:proofErr w:type="spellEnd"/>
      <w:proofErr w:type="gramEnd"/>
      <w:r>
        <w:t>(</w:t>
      </w:r>
      <w:proofErr w:type="spellStart"/>
      <w:r>
        <w:t>deleteButton</w:t>
      </w:r>
      <w:proofErr w:type="spellEnd"/>
      <w:r>
        <w:t>);</w:t>
      </w:r>
    </w:p>
    <w:p w14:paraId="60823D2F" w14:textId="77777777" w:rsidR="006D2EBE" w:rsidRDefault="006D2EBE" w:rsidP="006D2EBE">
      <w:pPr>
        <w:pStyle w:val="Codetext"/>
      </w:pPr>
      <w:r>
        <w:tab/>
      </w:r>
      <w:r>
        <w:tab/>
      </w:r>
      <w:r>
        <w:tab/>
        <w:t>deletediv.css("width","12%");</w:t>
      </w:r>
    </w:p>
    <w:p w14:paraId="7F721960" w14:textId="77777777" w:rsidR="006D2EBE" w:rsidRDefault="006D2EBE" w:rsidP="006D2EBE">
      <w:pPr>
        <w:pStyle w:val="Codetext"/>
      </w:pPr>
      <w:r>
        <w:tab/>
      </w:r>
      <w:r>
        <w:tab/>
      </w:r>
      <w:r>
        <w:tab/>
      </w:r>
      <w:proofErr w:type="spellStart"/>
      <w:r>
        <w:t>deleteButton.on</w:t>
      </w:r>
      <w:proofErr w:type="spellEnd"/>
      <w:r>
        <w:t>('click</w:t>
      </w:r>
      <w:proofErr w:type="gramStart"/>
      <w:r>
        <w:t>',this</w:t>
      </w:r>
      <w:proofErr w:type="gramEnd"/>
      <w:r>
        <w:t>._</w:t>
      </w:r>
      <w:proofErr w:type="spellStart"/>
      <w:r>
        <w:t>deleteRow.bind</w:t>
      </w:r>
      <w:proofErr w:type="spellEnd"/>
      <w:r>
        <w:t>(this));</w:t>
      </w:r>
    </w:p>
    <w:p w14:paraId="574467E4" w14:textId="77777777" w:rsidR="006D2EBE" w:rsidRDefault="006D2EBE" w:rsidP="006D2EBE">
      <w:pPr>
        <w:pStyle w:val="Codetext"/>
      </w:pPr>
      <w:r>
        <w:tab/>
      </w:r>
      <w:r>
        <w:tab/>
      </w:r>
      <w:r>
        <w:tab/>
        <w:t>entityRow.append(primaryKeyDiv</w:t>
      </w:r>
      <w:proofErr w:type="gramStart"/>
      <w:r>
        <w:t>).append</w:t>
      </w:r>
      <w:proofErr w:type="gramEnd"/>
      <w:r>
        <w:t>(attributeNamediv</w:t>
      </w:r>
      <w:proofErr w:type="gramStart"/>
      <w:r>
        <w:t>).append</w:t>
      </w:r>
      <w:proofErr w:type="gramEnd"/>
      <w:r>
        <w:t>(attributeTypeDiv</w:t>
      </w:r>
      <w:proofErr w:type="gramStart"/>
      <w:r>
        <w:t>).append</w:t>
      </w:r>
      <w:proofErr w:type="gramEnd"/>
      <w:r>
        <w:t>(deletediv);</w:t>
      </w:r>
    </w:p>
    <w:p w14:paraId="765284F2" w14:textId="77777777" w:rsidR="006D2EBE" w:rsidRDefault="006D2EBE" w:rsidP="006D2EBE">
      <w:pPr>
        <w:pStyle w:val="Codetext"/>
      </w:pPr>
      <w:r>
        <w:tab/>
      </w:r>
      <w:r>
        <w:tab/>
        <w:t>} else {</w:t>
      </w:r>
    </w:p>
    <w:p w14:paraId="56C32010" w14:textId="77777777" w:rsidR="006D2EBE" w:rsidRDefault="006D2EBE" w:rsidP="006D2EBE">
      <w:pPr>
        <w:pStyle w:val="Codetext"/>
      </w:pPr>
      <w:r>
        <w:tab/>
      </w:r>
      <w:r>
        <w:tab/>
      </w:r>
      <w:r>
        <w:tab/>
        <w:t>entityRow.append(primaryKeyDiv</w:t>
      </w:r>
      <w:proofErr w:type="gramStart"/>
      <w:r>
        <w:t>).append</w:t>
      </w:r>
      <w:proofErr w:type="gramEnd"/>
      <w:r>
        <w:t>(attributeNamediv</w:t>
      </w:r>
      <w:proofErr w:type="gramStart"/>
      <w:r>
        <w:t>).append</w:t>
      </w:r>
      <w:proofErr w:type="gramEnd"/>
      <w:r>
        <w:t>(attributeTypeDiv);</w:t>
      </w:r>
    </w:p>
    <w:p w14:paraId="16B1F23D" w14:textId="77777777" w:rsidR="006D2EBE" w:rsidRDefault="006D2EBE" w:rsidP="006D2EBE">
      <w:pPr>
        <w:pStyle w:val="Codetext"/>
      </w:pPr>
      <w:r>
        <w:tab/>
      </w:r>
      <w:r>
        <w:tab/>
        <w:t>}</w:t>
      </w:r>
    </w:p>
    <w:p w14:paraId="43A6BB44" w14:textId="77777777" w:rsidR="006D2EBE" w:rsidRDefault="006D2EBE" w:rsidP="006D2EBE">
      <w:pPr>
        <w:pStyle w:val="Codetext"/>
      </w:pPr>
      <w:r>
        <w:tab/>
      </w:r>
      <w:r>
        <w:tab/>
      </w:r>
    </w:p>
    <w:p w14:paraId="6E6B06E0" w14:textId="77777777" w:rsidR="006D2EBE" w:rsidRDefault="006D2EBE" w:rsidP="006D2EBE">
      <w:pPr>
        <w:pStyle w:val="Codetext"/>
      </w:pPr>
      <w:r>
        <w:tab/>
      </w:r>
      <w:r>
        <w:tab/>
        <w:t>if(</w:t>
      </w:r>
      <w:proofErr w:type="gramStart"/>
      <w:r>
        <w:t>this._</w:t>
      </w:r>
      <w:proofErr w:type="spellStart"/>
      <w:r>
        <w:t>readOnly</w:t>
      </w:r>
      <w:proofErr w:type="spellEnd"/>
      <w:r>
        <w:t>){</w:t>
      </w:r>
      <w:proofErr w:type="gramEnd"/>
    </w:p>
    <w:p w14:paraId="1AF3C427" w14:textId="77777777" w:rsidR="006D2EBE" w:rsidRDefault="006D2EBE" w:rsidP="006D2EBE">
      <w:pPr>
        <w:pStyle w:val="Codetext"/>
      </w:pPr>
      <w:r>
        <w:tab/>
      </w:r>
      <w:r>
        <w:tab/>
      </w:r>
      <w:r>
        <w:tab/>
      </w:r>
      <w:proofErr w:type="spellStart"/>
      <w:r>
        <w:t>attributeNameInput.attr</w:t>
      </w:r>
      <w:proofErr w:type="spellEnd"/>
      <w:r>
        <w:t>("</w:t>
      </w:r>
      <w:proofErr w:type="spellStart"/>
      <w:r>
        <w:t>readonly</w:t>
      </w:r>
      <w:proofErr w:type="spellEnd"/>
      <w:r>
        <w:t>","</w:t>
      </w:r>
      <w:proofErr w:type="spellStart"/>
      <w:r>
        <w:t>readonly</w:t>
      </w:r>
      <w:proofErr w:type="spellEnd"/>
      <w:r>
        <w:t>");</w:t>
      </w:r>
    </w:p>
    <w:p w14:paraId="14B8BA8D" w14:textId="77777777" w:rsidR="006D2EBE" w:rsidRDefault="006D2EBE" w:rsidP="006D2EBE">
      <w:pPr>
        <w:pStyle w:val="Codetext"/>
      </w:pPr>
      <w:r>
        <w:tab/>
      </w:r>
      <w:r>
        <w:tab/>
      </w:r>
      <w:r>
        <w:tab/>
      </w:r>
      <w:proofErr w:type="spellStart"/>
      <w:r>
        <w:t>attributeTypeSelect.attr</w:t>
      </w:r>
      <w:proofErr w:type="spellEnd"/>
      <w:r>
        <w:t>("</w:t>
      </w:r>
      <w:proofErr w:type="spellStart"/>
      <w:r>
        <w:t>readonly</w:t>
      </w:r>
      <w:proofErr w:type="spellEnd"/>
      <w:r>
        <w:t>","</w:t>
      </w:r>
      <w:proofErr w:type="spellStart"/>
      <w:r>
        <w:t>readonly</w:t>
      </w:r>
      <w:proofErr w:type="spellEnd"/>
      <w:r>
        <w:t>");</w:t>
      </w:r>
    </w:p>
    <w:p w14:paraId="0DD97769" w14:textId="77777777" w:rsidR="006D2EBE" w:rsidRDefault="006D2EBE" w:rsidP="006D2EBE">
      <w:pPr>
        <w:pStyle w:val="Codetext"/>
      </w:pPr>
      <w:r>
        <w:tab/>
      </w:r>
      <w:r>
        <w:tab/>
      </w:r>
      <w:r>
        <w:tab/>
        <w:t>primaryKeyCheckbox.css("pointer-</w:t>
      </w:r>
      <w:proofErr w:type="spellStart"/>
      <w:r>
        <w:t>events","none</w:t>
      </w:r>
      <w:proofErr w:type="spellEnd"/>
      <w:r>
        <w:t>");</w:t>
      </w:r>
    </w:p>
    <w:p w14:paraId="6AC6B5DB" w14:textId="77777777" w:rsidR="006D2EBE" w:rsidRDefault="006D2EBE" w:rsidP="006D2EBE">
      <w:pPr>
        <w:pStyle w:val="Codetext"/>
      </w:pPr>
      <w:r>
        <w:tab/>
      </w:r>
      <w:r>
        <w:tab/>
      </w:r>
      <w:r>
        <w:tab/>
        <w:t>attributeTypeSelect.css("pointer-</w:t>
      </w:r>
      <w:proofErr w:type="spellStart"/>
      <w:r>
        <w:t>events","none</w:t>
      </w:r>
      <w:proofErr w:type="spellEnd"/>
      <w:r>
        <w:t>");</w:t>
      </w:r>
    </w:p>
    <w:p w14:paraId="643B9408" w14:textId="4D3B4456" w:rsidR="006D2EBE" w:rsidRDefault="00AD1699" w:rsidP="006D2EBE">
      <w:pPr>
        <w:pStyle w:val="Codetext"/>
      </w:pPr>
      <w:r>
        <w:rPr>
          <w:noProof/>
        </w:rPr>
        <w:lastRenderedPageBreak/>
        <mc:AlternateContent>
          <mc:Choice Requires="wps">
            <w:drawing>
              <wp:anchor distT="0" distB="0" distL="114300" distR="114300" simplePos="0" relativeHeight="251711488" behindDoc="0" locked="0" layoutInCell="1" allowOverlap="1" wp14:anchorId="08D883BC" wp14:editId="00F3BEF6">
                <wp:simplePos x="0" y="0"/>
                <wp:positionH relativeFrom="column">
                  <wp:posOffset>1924050</wp:posOffset>
                </wp:positionH>
                <wp:positionV relativeFrom="paragraph">
                  <wp:posOffset>28575</wp:posOffset>
                </wp:positionV>
                <wp:extent cx="2559050" cy="8134350"/>
                <wp:effectExtent l="0" t="0" r="12700" b="19050"/>
                <wp:wrapNone/>
                <wp:docPr id="65633747" name="Rectangle 1"/>
                <wp:cNvGraphicFramePr/>
                <a:graphic xmlns:a="http://schemas.openxmlformats.org/drawingml/2006/main">
                  <a:graphicData uri="http://schemas.microsoft.com/office/word/2010/wordprocessingShape">
                    <wps:wsp>
                      <wps:cNvSpPr/>
                      <wps:spPr>
                        <a:xfrm>
                          <a:off x="0" y="0"/>
                          <a:ext cx="2559050" cy="81343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04FC82" id="Rectangle 1" o:spid="_x0000_s1026" style="position:absolute;margin-left:151.5pt;margin-top:2.25pt;width:201.5pt;height:640.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" fillcolor="#4472c4 [3204]" strokecolor="#09101d [484]" strokeweight="1pt"/>
            </w:pict>
          </mc:Fallback>
        </mc:AlternateContent>
      </w:r>
      <w:r w:rsidR="006D2EBE">
        <w:tab/>
      </w:r>
      <w:r w:rsidR="006D2EBE">
        <w:tab/>
      </w:r>
      <w:r w:rsidR="006D2EBE">
        <w:tab/>
        <w:t>attributeNamediv.css("width","43%");</w:t>
      </w:r>
    </w:p>
    <w:p w14:paraId="5CAAF250" w14:textId="1D4BC209" w:rsidR="006D2EBE" w:rsidRDefault="006D2EBE" w:rsidP="006D2EBE">
      <w:pPr>
        <w:pStyle w:val="Codetext"/>
      </w:pPr>
      <w:r>
        <w:tab/>
      </w:r>
      <w:r>
        <w:tab/>
      </w:r>
      <w:r>
        <w:tab/>
        <w:t>attributeTypeDiv.css("width","43%");</w:t>
      </w:r>
    </w:p>
    <w:p w14:paraId="251EC71F" w14:textId="592EBA22" w:rsidR="006D2EBE" w:rsidRDefault="006D2EBE" w:rsidP="006D2EBE">
      <w:pPr>
        <w:pStyle w:val="Codetext"/>
      </w:pPr>
      <w:r>
        <w:tab/>
      </w:r>
      <w:r>
        <w:tab/>
        <w:t>}</w:t>
      </w:r>
    </w:p>
    <w:p w14:paraId="28C9C4DC" w14:textId="77777777" w:rsidR="006D2EBE" w:rsidRDefault="006D2EBE" w:rsidP="006D2EBE">
      <w:pPr>
        <w:pStyle w:val="Codetext"/>
      </w:pPr>
      <w:r>
        <w:tab/>
      </w:r>
      <w:r>
        <w:tab/>
      </w:r>
    </w:p>
    <w:p w14:paraId="5F91E22B" w14:textId="353A96FB" w:rsidR="006D2EBE" w:rsidRDefault="006D2EBE" w:rsidP="006D2EBE">
      <w:pPr>
        <w:pStyle w:val="Codetext"/>
      </w:pPr>
      <w:r>
        <w:tab/>
      </w:r>
      <w:r>
        <w:tab/>
        <w:t xml:space="preserve">return </w:t>
      </w:r>
      <w:proofErr w:type="spellStart"/>
      <w:r>
        <w:t>entityRow</w:t>
      </w:r>
      <w:proofErr w:type="spellEnd"/>
      <w:r>
        <w:t>;</w:t>
      </w:r>
    </w:p>
    <w:p w14:paraId="7A9E78F0" w14:textId="77777777" w:rsidR="006D2EBE" w:rsidRDefault="006D2EBE" w:rsidP="006D2EBE">
      <w:pPr>
        <w:pStyle w:val="Codetext"/>
      </w:pPr>
      <w:r>
        <w:t xml:space="preserve">    },</w:t>
      </w:r>
    </w:p>
    <w:p w14:paraId="2C928FEA" w14:textId="77777777" w:rsidR="006D2EBE" w:rsidRDefault="006D2EBE" w:rsidP="006D2EBE">
      <w:pPr>
        <w:pStyle w:val="Codetext"/>
      </w:pPr>
    </w:p>
    <w:p w14:paraId="0DA7E03F" w14:textId="44046B32" w:rsidR="006D2EBE" w:rsidRDefault="006D2EBE" w:rsidP="006D2EBE">
      <w:pPr>
        <w:pStyle w:val="Codetext"/>
      </w:pPr>
      <w:r>
        <w:t xml:space="preserve">    /**</w:t>
      </w:r>
    </w:p>
    <w:p w14:paraId="7C529B5D" w14:textId="77777777" w:rsidR="006D2EBE" w:rsidRDefault="006D2EBE" w:rsidP="006D2EBE">
      <w:pPr>
        <w:pStyle w:val="Codetext"/>
      </w:pPr>
      <w:r>
        <w:t xml:space="preserve">     * Deletes the selected row from table</w:t>
      </w:r>
    </w:p>
    <w:p w14:paraId="081F2DC2" w14:textId="77777777" w:rsidR="006D2EBE" w:rsidRDefault="006D2EBE" w:rsidP="006D2EBE">
      <w:pPr>
        <w:pStyle w:val="Codetext"/>
      </w:pPr>
      <w:r>
        <w:t xml:space="preserve">     * </w:t>
      </w:r>
    </w:p>
    <w:p w14:paraId="2F2B1F67" w14:textId="77777777" w:rsidR="006D2EBE" w:rsidRDefault="006D2EBE" w:rsidP="006D2EBE">
      <w:pPr>
        <w:pStyle w:val="Codetext"/>
      </w:pPr>
      <w:r>
        <w:t xml:space="preserve">     * @param {object}</w:t>
      </w:r>
    </w:p>
    <w:p w14:paraId="2460878A" w14:textId="77777777" w:rsidR="006D2EBE" w:rsidRDefault="006D2EBE" w:rsidP="006D2EBE">
      <w:pPr>
        <w:pStyle w:val="Codetext"/>
      </w:pPr>
      <w:r>
        <w:t xml:space="preserve">     *            </w:t>
      </w:r>
      <w:proofErr w:type="gramStart"/>
      <w:r>
        <w:t>event</w:t>
      </w:r>
      <w:proofErr w:type="gramEnd"/>
      <w:r>
        <w:t xml:space="preserve"> -   event object              </w:t>
      </w:r>
    </w:p>
    <w:p w14:paraId="263C79CC" w14:textId="669EB7AF" w:rsidR="006D2EBE" w:rsidRDefault="006D2EBE" w:rsidP="006D2EBE">
      <w:pPr>
        <w:pStyle w:val="Codetext"/>
      </w:pPr>
      <w:r>
        <w:t xml:space="preserve">     */</w:t>
      </w:r>
    </w:p>
    <w:p w14:paraId="79195794" w14:textId="77777777" w:rsidR="006D2EBE" w:rsidRDefault="006D2EBE" w:rsidP="006D2EBE">
      <w:pPr>
        <w:pStyle w:val="Codetext"/>
      </w:pPr>
    </w:p>
    <w:p w14:paraId="5C41CC1D" w14:textId="77777777" w:rsidR="006D2EBE" w:rsidRDefault="006D2EBE" w:rsidP="006D2EBE">
      <w:pPr>
        <w:pStyle w:val="Codetext"/>
      </w:pPr>
      <w:r>
        <w:t xml:space="preserve">    _</w:t>
      </w:r>
      <w:proofErr w:type="spellStart"/>
      <w:r>
        <w:t>deleteRow</w:t>
      </w:r>
      <w:proofErr w:type="spellEnd"/>
      <w:r>
        <w:t>: function(event) {</w:t>
      </w:r>
    </w:p>
    <w:p w14:paraId="63405E68" w14:textId="77777777" w:rsidR="006D2EBE" w:rsidRDefault="006D2EBE" w:rsidP="006D2EBE">
      <w:pPr>
        <w:pStyle w:val="Codetext"/>
      </w:pPr>
      <w:r>
        <w:t xml:space="preserve">        if (event &amp;&amp; </w:t>
      </w:r>
      <w:proofErr w:type="spellStart"/>
      <w:proofErr w:type="gramStart"/>
      <w:r>
        <w:t>event.target</w:t>
      </w:r>
      <w:proofErr w:type="spellEnd"/>
      <w:proofErr w:type="gramEnd"/>
      <w:r>
        <w:t>) {</w:t>
      </w:r>
    </w:p>
    <w:p w14:paraId="3772AEDF" w14:textId="7ABA0413" w:rsidR="006D2EBE" w:rsidRDefault="006D2EBE" w:rsidP="006D2EBE">
      <w:pPr>
        <w:pStyle w:val="Codetext"/>
      </w:pPr>
      <w:r>
        <w:t xml:space="preserve">            var row = $(</w:t>
      </w:r>
      <w:proofErr w:type="spellStart"/>
      <w:proofErr w:type="gramStart"/>
      <w:r>
        <w:t>event.target</w:t>
      </w:r>
      <w:proofErr w:type="spellEnd"/>
      <w:r>
        <w:t>).closest</w:t>
      </w:r>
      <w:proofErr w:type="gramEnd"/>
      <w:r>
        <w:t>(</w:t>
      </w:r>
      <w:proofErr w:type="gramStart"/>
      <w:r>
        <w:t>'.entity</w:t>
      </w:r>
      <w:proofErr w:type="gramEnd"/>
      <w:r>
        <w:t>-mapper-row');</w:t>
      </w:r>
    </w:p>
    <w:p w14:paraId="45AB7ADA" w14:textId="77777777" w:rsidR="006D2EBE" w:rsidRDefault="006D2EBE" w:rsidP="006D2EBE">
      <w:pPr>
        <w:pStyle w:val="Codetext"/>
      </w:pPr>
      <w:r>
        <w:t xml:space="preserve">            </w:t>
      </w:r>
      <w:proofErr w:type="spellStart"/>
      <w:proofErr w:type="gramStart"/>
      <w:r>
        <w:t>row.remove</w:t>
      </w:r>
      <w:proofErr w:type="spellEnd"/>
      <w:proofErr w:type="gramEnd"/>
      <w:r>
        <w:t>();</w:t>
      </w:r>
    </w:p>
    <w:p w14:paraId="5E94CEDE" w14:textId="77777777" w:rsidR="006D2EBE" w:rsidRDefault="006D2EBE" w:rsidP="006D2EBE">
      <w:pPr>
        <w:pStyle w:val="Codetext"/>
      </w:pPr>
      <w:r>
        <w:t xml:space="preserve">            </w:t>
      </w:r>
      <w:proofErr w:type="spellStart"/>
      <w:proofErr w:type="gramStart"/>
      <w:r>
        <w:t>this.save</w:t>
      </w:r>
      <w:proofErr w:type="spellEnd"/>
      <w:proofErr w:type="gramEnd"/>
      <w:r>
        <w:t>();</w:t>
      </w:r>
    </w:p>
    <w:p w14:paraId="0DD0F40B" w14:textId="77777777" w:rsidR="006D2EBE" w:rsidRDefault="006D2EBE" w:rsidP="006D2EBE">
      <w:pPr>
        <w:pStyle w:val="Codetext"/>
      </w:pPr>
      <w:r>
        <w:t xml:space="preserve">        }</w:t>
      </w:r>
    </w:p>
    <w:p w14:paraId="242EF1DC" w14:textId="77777777" w:rsidR="006D2EBE" w:rsidRDefault="006D2EBE" w:rsidP="006D2EBE">
      <w:pPr>
        <w:pStyle w:val="Codetext"/>
      </w:pPr>
      <w:r>
        <w:t xml:space="preserve">    },</w:t>
      </w:r>
    </w:p>
    <w:p w14:paraId="380150AD" w14:textId="77777777" w:rsidR="006D2EBE" w:rsidRDefault="006D2EBE" w:rsidP="006D2EBE">
      <w:pPr>
        <w:pStyle w:val="Codetext"/>
      </w:pPr>
    </w:p>
    <w:p w14:paraId="2580C8D4" w14:textId="77777777" w:rsidR="006D2EBE" w:rsidRDefault="006D2EBE" w:rsidP="006D2EBE">
      <w:pPr>
        <w:pStyle w:val="Codetext"/>
      </w:pPr>
      <w:r>
        <w:t xml:space="preserve">    /**</w:t>
      </w:r>
    </w:p>
    <w:p w14:paraId="58A52789" w14:textId="77777777" w:rsidR="006D2EBE" w:rsidRDefault="006D2EBE" w:rsidP="006D2EBE">
      <w:pPr>
        <w:pStyle w:val="Codetext"/>
      </w:pPr>
      <w:r>
        <w:t xml:space="preserve">     * Set values back to the form</w:t>
      </w:r>
    </w:p>
    <w:p w14:paraId="52EA874A" w14:textId="77777777" w:rsidR="006D2EBE" w:rsidRDefault="006D2EBE" w:rsidP="006D2EBE">
      <w:pPr>
        <w:pStyle w:val="Codetext"/>
      </w:pPr>
      <w:r>
        <w:t xml:space="preserve">     *                          </w:t>
      </w:r>
    </w:p>
    <w:p w14:paraId="0A54F788" w14:textId="77777777" w:rsidR="006D2EBE" w:rsidRDefault="006D2EBE" w:rsidP="006D2EBE">
      <w:pPr>
        <w:pStyle w:val="Codetext"/>
      </w:pPr>
      <w:r>
        <w:t xml:space="preserve">     */</w:t>
      </w:r>
    </w:p>
    <w:p w14:paraId="78A8C11E" w14:textId="77777777" w:rsidR="006D2EBE" w:rsidRDefault="006D2EBE" w:rsidP="006D2EBE">
      <w:pPr>
        <w:pStyle w:val="Codetext"/>
      </w:pPr>
    </w:p>
    <w:p w14:paraId="7D059C3F" w14:textId="77777777" w:rsidR="006D2EBE" w:rsidRDefault="006D2EBE" w:rsidP="006D2EBE">
      <w:pPr>
        <w:pStyle w:val="Codetext"/>
      </w:pPr>
      <w:r>
        <w:t xml:space="preserve">    _</w:t>
      </w:r>
      <w:proofErr w:type="spellStart"/>
      <w:r>
        <w:t>setValue</w:t>
      </w:r>
      <w:proofErr w:type="spellEnd"/>
      <w:r>
        <w:t xml:space="preserve">: </w:t>
      </w:r>
      <w:proofErr w:type="gramStart"/>
      <w:r>
        <w:t>function(</w:t>
      </w:r>
      <w:proofErr w:type="gramEnd"/>
      <w:r>
        <w:t>) {</w:t>
      </w:r>
    </w:p>
    <w:p w14:paraId="5B4822EF" w14:textId="77777777" w:rsidR="006D2EBE" w:rsidRDefault="006D2EBE" w:rsidP="006D2EBE">
      <w:pPr>
        <w:pStyle w:val="Codetext"/>
      </w:pPr>
      <w:r>
        <w:t xml:space="preserve">        var data = </w:t>
      </w:r>
      <w:proofErr w:type="spellStart"/>
      <w:proofErr w:type="gramStart"/>
      <w:r>
        <w:t>this.getData</w:t>
      </w:r>
      <w:proofErr w:type="spellEnd"/>
      <w:proofErr w:type="gramEnd"/>
      <w:r>
        <w:t>();</w:t>
      </w:r>
    </w:p>
    <w:p w14:paraId="79710303" w14:textId="77777777" w:rsidR="006D2EBE" w:rsidRDefault="006D2EBE" w:rsidP="006D2EBE">
      <w:pPr>
        <w:pStyle w:val="Codetext"/>
      </w:pPr>
      <w:r>
        <w:t xml:space="preserve">        if (</w:t>
      </w:r>
      <w:proofErr w:type="spellStart"/>
      <w:proofErr w:type="gramStart"/>
      <w:r>
        <w:t>this.objectType</w:t>
      </w:r>
      <w:proofErr w:type="spellEnd"/>
      <w:proofErr w:type="gramEnd"/>
      <w:r>
        <w:t xml:space="preserve"> == "headers") {</w:t>
      </w:r>
    </w:p>
    <w:p w14:paraId="7F8D8245" w14:textId="77777777" w:rsidR="006D2EBE" w:rsidRDefault="006D2EBE" w:rsidP="006D2EBE">
      <w:pPr>
        <w:pStyle w:val="Codetext"/>
      </w:pPr>
      <w:r>
        <w:t xml:space="preserve">            if (data &amp;&amp; </w:t>
      </w:r>
      <w:proofErr w:type="spellStart"/>
      <w:proofErr w:type="gramStart"/>
      <w:r>
        <w:t>data.type</w:t>
      </w:r>
      <w:proofErr w:type="spellEnd"/>
      <w:proofErr w:type="gramEnd"/>
      <w:r>
        <w:t xml:space="preserve"> &amp;&amp; </w:t>
      </w:r>
      <w:proofErr w:type="spellStart"/>
      <w:proofErr w:type="gramStart"/>
      <w:r>
        <w:t>data.type</w:t>
      </w:r>
      <w:proofErr w:type="spellEnd"/>
      <w:proofErr w:type="gramEnd"/>
      <w:r>
        <w:t xml:space="preserve"> == "REST" &amp;&amp; </w:t>
      </w:r>
      <w:proofErr w:type="spellStart"/>
      <w:proofErr w:type="gramStart"/>
      <w:r>
        <w:t>data.headers</w:t>
      </w:r>
      <w:proofErr w:type="spellEnd"/>
      <w:proofErr w:type="gramEnd"/>
      <w:r>
        <w:t>) {</w:t>
      </w:r>
    </w:p>
    <w:p w14:paraId="72CB9EC1" w14:textId="77777777" w:rsidR="006D2EBE" w:rsidRDefault="006D2EBE" w:rsidP="006D2EBE">
      <w:pPr>
        <w:pStyle w:val="Codetext"/>
      </w:pPr>
      <w:r>
        <w:t xml:space="preserve">                if (</w:t>
      </w:r>
      <w:proofErr w:type="spellStart"/>
      <w:proofErr w:type="gramStart"/>
      <w:r>
        <w:t>data.headers</w:t>
      </w:r>
      <w:proofErr w:type="spellEnd"/>
      <w:proofErr w:type="gramEnd"/>
      <w:r>
        <w:t xml:space="preserve"> &amp;&amp; </w:t>
      </w:r>
      <w:proofErr w:type="spellStart"/>
      <w:proofErr w:type="gramStart"/>
      <w:r>
        <w:t>data.headers</w:t>
      </w:r>
      <w:proofErr w:type="gramEnd"/>
      <w:r>
        <w:t>.length</w:t>
      </w:r>
      <w:proofErr w:type="spellEnd"/>
      <w:r>
        <w:t xml:space="preserve"> &gt; 0) {</w:t>
      </w:r>
    </w:p>
    <w:p w14:paraId="08963E8A" w14:textId="77777777" w:rsidR="006D2EBE" w:rsidRDefault="006D2EBE" w:rsidP="006D2EBE">
      <w:pPr>
        <w:pStyle w:val="Codetext"/>
      </w:pPr>
      <w:r>
        <w:t xml:space="preserve">                    </w:t>
      </w:r>
      <w:proofErr w:type="gramStart"/>
      <w:r>
        <w:t>this._</w:t>
      </w:r>
      <w:proofErr w:type="spellStart"/>
      <w:r>
        <w:t>persistValues</w:t>
      </w:r>
      <w:proofErr w:type="spellEnd"/>
      <w:r>
        <w:t>(</w:t>
      </w:r>
      <w:proofErr w:type="spellStart"/>
      <w:r>
        <w:t>data.headers</w:t>
      </w:r>
      <w:proofErr w:type="spellEnd"/>
      <w:proofErr w:type="gramEnd"/>
      <w:r>
        <w:t xml:space="preserve">, $("#" + </w:t>
      </w:r>
      <w:proofErr w:type="gramStart"/>
      <w:r>
        <w:t>this._</w:t>
      </w:r>
      <w:proofErr w:type="spellStart"/>
      <w:proofErr w:type="gramEnd"/>
      <w:r>
        <w:t>uniqueId</w:t>
      </w:r>
      <w:proofErr w:type="spellEnd"/>
      <w:r>
        <w:t xml:space="preserve"> + "-container-headers #mapper-container"));</w:t>
      </w:r>
    </w:p>
    <w:p w14:paraId="06E9E152" w14:textId="77777777" w:rsidR="006D2EBE" w:rsidRDefault="006D2EBE" w:rsidP="006D2EBE">
      <w:pPr>
        <w:pStyle w:val="Codetext"/>
      </w:pPr>
      <w:r>
        <w:t xml:space="preserve">                }</w:t>
      </w:r>
    </w:p>
    <w:p w14:paraId="5575A835" w14:textId="77777777" w:rsidR="006D2EBE" w:rsidRDefault="006D2EBE" w:rsidP="006D2EBE">
      <w:pPr>
        <w:pStyle w:val="Codetext"/>
      </w:pPr>
      <w:r>
        <w:t xml:space="preserve">            }</w:t>
      </w:r>
    </w:p>
    <w:p w14:paraId="1DC2D38B" w14:textId="77777777" w:rsidR="006D2EBE" w:rsidRDefault="006D2EBE" w:rsidP="006D2EBE">
      <w:pPr>
        <w:pStyle w:val="Codetext"/>
      </w:pPr>
      <w:r>
        <w:t xml:space="preserve">            </w:t>
      </w:r>
      <w:proofErr w:type="gramStart"/>
      <w:r>
        <w:t>if(</w:t>
      </w:r>
      <w:proofErr w:type="spellStart"/>
      <w:r>
        <w:t>this.options</w:t>
      </w:r>
      <w:proofErr w:type="gramEnd"/>
      <w:r>
        <w:t>.</w:t>
      </w:r>
      <w:proofErr w:type="gramStart"/>
      <w:r>
        <w:t>value.properties</w:t>
      </w:r>
      <w:proofErr w:type="gramEnd"/>
      <w:r>
        <w:t>.priority</w:t>
      </w:r>
      <w:proofErr w:type="spellEnd"/>
      <w:r>
        <w:t xml:space="preserve"> == "upload-</w:t>
      </w:r>
      <w:proofErr w:type="spellStart"/>
      <w:r>
        <w:t>tableData</w:t>
      </w:r>
      <w:proofErr w:type="spellEnd"/>
      <w:proofErr w:type="gramStart"/>
      <w:r>
        <w:t>"){</w:t>
      </w:r>
      <w:proofErr w:type="gramEnd"/>
    </w:p>
    <w:p w14:paraId="563A509D" w14:textId="77777777" w:rsidR="006D2EBE" w:rsidRDefault="006D2EBE" w:rsidP="006D2EBE">
      <w:pPr>
        <w:pStyle w:val="Codetext"/>
      </w:pPr>
      <w:r>
        <w:t xml:space="preserve">            </w:t>
      </w:r>
      <w:r>
        <w:tab/>
        <w:t xml:space="preserve"> if (</w:t>
      </w:r>
      <w:proofErr w:type="spellStart"/>
      <w:proofErr w:type="gramStart"/>
      <w:r>
        <w:t>data.headers</w:t>
      </w:r>
      <w:proofErr w:type="spellEnd"/>
      <w:proofErr w:type="gramEnd"/>
      <w:r>
        <w:t xml:space="preserve"> &amp;&amp; </w:t>
      </w:r>
      <w:proofErr w:type="spellStart"/>
      <w:proofErr w:type="gramStart"/>
      <w:r>
        <w:t>data.headers</w:t>
      </w:r>
      <w:proofErr w:type="gramEnd"/>
      <w:r>
        <w:t>.length</w:t>
      </w:r>
      <w:proofErr w:type="spellEnd"/>
      <w:r>
        <w:t xml:space="preserve"> &gt; 0) {</w:t>
      </w:r>
    </w:p>
    <w:p w14:paraId="16337E10" w14:textId="77777777" w:rsidR="006D2EBE" w:rsidRDefault="006D2EBE" w:rsidP="006D2EBE">
      <w:pPr>
        <w:pStyle w:val="Codetext"/>
      </w:pPr>
      <w:r>
        <w:t xml:space="preserve">                     </w:t>
      </w:r>
      <w:proofErr w:type="gramStart"/>
      <w:r>
        <w:t>this._</w:t>
      </w:r>
      <w:proofErr w:type="spellStart"/>
      <w:r>
        <w:t>persistValues</w:t>
      </w:r>
      <w:proofErr w:type="spellEnd"/>
      <w:r>
        <w:t>(</w:t>
      </w:r>
      <w:proofErr w:type="spellStart"/>
      <w:r>
        <w:t>data.headers</w:t>
      </w:r>
      <w:proofErr w:type="spellEnd"/>
      <w:proofErr w:type="gramEnd"/>
      <w:r>
        <w:t xml:space="preserve">, $("#" + </w:t>
      </w:r>
      <w:proofErr w:type="gramStart"/>
      <w:r>
        <w:t>this._</w:t>
      </w:r>
      <w:proofErr w:type="spellStart"/>
      <w:proofErr w:type="gramEnd"/>
      <w:r>
        <w:t>uniqueId</w:t>
      </w:r>
      <w:proofErr w:type="spellEnd"/>
      <w:r>
        <w:t xml:space="preserve"> + "-container-headers #mapper-container"));</w:t>
      </w:r>
    </w:p>
    <w:p w14:paraId="5077FC49" w14:textId="77777777" w:rsidR="006D2EBE" w:rsidRDefault="006D2EBE" w:rsidP="006D2EBE">
      <w:pPr>
        <w:pStyle w:val="Codetext"/>
      </w:pPr>
      <w:r>
        <w:t xml:space="preserve">                 }</w:t>
      </w:r>
    </w:p>
    <w:p w14:paraId="26165982" w14:textId="77777777" w:rsidR="006D2EBE" w:rsidRDefault="006D2EBE" w:rsidP="006D2EBE">
      <w:pPr>
        <w:pStyle w:val="Codetext"/>
      </w:pPr>
      <w:r>
        <w:t xml:space="preserve">            }</w:t>
      </w:r>
    </w:p>
    <w:p w14:paraId="427493AA" w14:textId="77777777" w:rsidR="006D2EBE" w:rsidRDefault="006D2EBE" w:rsidP="006D2EBE">
      <w:pPr>
        <w:pStyle w:val="Codetext"/>
      </w:pPr>
      <w:r>
        <w:t xml:space="preserve">        } else if (</w:t>
      </w:r>
      <w:proofErr w:type="spellStart"/>
      <w:proofErr w:type="gramStart"/>
      <w:r>
        <w:t>this.objectType</w:t>
      </w:r>
      <w:proofErr w:type="spellEnd"/>
      <w:proofErr w:type="gramEnd"/>
      <w:r>
        <w:t xml:space="preserve"> == "parameters") {</w:t>
      </w:r>
    </w:p>
    <w:p w14:paraId="0D51A685" w14:textId="77777777" w:rsidR="006D2EBE" w:rsidRDefault="006D2EBE" w:rsidP="006D2EBE">
      <w:pPr>
        <w:pStyle w:val="Codetext"/>
      </w:pPr>
      <w:r>
        <w:t xml:space="preserve">            /*</w:t>
      </w:r>
      <w:proofErr w:type="gramStart"/>
      <w:r>
        <w:t>if(</w:t>
      </w:r>
      <w:proofErr w:type="gramEnd"/>
      <w:r>
        <w:t xml:space="preserve">data &amp;&amp; </w:t>
      </w:r>
      <w:proofErr w:type="spellStart"/>
      <w:proofErr w:type="gramStart"/>
      <w:r>
        <w:t>data.methodName</w:t>
      </w:r>
      <w:proofErr w:type="spellEnd"/>
      <w:proofErr w:type="gramEnd"/>
      <w:r>
        <w:t xml:space="preserve"> &amp;&amp; </w:t>
      </w:r>
      <w:proofErr w:type="spellStart"/>
      <w:proofErr w:type="gramStart"/>
      <w:r>
        <w:t>data.methodName</w:t>
      </w:r>
      <w:proofErr w:type="spellEnd"/>
      <w:proofErr w:type="gramEnd"/>
      <w:r>
        <w:t xml:space="preserve">=="GET" &amp;&amp; </w:t>
      </w:r>
      <w:proofErr w:type="spellStart"/>
      <w:proofErr w:type="gramStart"/>
      <w:r>
        <w:t>data.parameters</w:t>
      </w:r>
      <w:proofErr w:type="spellEnd"/>
      <w:r>
        <w:t>){</w:t>
      </w:r>
      <w:proofErr w:type="gramEnd"/>
      <w:r>
        <w:t>*/</w:t>
      </w:r>
    </w:p>
    <w:p w14:paraId="106DF3EB" w14:textId="77777777" w:rsidR="006D2EBE" w:rsidRDefault="006D2EBE" w:rsidP="006D2EBE">
      <w:pPr>
        <w:pStyle w:val="Codetext"/>
      </w:pPr>
      <w:r>
        <w:t xml:space="preserve">            if ((data &amp;&amp; </w:t>
      </w:r>
      <w:proofErr w:type="spellStart"/>
      <w:proofErr w:type="gramStart"/>
      <w:r>
        <w:t>data.methodName</w:t>
      </w:r>
      <w:proofErr w:type="spellEnd"/>
      <w:proofErr w:type="gramEnd"/>
      <w:r>
        <w:t xml:space="preserve"> &amp;&amp; </w:t>
      </w:r>
      <w:proofErr w:type="spellStart"/>
      <w:proofErr w:type="gramStart"/>
      <w:r>
        <w:t>data.parameters</w:t>
      </w:r>
      <w:proofErr w:type="spellEnd"/>
      <w:proofErr w:type="gramEnd"/>
      <w:r>
        <w:t xml:space="preserve"> &amp;&amp; </w:t>
      </w:r>
      <w:proofErr w:type="spellStart"/>
      <w:proofErr w:type="gramStart"/>
      <w:r>
        <w:t>data.methodName</w:t>
      </w:r>
      <w:proofErr w:type="spellEnd"/>
      <w:proofErr w:type="gramEnd"/>
      <w:r>
        <w:t xml:space="preserve"> == "GET" &amp;&amp; </w:t>
      </w:r>
      <w:proofErr w:type="gramStart"/>
      <w:r>
        <w:t>this._</w:t>
      </w:r>
      <w:proofErr w:type="spellStart"/>
      <w:proofErr w:type="gramEnd"/>
      <w:r>
        <w:t>uniqueId</w:t>
      </w:r>
      <w:proofErr w:type="spellEnd"/>
      <w:r>
        <w:t xml:space="preserve"> == "canvas") || (data &amp;&amp; </w:t>
      </w:r>
      <w:proofErr w:type="spellStart"/>
      <w:proofErr w:type="gramStart"/>
      <w:r>
        <w:t>data.methodName</w:t>
      </w:r>
      <w:proofErr w:type="spellEnd"/>
      <w:proofErr w:type="gramEnd"/>
      <w:r>
        <w:t xml:space="preserve"> &amp;&amp; </w:t>
      </w:r>
      <w:proofErr w:type="spellStart"/>
      <w:proofErr w:type="gramStart"/>
      <w:r>
        <w:t>data.parameters</w:t>
      </w:r>
      <w:proofErr w:type="spellEnd"/>
      <w:proofErr w:type="gramEnd"/>
      <w:r>
        <w:t xml:space="preserve"> &amp;&amp; </w:t>
      </w:r>
      <w:proofErr w:type="gramStart"/>
      <w:r>
        <w:t>this._</w:t>
      </w:r>
      <w:proofErr w:type="spellStart"/>
      <w:proofErr w:type="gramEnd"/>
      <w:r>
        <w:t>uniqueId</w:t>
      </w:r>
      <w:proofErr w:type="spellEnd"/>
      <w:r>
        <w:t xml:space="preserve"> == "</w:t>
      </w:r>
      <w:proofErr w:type="spellStart"/>
      <w:r>
        <w:t>mobileflowcanvas</w:t>
      </w:r>
      <w:proofErr w:type="spellEnd"/>
      <w:r>
        <w:t>")) {</w:t>
      </w:r>
    </w:p>
    <w:p w14:paraId="6533294E" w14:textId="77777777" w:rsidR="006D2EBE" w:rsidRDefault="006D2EBE" w:rsidP="006D2EBE">
      <w:pPr>
        <w:pStyle w:val="Codetext"/>
      </w:pPr>
      <w:r>
        <w:t xml:space="preserve">                if (</w:t>
      </w:r>
      <w:proofErr w:type="spellStart"/>
      <w:proofErr w:type="gramStart"/>
      <w:r>
        <w:t>data.parameters</w:t>
      </w:r>
      <w:proofErr w:type="spellEnd"/>
      <w:proofErr w:type="gramEnd"/>
      <w:r>
        <w:t xml:space="preserve"> &amp;&amp; </w:t>
      </w:r>
      <w:proofErr w:type="spellStart"/>
      <w:proofErr w:type="gramStart"/>
      <w:r>
        <w:t>data.parameters</w:t>
      </w:r>
      <w:proofErr w:type="gramEnd"/>
      <w:r>
        <w:t>.length</w:t>
      </w:r>
      <w:proofErr w:type="spellEnd"/>
      <w:r>
        <w:t xml:space="preserve"> &gt; 0) {</w:t>
      </w:r>
    </w:p>
    <w:p w14:paraId="76C4723E" w14:textId="111FCD7F" w:rsidR="006D2EBE" w:rsidRDefault="00AD1699" w:rsidP="006D2EBE">
      <w:pPr>
        <w:pStyle w:val="Codetext"/>
      </w:pPr>
      <w:r>
        <w:rPr>
          <w:noProof/>
        </w:rPr>
        <w:lastRenderedPageBreak/>
        <mc:AlternateContent>
          <mc:Choice Requires="wps">
            <w:drawing>
              <wp:anchor distT="0" distB="0" distL="114300" distR="114300" simplePos="0" relativeHeight="251713536" behindDoc="0" locked="0" layoutInCell="1" allowOverlap="1" wp14:anchorId="6E508271" wp14:editId="1117BE9F">
                <wp:simplePos x="0" y="0"/>
                <wp:positionH relativeFrom="column">
                  <wp:posOffset>1885950</wp:posOffset>
                </wp:positionH>
                <wp:positionV relativeFrom="paragraph">
                  <wp:posOffset>-9525</wp:posOffset>
                </wp:positionV>
                <wp:extent cx="2559050" cy="8258175"/>
                <wp:effectExtent l="0" t="0" r="12700" b="28575"/>
                <wp:wrapNone/>
                <wp:docPr id="32571619" name="Rectangle 1"/>
                <wp:cNvGraphicFramePr/>
                <a:graphic xmlns:a="http://schemas.openxmlformats.org/drawingml/2006/main">
                  <a:graphicData uri="http://schemas.microsoft.com/office/word/2010/wordprocessingShape">
                    <wps:wsp>
                      <wps:cNvSpPr/>
                      <wps:spPr>
                        <a:xfrm>
                          <a:off x="0" y="0"/>
                          <a:ext cx="2559050" cy="82581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39174A" id="Rectangle 1" o:spid="_x0000_s1026" style="position:absolute;margin-left:148.5pt;margin-top:-.75pt;width:201.5pt;height:650.25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" fillcolor="#4472c4 [3204]" strokecolor="#09101d [484]" strokeweight="1pt"/>
            </w:pict>
          </mc:Fallback>
        </mc:AlternateContent>
      </w:r>
      <w:r w:rsidR="006D2EBE">
        <w:t xml:space="preserve">                    </w:t>
      </w:r>
      <w:proofErr w:type="gramStart"/>
      <w:r w:rsidR="006D2EBE">
        <w:t>this._</w:t>
      </w:r>
      <w:proofErr w:type="spellStart"/>
      <w:r w:rsidR="006D2EBE">
        <w:t>persistValues</w:t>
      </w:r>
      <w:proofErr w:type="spellEnd"/>
      <w:r w:rsidR="006D2EBE">
        <w:t>(</w:t>
      </w:r>
      <w:proofErr w:type="spellStart"/>
      <w:r w:rsidR="006D2EBE">
        <w:t>data.parameters</w:t>
      </w:r>
      <w:proofErr w:type="spellEnd"/>
      <w:proofErr w:type="gramEnd"/>
      <w:r w:rsidR="006D2EBE">
        <w:t xml:space="preserve">, $("#" + </w:t>
      </w:r>
      <w:proofErr w:type="gramStart"/>
      <w:r w:rsidR="006D2EBE">
        <w:t>this._</w:t>
      </w:r>
      <w:proofErr w:type="spellStart"/>
      <w:proofErr w:type="gramEnd"/>
      <w:r w:rsidR="006D2EBE">
        <w:t>uniqueId</w:t>
      </w:r>
      <w:proofErr w:type="spellEnd"/>
      <w:r w:rsidR="006D2EBE">
        <w:t xml:space="preserve"> + "-container-parameters #mapper-container"));</w:t>
      </w:r>
    </w:p>
    <w:p w14:paraId="695FBDB7" w14:textId="77777777" w:rsidR="006D2EBE" w:rsidRDefault="006D2EBE" w:rsidP="006D2EBE">
      <w:pPr>
        <w:pStyle w:val="Codetext"/>
      </w:pPr>
      <w:r>
        <w:t xml:space="preserve">                }</w:t>
      </w:r>
    </w:p>
    <w:p w14:paraId="18FE05CD" w14:textId="77777777" w:rsidR="006D2EBE" w:rsidRDefault="006D2EBE" w:rsidP="006D2EBE">
      <w:pPr>
        <w:pStyle w:val="Codetext"/>
      </w:pPr>
      <w:r>
        <w:t xml:space="preserve">            }</w:t>
      </w:r>
    </w:p>
    <w:p w14:paraId="643147A9" w14:textId="5F1944A0" w:rsidR="006D2EBE" w:rsidRDefault="006D2EBE" w:rsidP="006D2EBE">
      <w:pPr>
        <w:pStyle w:val="Codetext"/>
      </w:pPr>
      <w:r>
        <w:t xml:space="preserve">        } else if (</w:t>
      </w:r>
      <w:proofErr w:type="spellStart"/>
      <w:proofErr w:type="gramStart"/>
      <w:r>
        <w:t>this.objectType</w:t>
      </w:r>
      <w:proofErr w:type="spellEnd"/>
      <w:proofErr w:type="gramEnd"/>
      <w:r>
        <w:t xml:space="preserve"> == "</w:t>
      </w:r>
      <w:proofErr w:type="spellStart"/>
      <w:r>
        <w:t>formFields</w:t>
      </w:r>
      <w:proofErr w:type="spellEnd"/>
      <w:r>
        <w:t>") {</w:t>
      </w:r>
    </w:p>
    <w:p w14:paraId="51971574" w14:textId="1F80C8F2" w:rsidR="006D2EBE" w:rsidRDefault="006D2EBE" w:rsidP="006D2EBE">
      <w:pPr>
        <w:pStyle w:val="Codetext"/>
      </w:pPr>
      <w:r>
        <w:t xml:space="preserve">            /*</w:t>
      </w:r>
      <w:proofErr w:type="gramStart"/>
      <w:r>
        <w:t>if(</w:t>
      </w:r>
      <w:proofErr w:type="gramEnd"/>
      <w:r>
        <w:t xml:space="preserve">data &amp;&amp; </w:t>
      </w:r>
      <w:proofErr w:type="spellStart"/>
      <w:proofErr w:type="gramStart"/>
      <w:r>
        <w:t>data.methodName</w:t>
      </w:r>
      <w:proofErr w:type="spellEnd"/>
      <w:proofErr w:type="gramEnd"/>
      <w:r>
        <w:t xml:space="preserve"> &amp;&amp; </w:t>
      </w:r>
      <w:proofErr w:type="spellStart"/>
      <w:proofErr w:type="gramStart"/>
      <w:r>
        <w:t>data.methodName</w:t>
      </w:r>
      <w:proofErr w:type="spellEnd"/>
      <w:proofErr w:type="gramEnd"/>
      <w:r>
        <w:t xml:space="preserve">=="GET" &amp;&amp; </w:t>
      </w:r>
      <w:proofErr w:type="spellStart"/>
      <w:proofErr w:type="gramStart"/>
      <w:r>
        <w:t>data.parameters</w:t>
      </w:r>
      <w:proofErr w:type="spellEnd"/>
      <w:r>
        <w:t>){</w:t>
      </w:r>
      <w:proofErr w:type="gramEnd"/>
      <w:r>
        <w:t>*/</w:t>
      </w:r>
    </w:p>
    <w:p w14:paraId="2C1EF508" w14:textId="77777777" w:rsidR="006D2EBE" w:rsidRDefault="006D2EBE" w:rsidP="006D2EBE">
      <w:pPr>
        <w:pStyle w:val="Codetext"/>
      </w:pPr>
      <w:r>
        <w:t xml:space="preserve">            if ((data &amp;&amp; </w:t>
      </w:r>
      <w:proofErr w:type="spellStart"/>
      <w:proofErr w:type="gramStart"/>
      <w:r>
        <w:t>data.methodName</w:t>
      </w:r>
      <w:proofErr w:type="spellEnd"/>
      <w:proofErr w:type="gramEnd"/>
      <w:r>
        <w:t xml:space="preserve"> &amp;&amp; </w:t>
      </w:r>
      <w:proofErr w:type="spellStart"/>
      <w:proofErr w:type="gramStart"/>
      <w:r>
        <w:t>data.formFields</w:t>
      </w:r>
      <w:proofErr w:type="spellEnd"/>
      <w:proofErr w:type="gramEnd"/>
      <w:r>
        <w:t xml:space="preserve"> &amp;&amp; </w:t>
      </w:r>
      <w:proofErr w:type="spellStart"/>
      <w:proofErr w:type="gramStart"/>
      <w:r>
        <w:t>data.methodName</w:t>
      </w:r>
      <w:proofErr w:type="spellEnd"/>
      <w:proofErr w:type="gramEnd"/>
      <w:r>
        <w:t xml:space="preserve"> == "POST" &amp;&amp; </w:t>
      </w:r>
      <w:proofErr w:type="gramStart"/>
      <w:r>
        <w:t>this._</w:t>
      </w:r>
      <w:proofErr w:type="spellStart"/>
      <w:proofErr w:type="gramEnd"/>
      <w:r>
        <w:t>uniqueId</w:t>
      </w:r>
      <w:proofErr w:type="spellEnd"/>
      <w:r>
        <w:t xml:space="preserve"> == "canvas")) {</w:t>
      </w:r>
    </w:p>
    <w:p w14:paraId="3AAB1158" w14:textId="77777777" w:rsidR="006D2EBE" w:rsidRDefault="006D2EBE" w:rsidP="006D2EBE">
      <w:pPr>
        <w:pStyle w:val="Codetext"/>
      </w:pPr>
      <w:r>
        <w:t xml:space="preserve">                if (</w:t>
      </w:r>
      <w:proofErr w:type="spellStart"/>
      <w:proofErr w:type="gramStart"/>
      <w:r>
        <w:t>data.formFields</w:t>
      </w:r>
      <w:proofErr w:type="spellEnd"/>
      <w:proofErr w:type="gramEnd"/>
      <w:r>
        <w:t xml:space="preserve"> &amp;&amp; </w:t>
      </w:r>
      <w:proofErr w:type="spellStart"/>
      <w:proofErr w:type="gramStart"/>
      <w:r>
        <w:t>data.formFields.length</w:t>
      </w:r>
      <w:proofErr w:type="spellEnd"/>
      <w:proofErr w:type="gramEnd"/>
      <w:r>
        <w:t xml:space="preserve"> &gt; 0) {</w:t>
      </w:r>
    </w:p>
    <w:p w14:paraId="4FC523DA" w14:textId="77777777" w:rsidR="006D2EBE" w:rsidRDefault="006D2EBE" w:rsidP="006D2EBE">
      <w:pPr>
        <w:pStyle w:val="Codetext"/>
      </w:pPr>
      <w:r>
        <w:t xml:space="preserve">                    </w:t>
      </w:r>
      <w:proofErr w:type="gramStart"/>
      <w:r>
        <w:t>this._</w:t>
      </w:r>
      <w:proofErr w:type="spellStart"/>
      <w:r>
        <w:t>persistValues</w:t>
      </w:r>
      <w:proofErr w:type="spellEnd"/>
      <w:r>
        <w:t>(</w:t>
      </w:r>
      <w:proofErr w:type="spellStart"/>
      <w:r>
        <w:t>data.formFields</w:t>
      </w:r>
      <w:proofErr w:type="spellEnd"/>
      <w:proofErr w:type="gramEnd"/>
      <w:r>
        <w:t xml:space="preserve">, $("#" + </w:t>
      </w:r>
      <w:proofErr w:type="gramStart"/>
      <w:r>
        <w:t>this._</w:t>
      </w:r>
      <w:proofErr w:type="spellStart"/>
      <w:proofErr w:type="gramEnd"/>
      <w:r>
        <w:t>uniqueId</w:t>
      </w:r>
      <w:proofErr w:type="spellEnd"/>
      <w:r>
        <w:t xml:space="preserve"> + "-container-</w:t>
      </w:r>
      <w:proofErr w:type="spellStart"/>
      <w:r>
        <w:t>formFields</w:t>
      </w:r>
      <w:proofErr w:type="spellEnd"/>
      <w:r>
        <w:t xml:space="preserve"> #mapper-container"));</w:t>
      </w:r>
    </w:p>
    <w:p w14:paraId="58FD3597" w14:textId="77777777" w:rsidR="006D2EBE" w:rsidRDefault="006D2EBE" w:rsidP="006D2EBE">
      <w:pPr>
        <w:pStyle w:val="Codetext"/>
      </w:pPr>
      <w:r>
        <w:t xml:space="preserve">                }</w:t>
      </w:r>
    </w:p>
    <w:p w14:paraId="04FDC211" w14:textId="77777777" w:rsidR="006D2EBE" w:rsidRDefault="006D2EBE" w:rsidP="006D2EBE">
      <w:pPr>
        <w:pStyle w:val="Codetext"/>
      </w:pPr>
      <w:r>
        <w:t xml:space="preserve">            }</w:t>
      </w:r>
    </w:p>
    <w:p w14:paraId="160AC259" w14:textId="77777777" w:rsidR="006D2EBE" w:rsidRDefault="006D2EBE" w:rsidP="006D2EBE">
      <w:pPr>
        <w:pStyle w:val="Codetext"/>
      </w:pPr>
      <w:r>
        <w:t xml:space="preserve">        } else if (</w:t>
      </w:r>
      <w:proofErr w:type="spellStart"/>
      <w:proofErr w:type="gramStart"/>
      <w:r>
        <w:t>this.objectType</w:t>
      </w:r>
      <w:proofErr w:type="spellEnd"/>
      <w:proofErr w:type="gramEnd"/>
      <w:r>
        <w:t xml:space="preserve"> == "</w:t>
      </w:r>
      <w:proofErr w:type="spellStart"/>
      <w:r>
        <w:t>customAttributes</w:t>
      </w:r>
      <w:proofErr w:type="spellEnd"/>
      <w:r>
        <w:t>") {</w:t>
      </w:r>
    </w:p>
    <w:p w14:paraId="35CE7E57" w14:textId="7FBC5AB2" w:rsidR="006D2EBE" w:rsidRDefault="006D2EBE" w:rsidP="006D2EBE">
      <w:pPr>
        <w:pStyle w:val="Codetext"/>
      </w:pPr>
      <w:r>
        <w:t xml:space="preserve">            if (data &amp;&amp; </w:t>
      </w:r>
      <w:proofErr w:type="spellStart"/>
      <w:proofErr w:type="gramStart"/>
      <w:r>
        <w:t>data.customAttributes</w:t>
      </w:r>
      <w:proofErr w:type="spellEnd"/>
      <w:proofErr w:type="gramEnd"/>
      <w:r>
        <w:t xml:space="preserve"> &amp;&amp; </w:t>
      </w:r>
      <w:proofErr w:type="spellStart"/>
      <w:proofErr w:type="gramStart"/>
      <w:r>
        <w:t>data.customAttributes.length</w:t>
      </w:r>
      <w:proofErr w:type="spellEnd"/>
      <w:proofErr w:type="gramEnd"/>
      <w:r>
        <w:t xml:space="preserve"> &gt; 0) {</w:t>
      </w:r>
    </w:p>
    <w:p w14:paraId="4DD19750" w14:textId="77777777" w:rsidR="006D2EBE" w:rsidRDefault="006D2EBE" w:rsidP="006D2EBE">
      <w:pPr>
        <w:pStyle w:val="Codetext"/>
      </w:pPr>
      <w:r>
        <w:t xml:space="preserve">                </w:t>
      </w:r>
      <w:proofErr w:type="gramStart"/>
      <w:r>
        <w:t>this._</w:t>
      </w:r>
      <w:proofErr w:type="spellStart"/>
      <w:r>
        <w:t>persistValues</w:t>
      </w:r>
      <w:proofErr w:type="spellEnd"/>
      <w:r>
        <w:t>(</w:t>
      </w:r>
      <w:proofErr w:type="spellStart"/>
      <w:r>
        <w:t>data.customAttributes</w:t>
      </w:r>
      <w:proofErr w:type="spellEnd"/>
      <w:proofErr w:type="gramEnd"/>
      <w:r>
        <w:t xml:space="preserve">, $("#" + </w:t>
      </w:r>
      <w:proofErr w:type="gramStart"/>
      <w:r>
        <w:t>this._</w:t>
      </w:r>
      <w:proofErr w:type="spellStart"/>
      <w:proofErr w:type="gramEnd"/>
      <w:r>
        <w:t>uniqueId</w:t>
      </w:r>
      <w:proofErr w:type="spellEnd"/>
      <w:r>
        <w:t xml:space="preserve"> + "-container-</w:t>
      </w:r>
      <w:proofErr w:type="spellStart"/>
      <w:r>
        <w:t>customAttributes</w:t>
      </w:r>
      <w:proofErr w:type="spellEnd"/>
      <w:r>
        <w:t xml:space="preserve"> #mapper-container"));</w:t>
      </w:r>
    </w:p>
    <w:p w14:paraId="7CA6AB61" w14:textId="01901FC7" w:rsidR="006D2EBE" w:rsidRDefault="006D2EBE" w:rsidP="006D2EBE">
      <w:pPr>
        <w:pStyle w:val="Codetext"/>
      </w:pPr>
      <w:r>
        <w:t xml:space="preserve">            }</w:t>
      </w:r>
    </w:p>
    <w:p w14:paraId="2109A7D8" w14:textId="77777777" w:rsidR="006D2EBE" w:rsidRDefault="006D2EBE" w:rsidP="006D2EBE">
      <w:pPr>
        <w:pStyle w:val="Codetext"/>
      </w:pPr>
      <w:r>
        <w:t xml:space="preserve">        } else if (</w:t>
      </w:r>
      <w:proofErr w:type="spellStart"/>
      <w:proofErr w:type="gramStart"/>
      <w:r>
        <w:t>this.objectType</w:t>
      </w:r>
      <w:proofErr w:type="spellEnd"/>
      <w:proofErr w:type="gramEnd"/>
      <w:r>
        <w:t xml:space="preserve"> == "variables") {</w:t>
      </w:r>
    </w:p>
    <w:p w14:paraId="0A78C9D6" w14:textId="77777777" w:rsidR="006D2EBE" w:rsidRDefault="006D2EBE" w:rsidP="006D2EBE">
      <w:pPr>
        <w:pStyle w:val="Codetext"/>
      </w:pPr>
      <w:r>
        <w:t xml:space="preserve">            </w:t>
      </w:r>
      <w:proofErr w:type="spellStart"/>
      <w:proofErr w:type="gramStart"/>
      <w:r>
        <w:t>this.options</w:t>
      </w:r>
      <w:proofErr w:type="gramEnd"/>
      <w:r>
        <w:t>.processVariables</w:t>
      </w:r>
      <w:proofErr w:type="spellEnd"/>
      <w:r>
        <w:t xml:space="preserve"> = [];</w:t>
      </w:r>
    </w:p>
    <w:p w14:paraId="56E3CB57" w14:textId="77777777" w:rsidR="006D2EBE" w:rsidRDefault="006D2EBE" w:rsidP="006D2EBE">
      <w:pPr>
        <w:pStyle w:val="Codetext"/>
      </w:pPr>
      <w:r>
        <w:t xml:space="preserve">            </w:t>
      </w:r>
      <w:proofErr w:type="gramStart"/>
      <w:r>
        <w:t>this._</w:t>
      </w:r>
      <w:proofErr w:type="spellStart"/>
      <w:r>
        <w:t>getProcessVariables</w:t>
      </w:r>
      <w:proofErr w:type="spellEnd"/>
      <w:r>
        <w:t>(</w:t>
      </w:r>
      <w:proofErr w:type="gramEnd"/>
      <w:r>
        <w:t>);</w:t>
      </w:r>
    </w:p>
    <w:p w14:paraId="7BFCB613" w14:textId="77777777" w:rsidR="006D2EBE" w:rsidRDefault="006D2EBE" w:rsidP="006D2EBE">
      <w:pPr>
        <w:pStyle w:val="Codetext"/>
      </w:pPr>
    </w:p>
    <w:p w14:paraId="28E1DF34" w14:textId="77777777" w:rsidR="006D2EBE" w:rsidRDefault="006D2EBE" w:rsidP="006D2EBE">
      <w:pPr>
        <w:pStyle w:val="Codetext"/>
      </w:pPr>
      <w:r>
        <w:t xml:space="preserve">            if (data &amp;&amp; </w:t>
      </w:r>
      <w:proofErr w:type="spellStart"/>
      <w:proofErr w:type="gramStart"/>
      <w:r>
        <w:t>data.variables</w:t>
      </w:r>
      <w:proofErr w:type="spellEnd"/>
      <w:proofErr w:type="gramEnd"/>
      <w:r>
        <w:t>) {</w:t>
      </w:r>
    </w:p>
    <w:p w14:paraId="7C3CA1BB" w14:textId="77777777" w:rsidR="006D2EBE" w:rsidRDefault="006D2EBE" w:rsidP="006D2EBE">
      <w:pPr>
        <w:pStyle w:val="Codetext"/>
      </w:pPr>
      <w:r>
        <w:t xml:space="preserve">                if (</w:t>
      </w:r>
      <w:proofErr w:type="spellStart"/>
      <w:proofErr w:type="gramStart"/>
      <w:r>
        <w:t>data.variables</w:t>
      </w:r>
      <w:proofErr w:type="gramEnd"/>
      <w:r>
        <w:t>.length</w:t>
      </w:r>
      <w:proofErr w:type="spellEnd"/>
      <w:r>
        <w:t xml:space="preserve"> &gt; 0) {</w:t>
      </w:r>
    </w:p>
    <w:p w14:paraId="3D158CF4" w14:textId="77777777" w:rsidR="006D2EBE" w:rsidRDefault="006D2EBE" w:rsidP="006D2EBE">
      <w:pPr>
        <w:pStyle w:val="Codetext"/>
      </w:pPr>
      <w:r>
        <w:t xml:space="preserve">                    </w:t>
      </w:r>
      <w:proofErr w:type="gramStart"/>
      <w:r>
        <w:t>this._</w:t>
      </w:r>
      <w:proofErr w:type="spellStart"/>
      <w:r>
        <w:t>persistValues</w:t>
      </w:r>
      <w:proofErr w:type="spellEnd"/>
      <w:r>
        <w:t>(</w:t>
      </w:r>
      <w:proofErr w:type="spellStart"/>
      <w:r>
        <w:t>data.variables</w:t>
      </w:r>
      <w:proofErr w:type="spellEnd"/>
      <w:proofErr w:type="gramEnd"/>
      <w:r>
        <w:t xml:space="preserve">, $("#" + </w:t>
      </w:r>
      <w:proofErr w:type="gramStart"/>
      <w:r>
        <w:t>this._</w:t>
      </w:r>
      <w:proofErr w:type="spellStart"/>
      <w:proofErr w:type="gramEnd"/>
      <w:r>
        <w:t>uniqueId</w:t>
      </w:r>
      <w:proofErr w:type="spellEnd"/>
      <w:r>
        <w:t xml:space="preserve"> + "-container-variables #mapper-container"));</w:t>
      </w:r>
    </w:p>
    <w:p w14:paraId="7ECD3697" w14:textId="77777777" w:rsidR="006D2EBE" w:rsidRDefault="006D2EBE" w:rsidP="006D2EBE">
      <w:pPr>
        <w:pStyle w:val="Codetext"/>
      </w:pPr>
      <w:r>
        <w:t xml:space="preserve">                }</w:t>
      </w:r>
    </w:p>
    <w:p w14:paraId="21B449C6" w14:textId="77777777" w:rsidR="006D2EBE" w:rsidRDefault="006D2EBE" w:rsidP="006D2EBE">
      <w:pPr>
        <w:pStyle w:val="Codetext"/>
      </w:pPr>
      <w:r>
        <w:t xml:space="preserve">            }</w:t>
      </w:r>
    </w:p>
    <w:p w14:paraId="1C7F01C8" w14:textId="77777777" w:rsidR="006D2EBE" w:rsidRDefault="006D2EBE" w:rsidP="006D2EBE">
      <w:pPr>
        <w:pStyle w:val="Codetext"/>
      </w:pPr>
      <w:r>
        <w:t xml:space="preserve">        } else </w:t>
      </w:r>
      <w:proofErr w:type="gramStart"/>
      <w:r>
        <w:t>if(</w:t>
      </w:r>
      <w:proofErr w:type="spellStart"/>
      <w:r>
        <w:t>this.objectType</w:t>
      </w:r>
      <w:proofErr w:type="spellEnd"/>
      <w:proofErr w:type="gramEnd"/>
      <w:r>
        <w:t xml:space="preserve"> == "</w:t>
      </w:r>
      <w:proofErr w:type="spellStart"/>
      <w:r>
        <w:t>customQuery</w:t>
      </w:r>
      <w:proofErr w:type="spellEnd"/>
      <w:proofErr w:type="gramStart"/>
      <w:r>
        <w:t>"){</w:t>
      </w:r>
      <w:proofErr w:type="gramEnd"/>
    </w:p>
    <w:p w14:paraId="4F7408C2" w14:textId="77777777" w:rsidR="006D2EBE" w:rsidRDefault="006D2EBE" w:rsidP="006D2EBE">
      <w:pPr>
        <w:pStyle w:val="Codetext"/>
      </w:pPr>
      <w:r>
        <w:t xml:space="preserve">        </w:t>
      </w:r>
      <w:r>
        <w:tab/>
      </w:r>
      <w:proofErr w:type="gramStart"/>
      <w:r>
        <w:t>if(</w:t>
      </w:r>
      <w:proofErr w:type="gramEnd"/>
      <w:r>
        <w:t xml:space="preserve">data &amp;&amp; </w:t>
      </w:r>
      <w:proofErr w:type="spellStart"/>
      <w:proofErr w:type="gramStart"/>
      <w:r>
        <w:t>data.outputAttributes</w:t>
      </w:r>
      <w:proofErr w:type="spellEnd"/>
      <w:proofErr w:type="gramEnd"/>
      <w:r>
        <w:t xml:space="preserve"> &amp;&amp; </w:t>
      </w:r>
      <w:proofErr w:type="spellStart"/>
      <w:proofErr w:type="gramStart"/>
      <w:r>
        <w:t>data.outputAttributes.length</w:t>
      </w:r>
      <w:proofErr w:type="spellEnd"/>
      <w:proofErr w:type="gramEnd"/>
      <w:r>
        <w:t xml:space="preserve"> &gt; </w:t>
      </w:r>
      <w:proofErr w:type="gramStart"/>
      <w:r>
        <w:t>0){</w:t>
      </w:r>
      <w:proofErr w:type="gramEnd"/>
    </w:p>
    <w:p w14:paraId="3180CFAC" w14:textId="77777777" w:rsidR="006D2EBE" w:rsidRDefault="006D2EBE" w:rsidP="006D2EBE">
      <w:pPr>
        <w:pStyle w:val="Codetext"/>
      </w:pPr>
      <w:r>
        <w:t xml:space="preserve">        </w:t>
      </w:r>
      <w:r>
        <w:tab/>
      </w:r>
      <w:r>
        <w:tab/>
      </w:r>
      <w:proofErr w:type="spellStart"/>
      <w:proofErr w:type="gramStart"/>
      <w:r>
        <w:t>this.persistCustomQueryValue</w:t>
      </w:r>
      <w:proofErr w:type="spellEnd"/>
      <w:proofErr w:type="gramEnd"/>
      <w:r>
        <w:t>(</w:t>
      </w:r>
      <w:proofErr w:type="spellStart"/>
      <w:proofErr w:type="gramStart"/>
      <w:r>
        <w:t>data.outputAttributes</w:t>
      </w:r>
      <w:proofErr w:type="spellEnd"/>
      <w:proofErr w:type="gramEnd"/>
      <w:r>
        <w:t xml:space="preserve">, $("#" + </w:t>
      </w:r>
      <w:proofErr w:type="gramStart"/>
      <w:r>
        <w:t>this._</w:t>
      </w:r>
      <w:proofErr w:type="spellStart"/>
      <w:proofErr w:type="gramEnd"/>
      <w:r>
        <w:t>uniqueId</w:t>
      </w:r>
      <w:proofErr w:type="spellEnd"/>
      <w:r>
        <w:t xml:space="preserve"> + "-container-</w:t>
      </w:r>
      <w:proofErr w:type="spellStart"/>
      <w:r>
        <w:t>customQuery</w:t>
      </w:r>
      <w:proofErr w:type="spellEnd"/>
      <w:r>
        <w:t xml:space="preserve"> #mapper-container"));</w:t>
      </w:r>
    </w:p>
    <w:p w14:paraId="35ABC11E" w14:textId="77777777" w:rsidR="006D2EBE" w:rsidRDefault="006D2EBE" w:rsidP="006D2EBE">
      <w:pPr>
        <w:pStyle w:val="Codetext"/>
      </w:pPr>
      <w:r>
        <w:t xml:space="preserve">        </w:t>
      </w:r>
      <w:r>
        <w:tab/>
        <w:t>}</w:t>
      </w:r>
    </w:p>
    <w:p w14:paraId="191C6841" w14:textId="77777777" w:rsidR="006D2EBE" w:rsidRDefault="006D2EBE" w:rsidP="006D2EBE">
      <w:pPr>
        <w:pStyle w:val="Codetext"/>
      </w:pPr>
      <w:r>
        <w:t xml:space="preserve">        } else </w:t>
      </w:r>
      <w:proofErr w:type="gramStart"/>
      <w:r>
        <w:t>if(</w:t>
      </w:r>
      <w:proofErr w:type="spellStart"/>
      <w:r>
        <w:t>this.objectType</w:t>
      </w:r>
      <w:proofErr w:type="spellEnd"/>
      <w:proofErr w:type="gramEnd"/>
      <w:r>
        <w:t xml:space="preserve"> == "columns</w:t>
      </w:r>
      <w:proofErr w:type="gramStart"/>
      <w:r>
        <w:t>"){</w:t>
      </w:r>
      <w:proofErr w:type="gramEnd"/>
    </w:p>
    <w:p w14:paraId="71D83C9C" w14:textId="77777777" w:rsidR="006D2EBE" w:rsidRDefault="006D2EBE" w:rsidP="006D2EBE">
      <w:pPr>
        <w:pStyle w:val="Codetext"/>
      </w:pPr>
      <w:r>
        <w:t xml:space="preserve">        </w:t>
      </w:r>
      <w:r>
        <w:tab/>
        <w:t>//Already Dropped nodes should not break so keeping the old code</w:t>
      </w:r>
    </w:p>
    <w:p w14:paraId="0F9A12F4" w14:textId="77777777" w:rsidR="006D2EBE" w:rsidRDefault="006D2EBE" w:rsidP="006D2EBE">
      <w:pPr>
        <w:pStyle w:val="Codetext"/>
      </w:pPr>
      <w:r>
        <w:t xml:space="preserve">        </w:t>
      </w:r>
      <w:r>
        <w:tab/>
      </w:r>
      <w:proofErr w:type="gramStart"/>
      <w:r>
        <w:t>if(</w:t>
      </w:r>
      <w:proofErr w:type="gramEnd"/>
      <w:r>
        <w:t xml:space="preserve">data &amp;&amp; </w:t>
      </w:r>
      <w:proofErr w:type="spellStart"/>
      <w:proofErr w:type="gramStart"/>
      <w:r>
        <w:t>data.columns</w:t>
      </w:r>
      <w:proofErr w:type="spellEnd"/>
      <w:proofErr w:type="gramEnd"/>
      <w:r>
        <w:t xml:space="preserve"> &amp;&amp; </w:t>
      </w:r>
      <w:proofErr w:type="spellStart"/>
      <w:proofErr w:type="gramStart"/>
      <w:r>
        <w:t>data.columns</w:t>
      </w:r>
      <w:proofErr w:type="gramEnd"/>
      <w:r>
        <w:t>.length</w:t>
      </w:r>
      <w:proofErr w:type="spellEnd"/>
      <w:r>
        <w:t xml:space="preserve"> &gt; </w:t>
      </w:r>
      <w:proofErr w:type="gramStart"/>
      <w:r>
        <w:t>0){</w:t>
      </w:r>
      <w:proofErr w:type="gramEnd"/>
    </w:p>
    <w:p w14:paraId="24D5CBDF" w14:textId="77777777" w:rsidR="006D2EBE" w:rsidRDefault="006D2EBE" w:rsidP="006D2EBE">
      <w:pPr>
        <w:pStyle w:val="Codetext"/>
      </w:pPr>
      <w:r>
        <w:t xml:space="preserve">        </w:t>
      </w:r>
      <w:r>
        <w:tab/>
      </w:r>
      <w:r>
        <w:tab/>
      </w:r>
      <w:proofErr w:type="spellStart"/>
      <w:proofErr w:type="gramStart"/>
      <w:r>
        <w:t>this.persistColumnValue</w:t>
      </w:r>
      <w:proofErr w:type="spellEnd"/>
      <w:proofErr w:type="gramEnd"/>
      <w:r>
        <w:t>(</w:t>
      </w:r>
      <w:proofErr w:type="spellStart"/>
      <w:proofErr w:type="gramStart"/>
      <w:r>
        <w:t>data.columns</w:t>
      </w:r>
      <w:proofErr w:type="spellEnd"/>
      <w:proofErr w:type="gramEnd"/>
      <w:r>
        <w:t xml:space="preserve">, $("#" + </w:t>
      </w:r>
      <w:proofErr w:type="gramStart"/>
      <w:r>
        <w:t>this._</w:t>
      </w:r>
      <w:proofErr w:type="spellStart"/>
      <w:proofErr w:type="gramEnd"/>
      <w:r>
        <w:t>uniqueId</w:t>
      </w:r>
      <w:proofErr w:type="spellEnd"/>
      <w:r>
        <w:t xml:space="preserve"> + "-container-columns #mapper-container"));</w:t>
      </w:r>
    </w:p>
    <w:p w14:paraId="38FAEA73" w14:textId="77777777" w:rsidR="006D2EBE" w:rsidRDefault="006D2EBE" w:rsidP="006D2EBE">
      <w:pPr>
        <w:pStyle w:val="Codetext"/>
      </w:pPr>
      <w:r>
        <w:t xml:space="preserve">        </w:t>
      </w:r>
      <w:r>
        <w:tab/>
        <w:t>}</w:t>
      </w:r>
    </w:p>
    <w:p w14:paraId="0D011FB6" w14:textId="77777777" w:rsidR="006D2EBE" w:rsidRDefault="006D2EBE" w:rsidP="006D2EBE">
      <w:pPr>
        <w:pStyle w:val="Codetext"/>
      </w:pPr>
      <w:r>
        <w:t xml:space="preserve">        </w:t>
      </w:r>
      <w:r>
        <w:tab/>
        <w:t>//new changes</w:t>
      </w:r>
    </w:p>
    <w:p w14:paraId="7F2A4C19" w14:textId="77777777" w:rsidR="006D2EBE" w:rsidRDefault="006D2EBE" w:rsidP="006D2EBE">
      <w:pPr>
        <w:pStyle w:val="Codetext"/>
      </w:pPr>
      <w:r>
        <w:t xml:space="preserve">        </w:t>
      </w:r>
      <w:r>
        <w:tab/>
      </w:r>
      <w:proofErr w:type="gramStart"/>
      <w:r>
        <w:t>if(</w:t>
      </w:r>
      <w:proofErr w:type="gramEnd"/>
      <w:r>
        <w:t xml:space="preserve">data &amp;&amp; </w:t>
      </w:r>
      <w:proofErr w:type="spellStart"/>
      <w:proofErr w:type="gramStart"/>
      <w:r>
        <w:t>data.table</w:t>
      </w:r>
      <w:proofErr w:type="spellEnd"/>
      <w:proofErr w:type="gramEnd"/>
      <w:r>
        <w:t xml:space="preserve"> &amp;&amp; </w:t>
      </w:r>
      <w:proofErr w:type="spellStart"/>
      <w:proofErr w:type="gramStart"/>
      <w:r>
        <w:t>data.table</w:t>
      </w:r>
      <w:proofErr w:type="gramEnd"/>
      <w:r>
        <w:t>.length</w:t>
      </w:r>
      <w:proofErr w:type="spellEnd"/>
      <w:r>
        <w:t xml:space="preserve"> &gt; </w:t>
      </w:r>
      <w:proofErr w:type="gramStart"/>
      <w:r>
        <w:t>0){</w:t>
      </w:r>
      <w:proofErr w:type="gramEnd"/>
    </w:p>
    <w:p w14:paraId="14B66A20" w14:textId="77777777" w:rsidR="006D2EBE" w:rsidRDefault="006D2EBE" w:rsidP="006D2EBE">
      <w:pPr>
        <w:pStyle w:val="Codetext"/>
      </w:pPr>
      <w:r>
        <w:t xml:space="preserve">        </w:t>
      </w:r>
      <w:r>
        <w:tab/>
      </w:r>
      <w:r>
        <w:tab/>
      </w:r>
      <w:proofErr w:type="spellStart"/>
      <w:proofErr w:type="gramStart"/>
      <w:r>
        <w:t>this.persistColumnValue</w:t>
      </w:r>
      <w:proofErr w:type="spellEnd"/>
      <w:proofErr w:type="gramEnd"/>
      <w:r>
        <w:t>(</w:t>
      </w:r>
      <w:proofErr w:type="spellStart"/>
      <w:proofErr w:type="gramStart"/>
      <w:r>
        <w:t>data.table</w:t>
      </w:r>
      <w:proofErr w:type="spellEnd"/>
      <w:proofErr w:type="gramEnd"/>
      <w:r>
        <w:t xml:space="preserve">, $("#" + </w:t>
      </w:r>
      <w:proofErr w:type="gramStart"/>
      <w:r>
        <w:t>this._</w:t>
      </w:r>
      <w:proofErr w:type="spellStart"/>
      <w:proofErr w:type="gramEnd"/>
      <w:r>
        <w:t>uniqueId</w:t>
      </w:r>
      <w:proofErr w:type="spellEnd"/>
      <w:r>
        <w:t xml:space="preserve"> + "-container-columns #mapper-container"));</w:t>
      </w:r>
    </w:p>
    <w:p w14:paraId="3511F7A9" w14:textId="77777777" w:rsidR="006D2EBE" w:rsidRDefault="006D2EBE" w:rsidP="006D2EBE">
      <w:pPr>
        <w:pStyle w:val="Codetext"/>
      </w:pPr>
      <w:r>
        <w:t xml:space="preserve">        </w:t>
      </w:r>
      <w:r>
        <w:tab/>
        <w:t>}</w:t>
      </w:r>
    </w:p>
    <w:p w14:paraId="0D56E46A" w14:textId="77777777" w:rsidR="006D2EBE" w:rsidRDefault="006D2EBE" w:rsidP="006D2EBE">
      <w:pPr>
        <w:pStyle w:val="Codetext"/>
      </w:pPr>
      <w:r>
        <w:t xml:space="preserve">        } else if (</w:t>
      </w:r>
      <w:proofErr w:type="spellStart"/>
      <w:proofErr w:type="gramStart"/>
      <w:r>
        <w:t>this.objectType</w:t>
      </w:r>
      <w:proofErr w:type="spellEnd"/>
      <w:proofErr w:type="gramEnd"/>
      <w:r>
        <w:t xml:space="preserve"> == "</w:t>
      </w:r>
      <w:proofErr w:type="spellStart"/>
      <w:r>
        <w:t>inputParameters</w:t>
      </w:r>
      <w:proofErr w:type="spellEnd"/>
      <w:r>
        <w:t>") {</w:t>
      </w:r>
    </w:p>
    <w:p w14:paraId="59857E10" w14:textId="3239C6B6" w:rsidR="006D2EBE" w:rsidRDefault="00FC07A7" w:rsidP="006D2EBE">
      <w:pPr>
        <w:pStyle w:val="Codetext"/>
      </w:pPr>
      <w:r>
        <w:rPr>
          <w:noProof/>
        </w:rPr>
        <w:lastRenderedPageBreak/>
        <mc:AlternateContent>
          <mc:Choice Requires="wps">
            <w:drawing>
              <wp:anchor distT="0" distB="0" distL="114300" distR="114300" simplePos="0" relativeHeight="251715584" behindDoc="0" locked="0" layoutInCell="1" allowOverlap="1" wp14:anchorId="5FCC6311" wp14:editId="4EA89903">
                <wp:simplePos x="0" y="0"/>
                <wp:positionH relativeFrom="column">
                  <wp:posOffset>1724025</wp:posOffset>
                </wp:positionH>
                <wp:positionV relativeFrom="paragraph">
                  <wp:posOffset>19050</wp:posOffset>
                </wp:positionV>
                <wp:extent cx="2559050" cy="8096250"/>
                <wp:effectExtent l="0" t="0" r="12700" b="19050"/>
                <wp:wrapNone/>
                <wp:docPr id="1261870328" name="Rectangle 1"/>
                <wp:cNvGraphicFramePr/>
                <a:graphic xmlns:a="http://schemas.openxmlformats.org/drawingml/2006/main">
                  <a:graphicData uri="http://schemas.microsoft.com/office/word/2010/wordprocessingShape">
                    <wps:wsp>
                      <wps:cNvSpPr/>
                      <wps:spPr>
                        <a:xfrm>
                          <a:off x="0" y="0"/>
                          <a:ext cx="2559050" cy="8096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E06ADA" id="Rectangle 1" o:spid="_x0000_s1026" style="position:absolute;margin-left:135.75pt;margin-top:1.5pt;width:201.5pt;height:637.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" fillcolor="#4472c4 [3204]" strokecolor="#09101d [484]" strokeweight="1pt"/>
            </w:pict>
          </mc:Fallback>
        </mc:AlternateContent>
      </w:r>
      <w:r w:rsidR="006D2EBE">
        <w:t xml:space="preserve">            if (</w:t>
      </w:r>
      <w:proofErr w:type="spellStart"/>
      <w:proofErr w:type="gramStart"/>
      <w:r w:rsidR="006D2EBE">
        <w:t>data.inputParameters</w:t>
      </w:r>
      <w:proofErr w:type="spellEnd"/>
      <w:proofErr w:type="gramEnd"/>
      <w:r w:rsidR="006D2EBE">
        <w:t xml:space="preserve"> &amp;&amp; </w:t>
      </w:r>
      <w:proofErr w:type="spellStart"/>
      <w:proofErr w:type="gramStart"/>
      <w:r w:rsidR="006D2EBE">
        <w:t>data.inputParameters.length</w:t>
      </w:r>
      <w:proofErr w:type="spellEnd"/>
      <w:proofErr w:type="gramEnd"/>
      <w:r w:rsidR="006D2EBE">
        <w:t xml:space="preserve"> &gt; 0) {</w:t>
      </w:r>
    </w:p>
    <w:p w14:paraId="7142178F" w14:textId="7844FC4C" w:rsidR="006D2EBE" w:rsidRDefault="006D2EBE" w:rsidP="006D2EBE">
      <w:pPr>
        <w:pStyle w:val="Codetext"/>
      </w:pPr>
      <w:r>
        <w:t xml:space="preserve">                </w:t>
      </w:r>
      <w:proofErr w:type="gramStart"/>
      <w:r>
        <w:t>this._</w:t>
      </w:r>
      <w:proofErr w:type="spellStart"/>
      <w:r>
        <w:t>persistValues</w:t>
      </w:r>
      <w:proofErr w:type="spellEnd"/>
      <w:r>
        <w:t>(</w:t>
      </w:r>
      <w:proofErr w:type="spellStart"/>
      <w:r>
        <w:t>data.inputParameters</w:t>
      </w:r>
      <w:proofErr w:type="spellEnd"/>
      <w:proofErr w:type="gramEnd"/>
      <w:r>
        <w:t xml:space="preserve">, $("#" + </w:t>
      </w:r>
      <w:proofErr w:type="gramStart"/>
      <w:r>
        <w:t>this._</w:t>
      </w:r>
      <w:proofErr w:type="spellStart"/>
      <w:proofErr w:type="gramEnd"/>
      <w:r>
        <w:t>uniqueId</w:t>
      </w:r>
      <w:proofErr w:type="spellEnd"/>
      <w:r>
        <w:t xml:space="preserve"> + "-container-</w:t>
      </w:r>
      <w:proofErr w:type="spellStart"/>
      <w:r>
        <w:t>inputParameters</w:t>
      </w:r>
      <w:proofErr w:type="spellEnd"/>
      <w:r>
        <w:t xml:space="preserve"> #mapper-container"));</w:t>
      </w:r>
    </w:p>
    <w:p w14:paraId="0F8EAA6F" w14:textId="4D8FEA4A" w:rsidR="006D2EBE" w:rsidRDefault="006D2EBE" w:rsidP="006D2EBE">
      <w:pPr>
        <w:pStyle w:val="Codetext"/>
      </w:pPr>
      <w:r>
        <w:t xml:space="preserve">            }</w:t>
      </w:r>
    </w:p>
    <w:p w14:paraId="6F2D23F0" w14:textId="47FFBBB4" w:rsidR="006D2EBE" w:rsidRDefault="006D2EBE" w:rsidP="006D2EBE">
      <w:pPr>
        <w:pStyle w:val="Codetext"/>
      </w:pPr>
      <w:r>
        <w:t xml:space="preserve">        </w:t>
      </w:r>
      <w:proofErr w:type="gramStart"/>
      <w:r>
        <w:t>}else</w:t>
      </w:r>
      <w:proofErr w:type="gramEnd"/>
      <w:r>
        <w:t xml:space="preserve"> if (</w:t>
      </w:r>
      <w:proofErr w:type="spellStart"/>
      <w:proofErr w:type="gramStart"/>
      <w:r>
        <w:t>this.objectType</w:t>
      </w:r>
      <w:proofErr w:type="spellEnd"/>
      <w:proofErr w:type="gramEnd"/>
      <w:r>
        <w:t xml:space="preserve"> == "</w:t>
      </w:r>
      <w:proofErr w:type="spellStart"/>
      <w:r>
        <w:t>xpathVar</w:t>
      </w:r>
      <w:proofErr w:type="spellEnd"/>
      <w:r>
        <w:t>") {</w:t>
      </w:r>
    </w:p>
    <w:p w14:paraId="31C89032" w14:textId="77777777" w:rsidR="006D2EBE" w:rsidRDefault="006D2EBE" w:rsidP="006D2EBE">
      <w:pPr>
        <w:pStyle w:val="Codetext"/>
      </w:pPr>
      <w:r>
        <w:t xml:space="preserve">            if (</w:t>
      </w:r>
      <w:proofErr w:type="spellStart"/>
      <w:proofErr w:type="gramStart"/>
      <w:r>
        <w:t>data.xpathVar</w:t>
      </w:r>
      <w:proofErr w:type="spellEnd"/>
      <w:proofErr w:type="gramEnd"/>
      <w:r>
        <w:t xml:space="preserve"> &amp;&amp; </w:t>
      </w:r>
      <w:proofErr w:type="spellStart"/>
      <w:proofErr w:type="gramStart"/>
      <w:r>
        <w:t>data.xpathVar.length</w:t>
      </w:r>
      <w:proofErr w:type="spellEnd"/>
      <w:proofErr w:type="gramEnd"/>
      <w:r>
        <w:t xml:space="preserve"> &gt; 0) {</w:t>
      </w:r>
    </w:p>
    <w:p w14:paraId="7650981E" w14:textId="77777777" w:rsidR="006D2EBE" w:rsidRDefault="006D2EBE" w:rsidP="006D2EBE">
      <w:pPr>
        <w:pStyle w:val="Codetext"/>
      </w:pPr>
      <w:r>
        <w:t xml:space="preserve">                </w:t>
      </w:r>
      <w:proofErr w:type="gramStart"/>
      <w:r>
        <w:t>this._</w:t>
      </w:r>
      <w:proofErr w:type="spellStart"/>
      <w:r>
        <w:t>persistValues</w:t>
      </w:r>
      <w:proofErr w:type="spellEnd"/>
      <w:r>
        <w:t>(</w:t>
      </w:r>
      <w:proofErr w:type="spellStart"/>
      <w:r>
        <w:t>data.xpathVar</w:t>
      </w:r>
      <w:proofErr w:type="spellEnd"/>
      <w:proofErr w:type="gramEnd"/>
      <w:r>
        <w:t xml:space="preserve">,$("#" + </w:t>
      </w:r>
      <w:proofErr w:type="gramStart"/>
      <w:r>
        <w:t>this._</w:t>
      </w:r>
      <w:proofErr w:type="spellStart"/>
      <w:proofErr w:type="gramEnd"/>
      <w:r>
        <w:t>uniqueId</w:t>
      </w:r>
      <w:proofErr w:type="spellEnd"/>
      <w:r>
        <w:t xml:space="preserve"> + "-container-</w:t>
      </w:r>
      <w:proofErr w:type="spellStart"/>
      <w:r>
        <w:t>xpathVar</w:t>
      </w:r>
      <w:proofErr w:type="spellEnd"/>
      <w:r>
        <w:t xml:space="preserve"> #mapper-container"));</w:t>
      </w:r>
    </w:p>
    <w:p w14:paraId="0CE89B75" w14:textId="77777777" w:rsidR="006D2EBE" w:rsidRDefault="006D2EBE" w:rsidP="006D2EBE">
      <w:pPr>
        <w:pStyle w:val="Codetext"/>
      </w:pPr>
      <w:r>
        <w:t xml:space="preserve">            }</w:t>
      </w:r>
    </w:p>
    <w:p w14:paraId="52A081FD" w14:textId="77777777" w:rsidR="006D2EBE" w:rsidRDefault="006D2EBE" w:rsidP="006D2EBE">
      <w:pPr>
        <w:pStyle w:val="Codetext"/>
      </w:pPr>
      <w:r>
        <w:t xml:space="preserve">        }</w:t>
      </w:r>
    </w:p>
    <w:p w14:paraId="72A7A05F" w14:textId="77777777" w:rsidR="006D2EBE" w:rsidRDefault="006D2EBE" w:rsidP="006D2EBE">
      <w:pPr>
        <w:pStyle w:val="Codetext"/>
      </w:pPr>
      <w:r>
        <w:t xml:space="preserve">    },</w:t>
      </w:r>
    </w:p>
    <w:p w14:paraId="23C05812" w14:textId="2BCB2AD4" w:rsidR="006D2EBE" w:rsidRDefault="006D2EBE" w:rsidP="006D2EBE">
      <w:pPr>
        <w:pStyle w:val="Codetext"/>
      </w:pPr>
    </w:p>
    <w:p w14:paraId="24FF723F" w14:textId="77777777" w:rsidR="006D2EBE" w:rsidRDefault="006D2EBE" w:rsidP="006D2EBE">
      <w:pPr>
        <w:pStyle w:val="Codetext"/>
      </w:pPr>
    </w:p>
    <w:p w14:paraId="76CEAE34" w14:textId="6DF6DAEE" w:rsidR="006D2EBE" w:rsidRDefault="006D2EBE" w:rsidP="006D2EBE">
      <w:pPr>
        <w:pStyle w:val="Codetext"/>
      </w:pPr>
      <w:r>
        <w:t xml:space="preserve">    /**</w:t>
      </w:r>
    </w:p>
    <w:p w14:paraId="71FE007E" w14:textId="77777777" w:rsidR="006D2EBE" w:rsidRDefault="006D2EBE" w:rsidP="006D2EBE">
      <w:pPr>
        <w:pStyle w:val="Codetext"/>
      </w:pPr>
      <w:r>
        <w:t xml:space="preserve">     * Persist the Values and creates tabular format while persisting the node data</w:t>
      </w:r>
    </w:p>
    <w:p w14:paraId="3865C880" w14:textId="77777777" w:rsidR="006D2EBE" w:rsidRDefault="006D2EBE" w:rsidP="006D2EBE">
      <w:pPr>
        <w:pStyle w:val="Codetext"/>
      </w:pPr>
      <w:r>
        <w:t xml:space="preserve">     * </w:t>
      </w:r>
    </w:p>
    <w:p w14:paraId="33C9B18A" w14:textId="77777777" w:rsidR="006D2EBE" w:rsidRDefault="006D2EBE" w:rsidP="006D2EBE">
      <w:pPr>
        <w:pStyle w:val="Codetext"/>
      </w:pPr>
      <w:r>
        <w:t xml:space="preserve">     * @param {array}</w:t>
      </w:r>
    </w:p>
    <w:p w14:paraId="5BACC935" w14:textId="77777777" w:rsidR="006D2EBE" w:rsidRDefault="006D2EBE" w:rsidP="006D2EBE">
      <w:pPr>
        <w:pStyle w:val="Codetext"/>
      </w:pPr>
      <w:r>
        <w:t xml:space="preserve">     *            </w:t>
      </w:r>
      <w:proofErr w:type="gramStart"/>
      <w:r>
        <w:t>data</w:t>
      </w:r>
      <w:proofErr w:type="gramEnd"/>
      <w:r>
        <w:t xml:space="preserve"> - Array of selected Variables                         </w:t>
      </w:r>
    </w:p>
    <w:p w14:paraId="0EAFDA70" w14:textId="77777777" w:rsidR="006D2EBE" w:rsidRDefault="006D2EBE" w:rsidP="006D2EBE">
      <w:pPr>
        <w:pStyle w:val="Codetext"/>
      </w:pPr>
      <w:r>
        <w:t xml:space="preserve">     */</w:t>
      </w:r>
    </w:p>
    <w:p w14:paraId="0B5BA88C" w14:textId="77777777" w:rsidR="006D2EBE" w:rsidRDefault="006D2EBE" w:rsidP="006D2EBE">
      <w:pPr>
        <w:pStyle w:val="Codetext"/>
      </w:pPr>
    </w:p>
    <w:p w14:paraId="565DBCA1" w14:textId="77777777" w:rsidR="006D2EBE" w:rsidRDefault="006D2EBE" w:rsidP="006D2EBE">
      <w:pPr>
        <w:pStyle w:val="Codetext"/>
      </w:pPr>
      <w:r>
        <w:t xml:space="preserve">    _</w:t>
      </w:r>
      <w:proofErr w:type="spellStart"/>
      <w:r>
        <w:t>persistValues</w:t>
      </w:r>
      <w:proofErr w:type="spellEnd"/>
      <w:r>
        <w:t xml:space="preserve">: </w:t>
      </w:r>
      <w:proofErr w:type="gramStart"/>
      <w:r>
        <w:t>function(</w:t>
      </w:r>
      <w:proofErr w:type="gramEnd"/>
      <w:r>
        <w:t xml:space="preserve">data, </w:t>
      </w:r>
      <w:proofErr w:type="spellStart"/>
      <w:r>
        <w:t>containerElement</w:t>
      </w:r>
      <w:proofErr w:type="spellEnd"/>
      <w:r>
        <w:t>) {</w:t>
      </w:r>
    </w:p>
    <w:p w14:paraId="651A480C" w14:textId="77777777" w:rsidR="006D2EBE" w:rsidRDefault="006D2EBE" w:rsidP="006D2EBE">
      <w:pPr>
        <w:pStyle w:val="Codetext"/>
      </w:pPr>
      <w:r>
        <w:t xml:space="preserve">        </w:t>
      </w:r>
      <w:proofErr w:type="gramStart"/>
      <w:r>
        <w:t>$.each</w:t>
      </w:r>
      <w:proofErr w:type="gramEnd"/>
      <w:r>
        <w:t xml:space="preserve">(data, </w:t>
      </w:r>
      <w:proofErr w:type="gramStart"/>
      <w:r>
        <w:t>function(</w:t>
      </w:r>
      <w:proofErr w:type="gramEnd"/>
      <w:r>
        <w:t>index, entity) {</w:t>
      </w:r>
    </w:p>
    <w:p w14:paraId="3C4AF337" w14:textId="77777777" w:rsidR="006D2EBE" w:rsidRDefault="006D2EBE" w:rsidP="006D2EBE">
      <w:pPr>
        <w:pStyle w:val="Codetext"/>
      </w:pPr>
      <w:r>
        <w:t xml:space="preserve">            var </w:t>
      </w:r>
      <w:proofErr w:type="spellStart"/>
      <w:r>
        <w:t>entityDiv</w:t>
      </w:r>
      <w:proofErr w:type="spellEnd"/>
      <w:r>
        <w:t xml:space="preserve"> = </w:t>
      </w:r>
      <w:proofErr w:type="gramStart"/>
      <w:r>
        <w:t>this._</w:t>
      </w:r>
      <w:proofErr w:type="spellStart"/>
      <w:proofErr w:type="gramEnd"/>
      <w:r>
        <w:t>createEntityRow</w:t>
      </w:r>
      <w:proofErr w:type="spellEnd"/>
      <w:r>
        <w:t>(entity);</w:t>
      </w:r>
    </w:p>
    <w:p w14:paraId="22614C50" w14:textId="77777777" w:rsidR="006D2EBE" w:rsidRDefault="006D2EBE" w:rsidP="006D2EBE">
      <w:pPr>
        <w:pStyle w:val="Codetext"/>
      </w:pPr>
      <w:r>
        <w:t xml:space="preserve">            </w:t>
      </w:r>
      <w:proofErr w:type="spellStart"/>
      <w:r>
        <w:t>containerElement.append</w:t>
      </w:r>
      <w:proofErr w:type="spellEnd"/>
      <w:r>
        <w:t>(</w:t>
      </w:r>
      <w:proofErr w:type="spellStart"/>
      <w:r>
        <w:t>entityDiv</w:t>
      </w:r>
      <w:proofErr w:type="spellEnd"/>
      <w:r>
        <w:t>);</w:t>
      </w:r>
    </w:p>
    <w:p w14:paraId="09B96FE8" w14:textId="77777777" w:rsidR="006D2EBE" w:rsidRDefault="006D2EBE" w:rsidP="006D2EBE">
      <w:pPr>
        <w:pStyle w:val="Codetext"/>
      </w:pPr>
      <w:r>
        <w:t xml:space="preserve">        </w:t>
      </w:r>
      <w:proofErr w:type="gramStart"/>
      <w:r>
        <w:t>}.bind</w:t>
      </w:r>
      <w:proofErr w:type="gramEnd"/>
      <w:r>
        <w:t>(this))</w:t>
      </w:r>
    </w:p>
    <w:p w14:paraId="2A06DEC4" w14:textId="77777777" w:rsidR="006D2EBE" w:rsidRDefault="006D2EBE" w:rsidP="006D2EBE">
      <w:pPr>
        <w:pStyle w:val="Codetext"/>
      </w:pPr>
      <w:r>
        <w:t xml:space="preserve">    },</w:t>
      </w:r>
    </w:p>
    <w:p w14:paraId="649CC39E" w14:textId="77777777" w:rsidR="006D2EBE" w:rsidRDefault="006D2EBE" w:rsidP="006D2EBE">
      <w:pPr>
        <w:pStyle w:val="Codetext"/>
      </w:pPr>
      <w:r>
        <w:t xml:space="preserve">    </w:t>
      </w:r>
    </w:p>
    <w:p w14:paraId="6D096A00" w14:textId="77777777" w:rsidR="006D2EBE" w:rsidRDefault="006D2EBE" w:rsidP="006D2EBE">
      <w:pPr>
        <w:pStyle w:val="Codetext"/>
      </w:pPr>
      <w:r>
        <w:t xml:space="preserve">    </w:t>
      </w:r>
    </w:p>
    <w:p w14:paraId="1D346788" w14:textId="77777777" w:rsidR="006D2EBE" w:rsidRDefault="006D2EBE" w:rsidP="006D2EBE">
      <w:pPr>
        <w:pStyle w:val="Codetext"/>
      </w:pPr>
      <w:r>
        <w:t xml:space="preserve">    /**</w:t>
      </w:r>
    </w:p>
    <w:p w14:paraId="7E7484AD" w14:textId="77777777" w:rsidR="006D2EBE" w:rsidRDefault="006D2EBE" w:rsidP="006D2EBE">
      <w:pPr>
        <w:pStyle w:val="Codetext"/>
      </w:pPr>
      <w:r>
        <w:t xml:space="preserve">     * Persist the Values and creates tabular format while persisting the node data</w:t>
      </w:r>
    </w:p>
    <w:p w14:paraId="5712CA7F" w14:textId="77777777" w:rsidR="006D2EBE" w:rsidRDefault="006D2EBE" w:rsidP="006D2EBE">
      <w:pPr>
        <w:pStyle w:val="Codetext"/>
      </w:pPr>
      <w:r>
        <w:t xml:space="preserve">     * </w:t>
      </w:r>
    </w:p>
    <w:p w14:paraId="06EF487A" w14:textId="77777777" w:rsidR="006D2EBE" w:rsidRDefault="006D2EBE" w:rsidP="006D2EBE">
      <w:pPr>
        <w:pStyle w:val="Codetext"/>
      </w:pPr>
      <w:r>
        <w:t xml:space="preserve">     * @param {array}</w:t>
      </w:r>
    </w:p>
    <w:p w14:paraId="24BC17BC" w14:textId="77777777" w:rsidR="006D2EBE" w:rsidRDefault="006D2EBE" w:rsidP="006D2EBE">
      <w:pPr>
        <w:pStyle w:val="Codetext"/>
      </w:pPr>
      <w:r>
        <w:t xml:space="preserve">     *            </w:t>
      </w:r>
      <w:proofErr w:type="gramStart"/>
      <w:r>
        <w:t>data</w:t>
      </w:r>
      <w:proofErr w:type="gramEnd"/>
      <w:r>
        <w:t xml:space="preserve"> - Array of selected Variables                         </w:t>
      </w:r>
    </w:p>
    <w:p w14:paraId="5EE74F9A" w14:textId="77777777" w:rsidR="006D2EBE" w:rsidRDefault="006D2EBE" w:rsidP="006D2EBE">
      <w:pPr>
        <w:pStyle w:val="Codetext"/>
      </w:pPr>
      <w:r>
        <w:t xml:space="preserve">     */</w:t>
      </w:r>
    </w:p>
    <w:p w14:paraId="6AE5ABA6" w14:textId="77777777" w:rsidR="006D2EBE" w:rsidRDefault="006D2EBE" w:rsidP="006D2EBE">
      <w:pPr>
        <w:pStyle w:val="Codetext"/>
      </w:pPr>
      <w:r>
        <w:t xml:space="preserve">    </w:t>
      </w:r>
      <w:proofErr w:type="spellStart"/>
      <w:proofErr w:type="gramStart"/>
      <w:r>
        <w:t>persistCustomQueryValue</w:t>
      </w:r>
      <w:proofErr w:type="spellEnd"/>
      <w:r>
        <w:t xml:space="preserve"> :</w:t>
      </w:r>
      <w:proofErr w:type="gramEnd"/>
      <w:r>
        <w:t xml:space="preserve"> </w:t>
      </w:r>
      <w:proofErr w:type="gramStart"/>
      <w:r>
        <w:t>function(</w:t>
      </w:r>
      <w:proofErr w:type="gramEnd"/>
      <w:r>
        <w:t xml:space="preserve">attributes, </w:t>
      </w:r>
      <w:proofErr w:type="spellStart"/>
      <w:proofErr w:type="gramStart"/>
      <w:r>
        <w:t>containerElement</w:t>
      </w:r>
      <w:proofErr w:type="spellEnd"/>
      <w:r>
        <w:t>){</w:t>
      </w:r>
      <w:proofErr w:type="gramEnd"/>
    </w:p>
    <w:p w14:paraId="07F6DDF1" w14:textId="77777777" w:rsidR="006D2EBE" w:rsidRDefault="006D2EBE" w:rsidP="006D2EBE">
      <w:pPr>
        <w:pStyle w:val="Codetext"/>
      </w:pPr>
      <w:r>
        <w:t xml:space="preserve">    </w:t>
      </w:r>
      <w:r>
        <w:tab/>
      </w:r>
      <w:proofErr w:type="spellStart"/>
      <w:r>
        <w:t>containerElement.find</w:t>
      </w:r>
      <w:proofErr w:type="spellEnd"/>
      <w:r>
        <w:t>(</w:t>
      </w:r>
      <w:proofErr w:type="gramStart"/>
      <w:r>
        <w:t>".entity</w:t>
      </w:r>
      <w:proofErr w:type="gramEnd"/>
      <w:r>
        <w:t>-mapper-row"</w:t>
      </w:r>
      <w:proofErr w:type="gramStart"/>
      <w:r>
        <w:t>).remove</w:t>
      </w:r>
      <w:proofErr w:type="gramEnd"/>
      <w:r>
        <w:t>();</w:t>
      </w:r>
    </w:p>
    <w:p w14:paraId="24AD29EA" w14:textId="77777777" w:rsidR="006D2EBE" w:rsidRDefault="006D2EBE" w:rsidP="006D2EBE">
      <w:pPr>
        <w:pStyle w:val="Codetext"/>
      </w:pPr>
      <w:r>
        <w:t xml:space="preserve">    </w:t>
      </w:r>
      <w:r>
        <w:tab/>
      </w:r>
      <w:proofErr w:type="gramStart"/>
      <w:r>
        <w:t>$.each</w:t>
      </w:r>
      <w:proofErr w:type="gramEnd"/>
      <w:r>
        <w:t>(</w:t>
      </w:r>
      <w:proofErr w:type="spellStart"/>
      <w:proofErr w:type="gramStart"/>
      <w:r>
        <w:t>attributes,function</w:t>
      </w:r>
      <w:proofErr w:type="spellEnd"/>
      <w:proofErr w:type="gramEnd"/>
      <w:r>
        <w:t>(</w:t>
      </w:r>
      <w:proofErr w:type="spellStart"/>
      <w:proofErr w:type="gramStart"/>
      <w:r>
        <w:t>index,entity</w:t>
      </w:r>
      <w:proofErr w:type="spellEnd"/>
      <w:r>
        <w:t>){</w:t>
      </w:r>
      <w:proofErr w:type="gramEnd"/>
    </w:p>
    <w:p w14:paraId="222DB4CD" w14:textId="77777777" w:rsidR="006D2EBE" w:rsidRDefault="006D2EBE" w:rsidP="006D2EBE">
      <w:pPr>
        <w:pStyle w:val="Codetext"/>
      </w:pPr>
      <w:r>
        <w:tab/>
      </w:r>
      <w:r>
        <w:tab/>
      </w:r>
      <w:r>
        <w:tab/>
        <w:t xml:space="preserve">var </w:t>
      </w:r>
      <w:proofErr w:type="spellStart"/>
      <w:r>
        <w:t>entityDiv</w:t>
      </w:r>
      <w:proofErr w:type="spellEnd"/>
      <w:r>
        <w:t>;</w:t>
      </w:r>
    </w:p>
    <w:p w14:paraId="4E7DD831" w14:textId="77777777" w:rsidR="006D2EBE" w:rsidRDefault="006D2EBE" w:rsidP="006D2EBE">
      <w:pPr>
        <w:pStyle w:val="Codetext"/>
      </w:pPr>
      <w:r>
        <w:tab/>
      </w:r>
      <w:r>
        <w:tab/>
      </w:r>
      <w:r>
        <w:tab/>
      </w:r>
      <w:proofErr w:type="gramStart"/>
      <w:r>
        <w:t>if(</w:t>
      </w:r>
      <w:proofErr w:type="gramEnd"/>
      <w:r>
        <w:t xml:space="preserve">index == </w:t>
      </w:r>
      <w:proofErr w:type="gramStart"/>
      <w:r>
        <w:t>0){</w:t>
      </w:r>
      <w:proofErr w:type="gramEnd"/>
    </w:p>
    <w:p w14:paraId="4CDBA0B9" w14:textId="77777777" w:rsidR="006D2EBE" w:rsidRDefault="006D2EBE" w:rsidP="006D2EBE">
      <w:pPr>
        <w:pStyle w:val="Codetext"/>
      </w:pPr>
      <w:r>
        <w:tab/>
      </w:r>
      <w:r>
        <w:tab/>
      </w:r>
      <w:r>
        <w:tab/>
      </w:r>
      <w:r>
        <w:tab/>
        <w:t xml:space="preserve"> </w:t>
      </w:r>
      <w:proofErr w:type="spellStart"/>
      <w:r>
        <w:t>entityDiv</w:t>
      </w:r>
      <w:proofErr w:type="spellEnd"/>
      <w:r>
        <w:t xml:space="preserve"> = </w:t>
      </w:r>
      <w:proofErr w:type="gramStart"/>
      <w:r>
        <w:t>this._</w:t>
      </w:r>
      <w:proofErr w:type="spellStart"/>
      <w:proofErr w:type="gramEnd"/>
      <w:r>
        <w:t>createCustomQueryEntityRow</w:t>
      </w:r>
      <w:proofErr w:type="spellEnd"/>
      <w:r>
        <w:t>(</w:t>
      </w:r>
      <w:proofErr w:type="spellStart"/>
      <w:proofErr w:type="gramStart"/>
      <w:r>
        <w:t>false,entity</w:t>
      </w:r>
      <w:proofErr w:type="spellEnd"/>
      <w:proofErr w:type="gramEnd"/>
      <w:r>
        <w:t>);</w:t>
      </w:r>
    </w:p>
    <w:p w14:paraId="20B1B9A4" w14:textId="77777777" w:rsidR="006D2EBE" w:rsidRDefault="006D2EBE" w:rsidP="006D2EBE">
      <w:pPr>
        <w:pStyle w:val="Codetext"/>
      </w:pPr>
      <w:r>
        <w:tab/>
      </w:r>
      <w:r>
        <w:tab/>
      </w:r>
      <w:r>
        <w:tab/>
      </w:r>
      <w:proofErr w:type="gramStart"/>
      <w:r>
        <w:t>}else</w:t>
      </w:r>
      <w:proofErr w:type="gramEnd"/>
      <w:r>
        <w:t>{</w:t>
      </w:r>
    </w:p>
    <w:p w14:paraId="5D2B99A6" w14:textId="77777777" w:rsidR="006D2EBE" w:rsidRDefault="006D2EBE" w:rsidP="006D2EBE">
      <w:pPr>
        <w:pStyle w:val="Codetext"/>
      </w:pPr>
      <w:r>
        <w:tab/>
      </w:r>
      <w:r>
        <w:tab/>
      </w:r>
      <w:r>
        <w:tab/>
      </w:r>
      <w:r>
        <w:tab/>
        <w:t xml:space="preserve"> </w:t>
      </w:r>
      <w:proofErr w:type="spellStart"/>
      <w:r>
        <w:t>entityDiv</w:t>
      </w:r>
      <w:proofErr w:type="spellEnd"/>
      <w:r>
        <w:t xml:space="preserve"> = </w:t>
      </w:r>
      <w:proofErr w:type="gramStart"/>
      <w:r>
        <w:t>this._</w:t>
      </w:r>
      <w:proofErr w:type="spellStart"/>
      <w:proofErr w:type="gramEnd"/>
      <w:r>
        <w:t>createCustomQueryEntityRow</w:t>
      </w:r>
      <w:proofErr w:type="spellEnd"/>
      <w:r>
        <w:t>(</w:t>
      </w:r>
      <w:proofErr w:type="spellStart"/>
      <w:proofErr w:type="gramStart"/>
      <w:r>
        <w:t>true,entity</w:t>
      </w:r>
      <w:proofErr w:type="spellEnd"/>
      <w:proofErr w:type="gramEnd"/>
      <w:r>
        <w:t>);</w:t>
      </w:r>
    </w:p>
    <w:p w14:paraId="6CB263AC" w14:textId="77777777" w:rsidR="006D2EBE" w:rsidRDefault="006D2EBE" w:rsidP="006D2EBE">
      <w:pPr>
        <w:pStyle w:val="Codetext"/>
      </w:pPr>
      <w:r>
        <w:tab/>
      </w:r>
      <w:r>
        <w:tab/>
      </w:r>
      <w:r>
        <w:tab/>
        <w:t>}</w:t>
      </w:r>
    </w:p>
    <w:p w14:paraId="12A6ACAE" w14:textId="77777777" w:rsidR="006D2EBE" w:rsidRDefault="006D2EBE" w:rsidP="006D2EBE">
      <w:pPr>
        <w:pStyle w:val="Codetext"/>
      </w:pPr>
      <w:r>
        <w:tab/>
      </w:r>
      <w:r>
        <w:tab/>
      </w:r>
      <w:r>
        <w:tab/>
      </w:r>
      <w:proofErr w:type="spellStart"/>
      <w:r>
        <w:t>containerElement.append</w:t>
      </w:r>
      <w:proofErr w:type="spellEnd"/>
      <w:r>
        <w:t>(</w:t>
      </w:r>
      <w:proofErr w:type="spellStart"/>
      <w:r>
        <w:t>entityDiv</w:t>
      </w:r>
      <w:proofErr w:type="spellEnd"/>
      <w:r>
        <w:t>);</w:t>
      </w:r>
    </w:p>
    <w:p w14:paraId="1F3B57F8" w14:textId="77777777" w:rsidR="006D2EBE" w:rsidRDefault="006D2EBE" w:rsidP="006D2EBE">
      <w:pPr>
        <w:pStyle w:val="Codetext"/>
      </w:pPr>
      <w:r>
        <w:tab/>
      </w:r>
      <w:r>
        <w:tab/>
      </w:r>
      <w:proofErr w:type="gramStart"/>
      <w:r>
        <w:t>}.bind</w:t>
      </w:r>
      <w:proofErr w:type="gramEnd"/>
      <w:r>
        <w:t>(this))</w:t>
      </w:r>
    </w:p>
    <w:p w14:paraId="42AA86E2" w14:textId="77777777" w:rsidR="006D2EBE" w:rsidRDefault="006D2EBE" w:rsidP="006D2EBE">
      <w:pPr>
        <w:pStyle w:val="Codetext"/>
      </w:pPr>
      <w:r>
        <w:t xml:space="preserve">    },</w:t>
      </w:r>
    </w:p>
    <w:p w14:paraId="23055203" w14:textId="77777777" w:rsidR="006D2EBE" w:rsidRDefault="006D2EBE" w:rsidP="006D2EBE">
      <w:pPr>
        <w:pStyle w:val="Codetext"/>
      </w:pPr>
      <w:r>
        <w:t xml:space="preserve">    </w:t>
      </w:r>
    </w:p>
    <w:p w14:paraId="1E2802A0" w14:textId="1886502F" w:rsidR="006D2EBE" w:rsidRDefault="00FC07A7" w:rsidP="006D2EBE">
      <w:pPr>
        <w:pStyle w:val="Codetext"/>
      </w:pPr>
      <w:r>
        <w:rPr>
          <w:noProof/>
        </w:rPr>
        <w:lastRenderedPageBreak/>
        <mc:AlternateContent>
          <mc:Choice Requires="wps">
            <w:drawing>
              <wp:anchor distT="0" distB="0" distL="114300" distR="114300" simplePos="0" relativeHeight="251717632" behindDoc="0" locked="0" layoutInCell="1" allowOverlap="1" wp14:anchorId="6B7BCB42" wp14:editId="78487087">
                <wp:simplePos x="0" y="0"/>
                <wp:positionH relativeFrom="column">
                  <wp:posOffset>2238375</wp:posOffset>
                </wp:positionH>
                <wp:positionV relativeFrom="paragraph">
                  <wp:posOffset>-144780</wp:posOffset>
                </wp:positionV>
                <wp:extent cx="2559050" cy="1879600"/>
                <wp:effectExtent l="0" t="0" r="12700" b="25400"/>
                <wp:wrapNone/>
                <wp:docPr id="1314098686" name="Rectangle 1"/>
                <wp:cNvGraphicFramePr/>
                <a:graphic xmlns:a="http://schemas.openxmlformats.org/drawingml/2006/main">
                  <a:graphicData uri="http://schemas.microsoft.com/office/word/2010/wordprocessingShape">
                    <wps:wsp>
                      <wps:cNvSpPr/>
                      <wps:spPr>
                        <a:xfrm>
                          <a:off x="0" y="0"/>
                          <a:ext cx="2559050" cy="1879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94C2C7" id="Rectangle 1" o:spid="_x0000_s1026" style="position:absolute;margin-left:176.25pt;margin-top:-11.4pt;width:201.5pt;height:148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" fillcolor="#4472c4 [3204]" strokecolor="#09101d [484]" strokeweight="1pt"/>
            </w:pict>
          </mc:Fallback>
        </mc:AlternateContent>
      </w:r>
      <w:r w:rsidR="006D2EBE">
        <w:t xml:space="preserve">    </w:t>
      </w:r>
      <w:proofErr w:type="spellStart"/>
      <w:proofErr w:type="gramStart"/>
      <w:r w:rsidR="006D2EBE">
        <w:t>persistColumnValue</w:t>
      </w:r>
      <w:proofErr w:type="spellEnd"/>
      <w:r w:rsidR="006D2EBE">
        <w:t xml:space="preserve"> :</w:t>
      </w:r>
      <w:proofErr w:type="gramEnd"/>
      <w:r w:rsidR="006D2EBE">
        <w:t xml:space="preserve"> </w:t>
      </w:r>
      <w:proofErr w:type="gramStart"/>
      <w:r w:rsidR="006D2EBE">
        <w:t>function(</w:t>
      </w:r>
      <w:proofErr w:type="gramEnd"/>
      <w:r w:rsidR="006D2EBE">
        <w:t xml:space="preserve">attributes, </w:t>
      </w:r>
      <w:proofErr w:type="spellStart"/>
      <w:proofErr w:type="gramStart"/>
      <w:r w:rsidR="006D2EBE">
        <w:t>containerElement</w:t>
      </w:r>
      <w:proofErr w:type="spellEnd"/>
      <w:r w:rsidR="006D2EBE">
        <w:t>){</w:t>
      </w:r>
      <w:proofErr w:type="gramEnd"/>
    </w:p>
    <w:p w14:paraId="7FF97D2D" w14:textId="77777777" w:rsidR="006D2EBE" w:rsidRDefault="006D2EBE" w:rsidP="006D2EBE">
      <w:pPr>
        <w:pStyle w:val="Codetext"/>
      </w:pPr>
      <w:r>
        <w:t xml:space="preserve">    </w:t>
      </w:r>
      <w:r>
        <w:tab/>
      </w:r>
      <w:proofErr w:type="spellStart"/>
      <w:r>
        <w:t>containerElement.find</w:t>
      </w:r>
      <w:proofErr w:type="spellEnd"/>
      <w:r>
        <w:t>(</w:t>
      </w:r>
      <w:proofErr w:type="gramStart"/>
      <w:r>
        <w:t>".entity</w:t>
      </w:r>
      <w:proofErr w:type="gramEnd"/>
      <w:r>
        <w:t>-mapper-row"</w:t>
      </w:r>
      <w:proofErr w:type="gramStart"/>
      <w:r>
        <w:t>).remove</w:t>
      </w:r>
      <w:proofErr w:type="gramEnd"/>
      <w:r>
        <w:t>();</w:t>
      </w:r>
    </w:p>
    <w:p w14:paraId="21442B60" w14:textId="1C919824" w:rsidR="006D2EBE" w:rsidRDefault="006D2EBE" w:rsidP="006D2EBE">
      <w:pPr>
        <w:pStyle w:val="Codetext"/>
      </w:pPr>
      <w:r>
        <w:t xml:space="preserve">    </w:t>
      </w:r>
      <w:r>
        <w:tab/>
      </w:r>
      <w:proofErr w:type="gramStart"/>
      <w:r>
        <w:t>$.each</w:t>
      </w:r>
      <w:proofErr w:type="gramEnd"/>
      <w:r>
        <w:t>(</w:t>
      </w:r>
      <w:proofErr w:type="spellStart"/>
      <w:proofErr w:type="gramStart"/>
      <w:r>
        <w:t>attributes,function</w:t>
      </w:r>
      <w:proofErr w:type="spellEnd"/>
      <w:proofErr w:type="gramEnd"/>
      <w:r>
        <w:t>(</w:t>
      </w:r>
      <w:proofErr w:type="spellStart"/>
      <w:proofErr w:type="gramStart"/>
      <w:r>
        <w:t>index,entity</w:t>
      </w:r>
      <w:proofErr w:type="spellEnd"/>
      <w:r>
        <w:t>){</w:t>
      </w:r>
      <w:proofErr w:type="gramEnd"/>
    </w:p>
    <w:p w14:paraId="4F40B773" w14:textId="77777777" w:rsidR="006D2EBE" w:rsidRDefault="006D2EBE" w:rsidP="006D2EBE">
      <w:pPr>
        <w:pStyle w:val="Codetext"/>
      </w:pPr>
      <w:r>
        <w:tab/>
      </w:r>
      <w:r>
        <w:tab/>
      </w:r>
      <w:r>
        <w:tab/>
        <w:t xml:space="preserve">var </w:t>
      </w:r>
      <w:proofErr w:type="spellStart"/>
      <w:r>
        <w:t>entityDiv</w:t>
      </w:r>
      <w:proofErr w:type="spellEnd"/>
      <w:r>
        <w:t xml:space="preserve"> = </w:t>
      </w:r>
      <w:proofErr w:type="gramStart"/>
      <w:r>
        <w:t>this._</w:t>
      </w:r>
      <w:proofErr w:type="spellStart"/>
      <w:proofErr w:type="gramEnd"/>
      <w:r>
        <w:t>createColumnsEntityRow</w:t>
      </w:r>
      <w:proofErr w:type="spellEnd"/>
      <w:r>
        <w:t>(</w:t>
      </w:r>
      <w:proofErr w:type="spellStart"/>
      <w:proofErr w:type="gramStart"/>
      <w:r>
        <w:t>true,entity</w:t>
      </w:r>
      <w:proofErr w:type="spellEnd"/>
      <w:proofErr w:type="gramEnd"/>
      <w:r>
        <w:t>);</w:t>
      </w:r>
    </w:p>
    <w:p w14:paraId="00CA8BC0" w14:textId="77777777" w:rsidR="006D2EBE" w:rsidRDefault="006D2EBE" w:rsidP="006D2EBE">
      <w:pPr>
        <w:pStyle w:val="Codetext"/>
      </w:pPr>
      <w:r>
        <w:tab/>
      </w:r>
      <w:r>
        <w:tab/>
      </w:r>
      <w:r>
        <w:tab/>
      </w:r>
      <w:proofErr w:type="spellStart"/>
      <w:r>
        <w:t>containerElement.append</w:t>
      </w:r>
      <w:proofErr w:type="spellEnd"/>
      <w:r>
        <w:t>(</w:t>
      </w:r>
      <w:proofErr w:type="spellStart"/>
      <w:r>
        <w:t>entityDiv</w:t>
      </w:r>
      <w:proofErr w:type="spellEnd"/>
      <w:r>
        <w:t>);</w:t>
      </w:r>
    </w:p>
    <w:p w14:paraId="755FF779" w14:textId="77777777" w:rsidR="006D2EBE" w:rsidRDefault="006D2EBE" w:rsidP="006D2EBE">
      <w:pPr>
        <w:pStyle w:val="Codetext"/>
      </w:pPr>
      <w:r>
        <w:tab/>
      </w:r>
      <w:r>
        <w:tab/>
      </w:r>
      <w:proofErr w:type="gramStart"/>
      <w:r>
        <w:t>}.bind</w:t>
      </w:r>
      <w:proofErr w:type="gramEnd"/>
      <w:r>
        <w:t>(this))</w:t>
      </w:r>
    </w:p>
    <w:p w14:paraId="7DA5DC08" w14:textId="77777777" w:rsidR="006D2EBE" w:rsidRDefault="006D2EBE" w:rsidP="006D2EBE">
      <w:pPr>
        <w:pStyle w:val="Codetext"/>
      </w:pPr>
      <w:r>
        <w:t xml:space="preserve">    }</w:t>
      </w:r>
    </w:p>
    <w:p w14:paraId="5EF72D0B" w14:textId="77777777" w:rsidR="006D2EBE" w:rsidRDefault="006D2EBE" w:rsidP="006D2EBE">
      <w:pPr>
        <w:pStyle w:val="Codetext"/>
      </w:pPr>
    </w:p>
    <w:p w14:paraId="55854D49" w14:textId="799DAA95" w:rsidR="006D2EBE" w:rsidRDefault="006D2EBE" w:rsidP="006D2EBE">
      <w:pPr>
        <w:pStyle w:val="Codetext"/>
      </w:pPr>
      <w:r>
        <w:t>});</w:t>
      </w:r>
    </w:p>
    <w:p w14:paraId="7B5879BA" w14:textId="23C3DA49" w:rsidR="00D32057" w:rsidRDefault="00D32057" w:rsidP="00C913D4">
      <w:pPr>
        <w:pStyle w:val="Heading2"/>
      </w:pPr>
      <w:bookmarkStart w:id="39" w:name="_Node_JAR_Path"/>
      <w:bookmarkStart w:id="40" w:name="_Toc172541097"/>
      <w:bookmarkEnd w:id="39"/>
      <w:r>
        <w:t>JAVA Code Details</w:t>
      </w:r>
      <w:bookmarkEnd w:id="40"/>
    </w:p>
    <w:p w14:paraId="678E4E78" w14:textId="77777777" w:rsidR="00275CDB" w:rsidRDefault="00275CDB" w:rsidP="00275CDB">
      <w:pPr>
        <w:pStyle w:val="Heading3"/>
      </w:pPr>
      <w:bookmarkStart w:id="41" w:name="_Toc166163044"/>
      <w:bookmarkStart w:id="42" w:name="_Toc172541098"/>
      <w:r w:rsidRPr="005F6DE7">
        <w:t xml:space="preserve">Installation of Platform </w:t>
      </w:r>
      <w:r>
        <w:t xml:space="preserve">JAR </w:t>
      </w:r>
      <w:r w:rsidRPr="005F6DE7">
        <w:t>Dependencies</w:t>
      </w:r>
      <w:bookmarkEnd w:id="41"/>
      <w:bookmarkEnd w:id="42"/>
    </w:p>
    <w:p w14:paraId="596541D6" w14:textId="77777777" w:rsidR="00275CDB" w:rsidRDefault="00275CDB" w:rsidP="00741A25">
      <w:pPr>
        <w:pStyle w:val="BodyParagraphJustified"/>
      </w:pPr>
      <w:r>
        <w:t>Install platform dependencies before we setup any project.</w:t>
      </w:r>
    </w:p>
    <w:p w14:paraId="1C9B8C55" w14:textId="6341001A" w:rsidR="00275CDB" w:rsidRDefault="00741A25" w:rsidP="00985E25">
      <w:pPr>
        <w:pStyle w:val="EIQSteps"/>
        <w:numPr>
          <w:ilvl w:val="0"/>
          <w:numId w:val="46"/>
        </w:numPr>
      </w:pPr>
      <w:r>
        <w:t>Navigate</w:t>
      </w:r>
      <w:r w:rsidR="00275CDB">
        <w:t xml:space="preserve"> to dependency-repo directory under </w:t>
      </w:r>
      <w:proofErr w:type="spellStart"/>
      <w:r w:rsidR="00275CDB">
        <w:t>SupportingFiles</w:t>
      </w:r>
      <w:proofErr w:type="spellEnd"/>
      <w:r w:rsidR="00275CDB">
        <w:t xml:space="preserve"> in command prompt/terminal.</w:t>
      </w:r>
    </w:p>
    <w:p w14:paraId="16634756" w14:textId="6263CD0D" w:rsidR="00275CDB" w:rsidRPr="005F6DE7" w:rsidRDefault="00FC07A7" w:rsidP="00985E25">
      <w:pPr>
        <w:pStyle w:val="EIQSteps"/>
      </w:pPr>
      <w:r>
        <w:rPr>
          <w:noProof/>
        </w:rPr>
        <mc:AlternateContent>
          <mc:Choice Requires="wps">
            <w:drawing>
              <wp:anchor distT="0" distB="0" distL="114300" distR="114300" simplePos="0" relativeHeight="251719680" behindDoc="0" locked="0" layoutInCell="1" allowOverlap="1" wp14:anchorId="7ED7880A" wp14:editId="6172A955">
                <wp:simplePos x="0" y="0"/>
                <wp:positionH relativeFrom="column">
                  <wp:posOffset>1552575</wp:posOffset>
                </wp:positionH>
                <wp:positionV relativeFrom="paragraph">
                  <wp:posOffset>206375</wp:posOffset>
                </wp:positionV>
                <wp:extent cx="2559050" cy="4743450"/>
                <wp:effectExtent l="0" t="0" r="12700" b="19050"/>
                <wp:wrapNone/>
                <wp:docPr id="1014615637" name="Rectangle 1"/>
                <wp:cNvGraphicFramePr/>
                <a:graphic xmlns:a="http://schemas.openxmlformats.org/drawingml/2006/main">
                  <a:graphicData uri="http://schemas.microsoft.com/office/word/2010/wordprocessingShape">
                    <wps:wsp>
                      <wps:cNvSpPr/>
                      <wps:spPr>
                        <a:xfrm>
                          <a:off x="0" y="0"/>
                          <a:ext cx="2559050" cy="4743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4DB9F2" id="Rectangle 1" o:spid="_x0000_s1026" style="position:absolute;margin-left:122.25pt;margin-top:16.25pt;width:201.5pt;height:373.5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" fillcolor="#4472c4 [3204]" strokecolor="#09101d [484]" strokeweight="1pt"/>
            </w:pict>
          </mc:Fallback>
        </mc:AlternateContent>
      </w:r>
      <w:r w:rsidR="00275CDB">
        <w:t xml:space="preserve">Run </w:t>
      </w:r>
      <w:r w:rsidR="00741A25">
        <w:t>the following</w:t>
      </w:r>
      <w:r w:rsidR="00275CDB">
        <w:t xml:space="preserve"> commands to install the dependencies into maven repository.</w:t>
      </w:r>
    </w:p>
    <w:p w14:paraId="79B47964" w14:textId="5A3AF84C" w:rsidR="00275CDB" w:rsidRDefault="00275CDB" w:rsidP="006D3C7E">
      <w:pPr>
        <w:pStyle w:val="Codetext"/>
      </w:pPr>
      <w:proofErr w:type="spellStart"/>
      <w:r w:rsidRPr="005F6DE7">
        <w:t>mvn</w:t>
      </w:r>
      <w:proofErr w:type="spellEnd"/>
      <w:r w:rsidRPr="005F6DE7">
        <w:t xml:space="preserve"> </w:t>
      </w:r>
      <w:proofErr w:type="spellStart"/>
      <w:proofErr w:type="gramStart"/>
      <w:r w:rsidRPr="005F6DE7">
        <w:t>install:install</w:t>
      </w:r>
      <w:proofErr w:type="gramEnd"/>
      <w:r w:rsidRPr="005F6DE7">
        <w:t>-file</w:t>
      </w:r>
      <w:proofErr w:type="spellEnd"/>
      <w:r w:rsidRPr="005F6DE7">
        <w:t xml:space="preserve"> -Dfile=java-node-v5.1.1-sp1.jar -</w:t>
      </w:r>
      <w:proofErr w:type="spellStart"/>
      <w:r w:rsidRPr="005F6DE7">
        <w:t>DgroupId</w:t>
      </w:r>
      <w:proofErr w:type="spellEnd"/>
      <w:r w:rsidRPr="005F6DE7">
        <w:t>=</w:t>
      </w:r>
      <w:proofErr w:type="spellStart"/>
      <w:r w:rsidRPr="005F6DE7">
        <w:t>com.quadwave.nbt.nodes</w:t>
      </w:r>
      <w:proofErr w:type="spellEnd"/>
      <w:r w:rsidRPr="005F6DE7">
        <w:t xml:space="preserve"> -</w:t>
      </w:r>
      <w:proofErr w:type="spellStart"/>
      <w:r w:rsidRPr="005F6DE7">
        <w:t>DartifactId</w:t>
      </w:r>
      <w:proofErr w:type="spellEnd"/>
      <w:r w:rsidRPr="005F6DE7">
        <w:t>=java-node -</w:t>
      </w:r>
      <w:proofErr w:type="spellStart"/>
      <w:r w:rsidRPr="005F6DE7">
        <w:t>Dversion</w:t>
      </w:r>
      <w:proofErr w:type="spellEnd"/>
      <w:r w:rsidRPr="005F6DE7">
        <w:t>=v5.1.1-sp1 -</w:t>
      </w:r>
      <w:proofErr w:type="spellStart"/>
      <w:r w:rsidRPr="005F6DE7">
        <w:t>Dpackaging</w:t>
      </w:r>
      <w:proofErr w:type="spellEnd"/>
      <w:r>
        <w:t>=jar</w:t>
      </w:r>
    </w:p>
    <w:p w14:paraId="23545D51" w14:textId="77777777" w:rsidR="006D3C7E" w:rsidRPr="006D3C7E" w:rsidRDefault="006D3C7E" w:rsidP="006D3C7E">
      <w:pPr>
        <w:pStyle w:val="NoSpacing"/>
      </w:pPr>
    </w:p>
    <w:p w14:paraId="1BA1F8A7" w14:textId="6DDC3064" w:rsidR="00275CDB" w:rsidRDefault="00275CDB" w:rsidP="006D3C7E">
      <w:pPr>
        <w:pStyle w:val="Codetext"/>
      </w:pPr>
      <w:proofErr w:type="spellStart"/>
      <w:r w:rsidRPr="005F6DE7">
        <w:t>mvn</w:t>
      </w:r>
      <w:proofErr w:type="spellEnd"/>
      <w:r w:rsidRPr="005F6DE7">
        <w:t xml:space="preserve"> </w:t>
      </w:r>
      <w:proofErr w:type="spellStart"/>
      <w:proofErr w:type="gramStart"/>
      <w:r w:rsidRPr="005F6DE7">
        <w:t>install:install</w:t>
      </w:r>
      <w:proofErr w:type="gramEnd"/>
      <w:r w:rsidRPr="005F6DE7">
        <w:t>-file</w:t>
      </w:r>
      <w:proofErr w:type="spellEnd"/>
      <w:r w:rsidRPr="005F6DE7">
        <w:t xml:space="preserve"> -Dfile=nbt-common-v5.1.1-sp1.jar -</w:t>
      </w:r>
      <w:proofErr w:type="spellStart"/>
      <w:r w:rsidRPr="005F6DE7">
        <w:t>DgroupId</w:t>
      </w:r>
      <w:proofErr w:type="spellEnd"/>
      <w:r w:rsidRPr="005F6DE7">
        <w:t>=</w:t>
      </w:r>
      <w:proofErr w:type="spellStart"/>
      <w:r w:rsidRPr="005F6DE7">
        <w:t>com.quadwave.nbt</w:t>
      </w:r>
      <w:proofErr w:type="spellEnd"/>
      <w:r w:rsidRPr="005F6DE7">
        <w:t xml:space="preserve"> -</w:t>
      </w:r>
      <w:proofErr w:type="spellStart"/>
      <w:r w:rsidRPr="005F6DE7">
        <w:t>DartifactId</w:t>
      </w:r>
      <w:proofErr w:type="spellEnd"/>
      <w:r w:rsidRPr="005F6DE7">
        <w:t>=</w:t>
      </w:r>
      <w:proofErr w:type="spellStart"/>
      <w:r w:rsidRPr="005F6DE7">
        <w:t>nbt</w:t>
      </w:r>
      <w:proofErr w:type="spellEnd"/>
      <w:r w:rsidRPr="005F6DE7">
        <w:t>-common -</w:t>
      </w:r>
      <w:proofErr w:type="spellStart"/>
      <w:r w:rsidRPr="005F6DE7">
        <w:t>Dvers</w:t>
      </w:r>
      <w:r>
        <w:t>ion</w:t>
      </w:r>
      <w:proofErr w:type="spellEnd"/>
      <w:r>
        <w:t>=v5.1.1-sp1 -</w:t>
      </w:r>
      <w:proofErr w:type="spellStart"/>
      <w:r>
        <w:t>Dpackaging</w:t>
      </w:r>
      <w:proofErr w:type="spellEnd"/>
      <w:r>
        <w:t>=jar</w:t>
      </w:r>
    </w:p>
    <w:p w14:paraId="0D85514B" w14:textId="77777777" w:rsidR="006D3C7E" w:rsidRPr="006D3C7E" w:rsidRDefault="006D3C7E" w:rsidP="006D3C7E">
      <w:pPr>
        <w:pStyle w:val="NoSpacing"/>
      </w:pPr>
    </w:p>
    <w:p w14:paraId="2FCCD3F1" w14:textId="66799C08" w:rsidR="00275CDB" w:rsidRDefault="00275CDB" w:rsidP="006D3C7E">
      <w:pPr>
        <w:pStyle w:val="Codetext"/>
      </w:pPr>
      <w:proofErr w:type="spellStart"/>
      <w:r w:rsidRPr="005F6DE7">
        <w:t>mvn</w:t>
      </w:r>
      <w:proofErr w:type="spellEnd"/>
      <w:r w:rsidRPr="005F6DE7">
        <w:t xml:space="preserve"> </w:t>
      </w:r>
      <w:proofErr w:type="spellStart"/>
      <w:proofErr w:type="gramStart"/>
      <w:r w:rsidRPr="005F6DE7">
        <w:t>install:install</w:t>
      </w:r>
      <w:proofErr w:type="gramEnd"/>
      <w:r w:rsidRPr="005F6DE7">
        <w:t>-file</w:t>
      </w:r>
      <w:proofErr w:type="spellEnd"/>
      <w:r w:rsidRPr="005F6DE7">
        <w:t xml:space="preserve"> -Dfile=nbt-connector-v5.1.1-sp1.jar -</w:t>
      </w:r>
      <w:proofErr w:type="spellStart"/>
      <w:r w:rsidRPr="005F6DE7">
        <w:t>DgroupId</w:t>
      </w:r>
      <w:proofErr w:type="spellEnd"/>
      <w:r w:rsidRPr="005F6DE7">
        <w:t>=</w:t>
      </w:r>
      <w:proofErr w:type="spellStart"/>
      <w:r w:rsidRPr="005F6DE7">
        <w:t>com.quadwave.nbt</w:t>
      </w:r>
      <w:proofErr w:type="spellEnd"/>
      <w:r w:rsidRPr="005F6DE7">
        <w:t xml:space="preserve"> -</w:t>
      </w:r>
      <w:proofErr w:type="spellStart"/>
      <w:r w:rsidRPr="005F6DE7">
        <w:t>DartifactId</w:t>
      </w:r>
      <w:proofErr w:type="spellEnd"/>
      <w:r w:rsidRPr="005F6DE7">
        <w:t>=</w:t>
      </w:r>
      <w:proofErr w:type="spellStart"/>
      <w:r w:rsidRPr="005F6DE7">
        <w:t>nbt</w:t>
      </w:r>
      <w:proofErr w:type="spellEnd"/>
      <w:r w:rsidRPr="005F6DE7">
        <w:t>-connector -</w:t>
      </w:r>
      <w:proofErr w:type="spellStart"/>
      <w:r w:rsidRPr="005F6DE7">
        <w:t>Dvers</w:t>
      </w:r>
      <w:r>
        <w:t>ion</w:t>
      </w:r>
      <w:proofErr w:type="spellEnd"/>
      <w:r>
        <w:t>=v5.1.1-sp1 -</w:t>
      </w:r>
      <w:proofErr w:type="spellStart"/>
      <w:r>
        <w:t>Dpackaging</w:t>
      </w:r>
      <w:proofErr w:type="spellEnd"/>
      <w:r>
        <w:t>=jar</w:t>
      </w:r>
    </w:p>
    <w:p w14:paraId="5F046AFB" w14:textId="77777777" w:rsidR="006D3C7E" w:rsidRPr="006D3C7E" w:rsidRDefault="006D3C7E" w:rsidP="006D3C7E">
      <w:pPr>
        <w:pStyle w:val="NoSpacing"/>
      </w:pPr>
    </w:p>
    <w:p w14:paraId="5FEBA402" w14:textId="2D8FAFE8" w:rsidR="00275CDB" w:rsidRDefault="00275CDB" w:rsidP="006D3C7E">
      <w:pPr>
        <w:pStyle w:val="Codetext"/>
      </w:pPr>
      <w:proofErr w:type="spellStart"/>
      <w:r w:rsidRPr="005F6DE7">
        <w:t>mvn</w:t>
      </w:r>
      <w:proofErr w:type="spellEnd"/>
      <w:r w:rsidRPr="005F6DE7">
        <w:t xml:space="preserve"> </w:t>
      </w:r>
      <w:proofErr w:type="spellStart"/>
      <w:proofErr w:type="gramStart"/>
      <w:r w:rsidRPr="005F6DE7">
        <w:t>install:install</w:t>
      </w:r>
      <w:proofErr w:type="gramEnd"/>
      <w:r w:rsidRPr="005F6DE7">
        <w:t>-file</w:t>
      </w:r>
      <w:proofErr w:type="spellEnd"/>
      <w:r w:rsidRPr="005F6DE7">
        <w:t xml:space="preserve"> -Dfile=nbt-designer-lib-v5.1.1-sp1.jar -</w:t>
      </w:r>
      <w:proofErr w:type="spellStart"/>
      <w:r w:rsidRPr="005F6DE7">
        <w:t>DgroupId</w:t>
      </w:r>
      <w:proofErr w:type="spellEnd"/>
      <w:r w:rsidRPr="005F6DE7">
        <w:t>=</w:t>
      </w:r>
      <w:proofErr w:type="spellStart"/>
      <w:r w:rsidRPr="005F6DE7">
        <w:t>com.quadwave.nbt.designer</w:t>
      </w:r>
      <w:proofErr w:type="spellEnd"/>
      <w:r w:rsidRPr="005F6DE7">
        <w:t xml:space="preserve"> -</w:t>
      </w:r>
      <w:proofErr w:type="spellStart"/>
      <w:r w:rsidRPr="005F6DE7">
        <w:t>DartifactId</w:t>
      </w:r>
      <w:proofErr w:type="spellEnd"/>
      <w:r w:rsidRPr="005F6DE7">
        <w:t>=</w:t>
      </w:r>
      <w:proofErr w:type="spellStart"/>
      <w:r w:rsidRPr="005F6DE7">
        <w:t>nbt</w:t>
      </w:r>
      <w:proofErr w:type="spellEnd"/>
      <w:r w:rsidRPr="005F6DE7">
        <w:t>-designer-lib -</w:t>
      </w:r>
      <w:proofErr w:type="spellStart"/>
      <w:r w:rsidRPr="005F6DE7">
        <w:t>Dvers</w:t>
      </w:r>
      <w:r>
        <w:t>ion</w:t>
      </w:r>
      <w:proofErr w:type="spellEnd"/>
      <w:r>
        <w:t>=v5.1.1-sp1 -</w:t>
      </w:r>
      <w:proofErr w:type="spellStart"/>
      <w:r>
        <w:t>Dpackaging</w:t>
      </w:r>
      <w:proofErr w:type="spellEnd"/>
      <w:r>
        <w:t>=jar</w:t>
      </w:r>
    </w:p>
    <w:p w14:paraId="7C5C2D72" w14:textId="77777777" w:rsidR="006D3C7E" w:rsidRPr="006D3C7E" w:rsidRDefault="006D3C7E" w:rsidP="006D3C7E">
      <w:pPr>
        <w:pStyle w:val="NoSpacing"/>
      </w:pPr>
    </w:p>
    <w:p w14:paraId="6DFFCA4C" w14:textId="4352B538" w:rsidR="00275CDB" w:rsidRDefault="00275CDB" w:rsidP="006D3C7E">
      <w:pPr>
        <w:pStyle w:val="Codetext"/>
      </w:pPr>
      <w:proofErr w:type="spellStart"/>
      <w:r w:rsidRPr="005F6DE7">
        <w:t>mvn</w:t>
      </w:r>
      <w:proofErr w:type="spellEnd"/>
      <w:r w:rsidRPr="005F6DE7">
        <w:t xml:space="preserve"> </w:t>
      </w:r>
      <w:proofErr w:type="spellStart"/>
      <w:proofErr w:type="gramStart"/>
      <w:r w:rsidRPr="005F6DE7">
        <w:t>install:install</w:t>
      </w:r>
      <w:proofErr w:type="gramEnd"/>
      <w:r w:rsidRPr="005F6DE7">
        <w:t>-file</w:t>
      </w:r>
      <w:proofErr w:type="spellEnd"/>
      <w:r w:rsidRPr="005F6DE7">
        <w:t xml:space="preserve"> -Dfile=nbt-mdm-lib-v5.1.1-sp1.jar -</w:t>
      </w:r>
      <w:proofErr w:type="spellStart"/>
      <w:r w:rsidRPr="005F6DE7">
        <w:t>DgroupId</w:t>
      </w:r>
      <w:proofErr w:type="spellEnd"/>
      <w:r w:rsidRPr="005F6DE7">
        <w:t>=</w:t>
      </w:r>
      <w:proofErr w:type="spellStart"/>
      <w:r w:rsidRPr="005F6DE7">
        <w:t>com.quadwave.nbt.mdm</w:t>
      </w:r>
      <w:proofErr w:type="spellEnd"/>
      <w:r w:rsidRPr="005F6DE7">
        <w:t xml:space="preserve"> -</w:t>
      </w:r>
      <w:proofErr w:type="spellStart"/>
      <w:r w:rsidRPr="005F6DE7">
        <w:t>DartifactId</w:t>
      </w:r>
      <w:proofErr w:type="spellEnd"/>
      <w:r w:rsidRPr="005F6DE7">
        <w:t>=</w:t>
      </w:r>
      <w:proofErr w:type="spellStart"/>
      <w:r w:rsidRPr="005F6DE7">
        <w:t>nbt</w:t>
      </w:r>
      <w:proofErr w:type="spellEnd"/>
      <w:r w:rsidRPr="005F6DE7">
        <w:t>-</w:t>
      </w:r>
      <w:proofErr w:type="spellStart"/>
      <w:r w:rsidRPr="005F6DE7">
        <w:t>mdm</w:t>
      </w:r>
      <w:proofErr w:type="spellEnd"/>
      <w:r w:rsidRPr="005F6DE7">
        <w:t>-lib -</w:t>
      </w:r>
      <w:proofErr w:type="spellStart"/>
      <w:r w:rsidRPr="005F6DE7">
        <w:t>Dvers</w:t>
      </w:r>
      <w:r>
        <w:t>ion</w:t>
      </w:r>
      <w:proofErr w:type="spellEnd"/>
      <w:r>
        <w:t>=v5.1.1-sp1 -</w:t>
      </w:r>
      <w:proofErr w:type="spellStart"/>
      <w:r>
        <w:t>Dpackaging</w:t>
      </w:r>
      <w:proofErr w:type="spellEnd"/>
      <w:r>
        <w:t>=jar</w:t>
      </w:r>
    </w:p>
    <w:p w14:paraId="56FEF8F6" w14:textId="77777777" w:rsidR="006D3C7E" w:rsidRPr="006D3C7E" w:rsidRDefault="006D3C7E" w:rsidP="006D3C7E">
      <w:pPr>
        <w:pStyle w:val="NoSpacing"/>
      </w:pPr>
    </w:p>
    <w:p w14:paraId="0900C331" w14:textId="2F30EFD7" w:rsidR="00275CDB" w:rsidRDefault="00275CDB" w:rsidP="006D3C7E">
      <w:pPr>
        <w:pStyle w:val="Codetext"/>
      </w:pPr>
      <w:proofErr w:type="spellStart"/>
      <w:r w:rsidRPr="005F6DE7">
        <w:t>mvn</w:t>
      </w:r>
      <w:proofErr w:type="spellEnd"/>
      <w:r w:rsidRPr="005F6DE7">
        <w:t xml:space="preserve"> </w:t>
      </w:r>
      <w:proofErr w:type="spellStart"/>
      <w:proofErr w:type="gramStart"/>
      <w:r w:rsidRPr="005F6DE7">
        <w:t>install:install</w:t>
      </w:r>
      <w:proofErr w:type="gramEnd"/>
      <w:r w:rsidRPr="005F6DE7">
        <w:t>-file</w:t>
      </w:r>
      <w:proofErr w:type="spellEnd"/>
      <w:r w:rsidRPr="005F6DE7">
        <w:t xml:space="preserve"> -Dfile=nbt-mdm-runtime-v5.1.1-sp1.jar -</w:t>
      </w:r>
      <w:proofErr w:type="spellStart"/>
      <w:r w:rsidRPr="005F6DE7">
        <w:t>DgroupId</w:t>
      </w:r>
      <w:proofErr w:type="spellEnd"/>
      <w:r w:rsidRPr="005F6DE7">
        <w:t>=</w:t>
      </w:r>
      <w:proofErr w:type="spellStart"/>
      <w:r w:rsidRPr="005F6DE7">
        <w:t>com.quadwave.nbt.mdm</w:t>
      </w:r>
      <w:proofErr w:type="spellEnd"/>
      <w:r w:rsidRPr="005F6DE7">
        <w:t xml:space="preserve"> -</w:t>
      </w:r>
      <w:proofErr w:type="spellStart"/>
      <w:r w:rsidRPr="005F6DE7">
        <w:t>DartifactId</w:t>
      </w:r>
      <w:proofErr w:type="spellEnd"/>
      <w:r w:rsidRPr="005F6DE7">
        <w:t>=</w:t>
      </w:r>
      <w:proofErr w:type="spellStart"/>
      <w:r w:rsidRPr="005F6DE7">
        <w:t>nbt</w:t>
      </w:r>
      <w:proofErr w:type="spellEnd"/>
      <w:r w:rsidRPr="005F6DE7">
        <w:t>-</w:t>
      </w:r>
      <w:proofErr w:type="spellStart"/>
      <w:r w:rsidRPr="005F6DE7">
        <w:t>mdm</w:t>
      </w:r>
      <w:proofErr w:type="spellEnd"/>
      <w:r w:rsidRPr="005F6DE7">
        <w:t>-runtime -</w:t>
      </w:r>
      <w:proofErr w:type="spellStart"/>
      <w:r w:rsidRPr="005F6DE7">
        <w:t>Dversion</w:t>
      </w:r>
      <w:proofErr w:type="spellEnd"/>
      <w:r w:rsidRPr="005F6DE7">
        <w:t>=v5.1.1-s</w:t>
      </w:r>
      <w:r>
        <w:t>p1 -</w:t>
      </w:r>
      <w:proofErr w:type="spellStart"/>
      <w:r>
        <w:t>Dpackaging</w:t>
      </w:r>
      <w:proofErr w:type="spellEnd"/>
      <w:r>
        <w:t>=jar</w:t>
      </w:r>
    </w:p>
    <w:p w14:paraId="036DDF67" w14:textId="77777777" w:rsidR="006D3C7E" w:rsidRPr="006D3C7E" w:rsidRDefault="006D3C7E" w:rsidP="006D3C7E">
      <w:pPr>
        <w:pStyle w:val="NoSpacing"/>
      </w:pPr>
    </w:p>
    <w:p w14:paraId="7D4CF2C2" w14:textId="1F472F62" w:rsidR="00275CDB" w:rsidRDefault="00275CDB" w:rsidP="006D3C7E">
      <w:pPr>
        <w:pStyle w:val="Codetext"/>
      </w:pPr>
      <w:proofErr w:type="spellStart"/>
      <w:r w:rsidRPr="005F6DE7">
        <w:t>mvn</w:t>
      </w:r>
      <w:proofErr w:type="spellEnd"/>
      <w:r w:rsidRPr="005F6DE7">
        <w:t xml:space="preserve"> </w:t>
      </w:r>
      <w:proofErr w:type="spellStart"/>
      <w:proofErr w:type="gramStart"/>
      <w:r w:rsidRPr="005F6DE7">
        <w:t>install:install</w:t>
      </w:r>
      <w:proofErr w:type="gramEnd"/>
      <w:r w:rsidRPr="005F6DE7">
        <w:t>-file</w:t>
      </w:r>
      <w:proofErr w:type="spellEnd"/>
      <w:r w:rsidRPr="005F6DE7">
        <w:t xml:space="preserve"> -Dfile=nbt-workflow-commonlib-v5.1.1-sp1.jar -</w:t>
      </w:r>
      <w:proofErr w:type="spellStart"/>
      <w:proofErr w:type="gramStart"/>
      <w:r w:rsidRPr="005F6DE7">
        <w:t>DgroupId</w:t>
      </w:r>
      <w:proofErr w:type="spellEnd"/>
      <w:r w:rsidRPr="005F6DE7">
        <w:t>=</w:t>
      </w:r>
      <w:proofErr w:type="spellStart"/>
      <w:r w:rsidRPr="005F6DE7">
        <w:t>com.quadwave.workflow</w:t>
      </w:r>
      <w:proofErr w:type="spellEnd"/>
      <w:proofErr w:type="gramEnd"/>
      <w:r w:rsidRPr="005F6DE7">
        <w:t xml:space="preserve"> -</w:t>
      </w:r>
      <w:proofErr w:type="spellStart"/>
      <w:r w:rsidRPr="005F6DE7">
        <w:t>DartifactId</w:t>
      </w:r>
      <w:proofErr w:type="spellEnd"/>
      <w:r w:rsidRPr="005F6DE7">
        <w:t>=</w:t>
      </w:r>
      <w:proofErr w:type="spellStart"/>
      <w:r w:rsidRPr="005F6DE7">
        <w:t>nbt</w:t>
      </w:r>
      <w:proofErr w:type="spellEnd"/>
      <w:r w:rsidRPr="005F6DE7">
        <w:t>-workflow-</w:t>
      </w:r>
      <w:proofErr w:type="spellStart"/>
      <w:r w:rsidRPr="005F6DE7">
        <w:t>commonlib</w:t>
      </w:r>
      <w:proofErr w:type="spellEnd"/>
      <w:r w:rsidRPr="005F6DE7">
        <w:t xml:space="preserve"> -</w:t>
      </w:r>
      <w:proofErr w:type="spellStart"/>
      <w:r w:rsidRPr="005F6DE7">
        <w:t>Dvers</w:t>
      </w:r>
      <w:r>
        <w:t>ion</w:t>
      </w:r>
      <w:proofErr w:type="spellEnd"/>
      <w:r>
        <w:t>=v5.1.1-sp1 -</w:t>
      </w:r>
      <w:proofErr w:type="spellStart"/>
      <w:r>
        <w:t>Dpackaging</w:t>
      </w:r>
      <w:proofErr w:type="spellEnd"/>
      <w:r>
        <w:t>=jar</w:t>
      </w:r>
    </w:p>
    <w:p w14:paraId="08F19194" w14:textId="77777777" w:rsidR="006D3C7E" w:rsidRPr="006D3C7E" w:rsidRDefault="006D3C7E" w:rsidP="006D3C7E">
      <w:pPr>
        <w:pStyle w:val="NoSpacing"/>
      </w:pPr>
    </w:p>
    <w:p w14:paraId="0C09F304" w14:textId="0D8E756D" w:rsidR="00275CDB" w:rsidRDefault="00275CDB" w:rsidP="006D3C7E">
      <w:pPr>
        <w:pStyle w:val="Codetext"/>
      </w:pPr>
      <w:proofErr w:type="spellStart"/>
      <w:r w:rsidRPr="005F6DE7">
        <w:lastRenderedPageBreak/>
        <w:t>mvn</w:t>
      </w:r>
      <w:proofErr w:type="spellEnd"/>
      <w:r w:rsidRPr="005F6DE7">
        <w:t xml:space="preserve"> </w:t>
      </w:r>
      <w:proofErr w:type="spellStart"/>
      <w:proofErr w:type="gramStart"/>
      <w:r w:rsidRPr="005F6DE7">
        <w:t>install:install</w:t>
      </w:r>
      <w:proofErr w:type="gramEnd"/>
      <w:r w:rsidRPr="005F6DE7">
        <w:t>-file</w:t>
      </w:r>
      <w:proofErr w:type="spellEnd"/>
      <w:r w:rsidRPr="005F6DE7">
        <w:t xml:space="preserve"> -Dfile=node-common-v5.1.1-sp1.jar -</w:t>
      </w:r>
      <w:proofErr w:type="spellStart"/>
      <w:r w:rsidRPr="005F6DE7">
        <w:t>DgroupId</w:t>
      </w:r>
      <w:proofErr w:type="spellEnd"/>
      <w:r w:rsidRPr="005F6DE7">
        <w:t>=</w:t>
      </w:r>
      <w:proofErr w:type="spellStart"/>
      <w:r w:rsidRPr="005F6DE7">
        <w:t>com.quadwave.nbt</w:t>
      </w:r>
      <w:proofErr w:type="spellEnd"/>
      <w:r w:rsidRPr="005F6DE7">
        <w:t xml:space="preserve"> -</w:t>
      </w:r>
      <w:proofErr w:type="spellStart"/>
      <w:r w:rsidRPr="005F6DE7">
        <w:t>DartifactId</w:t>
      </w:r>
      <w:proofErr w:type="spellEnd"/>
      <w:r w:rsidRPr="005F6DE7">
        <w:t>=node-common -</w:t>
      </w:r>
      <w:proofErr w:type="spellStart"/>
      <w:r w:rsidRPr="005F6DE7">
        <w:t>Dversion</w:t>
      </w:r>
      <w:proofErr w:type="spellEnd"/>
      <w:r w:rsidRPr="005F6DE7">
        <w:t>=v5.1.1-sp1 -</w:t>
      </w:r>
      <w:proofErr w:type="spellStart"/>
      <w:r w:rsidRPr="005F6DE7">
        <w:t>Dpackaging</w:t>
      </w:r>
      <w:proofErr w:type="spellEnd"/>
      <w:r w:rsidRPr="005F6DE7">
        <w:t>=jar</w:t>
      </w:r>
      <w:r w:rsidRPr="005F6DE7">
        <w:cr/>
      </w:r>
    </w:p>
    <w:p w14:paraId="2D3B9517" w14:textId="77777777" w:rsidR="006D3C7E" w:rsidRPr="006D3C7E" w:rsidRDefault="006D3C7E" w:rsidP="006D3C7E">
      <w:pPr>
        <w:pStyle w:val="NoSpacing"/>
      </w:pPr>
    </w:p>
    <w:p w14:paraId="74BCA1B6" w14:textId="402E98D3" w:rsidR="00275CDB" w:rsidRPr="005F6DE7" w:rsidRDefault="00275CDB" w:rsidP="00275CDB">
      <w:pPr>
        <w:pStyle w:val="Important1"/>
        <w:rPr>
          <w:rStyle w:val="BodyParagraphLeftChar"/>
        </w:rPr>
      </w:pPr>
      <w:r w:rsidRPr="005F6DE7">
        <w:rPr>
          <w:rStyle w:val="BodyParagraphLeftChar"/>
        </w:rPr>
        <w:t>For the latest/updated versions of these JARs, contact platform support team.</w:t>
      </w:r>
    </w:p>
    <w:p w14:paraId="6D3C3953" w14:textId="77777777" w:rsidR="008631D5" w:rsidRDefault="008631D5" w:rsidP="008631D5">
      <w:pPr>
        <w:pStyle w:val="Heading3"/>
      </w:pPr>
      <w:bookmarkStart w:id="43" w:name="_Toc172541099"/>
      <w:r>
        <w:t>Supporting Files for Custom Activity</w:t>
      </w:r>
      <w:bookmarkEnd w:id="43"/>
    </w:p>
    <w:p w14:paraId="3A7011A6" w14:textId="77777777" w:rsidR="008631D5" w:rsidRDefault="008631D5" w:rsidP="008631D5">
      <w:pPr>
        <w:pStyle w:val="BodyParagraphJustified"/>
      </w:pPr>
      <w:r>
        <w:t>You need to follow a specific structure for organizing the supporting files that are required for the custom activity configuration.</w:t>
      </w:r>
    </w:p>
    <w:p w14:paraId="7861E7BD" w14:textId="77777777" w:rsidR="008631D5" w:rsidRPr="00532A31" w:rsidRDefault="008631D5" w:rsidP="008631D5">
      <w:pPr>
        <w:pStyle w:val="BodyParagraphJustified"/>
        <w:rPr>
          <w:rStyle w:val="Strong"/>
        </w:rPr>
      </w:pPr>
      <w:r w:rsidRPr="00532A31">
        <w:rPr>
          <w:rStyle w:val="Strong"/>
        </w:rPr>
        <w:t>Custom Activity File Organization:</w:t>
      </w:r>
    </w:p>
    <w:p w14:paraId="5F044714" w14:textId="77777777" w:rsidR="008631D5" w:rsidRDefault="008631D5" w:rsidP="008631D5">
      <w:pPr>
        <w:pStyle w:val="BodyParagraphJustified"/>
      </w:pPr>
      <w:r w:rsidRPr="00532A31">
        <w:rPr>
          <w:noProof/>
          <w:lang w:val="en-IN" w:eastAsia="en-IN"/>
        </w:rPr>
        <w:drawing>
          <wp:inline distT="0" distB="0" distL="0" distR="0" wp14:anchorId="0692E8B1" wp14:editId="4CF575A3">
            <wp:extent cx="4305300" cy="3467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05300" cy="3467100"/>
                    </a:xfrm>
                    <a:prstGeom prst="rect">
                      <a:avLst/>
                    </a:prstGeom>
                  </pic:spPr>
                </pic:pic>
              </a:graphicData>
            </a:graphic>
          </wp:inline>
        </w:drawing>
      </w:r>
    </w:p>
    <w:p w14:paraId="4227A933" w14:textId="77777777" w:rsidR="008631D5" w:rsidRDefault="008631D5" w:rsidP="008631D5">
      <w:pPr>
        <w:pStyle w:val="ReferToOtherDoc"/>
        <w:ind w:left="720" w:hanging="360"/>
      </w:pPr>
      <w:r>
        <w:t xml:space="preserve">Refer to provided </w:t>
      </w:r>
      <w:proofErr w:type="spellStart"/>
      <w:r w:rsidRPr="00D21452">
        <w:rPr>
          <w:rStyle w:val="Strong"/>
        </w:rPr>
        <w:t>JavaJARNode</w:t>
      </w:r>
      <w:proofErr w:type="spellEnd"/>
      <w:r>
        <w:t xml:space="preserve"> &gt;</w:t>
      </w:r>
      <w:proofErr w:type="spellStart"/>
      <w:r w:rsidRPr="00254EFE">
        <w:rPr>
          <w:rStyle w:val="BodyBold"/>
        </w:rPr>
        <w:t>SupportingFiles</w:t>
      </w:r>
      <w:proofErr w:type="spellEnd"/>
      <w:r>
        <w:t xml:space="preserve"> folder for file content and details.</w:t>
      </w:r>
    </w:p>
    <w:p w14:paraId="30A60074" w14:textId="3DDFEEB4" w:rsidR="00C913D4" w:rsidRPr="00C913D4" w:rsidRDefault="00D32057" w:rsidP="00D32057">
      <w:pPr>
        <w:pStyle w:val="Heading3"/>
      </w:pPr>
      <w:bookmarkStart w:id="44" w:name="_Toc172541100"/>
      <w:r>
        <w:t xml:space="preserve">Node </w:t>
      </w:r>
      <w:r w:rsidR="00C913D4">
        <w:t xml:space="preserve">JAR </w:t>
      </w:r>
      <w:r w:rsidR="00AF3299">
        <w:t>Details</w:t>
      </w:r>
      <w:bookmarkEnd w:id="44"/>
    </w:p>
    <w:p w14:paraId="0D3AB7FC" w14:textId="38DA9CBA" w:rsidR="006D2EBE" w:rsidRDefault="001C3400" w:rsidP="006D2EBE">
      <w:pPr>
        <w:pStyle w:val="BodyParagraphJustified"/>
      </w:pPr>
      <w:r>
        <w:t xml:space="preserve">The JAR file is mapped in the Node </w:t>
      </w:r>
      <w:r w:rsidR="00E6728F">
        <w:t>JAR</w:t>
      </w:r>
      <w:r>
        <w:t xml:space="preserve"> configuration of the Custom Activity.</w:t>
      </w:r>
    </w:p>
    <w:p w14:paraId="14034343" w14:textId="59B66D60" w:rsidR="001C3400" w:rsidRDefault="001C3400" w:rsidP="006D2EBE">
      <w:pPr>
        <w:pStyle w:val="BodyParagraphJustified"/>
      </w:pPr>
    </w:p>
    <w:p w14:paraId="7A651899" w14:textId="7FB54731" w:rsidR="001C3400" w:rsidRPr="001C3400" w:rsidRDefault="001C3400" w:rsidP="001C3400">
      <w:pPr>
        <w:pStyle w:val="SubHead1"/>
      </w:pPr>
      <w:r>
        <w:t>Node JAR Path</w:t>
      </w:r>
    </w:p>
    <w:p w14:paraId="6F500F6B" w14:textId="06AD0BE2" w:rsidR="001C3400" w:rsidRPr="001C3400" w:rsidRDefault="001C3400" w:rsidP="001C3400">
      <w:pPr>
        <w:pStyle w:val="BodyParagraphJustified"/>
      </w:pPr>
      <w:r w:rsidRPr="001C3400">
        <w:t>For a custom activity, we will be having a customized java jar, which will have the following classes</w:t>
      </w:r>
      <w:r>
        <w:t>.</w:t>
      </w:r>
    </w:p>
    <w:p w14:paraId="6D6C6DE9" w14:textId="75DA5269" w:rsidR="001C3400" w:rsidRPr="001C3400" w:rsidRDefault="001C3400" w:rsidP="001C3400">
      <w:pPr>
        <w:pStyle w:val="SubHead1"/>
      </w:pPr>
      <w:r w:rsidRPr="001C3400">
        <w:t>CustomActivityMapping.java</w:t>
      </w:r>
    </w:p>
    <w:p w14:paraId="73C16F2A" w14:textId="191555C4" w:rsidR="001C3400" w:rsidRPr="001C3400" w:rsidRDefault="001C3400" w:rsidP="001C3400">
      <w:pPr>
        <w:pStyle w:val="BodyParagraphJustified"/>
      </w:pPr>
      <w:r w:rsidRPr="001C3400">
        <w:t>This is the POJO class, we can define all the input and output attributes in the POJO class, which will be mapped to the defined Custom Activity Node. Please find this mapping class in the html-</w:t>
      </w:r>
      <w:proofErr w:type="spellStart"/>
      <w:r w:rsidRPr="001C3400">
        <w:t>extracter</w:t>
      </w:r>
      <w:proofErr w:type="spellEnd"/>
      <w:r w:rsidRPr="001C3400">
        <w:t>-node project.</w:t>
      </w:r>
    </w:p>
    <w:p w14:paraId="4F1BFD60" w14:textId="29A928E8" w:rsidR="001C3400" w:rsidRPr="001C3400" w:rsidRDefault="001C3400" w:rsidP="001C3400">
      <w:pPr>
        <w:pStyle w:val="SubHead1"/>
      </w:pPr>
      <w:r w:rsidRPr="001C3400">
        <w:t>CustomActivityValidator.java</w:t>
      </w:r>
    </w:p>
    <w:p w14:paraId="7FD428A2" w14:textId="6A3CA99B" w:rsidR="001C3400" w:rsidRPr="001C3400" w:rsidRDefault="001C3400" w:rsidP="001C3400">
      <w:pPr>
        <w:pStyle w:val="BodyParagraphJustified"/>
      </w:pPr>
      <w:r w:rsidRPr="001C3400">
        <w:t xml:space="preserve">This is the validator </w:t>
      </w:r>
      <w:proofErr w:type="gramStart"/>
      <w:r w:rsidRPr="001C3400">
        <w:t>class,</w:t>
      </w:r>
      <w:proofErr w:type="gramEnd"/>
      <w:r w:rsidRPr="001C3400">
        <w:t xml:space="preserve"> we can define all the mandatory attributes and what type of values and basic validation can be done here in this class.</w:t>
      </w:r>
    </w:p>
    <w:p w14:paraId="5681665E" w14:textId="78950611" w:rsidR="001C3400" w:rsidRPr="001C3400" w:rsidRDefault="001C3400" w:rsidP="001C3400">
      <w:pPr>
        <w:pStyle w:val="SubHead1"/>
      </w:pPr>
      <w:r w:rsidRPr="001C3400">
        <w:lastRenderedPageBreak/>
        <w:t>CustomActivityHandler.java</w:t>
      </w:r>
    </w:p>
    <w:p w14:paraId="3D4107F4" w14:textId="285CF5BC" w:rsidR="001C3400" w:rsidRPr="001C3400" w:rsidRDefault="001C3400" w:rsidP="001C3400">
      <w:pPr>
        <w:pStyle w:val="BodyParagraphJustified"/>
      </w:pPr>
      <w:r w:rsidRPr="001C3400">
        <w:t xml:space="preserve">Whole business logic will be implemented in this class, this class will extend the RuntimeWorkflowNodeHandler.java interface, which is from the </w:t>
      </w:r>
      <w:r w:rsidR="00EA2044">
        <w:t>Platform</w:t>
      </w:r>
      <w:r w:rsidR="00EA2044" w:rsidRPr="001C3400">
        <w:t xml:space="preserve"> </w:t>
      </w:r>
      <w:r w:rsidRPr="001C3400">
        <w:t>end. And we will have to override and provide the implementation for the below methods. Please find this handler class in the html-</w:t>
      </w:r>
      <w:proofErr w:type="spellStart"/>
      <w:r w:rsidRPr="001C3400">
        <w:t>extracter</w:t>
      </w:r>
      <w:proofErr w:type="spellEnd"/>
      <w:r w:rsidRPr="001C3400">
        <w:t>-node project.</w:t>
      </w:r>
    </w:p>
    <w:p w14:paraId="02DAF363" w14:textId="1687A1F8" w:rsidR="001C3400" w:rsidRPr="006D3C7E" w:rsidRDefault="001C3400" w:rsidP="006D3C7E">
      <w:pPr>
        <w:pStyle w:val="Codetext"/>
      </w:pPr>
      <w:r w:rsidRPr="006D3C7E">
        <w:t xml:space="preserve">public void </w:t>
      </w:r>
      <w:proofErr w:type="spellStart"/>
      <w:proofErr w:type="gramStart"/>
      <w:r w:rsidRPr="006D3C7E">
        <w:t>init</w:t>
      </w:r>
      <w:proofErr w:type="spellEnd"/>
      <w:r w:rsidRPr="006D3C7E">
        <w:t>(</w:t>
      </w:r>
      <w:proofErr w:type="spellStart"/>
      <w:proofErr w:type="gramEnd"/>
      <w:r w:rsidRPr="006D3C7E">
        <w:t>InstanceContext</w:t>
      </w:r>
      <w:proofErr w:type="spellEnd"/>
      <w:r w:rsidRPr="006D3C7E">
        <w:t xml:space="preserve"> </w:t>
      </w:r>
      <w:proofErr w:type="spellStart"/>
      <w:r w:rsidRPr="006D3C7E">
        <w:t>instanceContext</w:t>
      </w:r>
      <w:proofErr w:type="spellEnd"/>
      <w:r w:rsidRPr="006D3C7E">
        <w:t>);</w:t>
      </w:r>
    </w:p>
    <w:p w14:paraId="24B7C4FB" w14:textId="67B68254" w:rsidR="001C3400" w:rsidRPr="001C3400" w:rsidRDefault="001C3400" w:rsidP="001C3400">
      <w:pPr>
        <w:pStyle w:val="BodyParagraphJustified"/>
      </w:pPr>
      <w:r w:rsidRPr="001C3400">
        <w:t xml:space="preserve">It will set the </w:t>
      </w:r>
      <w:proofErr w:type="spellStart"/>
      <w:r w:rsidRPr="001C3400">
        <w:t>instanceContext</w:t>
      </w:r>
      <w:proofErr w:type="spellEnd"/>
      <w:r w:rsidRPr="001C3400">
        <w:t>, so that we can have the context of the current instance of the workflow. This context is used to read the variable values at the current moment, and set the variables to the same context, so that it can carry the variable values to the next node in the flow.</w:t>
      </w:r>
    </w:p>
    <w:p w14:paraId="390C8483" w14:textId="5A679568" w:rsidR="001C3400" w:rsidRPr="006D3C7E" w:rsidRDefault="001C3400" w:rsidP="006D3C7E">
      <w:pPr>
        <w:pStyle w:val="Codetext"/>
      </w:pPr>
      <w:r w:rsidRPr="006D3C7E">
        <w:t xml:space="preserve">public </w:t>
      </w:r>
      <w:proofErr w:type="spellStart"/>
      <w:r w:rsidRPr="006D3C7E">
        <w:t>HandlerReturn</w:t>
      </w:r>
      <w:proofErr w:type="spellEnd"/>
      <w:r w:rsidRPr="006D3C7E">
        <w:t xml:space="preserve"> </w:t>
      </w:r>
      <w:proofErr w:type="spellStart"/>
      <w:proofErr w:type="gramStart"/>
      <w:r w:rsidRPr="006D3C7E">
        <w:t>executeNode</w:t>
      </w:r>
      <w:proofErr w:type="spellEnd"/>
      <w:r w:rsidRPr="006D3C7E">
        <w:t>(</w:t>
      </w:r>
      <w:proofErr w:type="spellStart"/>
      <w:proofErr w:type="gramEnd"/>
      <w:r w:rsidRPr="006D3C7E">
        <w:t>NodeContext</w:t>
      </w:r>
      <w:proofErr w:type="spellEnd"/>
      <w:r w:rsidRPr="006D3C7E">
        <w:t xml:space="preserve"> </w:t>
      </w:r>
      <w:proofErr w:type="spellStart"/>
      <w:r w:rsidRPr="006D3C7E">
        <w:t>nodeContext</w:t>
      </w:r>
      <w:proofErr w:type="spellEnd"/>
      <w:r w:rsidRPr="006D3C7E">
        <w:t>);</w:t>
      </w:r>
    </w:p>
    <w:p w14:paraId="30447054" w14:textId="49F9CDA6" w:rsidR="001C3400" w:rsidRPr="001C3400" w:rsidRDefault="001C3400" w:rsidP="001C3400">
      <w:pPr>
        <w:pStyle w:val="BodyParagraphJustified"/>
      </w:pPr>
      <w:r w:rsidRPr="001C3400">
        <w:t>In this method we will write the business logic, we will read the input data from the Mapping object.</w:t>
      </w:r>
    </w:p>
    <w:p w14:paraId="5B32A105" w14:textId="77777777" w:rsidR="002A65E7" w:rsidRDefault="002A65E7" w:rsidP="001C3400">
      <w:pPr>
        <w:pStyle w:val="BodyParagraphJustified"/>
        <w:rPr>
          <w:rStyle w:val="BodyItal"/>
        </w:rPr>
      </w:pPr>
    </w:p>
    <w:p w14:paraId="4C961F15" w14:textId="5FAF17D8" w:rsidR="001C3400" w:rsidRPr="001C3400" w:rsidRDefault="002A65E7" w:rsidP="001C3400">
      <w:pPr>
        <w:pStyle w:val="BodyParagraphJustified"/>
      </w:pPr>
      <w:r w:rsidRPr="002A65E7">
        <w:rPr>
          <w:rStyle w:val="BodyItal"/>
        </w:rPr>
        <w:t>Example</w:t>
      </w:r>
      <w:r>
        <w:t>:</w:t>
      </w:r>
    </w:p>
    <w:p w14:paraId="363336EE" w14:textId="36ADF30D" w:rsidR="001C3400" w:rsidRPr="006D3C7E" w:rsidRDefault="001C3400" w:rsidP="006D3C7E">
      <w:pPr>
        <w:pStyle w:val="Codetext"/>
      </w:pPr>
      <w:proofErr w:type="spellStart"/>
      <w:r w:rsidRPr="006D3C7E">
        <w:t>CustomActivityMapping</w:t>
      </w:r>
      <w:proofErr w:type="spellEnd"/>
      <w:r w:rsidRPr="006D3C7E">
        <w:t xml:space="preserve"> mapping =(</w:t>
      </w:r>
      <w:proofErr w:type="spellStart"/>
      <w:r w:rsidRPr="006D3C7E">
        <w:t>CustomActivityMapping</w:t>
      </w:r>
      <w:proofErr w:type="spellEnd"/>
      <w:r w:rsidRPr="006D3C7E">
        <w:t>)</w:t>
      </w:r>
      <w:proofErr w:type="spellStart"/>
      <w:r w:rsidRPr="006D3C7E">
        <w:t>nodeContext.getBaseProperty</w:t>
      </w:r>
      <w:proofErr w:type="spellEnd"/>
      <w:r w:rsidRPr="006D3C7E">
        <w:t>();</w:t>
      </w:r>
    </w:p>
    <w:p w14:paraId="65CF1B2E" w14:textId="5EAD9487" w:rsidR="001C3400" w:rsidRDefault="001C3400" w:rsidP="001C3400">
      <w:pPr>
        <w:pStyle w:val="BodyParagraphJustified"/>
      </w:pPr>
      <w:r w:rsidRPr="001C3400">
        <w:t>From mapping object, we can read the values and perform any action in this method. Once we are done with our logic, then we can set back the data to the instance.</w:t>
      </w:r>
    </w:p>
    <w:p w14:paraId="4427E3D2" w14:textId="77777777" w:rsidR="002A65E7" w:rsidRPr="002A65E7" w:rsidRDefault="002A65E7" w:rsidP="002A65E7">
      <w:pPr>
        <w:pStyle w:val="BodyParagraphJustified"/>
      </w:pPr>
    </w:p>
    <w:p w14:paraId="5552A1EE" w14:textId="2A0F49AE" w:rsidR="001C3400" w:rsidRPr="001C3400" w:rsidRDefault="001C3400" w:rsidP="001C3400">
      <w:pPr>
        <w:pStyle w:val="BodyParagraphJustified"/>
      </w:pPr>
      <w:r w:rsidRPr="001C3400">
        <w:t xml:space="preserve">Below </w:t>
      </w:r>
      <w:proofErr w:type="spellStart"/>
      <w:r w:rsidRPr="006D3C7E">
        <w:rPr>
          <w:rStyle w:val="Inlinecode"/>
        </w:rPr>
        <w:t>variableParser</w:t>
      </w:r>
      <w:proofErr w:type="spellEnd"/>
      <w:r w:rsidRPr="001C3400">
        <w:t xml:space="preserve"> object can be used to read the variable and parse the variable information.</w:t>
      </w:r>
    </w:p>
    <w:p w14:paraId="5E1B08B7" w14:textId="3A4B5BD7" w:rsidR="001C3400" w:rsidRPr="006D3C7E" w:rsidRDefault="001C3400" w:rsidP="006D3C7E">
      <w:pPr>
        <w:pStyle w:val="Codetext"/>
      </w:pPr>
      <w:proofErr w:type="spellStart"/>
      <w:r w:rsidRPr="006D3C7E">
        <w:t>VariableParser</w:t>
      </w:r>
      <w:proofErr w:type="spellEnd"/>
      <w:r w:rsidRPr="006D3C7E">
        <w:t xml:space="preserve"> </w:t>
      </w:r>
      <w:proofErr w:type="spellStart"/>
      <w:r w:rsidRPr="006D3C7E">
        <w:t>variableParser</w:t>
      </w:r>
      <w:proofErr w:type="spellEnd"/>
      <w:r w:rsidRPr="006D3C7E">
        <w:t xml:space="preserve"> = new </w:t>
      </w:r>
      <w:proofErr w:type="spellStart"/>
      <w:proofErr w:type="gramStart"/>
      <w:r w:rsidRPr="006D3C7E">
        <w:t>VariableParser</w:t>
      </w:r>
      <w:proofErr w:type="spellEnd"/>
      <w:r w:rsidRPr="006D3C7E">
        <w:t>(</w:t>
      </w:r>
      <w:proofErr w:type="spellStart"/>
      <w:proofErr w:type="gramEnd"/>
      <w:r w:rsidRPr="006D3C7E">
        <w:t>instanceContext.getWorkflowInstance</w:t>
      </w:r>
      <w:proofErr w:type="spellEnd"/>
      <w:r w:rsidRPr="006D3C7E">
        <w:t>());</w:t>
      </w:r>
    </w:p>
    <w:p w14:paraId="780F22E4" w14:textId="77777777" w:rsidR="002A65E7" w:rsidRPr="002A65E7" w:rsidRDefault="002A65E7" w:rsidP="001C3400">
      <w:pPr>
        <w:pStyle w:val="BodyParagraphJustified"/>
      </w:pPr>
    </w:p>
    <w:p w14:paraId="4E2A4BD7" w14:textId="76ACB146" w:rsidR="001C3400" w:rsidRPr="001C3400" w:rsidRDefault="001C3400" w:rsidP="001C3400">
      <w:pPr>
        <w:pStyle w:val="BodyParagraphJustified"/>
      </w:pPr>
      <w:proofErr w:type="spellStart"/>
      <w:r w:rsidRPr="006D3C7E">
        <w:rPr>
          <w:rStyle w:val="Inlinecode"/>
        </w:rPr>
        <w:t>parseVariableName</w:t>
      </w:r>
      <w:proofErr w:type="spellEnd"/>
      <w:r w:rsidRPr="002A65E7">
        <w:rPr>
          <w:rStyle w:val="BodyBold"/>
        </w:rPr>
        <w:t xml:space="preserve"> </w:t>
      </w:r>
      <w:r w:rsidRPr="001C3400">
        <w:t>method will be use to get the variable name from the mapped object.</w:t>
      </w:r>
    </w:p>
    <w:p w14:paraId="47AC5E82" w14:textId="556D0380" w:rsidR="001C3400" w:rsidRPr="006D3C7E" w:rsidRDefault="001C3400" w:rsidP="006D3C7E">
      <w:pPr>
        <w:pStyle w:val="Codetext"/>
      </w:pPr>
      <w:r w:rsidRPr="006D3C7E">
        <w:t xml:space="preserve">String </w:t>
      </w:r>
      <w:proofErr w:type="spellStart"/>
      <w:r w:rsidRPr="006D3C7E">
        <w:t>outputParam</w:t>
      </w:r>
      <w:proofErr w:type="spellEnd"/>
      <w:r w:rsidRPr="006D3C7E">
        <w:t xml:space="preserve"> = </w:t>
      </w:r>
      <w:proofErr w:type="spellStart"/>
      <w:r w:rsidRPr="006D3C7E">
        <w:t>variableParser.parseVariableName</w:t>
      </w:r>
      <w:proofErr w:type="spellEnd"/>
      <w:r w:rsidRPr="006D3C7E">
        <w:t>(</w:t>
      </w:r>
      <w:proofErr w:type="spellStart"/>
      <w:proofErr w:type="gramStart"/>
      <w:r w:rsidRPr="006D3C7E">
        <w:t>mapping.getOutputParam</w:t>
      </w:r>
      <w:proofErr w:type="spellEnd"/>
      <w:proofErr w:type="gramEnd"/>
      <w:r w:rsidRPr="006D3C7E">
        <w:t>());</w:t>
      </w:r>
    </w:p>
    <w:p w14:paraId="137A4643" w14:textId="77777777" w:rsidR="002A65E7" w:rsidRDefault="002A65E7" w:rsidP="001C3400">
      <w:pPr>
        <w:pStyle w:val="BodyParagraphJustified"/>
      </w:pPr>
    </w:p>
    <w:p w14:paraId="3AB26E2E" w14:textId="4E790323" w:rsidR="001C3400" w:rsidRPr="001C3400" w:rsidRDefault="001C3400" w:rsidP="001C3400">
      <w:pPr>
        <w:pStyle w:val="BodyParagraphJustified"/>
      </w:pPr>
      <w:r w:rsidRPr="001C3400">
        <w:t>We can set the value to the instance context as below.</w:t>
      </w:r>
    </w:p>
    <w:p w14:paraId="6A39A317" w14:textId="1F818715" w:rsidR="001C3400" w:rsidRPr="006D3C7E" w:rsidRDefault="001C3400" w:rsidP="006D3C7E">
      <w:pPr>
        <w:pStyle w:val="Codetext"/>
      </w:pPr>
      <w:proofErr w:type="spellStart"/>
      <w:r w:rsidRPr="006D3C7E">
        <w:t>instanceContext.setVariableValue</w:t>
      </w:r>
      <w:proofErr w:type="spellEnd"/>
      <w:r w:rsidRPr="006D3C7E">
        <w:t>(</w:t>
      </w:r>
      <w:proofErr w:type="spellStart"/>
      <w:r w:rsidRPr="006D3C7E">
        <w:t>outputParam</w:t>
      </w:r>
      <w:proofErr w:type="spellEnd"/>
      <w:r w:rsidRPr="006D3C7E">
        <w:t>, “Executed”);</w:t>
      </w:r>
    </w:p>
    <w:p w14:paraId="55A36A37" w14:textId="77777777" w:rsidR="002A65E7" w:rsidRDefault="002A65E7" w:rsidP="001C3400">
      <w:pPr>
        <w:pStyle w:val="BodyParagraphJustified"/>
      </w:pPr>
    </w:p>
    <w:p w14:paraId="40329507" w14:textId="12475563" w:rsidR="001C3400" w:rsidRPr="001C3400" w:rsidRDefault="001C3400" w:rsidP="001C3400">
      <w:pPr>
        <w:pStyle w:val="BodyParagraphJustified"/>
      </w:pPr>
      <w:r w:rsidRPr="001C3400">
        <w:t>We can use below method to get the variable value at this moment in the instance level.</w:t>
      </w:r>
    </w:p>
    <w:p w14:paraId="6F8C080E" w14:textId="6E6E4916" w:rsidR="001C3400" w:rsidRPr="006D3C7E" w:rsidRDefault="001C3400" w:rsidP="006D3C7E">
      <w:pPr>
        <w:pStyle w:val="Codetext"/>
      </w:pPr>
      <w:r w:rsidRPr="006D3C7E">
        <w:t xml:space="preserve">String </w:t>
      </w:r>
      <w:proofErr w:type="spellStart"/>
      <w:r w:rsidRPr="006D3C7E">
        <w:t>variableValue</w:t>
      </w:r>
      <w:proofErr w:type="spellEnd"/>
      <w:r w:rsidRPr="006D3C7E">
        <w:t xml:space="preserve">= </w:t>
      </w:r>
      <w:proofErr w:type="spellStart"/>
      <w:r w:rsidRPr="006D3C7E">
        <w:t>instanceContext.getDeductedValue</w:t>
      </w:r>
      <w:proofErr w:type="spellEnd"/>
      <w:r w:rsidRPr="006D3C7E">
        <w:t>(</w:t>
      </w:r>
      <w:proofErr w:type="spellStart"/>
      <w:proofErr w:type="gramStart"/>
      <w:r w:rsidRPr="006D3C7E">
        <w:t>mapping.getImagePath</w:t>
      </w:r>
      <w:proofErr w:type="spellEnd"/>
      <w:proofErr w:type="gramEnd"/>
      <w:r w:rsidRPr="006D3C7E">
        <w:t>());</w:t>
      </w:r>
    </w:p>
    <w:p w14:paraId="6A1DEB1B" w14:textId="718AE1EA" w:rsidR="001C3400" w:rsidRPr="001C3400" w:rsidRDefault="001C3400" w:rsidP="001C3400">
      <w:pPr>
        <w:pStyle w:val="BodyParagraphJustified"/>
      </w:pPr>
      <w:r w:rsidRPr="001C3400">
        <w:t>Once we get the variable value, we can do implement our logic here.</w:t>
      </w:r>
    </w:p>
    <w:p w14:paraId="18D16BEA" w14:textId="06CC718B" w:rsidR="001C3400" w:rsidRPr="001C3400" w:rsidRDefault="001C3400" w:rsidP="001C3400">
      <w:pPr>
        <w:pStyle w:val="BodyParagraphJustified"/>
      </w:pPr>
      <w:r w:rsidRPr="001C3400">
        <w:t>Once we are done with the business logic, then we can set back the variable values to the instance context, and same way we have to set the Output, and Error data also to the instance context.</w:t>
      </w:r>
    </w:p>
    <w:p w14:paraId="3525A236" w14:textId="54102C48" w:rsidR="001C3400" w:rsidRPr="001C3400" w:rsidRDefault="001C3400" w:rsidP="001C3400">
      <w:pPr>
        <w:pStyle w:val="BodyParagraphJustified"/>
      </w:pPr>
      <w:r w:rsidRPr="001C3400">
        <w:t>Once we are completed with the setting values to the variables, we can call the below code to continue the flow and we have to return the same object as below. Which means the current node handler is completed and control will reach the next node in the workflow.</w:t>
      </w:r>
    </w:p>
    <w:p w14:paraId="7FCCBFEA" w14:textId="543983F3" w:rsidR="001C3400" w:rsidRPr="006D3C7E" w:rsidRDefault="001C3400" w:rsidP="006D3C7E">
      <w:pPr>
        <w:pStyle w:val="Codetext"/>
      </w:pPr>
      <w:r w:rsidRPr="006D3C7E">
        <w:t xml:space="preserve">return new </w:t>
      </w:r>
      <w:proofErr w:type="spellStart"/>
      <w:proofErr w:type="gramStart"/>
      <w:r w:rsidRPr="006D3C7E">
        <w:t>HandlerReturnImpl</w:t>
      </w:r>
      <w:proofErr w:type="spellEnd"/>
      <w:r w:rsidRPr="006D3C7E">
        <w:t>(</w:t>
      </w:r>
      <w:proofErr w:type="gramEnd"/>
      <w:r w:rsidRPr="006D3C7E">
        <w:t>null, false);</w:t>
      </w:r>
    </w:p>
    <w:p w14:paraId="56CF6282" w14:textId="77777777" w:rsidR="002A65E7" w:rsidRDefault="002A65E7" w:rsidP="001C3400">
      <w:pPr>
        <w:pStyle w:val="BodyParagraphJustified"/>
      </w:pPr>
    </w:p>
    <w:p w14:paraId="6CEB6D17" w14:textId="6017AE35" w:rsidR="001C3400" w:rsidRPr="001C3400" w:rsidRDefault="001C3400" w:rsidP="001C3400">
      <w:pPr>
        <w:pStyle w:val="BodyParagraphJustified"/>
      </w:pPr>
      <w:r w:rsidRPr="001C3400">
        <w:t xml:space="preserve">We will have </w:t>
      </w:r>
      <w:r w:rsidR="00EA2044">
        <w:t>Platform</w:t>
      </w:r>
      <w:r w:rsidR="00EA2044" w:rsidRPr="001C3400">
        <w:t xml:space="preserve"> </w:t>
      </w:r>
      <w:r w:rsidRPr="001C3400">
        <w:t xml:space="preserve">predefined service to get the connection related configuration services, like </w:t>
      </w:r>
      <w:proofErr w:type="spellStart"/>
      <w:r w:rsidRPr="001C3400">
        <w:t>DataSource's</w:t>
      </w:r>
      <w:proofErr w:type="spellEnd"/>
      <w:r w:rsidRPr="001C3400">
        <w:t>, DMS, SMTP, and other connection configuration services will be available to connect and perform some action. Along with these we can have other services like Data Entity Services, MDM Services, And Other fac</w:t>
      </w:r>
      <w:r w:rsidR="002A65E7">
        <w:t>tory methods will be available.</w:t>
      </w:r>
    </w:p>
    <w:p w14:paraId="1EC4F994" w14:textId="7E56B1E2" w:rsidR="001C3400" w:rsidRPr="001C3400" w:rsidRDefault="001C3400" w:rsidP="001C3400">
      <w:pPr>
        <w:pStyle w:val="BodyParagraphJustified"/>
      </w:pPr>
      <w:r w:rsidRPr="001C3400">
        <w:lastRenderedPageBreak/>
        <w:t>Based on our requirement we can use the preferred services.</w:t>
      </w:r>
    </w:p>
    <w:p w14:paraId="05A75DBD" w14:textId="3041A905" w:rsidR="001C3400" w:rsidRPr="001C3400" w:rsidRDefault="001C3400" w:rsidP="001C3400">
      <w:pPr>
        <w:pStyle w:val="BodyParagraphJustified"/>
      </w:pPr>
      <w:r w:rsidRPr="001C3400">
        <w:t xml:space="preserve">For example, if we want to persist some data through </w:t>
      </w:r>
      <w:proofErr w:type="spellStart"/>
      <w:r w:rsidRPr="001C3400">
        <w:t>MDMService</w:t>
      </w:r>
      <w:proofErr w:type="spellEnd"/>
      <w:r w:rsidRPr="001C3400">
        <w:t>, we can follow below steps.</w:t>
      </w:r>
    </w:p>
    <w:p w14:paraId="0356BBA6" w14:textId="3BEC3915" w:rsidR="002A65E7" w:rsidRDefault="002A65E7" w:rsidP="001C3400">
      <w:pPr>
        <w:pStyle w:val="BodyParagraphJustified"/>
      </w:pPr>
    </w:p>
    <w:p w14:paraId="00C3CD44" w14:textId="520F3395" w:rsidR="001C3400" w:rsidRPr="006D3C7E" w:rsidRDefault="00E56A35" w:rsidP="006D3C7E">
      <w:pPr>
        <w:pStyle w:val="Codetext"/>
      </w:pPr>
      <w:r>
        <w:rPr>
          <w:noProof/>
        </w:rPr>
        <mc:AlternateContent>
          <mc:Choice Requires="wps">
            <w:drawing>
              <wp:anchor distT="0" distB="0" distL="114300" distR="114300" simplePos="0" relativeHeight="251721728" behindDoc="0" locked="0" layoutInCell="1" allowOverlap="1" wp14:anchorId="20BCBB83" wp14:editId="20271CEC">
                <wp:simplePos x="0" y="0"/>
                <wp:positionH relativeFrom="column">
                  <wp:posOffset>1571625</wp:posOffset>
                </wp:positionH>
                <wp:positionV relativeFrom="paragraph">
                  <wp:posOffset>12065</wp:posOffset>
                </wp:positionV>
                <wp:extent cx="2559050" cy="4229100"/>
                <wp:effectExtent l="0" t="0" r="12700" b="19050"/>
                <wp:wrapNone/>
                <wp:docPr id="2078219917" name="Rectangle 1"/>
                <wp:cNvGraphicFramePr/>
                <a:graphic xmlns:a="http://schemas.openxmlformats.org/drawingml/2006/main">
                  <a:graphicData uri="http://schemas.microsoft.com/office/word/2010/wordprocessingShape">
                    <wps:wsp>
                      <wps:cNvSpPr/>
                      <wps:spPr>
                        <a:xfrm>
                          <a:off x="0" y="0"/>
                          <a:ext cx="2559050" cy="4229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3019A3" id="Rectangle 1" o:spid="_x0000_s1026" style="position:absolute;margin-left:123.75pt;margin-top:.95pt;width:201.5pt;height:333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" fillcolor="#4472c4 [3204]" strokecolor="#09101d [484]" strokeweight="1pt"/>
            </w:pict>
          </mc:Fallback>
        </mc:AlternateContent>
      </w:r>
      <w:r w:rsidR="001C3400" w:rsidRPr="006D3C7E">
        <w:t>//Getting the data entity service</w:t>
      </w:r>
      <w:r w:rsidR="002A65E7" w:rsidRPr="006D3C7E">
        <w:t>.</w:t>
      </w:r>
    </w:p>
    <w:p w14:paraId="74BBAF16" w14:textId="5FBD798B" w:rsidR="001C3400" w:rsidRPr="006D3C7E" w:rsidRDefault="001C3400" w:rsidP="006D3C7E">
      <w:pPr>
        <w:pStyle w:val="Codetext"/>
      </w:pPr>
      <w:proofErr w:type="spellStart"/>
      <w:r w:rsidRPr="006D3C7E">
        <w:t>DataEntityService</w:t>
      </w:r>
      <w:proofErr w:type="spellEnd"/>
      <w:r w:rsidRPr="006D3C7E">
        <w:t xml:space="preserve"> </w:t>
      </w:r>
      <w:proofErr w:type="spellStart"/>
      <w:r w:rsidRPr="006D3C7E">
        <w:t>dataEntityService</w:t>
      </w:r>
      <w:proofErr w:type="spellEnd"/>
      <w:r w:rsidRPr="006D3C7E">
        <w:t xml:space="preserve"> = </w:t>
      </w:r>
      <w:proofErr w:type="spellStart"/>
      <w:r w:rsidRPr="006D3C7E">
        <w:t>MdmServiceRegistry.getDataEntityService</w:t>
      </w:r>
      <w:proofErr w:type="spellEnd"/>
      <w:r w:rsidRPr="006D3C7E">
        <w:t>();</w:t>
      </w:r>
    </w:p>
    <w:p w14:paraId="5F3974DF" w14:textId="77777777" w:rsidR="002A65E7" w:rsidRPr="006D3C7E" w:rsidRDefault="002A65E7" w:rsidP="006D3C7E">
      <w:pPr>
        <w:pStyle w:val="Codetext"/>
      </w:pPr>
    </w:p>
    <w:p w14:paraId="5F38D5C1" w14:textId="747FA067" w:rsidR="001C3400" w:rsidRPr="006D3C7E" w:rsidRDefault="001C3400" w:rsidP="006D3C7E">
      <w:pPr>
        <w:pStyle w:val="Codetext"/>
      </w:pPr>
      <w:r w:rsidRPr="006D3C7E">
        <w:t xml:space="preserve">//Getting the data entity by passing the </w:t>
      </w:r>
      <w:proofErr w:type="spellStart"/>
      <w:r w:rsidRPr="006D3C7E">
        <w:t>organizationId</w:t>
      </w:r>
      <w:proofErr w:type="spellEnd"/>
      <w:r w:rsidRPr="006D3C7E">
        <w:t>, and data entity name, name can get from the mapping class.</w:t>
      </w:r>
    </w:p>
    <w:p w14:paraId="226D2335" w14:textId="78C90922" w:rsidR="001C3400" w:rsidRPr="006D3C7E" w:rsidRDefault="001C3400" w:rsidP="006D3C7E">
      <w:pPr>
        <w:pStyle w:val="Codetext"/>
      </w:pPr>
      <w:proofErr w:type="spellStart"/>
      <w:r w:rsidRPr="006D3C7E">
        <w:t>DataEntity</w:t>
      </w:r>
      <w:proofErr w:type="spellEnd"/>
      <w:r w:rsidRPr="006D3C7E">
        <w:t xml:space="preserve"> </w:t>
      </w:r>
      <w:proofErr w:type="spellStart"/>
      <w:r w:rsidRPr="006D3C7E">
        <w:t>dataEntity</w:t>
      </w:r>
      <w:proofErr w:type="spellEnd"/>
      <w:r w:rsidRPr="006D3C7E">
        <w:t xml:space="preserve"> = dataEntityService.findExternal(instanceContext.getOrganizationId(), " </w:t>
      </w:r>
      <w:proofErr w:type="spellStart"/>
      <w:r w:rsidRPr="006D3C7E">
        <w:t>HTMLPageMeta</w:t>
      </w:r>
      <w:proofErr w:type="spellEnd"/>
      <w:r w:rsidRPr="006D3C7E">
        <w:t xml:space="preserve"> ");</w:t>
      </w:r>
    </w:p>
    <w:p w14:paraId="665C34E9" w14:textId="3800F3A8" w:rsidR="002A65E7" w:rsidRPr="006D3C7E" w:rsidRDefault="002A65E7" w:rsidP="006D3C7E">
      <w:pPr>
        <w:pStyle w:val="Codetext"/>
      </w:pPr>
    </w:p>
    <w:p w14:paraId="3D9597EB" w14:textId="66BC7187" w:rsidR="001C3400" w:rsidRPr="006D3C7E" w:rsidRDefault="001C3400" w:rsidP="006D3C7E">
      <w:pPr>
        <w:pStyle w:val="Codetext"/>
      </w:pPr>
      <w:r w:rsidRPr="006D3C7E">
        <w:t xml:space="preserve">// Setting the </w:t>
      </w:r>
      <w:proofErr w:type="spellStart"/>
      <w:r w:rsidRPr="006D3C7E">
        <w:t>datasource</w:t>
      </w:r>
      <w:proofErr w:type="spellEnd"/>
      <w:r w:rsidRPr="006D3C7E">
        <w:t xml:space="preserve"> name to the data entity, so that MDM service can understand which database to be considered for the action.</w:t>
      </w:r>
    </w:p>
    <w:p w14:paraId="2EF1F43B" w14:textId="3E655F8B" w:rsidR="001C3400" w:rsidRPr="006D3C7E" w:rsidRDefault="001C3400" w:rsidP="006D3C7E">
      <w:pPr>
        <w:pStyle w:val="Codetext"/>
      </w:pPr>
      <w:r w:rsidRPr="006D3C7E">
        <w:t>dataEntity.setDataSourceName(htmlMapping.getConfigurationName());</w:t>
      </w:r>
    </w:p>
    <w:p w14:paraId="70B9E75A" w14:textId="77777777" w:rsidR="002A65E7" w:rsidRPr="006D3C7E" w:rsidRDefault="002A65E7" w:rsidP="006D3C7E">
      <w:pPr>
        <w:pStyle w:val="Codetext"/>
      </w:pPr>
    </w:p>
    <w:p w14:paraId="2EE32393" w14:textId="6E7DF200" w:rsidR="001C3400" w:rsidRPr="006D3C7E" w:rsidRDefault="001C3400" w:rsidP="006D3C7E">
      <w:pPr>
        <w:pStyle w:val="Codetext"/>
      </w:pPr>
      <w:r w:rsidRPr="006D3C7E">
        <w:t xml:space="preserve">//Get MDM Service by </w:t>
      </w:r>
      <w:proofErr w:type="spellStart"/>
      <w:r w:rsidRPr="006D3C7E">
        <w:t>organizationId</w:t>
      </w:r>
      <w:proofErr w:type="spellEnd"/>
      <w:r w:rsidRPr="006D3C7E">
        <w:t xml:space="preserve">, type of </w:t>
      </w:r>
      <w:proofErr w:type="spellStart"/>
      <w:r w:rsidRPr="006D3C7E">
        <w:t>datasource</w:t>
      </w:r>
      <w:proofErr w:type="spellEnd"/>
      <w:r w:rsidRPr="006D3C7E">
        <w:t xml:space="preserve">, and name of the </w:t>
      </w:r>
      <w:proofErr w:type="spellStart"/>
      <w:r w:rsidRPr="006D3C7E">
        <w:t>datasource</w:t>
      </w:r>
      <w:proofErr w:type="spellEnd"/>
      <w:r w:rsidRPr="006D3C7E">
        <w:t>.</w:t>
      </w:r>
    </w:p>
    <w:p w14:paraId="5AD88E59" w14:textId="13A28E78" w:rsidR="001C3400" w:rsidRPr="006D3C7E" w:rsidRDefault="001C3400" w:rsidP="006D3C7E">
      <w:pPr>
        <w:pStyle w:val="Codetext"/>
      </w:pPr>
      <w:proofErr w:type="spellStart"/>
      <w:r w:rsidRPr="006D3C7E">
        <w:t>MdmService</w:t>
      </w:r>
      <w:proofErr w:type="spellEnd"/>
      <w:r w:rsidRPr="006D3C7E">
        <w:t xml:space="preserve"> </w:t>
      </w:r>
      <w:proofErr w:type="spellStart"/>
      <w:r w:rsidRPr="006D3C7E">
        <w:t>mdmService</w:t>
      </w:r>
      <w:proofErr w:type="spellEnd"/>
      <w:r w:rsidRPr="006D3C7E">
        <w:t xml:space="preserve"> = </w:t>
      </w:r>
      <w:proofErr w:type="spellStart"/>
      <w:r w:rsidRPr="006D3C7E">
        <w:t>MdmFactory.getMdmService</w:t>
      </w:r>
      <w:proofErr w:type="spellEnd"/>
      <w:r w:rsidRPr="006D3C7E">
        <w:t>(</w:t>
      </w:r>
      <w:proofErr w:type="spellStart"/>
      <w:r w:rsidRPr="006D3C7E">
        <w:t>instanceContext.getOrganizationId</w:t>
      </w:r>
      <w:proofErr w:type="spellEnd"/>
      <w:r w:rsidRPr="006D3C7E">
        <w:t>(),</w:t>
      </w:r>
    </w:p>
    <w:p w14:paraId="40D9E544" w14:textId="0D80861B" w:rsidR="001C3400" w:rsidRPr="006D3C7E" w:rsidRDefault="001C3400" w:rsidP="006D3C7E">
      <w:pPr>
        <w:pStyle w:val="Codetext"/>
      </w:pPr>
      <w:proofErr w:type="spellStart"/>
      <w:r w:rsidRPr="006D3C7E">
        <w:t>dataEntity.getDataSourceType</w:t>
      </w:r>
      <w:proofErr w:type="spellEnd"/>
      <w:r w:rsidRPr="006D3C7E">
        <w:t xml:space="preserve">(), </w:t>
      </w:r>
      <w:proofErr w:type="spellStart"/>
      <w:r w:rsidRPr="006D3C7E">
        <w:t>dataEntity.getDataSourceName</w:t>
      </w:r>
      <w:proofErr w:type="spellEnd"/>
      <w:r w:rsidRPr="006D3C7E">
        <w:t>());</w:t>
      </w:r>
    </w:p>
    <w:p w14:paraId="15408BE3" w14:textId="77777777" w:rsidR="002A65E7" w:rsidRPr="006D3C7E" w:rsidRDefault="002A65E7" w:rsidP="006D3C7E">
      <w:pPr>
        <w:pStyle w:val="Codetext"/>
      </w:pPr>
    </w:p>
    <w:p w14:paraId="03194A0D" w14:textId="7AC93D45" w:rsidR="001C3400" w:rsidRPr="006D3C7E" w:rsidRDefault="001C3400" w:rsidP="006D3C7E">
      <w:pPr>
        <w:pStyle w:val="Codetext"/>
      </w:pPr>
      <w:r w:rsidRPr="006D3C7E">
        <w:t>//this method will insert the data into the respective table.</w:t>
      </w:r>
    </w:p>
    <w:p w14:paraId="7C3A7E9B" w14:textId="468C7167" w:rsidR="001C3400" w:rsidRPr="006D3C7E" w:rsidRDefault="001C3400" w:rsidP="006D3C7E">
      <w:pPr>
        <w:pStyle w:val="Codetext"/>
      </w:pPr>
      <w:proofErr w:type="spellStart"/>
      <w:r w:rsidRPr="006D3C7E">
        <w:t>mdmService.insertData</w:t>
      </w:r>
      <w:proofErr w:type="spellEnd"/>
      <w:r w:rsidRPr="006D3C7E">
        <w:t>(</w:t>
      </w:r>
      <w:proofErr w:type="spellStart"/>
      <w:r w:rsidRPr="006D3C7E">
        <w:t>instanceContext.getInitiatedBy</w:t>
      </w:r>
      <w:proofErr w:type="spellEnd"/>
      <w:r w:rsidRPr="006D3C7E">
        <w:t xml:space="preserve">(), </w:t>
      </w:r>
      <w:proofErr w:type="spellStart"/>
      <w:r w:rsidRPr="006D3C7E">
        <w:t>dataEntity.getName</w:t>
      </w:r>
      <w:proofErr w:type="spellEnd"/>
      <w:r w:rsidRPr="006D3C7E">
        <w:t xml:space="preserve">(), </w:t>
      </w:r>
      <w:proofErr w:type="spellStart"/>
      <w:r w:rsidRPr="006D3C7E">
        <w:t>JacksonJsonUtil.getInlineJson</w:t>
      </w:r>
      <w:proofErr w:type="spellEnd"/>
      <w:r w:rsidRPr="006D3C7E">
        <w:t>(</w:t>
      </w:r>
      <w:proofErr w:type="spellStart"/>
      <w:r w:rsidRPr="006D3C7E">
        <w:t>htmlPageMetaList</w:t>
      </w:r>
      <w:proofErr w:type="spellEnd"/>
      <w:r w:rsidRPr="006D3C7E">
        <w:t>));</w:t>
      </w:r>
    </w:p>
    <w:p w14:paraId="468EE90C" w14:textId="77777777" w:rsidR="001C3400" w:rsidRPr="001C3400" w:rsidRDefault="001C3400" w:rsidP="001C3400">
      <w:pPr>
        <w:pStyle w:val="BodyParagraphJustified"/>
      </w:pPr>
    </w:p>
    <w:p w14:paraId="391A2C40" w14:textId="5F3E41ED" w:rsidR="00D32057" w:rsidRPr="00D32057" w:rsidRDefault="00D32057" w:rsidP="00D32057">
      <w:pPr>
        <w:pStyle w:val="Heading3"/>
        <w:rPr>
          <w:lang w:eastAsia="en-IN"/>
        </w:rPr>
      </w:pPr>
      <w:bookmarkStart w:id="45" w:name="_Toc172541101"/>
      <w:r w:rsidRPr="00D32057">
        <w:rPr>
          <w:lang w:eastAsia="en-IN"/>
        </w:rPr>
        <w:t>Upload</w:t>
      </w:r>
      <w:r>
        <w:rPr>
          <w:lang w:eastAsia="en-IN"/>
        </w:rPr>
        <w:t>ing</w:t>
      </w:r>
      <w:r w:rsidRPr="00D32057">
        <w:rPr>
          <w:lang w:eastAsia="en-IN"/>
        </w:rPr>
        <w:t xml:space="preserve"> the Node JAR</w:t>
      </w:r>
      <w:r>
        <w:rPr>
          <w:lang w:eastAsia="en-IN"/>
        </w:rPr>
        <w:t xml:space="preserve"> for Custom Activity</w:t>
      </w:r>
      <w:bookmarkEnd w:id="45"/>
    </w:p>
    <w:p w14:paraId="3C2076FB" w14:textId="73108E6A" w:rsidR="00D32057" w:rsidRDefault="00D32057" w:rsidP="00D32057">
      <w:pPr>
        <w:spacing w:after="0" w:line="240" w:lineRule="auto"/>
        <w:textAlignment w:val="baseline"/>
        <w:rPr>
          <w:lang w:eastAsia="en-IN"/>
        </w:rPr>
      </w:pPr>
      <w:r>
        <w:rPr>
          <w:lang w:eastAsia="en-IN"/>
        </w:rPr>
        <w:t>This is an additional information for uploading the JAR file in the custom activity.</w:t>
      </w:r>
    </w:p>
    <w:p w14:paraId="5D345F15" w14:textId="77777777" w:rsidR="00D32057" w:rsidRPr="00D32057" w:rsidRDefault="00D32057" w:rsidP="00D32057">
      <w:pPr>
        <w:spacing w:after="0" w:line="240" w:lineRule="auto"/>
        <w:textAlignment w:val="baseline"/>
        <w:rPr>
          <w:lang w:eastAsia="en-IN"/>
        </w:rPr>
      </w:pPr>
    </w:p>
    <w:p w14:paraId="44814BF5" w14:textId="649017E7" w:rsidR="00D32057" w:rsidRPr="00D32057" w:rsidRDefault="00D32057" w:rsidP="00D32057">
      <w:pPr>
        <w:pStyle w:val="SubHead1"/>
        <w:rPr>
          <w:lang w:eastAsia="en-IN"/>
        </w:rPr>
      </w:pPr>
      <w:r>
        <w:rPr>
          <w:lang w:eastAsia="en-IN"/>
        </w:rPr>
        <w:t xml:space="preserve">Node </w:t>
      </w:r>
      <w:proofErr w:type="spellStart"/>
      <w:r>
        <w:rPr>
          <w:lang w:eastAsia="en-IN"/>
        </w:rPr>
        <w:t>Pallette</w:t>
      </w:r>
      <w:proofErr w:type="spellEnd"/>
      <w:r>
        <w:rPr>
          <w:lang w:eastAsia="en-IN"/>
        </w:rPr>
        <w:t xml:space="preserve"> Icon:</w:t>
      </w:r>
    </w:p>
    <w:p w14:paraId="2F4BC880" w14:textId="77777777" w:rsidR="00D32057" w:rsidRPr="00D32057" w:rsidRDefault="00D32057" w:rsidP="00D32057">
      <w:pPr>
        <w:spacing w:after="0" w:line="240" w:lineRule="auto"/>
        <w:textAlignment w:val="baseline"/>
        <w:rPr>
          <w:lang w:eastAsia="en-IN"/>
        </w:rPr>
      </w:pPr>
      <w:r w:rsidRPr="00D32057">
        <w:rPr>
          <w:lang w:val="en-GB" w:eastAsia="en-IN"/>
        </w:rPr>
        <w:t>Upload SVG Icon in 20X20 size. Sample icon file is attached. This is used for the listing purpose.</w:t>
      </w:r>
      <w:r w:rsidRPr="00D32057">
        <w:rPr>
          <w:lang w:eastAsia="en-IN"/>
        </w:rPr>
        <w:t> </w:t>
      </w:r>
    </w:p>
    <w:p w14:paraId="0957AFD1" w14:textId="28273319" w:rsidR="00D32057" w:rsidRPr="00D32057" w:rsidRDefault="00D32057" w:rsidP="00D32057">
      <w:pPr>
        <w:pStyle w:val="SubHead1"/>
        <w:rPr>
          <w:lang w:eastAsia="en-IN"/>
        </w:rPr>
      </w:pPr>
      <w:r w:rsidRPr="00D32057">
        <w:rPr>
          <w:lang w:eastAsia="en-IN"/>
        </w:rPr>
        <w:t>Node Icon:</w:t>
      </w:r>
    </w:p>
    <w:p w14:paraId="0400AC30" w14:textId="77777777" w:rsidR="00D32057" w:rsidRPr="00D32057" w:rsidRDefault="00D32057" w:rsidP="00D32057">
      <w:pPr>
        <w:spacing w:after="0" w:line="240" w:lineRule="auto"/>
        <w:textAlignment w:val="baseline"/>
        <w:rPr>
          <w:lang w:eastAsia="en-IN"/>
        </w:rPr>
      </w:pPr>
      <w:r w:rsidRPr="00D32057">
        <w:rPr>
          <w:lang w:val="en-GB" w:eastAsia="en-IN"/>
        </w:rPr>
        <w:t>Upload SVG Icon in 40X40 size. Sample icon file is attached. This will be used in the designer.</w:t>
      </w:r>
      <w:r w:rsidRPr="00D32057">
        <w:rPr>
          <w:lang w:eastAsia="en-IN"/>
        </w:rPr>
        <w:t> </w:t>
      </w:r>
    </w:p>
    <w:p w14:paraId="28DA56F3" w14:textId="77777777" w:rsidR="00D32057" w:rsidRPr="00D32057" w:rsidRDefault="00D32057" w:rsidP="00D32057">
      <w:pPr>
        <w:pStyle w:val="SubHead1"/>
        <w:rPr>
          <w:lang w:eastAsia="en-IN"/>
        </w:rPr>
      </w:pPr>
      <w:r w:rsidRPr="00D32057">
        <w:rPr>
          <w:lang w:eastAsia="en-IN"/>
        </w:rPr>
        <w:t>Node Accordion Icon: </w:t>
      </w:r>
    </w:p>
    <w:p w14:paraId="5B4673E1" w14:textId="77777777" w:rsidR="00D32057" w:rsidRPr="00D32057" w:rsidRDefault="00D32057" w:rsidP="00D32057">
      <w:pPr>
        <w:spacing w:after="0" w:line="240" w:lineRule="auto"/>
        <w:textAlignment w:val="baseline"/>
        <w:rPr>
          <w:lang w:eastAsia="en-IN"/>
        </w:rPr>
      </w:pPr>
      <w:r w:rsidRPr="00D32057">
        <w:rPr>
          <w:lang w:val="en-GB" w:eastAsia="en-IN"/>
        </w:rPr>
        <w:t>Upload a PNG Icon in 20X20 size. Sample icon file is attached. This will be used as the accordion icon.</w:t>
      </w:r>
      <w:r w:rsidRPr="00D32057">
        <w:rPr>
          <w:lang w:eastAsia="en-IN"/>
        </w:rPr>
        <w:t> </w:t>
      </w:r>
    </w:p>
    <w:p w14:paraId="7C8FF843" w14:textId="77777777" w:rsidR="00C3033C" w:rsidRDefault="00C3033C" w:rsidP="0096501A">
      <w:pPr>
        <w:pStyle w:val="BodyParagraphJustified"/>
      </w:pPr>
    </w:p>
    <w:p w14:paraId="7F56C7CF" w14:textId="74753760" w:rsidR="0096501A" w:rsidRDefault="0096501A" w:rsidP="0096501A">
      <w:pPr>
        <w:pStyle w:val="BodyParagraphJustified"/>
      </w:pPr>
    </w:p>
    <w:p w14:paraId="46E0851B" w14:textId="77777777" w:rsidR="0096501A" w:rsidRDefault="0096501A" w:rsidP="0096501A">
      <w:pPr>
        <w:pStyle w:val="BodyParagraphJustified"/>
        <w:sectPr w:rsidR="0096501A" w:rsidSect="005B160A">
          <w:type w:val="oddPage"/>
          <w:pgSz w:w="11906" w:h="16838"/>
          <w:pgMar w:top="1440" w:right="1440" w:bottom="1440" w:left="1440" w:header="708" w:footer="708" w:gutter="0"/>
          <w:cols w:space="708"/>
          <w:titlePg/>
          <w:docGrid w:linePitch="360"/>
        </w:sectPr>
      </w:pPr>
    </w:p>
    <w:p w14:paraId="32EBAC04" w14:textId="24C850C6" w:rsidR="007721B4" w:rsidRDefault="007721B4" w:rsidP="007721B4">
      <w:pPr>
        <w:pStyle w:val="Heading1"/>
      </w:pPr>
      <w:bookmarkStart w:id="46" w:name="_Toc172541102"/>
      <w:r>
        <w:lastRenderedPageBreak/>
        <w:t>References</w:t>
      </w:r>
      <w:bookmarkEnd w:id="8"/>
      <w:bookmarkEnd w:id="46"/>
    </w:p>
    <w:p w14:paraId="1632F54A" w14:textId="2D287D8E" w:rsidR="007721B4" w:rsidRDefault="0016583F" w:rsidP="00101969">
      <w:pPr>
        <w:pStyle w:val="Heading2"/>
      </w:pPr>
      <w:bookmarkStart w:id="47" w:name="_Toc89868530"/>
      <w:bookmarkStart w:id="48" w:name="_Toc172541103"/>
      <w:r>
        <w:t xml:space="preserve">Supporting </w:t>
      </w:r>
      <w:r w:rsidR="007721B4">
        <w:t>Documents</w:t>
      </w:r>
      <w:bookmarkEnd w:id="47"/>
      <w:bookmarkEnd w:id="48"/>
    </w:p>
    <w:p w14:paraId="22680567" w14:textId="161CDC2D" w:rsidR="00D77914" w:rsidRDefault="004C7AD3" w:rsidP="00101969">
      <w:pPr>
        <w:pStyle w:val="Bullet1"/>
      </w:pPr>
      <w:r>
        <w:t>Configuration Management</w:t>
      </w:r>
    </w:p>
    <w:p w14:paraId="086F9DBD" w14:textId="0FE8CAE2" w:rsidR="00E56A35" w:rsidRDefault="00E56A35" w:rsidP="00101969">
      <w:pPr>
        <w:pStyle w:val="Bullet1"/>
      </w:pPr>
      <w:r>
        <w:t>Application Management</w:t>
      </w:r>
    </w:p>
    <w:p w14:paraId="56C89049" w14:textId="7208E0BE" w:rsidR="007721B4" w:rsidRDefault="007721B4" w:rsidP="00101969">
      <w:pPr>
        <w:pStyle w:val="BodyParagraphLeft"/>
      </w:pPr>
    </w:p>
    <w:p w14:paraId="662E2BD6" w14:textId="3A0F144A" w:rsidR="00300BDA" w:rsidRDefault="00300BDA" w:rsidP="00101969">
      <w:pPr>
        <w:pStyle w:val="BodyParagraphLeft"/>
      </w:pPr>
    </w:p>
    <w:sectPr w:rsidR="00300BDA" w:rsidSect="005B160A">
      <w:type w:val="oddPage"/>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D7C96" w14:textId="77777777" w:rsidR="00BE599E" w:rsidRDefault="00BE599E" w:rsidP="004B3C9E">
      <w:pPr>
        <w:spacing w:after="0" w:line="240" w:lineRule="auto"/>
      </w:pPr>
      <w:r>
        <w:separator/>
      </w:r>
    </w:p>
  </w:endnote>
  <w:endnote w:type="continuationSeparator" w:id="0">
    <w:p w14:paraId="113351A4" w14:textId="77777777" w:rsidR="00BE599E" w:rsidRDefault="00BE599E" w:rsidP="004B3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 w:name="Segoe MDL2 Assets">
    <w:panose1 w:val="050A0102010101010101"/>
    <w:charset w:val="00"/>
    <w:family w:val="roman"/>
    <w:pitch w:val="variable"/>
    <w:sig w:usb0="00000003" w:usb1="1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2E74B5" w:themeColor="accent5"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985E25" w:rsidRPr="004B3C9E" w14:paraId="489DCF88" w14:textId="77777777" w:rsidTr="00BD73A3">
      <w:tc>
        <w:tcPr>
          <w:tcW w:w="3005" w:type="dxa"/>
          <w:shd w:val="clear" w:color="auto" w:fill="auto"/>
          <w:vAlign w:val="center"/>
        </w:tcPr>
        <w:p w14:paraId="0A929BA6" w14:textId="126DED3D" w:rsidR="00985E25" w:rsidRPr="004B3C9E" w:rsidRDefault="00004821" w:rsidP="00101969">
          <w:pPr>
            <w:pStyle w:val="Footer"/>
          </w:pPr>
          <w:fldSimple w:instr=" STYLEREF  Title2  \* MERGEFORMAT ">
            <w:r w:rsidR="0031645C">
              <w:rPr>
                <w:noProof/>
              </w:rPr>
              <w:t>User Manual</w:t>
            </w:r>
          </w:fldSimple>
        </w:p>
      </w:tc>
      <w:tc>
        <w:tcPr>
          <w:tcW w:w="3005" w:type="dxa"/>
          <w:shd w:val="clear" w:color="auto" w:fill="auto"/>
        </w:tcPr>
        <w:p w14:paraId="3569E5C7" w14:textId="77777777" w:rsidR="00985E25" w:rsidRPr="004B3C9E" w:rsidRDefault="00985E25" w:rsidP="00101969">
          <w:pPr>
            <w:pStyle w:val="Footer"/>
          </w:pPr>
          <w:r>
            <w:rPr>
              <w:noProof/>
            </w:rPr>
            <w:t>Process Flows</w:t>
          </w:r>
        </w:p>
      </w:tc>
      <w:tc>
        <w:tcPr>
          <w:tcW w:w="3006" w:type="dxa"/>
          <w:shd w:val="clear" w:color="auto" w:fill="auto"/>
        </w:tcPr>
        <w:sdt>
          <w:sdtPr>
            <w:id w:val="-1057618145"/>
            <w:docPartObj>
              <w:docPartGallery w:val="Page Numbers (Bottom of Page)"/>
              <w:docPartUnique/>
            </w:docPartObj>
          </w:sdtPr>
          <w:sdtContent>
            <w:sdt>
              <w:sdtPr>
                <w:id w:val="-2090300308"/>
                <w:docPartObj>
                  <w:docPartGallery w:val="Page Numbers (Top of Page)"/>
                  <w:docPartUnique/>
                </w:docPartObj>
              </w:sdtPr>
              <w:sdtContent>
                <w:p w14:paraId="3AA0DF28" w14:textId="77777777" w:rsidR="00985E25" w:rsidRPr="004B3C9E" w:rsidRDefault="00985E25" w:rsidP="00101969">
                  <w:pPr>
                    <w:pStyle w:val="Footer"/>
                  </w:pPr>
                  <w:r>
                    <w:fldChar w:fldCharType="begin"/>
                  </w:r>
                  <w:r>
                    <w:instrText xml:space="preserve"> PAGE   \* MERGEFORMAT </w:instrText>
                  </w:r>
                  <w:r>
                    <w:fldChar w:fldCharType="separate"/>
                  </w:r>
                  <w:r>
                    <w:rPr>
                      <w:noProof/>
                    </w:rPr>
                    <w:t>1</w:t>
                  </w:r>
                  <w:r>
                    <w:rPr>
                      <w:noProof/>
                    </w:rPr>
                    <w:fldChar w:fldCharType="end"/>
                  </w:r>
                </w:p>
              </w:sdtContent>
            </w:sdt>
          </w:sdtContent>
        </w:sdt>
      </w:tc>
    </w:tr>
  </w:tbl>
  <w:p w14:paraId="692F719D" w14:textId="77777777" w:rsidR="00985E25" w:rsidRPr="008E6F13" w:rsidRDefault="00985E25" w:rsidP="008E6F1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2E74B5" w:themeColor="accent5"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4140"/>
      <w:gridCol w:w="2266"/>
    </w:tblGrid>
    <w:tr w:rsidR="00985E25" w:rsidRPr="008A0719" w14:paraId="3B070C1F" w14:textId="77777777" w:rsidTr="001B2F39">
      <w:tc>
        <w:tcPr>
          <w:tcW w:w="2610" w:type="dxa"/>
          <w:shd w:val="clear" w:color="auto" w:fill="auto"/>
          <w:vAlign w:val="center"/>
        </w:tcPr>
        <w:p w14:paraId="4ED83C6B" w14:textId="23C20954" w:rsidR="00985E25" w:rsidRPr="008A0719" w:rsidRDefault="00004821" w:rsidP="00101969">
          <w:pPr>
            <w:pStyle w:val="Footer"/>
          </w:pPr>
          <w:fldSimple w:instr=" STYLEREF  Title2  \* MERGEFORMAT ">
            <w:r w:rsidR="0031645C">
              <w:rPr>
                <w:noProof/>
              </w:rPr>
              <w:t>User Manual</w:t>
            </w:r>
          </w:fldSimple>
        </w:p>
      </w:tc>
      <w:tc>
        <w:tcPr>
          <w:tcW w:w="4140" w:type="dxa"/>
          <w:shd w:val="clear" w:color="auto" w:fill="auto"/>
        </w:tcPr>
        <w:p w14:paraId="5892B3F4" w14:textId="4155BF81" w:rsidR="00985E25" w:rsidRPr="008A0719" w:rsidRDefault="00004821" w:rsidP="001B2F39">
          <w:pPr>
            <w:pStyle w:val="Footer"/>
            <w:jc w:val="center"/>
          </w:pPr>
          <w:fldSimple w:instr=" STYLEREF  Title3  \* MERGEFORMAT ">
            <w:r w:rsidR="0031645C">
              <w:rPr>
                <w:noProof/>
              </w:rPr>
              <w:t>Custom Activity Configurations</w:t>
            </w:r>
          </w:fldSimple>
        </w:p>
      </w:tc>
      <w:tc>
        <w:tcPr>
          <w:tcW w:w="2266" w:type="dxa"/>
          <w:shd w:val="clear" w:color="auto" w:fill="auto"/>
        </w:tcPr>
        <w:sdt>
          <w:sdtPr>
            <w:id w:val="520202731"/>
            <w:docPartObj>
              <w:docPartGallery w:val="Page Numbers (Top of Page)"/>
              <w:docPartUnique/>
            </w:docPartObj>
          </w:sdtPr>
          <w:sdtContent>
            <w:p w14:paraId="0F0E84BD" w14:textId="56E3E745" w:rsidR="00985E25" w:rsidRPr="008A0719" w:rsidRDefault="00985E25" w:rsidP="001B2F39">
              <w:pPr>
                <w:pStyle w:val="Footer"/>
                <w:jc w:val="right"/>
              </w:pPr>
              <w:r w:rsidRPr="008A0719">
                <w:fldChar w:fldCharType="begin"/>
              </w:r>
              <w:r w:rsidRPr="008A0719">
                <w:instrText xml:space="preserve"> PAGE   \* MERGEFORMAT </w:instrText>
              </w:r>
              <w:r w:rsidRPr="008A0719">
                <w:fldChar w:fldCharType="separate"/>
              </w:r>
              <w:r>
                <w:rPr>
                  <w:noProof/>
                </w:rPr>
                <w:t>ii</w:t>
              </w:r>
              <w:r w:rsidRPr="008A0719">
                <w:fldChar w:fldCharType="end"/>
              </w:r>
            </w:p>
          </w:sdtContent>
        </w:sdt>
      </w:tc>
    </w:tr>
  </w:tbl>
  <w:p w14:paraId="1868C35A" w14:textId="77777777" w:rsidR="00985E25" w:rsidRPr="008E6F13" w:rsidRDefault="00985E25" w:rsidP="009804F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2E74B5" w:themeColor="accent5"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4140"/>
      <w:gridCol w:w="2266"/>
    </w:tblGrid>
    <w:tr w:rsidR="00985E25" w:rsidRPr="00730C1F" w14:paraId="2087248E" w14:textId="77777777" w:rsidTr="008A0719">
      <w:tc>
        <w:tcPr>
          <w:tcW w:w="2610" w:type="dxa"/>
          <w:shd w:val="clear" w:color="auto" w:fill="auto"/>
          <w:vAlign w:val="center"/>
        </w:tcPr>
        <w:p w14:paraId="565689A1" w14:textId="3766EDA0" w:rsidR="00985E25" w:rsidRPr="00730C1F" w:rsidRDefault="00004821" w:rsidP="008A0719">
          <w:pPr>
            <w:pStyle w:val="Footer"/>
          </w:pPr>
          <w:fldSimple w:instr=" STYLEREF  Title2  \* MERGEFORMAT ">
            <w:r w:rsidR="0031645C">
              <w:rPr>
                <w:noProof/>
              </w:rPr>
              <w:t>User Manual</w:t>
            </w:r>
          </w:fldSimple>
        </w:p>
      </w:tc>
      <w:tc>
        <w:tcPr>
          <w:tcW w:w="4140" w:type="dxa"/>
          <w:shd w:val="clear" w:color="auto" w:fill="auto"/>
        </w:tcPr>
        <w:p w14:paraId="50EACB2A" w14:textId="3B99F4D7" w:rsidR="00985E25" w:rsidRPr="00730C1F" w:rsidRDefault="00004821" w:rsidP="008A0719">
          <w:pPr>
            <w:pStyle w:val="Footer"/>
            <w:jc w:val="center"/>
          </w:pPr>
          <w:fldSimple w:instr=" STYLEREF  Title3  \* MERGEFORMAT ">
            <w:r w:rsidR="0031645C">
              <w:rPr>
                <w:noProof/>
              </w:rPr>
              <w:t>Custom Activity Configurations</w:t>
            </w:r>
          </w:fldSimple>
        </w:p>
      </w:tc>
      <w:tc>
        <w:tcPr>
          <w:tcW w:w="2266" w:type="dxa"/>
          <w:shd w:val="clear" w:color="auto" w:fill="auto"/>
        </w:tcPr>
        <w:sdt>
          <w:sdtPr>
            <w:id w:val="763890461"/>
            <w:docPartObj>
              <w:docPartGallery w:val="Page Numbers (Top of Page)"/>
              <w:docPartUnique/>
            </w:docPartObj>
          </w:sdtPr>
          <w:sdtContent>
            <w:p w14:paraId="5A80F6C1" w14:textId="239021A7" w:rsidR="00985E25" w:rsidRPr="00730C1F" w:rsidRDefault="00985E25" w:rsidP="008A0719">
              <w:pPr>
                <w:pStyle w:val="Footer"/>
                <w:jc w:val="right"/>
              </w:pPr>
              <w:r w:rsidRPr="00730C1F">
                <w:fldChar w:fldCharType="begin"/>
              </w:r>
              <w:r w:rsidRPr="00730C1F">
                <w:instrText xml:space="preserve"> PAGE   \* MERGEFORMAT </w:instrText>
              </w:r>
              <w:r w:rsidRPr="00730C1F">
                <w:fldChar w:fldCharType="separate"/>
              </w:r>
              <w:r w:rsidR="00886F51">
                <w:rPr>
                  <w:noProof/>
                </w:rPr>
                <w:t>i</w:t>
              </w:r>
              <w:r w:rsidRPr="00730C1F">
                <w:fldChar w:fldCharType="end"/>
              </w:r>
            </w:p>
          </w:sdtContent>
        </w:sdt>
      </w:tc>
    </w:tr>
  </w:tbl>
  <w:p w14:paraId="573AB20B" w14:textId="77777777" w:rsidR="00985E25" w:rsidRDefault="00985E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2E74B5" w:themeColor="accent5"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4140"/>
      <w:gridCol w:w="2266"/>
    </w:tblGrid>
    <w:tr w:rsidR="00985E25" w:rsidRPr="00730C1F" w14:paraId="653C51A5" w14:textId="77777777" w:rsidTr="008A0719">
      <w:tc>
        <w:tcPr>
          <w:tcW w:w="2610" w:type="dxa"/>
          <w:shd w:val="clear" w:color="auto" w:fill="auto"/>
          <w:vAlign w:val="center"/>
        </w:tcPr>
        <w:p w14:paraId="2DA58B7B" w14:textId="6D839E3C" w:rsidR="00985E25" w:rsidRPr="00730C1F" w:rsidRDefault="005D503F" w:rsidP="008A0719">
          <w:pPr>
            <w:pStyle w:val="Footer"/>
          </w:pPr>
          <w:fldSimple w:instr=" STYLEREF  Title2  \* MERGEFORMAT ">
            <w:r w:rsidR="0031645C">
              <w:rPr>
                <w:noProof/>
              </w:rPr>
              <w:t>User Manual</w:t>
            </w:r>
          </w:fldSimple>
        </w:p>
      </w:tc>
      <w:tc>
        <w:tcPr>
          <w:tcW w:w="4140" w:type="dxa"/>
          <w:shd w:val="clear" w:color="auto" w:fill="auto"/>
        </w:tcPr>
        <w:p w14:paraId="42E4C307" w14:textId="3B0C7BC0" w:rsidR="00985E25" w:rsidRPr="00730C1F" w:rsidRDefault="005D503F" w:rsidP="008A0719">
          <w:pPr>
            <w:pStyle w:val="Footer"/>
            <w:jc w:val="center"/>
          </w:pPr>
          <w:fldSimple w:instr=" STYLEREF  Title3  \* MERGEFORMAT ">
            <w:r w:rsidR="0031645C">
              <w:rPr>
                <w:noProof/>
              </w:rPr>
              <w:t>Custom Activity Configurations</w:t>
            </w:r>
          </w:fldSimple>
        </w:p>
      </w:tc>
      <w:tc>
        <w:tcPr>
          <w:tcW w:w="2266" w:type="dxa"/>
          <w:shd w:val="clear" w:color="auto" w:fill="auto"/>
        </w:tcPr>
        <w:sdt>
          <w:sdtPr>
            <w:id w:val="610093903"/>
            <w:docPartObj>
              <w:docPartGallery w:val="Page Numbers (Top of Page)"/>
              <w:docPartUnique/>
            </w:docPartObj>
          </w:sdtPr>
          <w:sdtContent>
            <w:p w14:paraId="5D1AB91C" w14:textId="6B90FDC7" w:rsidR="00985E25" w:rsidRPr="00730C1F" w:rsidRDefault="00985E25" w:rsidP="008A0719">
              <w:pPr>
                <w:pStyle w:val="Footer"/>
                <w:jc w:val="right"/>
              </w:pPr>
              <w:r w:rsidRPr="00730C1F">
                <w:fldChar w:fldCharType="begin"/>
              </w:r>
              <w:r w:rsidRPr="00730C1F">
                <w:instrText xml:space="preserve"> PAGE   \* MERGEFORMAT </w:instrText>
              </w:r>
              <w:r w:rsidRPr="00730C1F">
                <w:fldChar w:fldCharType="separate"/>
              </w:r>
              <w:r w:rsidR="00B74315">
                <w:rPr>
                  <w:noProof/>
                </w:rPr>
                <w:t>iii</w:t>
              </w:r>
              <w:r w:rsidRPr="00730C1F">
                <w:fldChar w:fldCharType="end"/>
              </w:r>
            </w:p>
          </w:sdtContent>
        </w:sdt>
      </w:tc>
    </w:tr>
  </w:tbl>
  <w:p w14:paraId="5615050D" w14:textId="77777777" w:rsidR="00985E25" w:rsidRDefault="00985E2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2E74B5" w:themeColor="accent5"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3870"/>
      <w:gridCol w:w="2266"/>
    </w:tblGrid>
    <w:tr w:rsidR="00985E25" w:rsidRPr="00FC7103" w14:paraId="61A8E811" w14:textId="77777777" w:rsidTr="000B0405">
      <w:tc>
        <w:tcPr>
          <w:tcW w:w="2880" w:type="dxa"/>
          <w:shd w:val="clear" w:color="auto" w:fill="auto"/>
        </w:tcPr>
        <w:p w14:paraId="2115AEAB" w14:textId="7D9A863C" w:rsidR="00985E25" w:rsidRPr="00FC7103" w:rsidRDefault="005D503F" w:rsidP="004B0B4E">
          <w:pPr>
            <w:pStyle w:val="Footer"/>
          </w:pPr>
          <w:fldSimple w:instr=" STYLEREF  Title2  \* MERGEFORMAT ">
            <w:r w:rsidR="0031645C">
              <w:rPr>
                <w:noProof/>
              </w:rPr>
              <w:t>User Manual</w:t>
            </w:r>
          </w:fldSimple>
        </w:p>
      </w:tc>
      <w:tc>
        <w:tcPr>
          <w:tcW w:w="3870" w:type="dxa"/>
          <w:shd w:val="clear" w:color="auto" w:fill="auto"/>
        </w:tcPr>
        <w:p w14:paraId="57DA9117" w14:textId="61DCFAE2" w:rsidR="00985E25" w:rsidRPr="00FC7103" w:rsidRDefault="005D503F" w:rsidP="004B0B4E">
          <w:pPr>
            <w:pStyle w:val="Footer"/>
            <w:jc w:val="center"/>
          </w:pPr>
          <w:fldSimple w:instr=" STYLEREF  Title3  \* MERGEFORMAT ">
            <w:r w:rsidR="0031645C">
              <w:rPr>
                <w:noProof/>
              </w:rPr>
              <w:t>Custom Activity Configurations</w:t>
            </w:r>
          </w:fldSimple>
        </w:p>
      </w:tc>
      <w:tc>
        <w:tcPr>
          <w:tcW w:w="2266" w:type="dxa"/>
          <w:shd w:val="clear" w:color="auto" w:fill="auto"/>
        </w:tcPr>
        <w:sdt>
          <w:sdtPr>
            <w:id w:val="-1678651145"/>
            <w:docPartObj>
              <w:docPartGallery w:val="Page Numbers (Bottom of Page)"/>
              <w:docPartUnique/>
            </w:docPartObj>
          </w:sdtPr>
          <w:sdtContent>
            <w:sdt>
              <w:sdtPr>
                <w:id w:val="-70591128"/>
                <w:docPartObj>
                  <w:docPartGallery w:val="Page Numbers (Top of Page)"/>
                  <w:docPartUnique/>
                </w:docPartObj>
              </w:sdtPr>
              <w:sdtContent>
                <w:p w14:paraId="76FCF751" w14:textId="45A564E6" w:rsidR="00985E25" w:rsidRPr="00FC7103" w:rsidRDefault="00985E25" w:rsidP="004B0B4E">
                  <w:pPr>
                    <w:pStyle w:val="Footer"/>
                    <w:jc w:val="right"/>
                  </w:pPr>
                  <w:r w:rsidRPr="00FC7103">
                    <w:t xml:space="preserve">Page </w:t>
                  </w:r>
                  <w:r w:rsidRPr="00FC7103">
                    <w:fldChar w:fldCharType="begin"/>
                  </w:r>
                  <w:r w:rsidRPr="00FC7103">
                    <w:instrText xml:space="preserve"> PAGE  \* Arabic  \* MERGEFORMAT </w:instrText>
                  </w:r>
                  <w:r w:rsidRPr="00FC7103">
                    <w:fldChar w:fldCharType="separate"/>
                  </w:r>
                  <w:r w:rsidR="00B74315">
                    <w:rPr>
                      <w:noProof/>
                    </w:rPr>
                    <w:t>6</w:t>
                  </w:r>
                  <w:r w:rsidRPr="00FC7103">
                    <w:fldChar w:fldCharType="end"/>
                  </w:r>
                  <w:r w:rsidRPr="00FC7103">
                    <w:t xml:space="preserve"> of </w:t>
                  </w:r>
                  <w:fldSimple w:instr=" NUMPAGES  \* Arabic  \* MERGEFORMAT ">
                    <w:r w:rsidR="00B74315">
                      <w:rPr>
                        <w:noProof/>
                      </w:rPr>
                      <w:t>53</w:t>
                    </w:r>
                  </w:fldSimple>
                </w:p>
              </w:sdtContent>
            </w:sdt>
          </w:sdtContent>
        </w:sdt>
      </w:tc>
    </w:tr>
  </w:tbl>
  <w:p w14:paraId="2286D215" w14:textId="77777777" w:rsidR="00985E25" w:rsidRPr="008E6F13" w:rsidRDefault="00985E25" w:rsidP="009804F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2E74B5" w:themeColor="accent5"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3870"/>
      <w:gridCol w:w="2266"/>
    </w:tblGrid>
    <w:tr w:rsidR="00985E25" w:rsidRPr="00FC7103" w14:paraId="69A4345D" w14:textId="77777777" w:rsidTr="000E0F8E">
      <w:tc>
        <w:tcPr>
          <w:tcW w:w="2880" w:type="dxa"/>
          <w:shd w:val="clear" w:color="auto" w:fill="auto"/>
        </w:tcPr>
        <w:p w14:paraId="4976F3EB" w14:textId="35ACE653" w:rsidR="00985E25" w:rsidRPr="00FC7103" w:rsidRDefault="005D503F" w:rsidP="00101969">
          <w:pPr>
            <w:pStyle w:val="Footer"/>
          </w:pPr>
          <w:fldSimple w:instr=" STYLEREF  Title2  \* MERGEFORMAT ">
            <w:r w:rsidR="0031645C">
              <w:rPr>
                <w:noProof/>
              </w:rPr>
              <w:t>User Manual</w:t>
            </w:r>
          </w:fldSimple>
        </w:p>
      </w:tc>
      <w:tc>
        <w:tcPr>
          <w:tcW w:w="3870" w:type="dxa"/>
          <w:shd w:val="clear" w:color="auto" w:fill="auto"/>
        </w:tcPr>
        <w:p w14:paraId="737863E5" w14:textId="1773CC35" w:rsidR="00985E25" w:rsidRPr="00FC7103" w:rsidRDefault="005D503F" w:rsidP="000E0F8E">
          <w:pPr>
            <w:pStyle w:val="Footer"/>
            <w:jc w:val="center"/>
          </w:pPr>
          <w:fldSimple w:instr=" STYLEREF  Title3  \* MERGEFORMAT ">
            <w:r w:rsidR="0031645C">
              <w:rPr>
                <w:noProof/>
              </w:rPr>
              <w:t>Custom Activity Configurations</w:t>
            </w:r>
          </w:fldSimple>
        </w:p>
      </w:tc>
      <w:tc>
        <w:tcPr>
          <w:tcW w:w="2266" w:type="dxa"/>
          <w:shd w:val="clear" w:color="auto" w:fill="auto"/>
        </w:tcPr>
        <w:sdt>
          <w:sdtPr>
            <w:id w:val="159041382"/>
            <w:docPartObj>
              <w:docPartGallery w:val="Page Numbers (Bottom of Page)"/>
              <w:docPartUnique/>
            </w:docPartObj>
          </w:sdtPr>
          <w:sdtContent>
            <w:sdt>
              <w:sdtPr>
                <w:id w:val="127902744"/>
                <w:docPartObj>
                  <w:docPartGallery w:val="Page Numbers (Top of Page)"/>
                  <w:docPartUnique/>
                </w:docPartObj>
              </w:sdtPr>
              <w:sdtContent>
                <w:p w14:paraId="6C9D4D1D" w14:textId="2BF93CEC" w:rsidR="00985E25" w:rsidRPr="00FC7103" w:rsidRDefault="00985E25" w:rsidP="000E0F8E">
                  <w:pPr>
                    <w:pStyle w:val="Footer"/>
                    <w:jc w:val="right"/>
                  </w:pPr>
                  <w:r w:rsidRPr="00FC7103">
                    <w:t xml:space="preserve">Page </w:t>
                  </w:r>
                  <w:r w:rsidRPr="00FC7103">
                    <w:fldChar w:fldCharType="begin"/>
                  </w:r>
                  <w:r w:rsidRPr="00FC7103">
                    <w:instrText xml:space="preserve"> PAGE  \* Arabic  \* MERGEFORMAT </w:instrText>
                  </w:r>
                  <w:r w:rsidRPr="00FC7103">
                    <w:fldChar w:fldCharType="separate"/>
                  </w:r>
                  <w:r w:rsidR="00B74315">
                    <w:rPr>
                      <w:noProof/>
                    </w:rPr>
                    <w:t>5</w:t>
                  </w:r>
                  <w:r w:rsidRPr="00FC7103">
                    <w:fldChar w:fldCharType="end"/>
                  </w:r>
                  <w:r w:rsidRPr="00FC7103">
                    <w:t xml:space="preserve"> of </w:t>
                  </w:r>
                  <w:fldSimple w:instr=" NUMPAGES  \* Arabic  \* MERGEFORMAT ">
                    <w:r w:rsidR="00B74315">
                      <w:rPr>
                        <w:noProof/>
                      </w:rPr>
                      <w:t>53</w:t>
                    </w:r>
                  </w:fldSimple>
                </w:p>
              </w:sdtContent>
            </w:sdt>
          </w:sdtContent>
        </w:sdt>
      </w:tc>
    </w:tr>
  </w:tbl>
  <w:p w14:paraId="5B79C41A" w14:textId="77777777" w:rsidR="00985E25" w:rsidRPr="008E6F13" w:rsidRDefault="00985E25" w:rsidP="008E6F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F99B5" w14:textId="77777777" w:rsidR="00BE599E" w:rsidRDefault="00BE599E" w:rsidP="004B3C9E">
      <w:pPr>
        <w:spacing w:after="0" w:line="240" w:lineRule="auto"/>
      </w:pPr>
      <w:r>
        <w:separator/>
      </w:r>
    </w:p>
  </w:footnote>
  <w:footnote w:type="continuationSeparator" w:id="0">
    <w:p w14:paraId="76DD1E47" w14:textId="77777777" w:rsidR="00BE599E" w:rsidRDefault="00BE599E" w:rsidP="004B3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C442" w14:textId="6D56E310" w:rsidR="00985E25" w:rsidRDefault="00004821" w:rsidP="0043048D">
    <w:pPr>
      <w:pStyle w:val="Header"/>
      <w:pBdr>
        <w:bottom w:val="single" w:sz="12" w:space="1" w:color="2E74B5" w:themeColor="accent5" w:themeShade="BF"/>
      </w:pBdr>
    </w:pPr>
    <w:fldSimple w:instr=" STYLEREF  &quot;TOC Heading&quot;  \* MERGEFORMAT ">
      <w:r w:rsidR="0031645C">
        <w:rPr>
          <w:noProof/>
        </w:rPr>
        <w:t>Table of Contents</w:t>
      </w:r>
    </w:fldSimple>
    <w:r w:rsidR="00985E25">
      <w:ptab w:relativeTo="margin" w:alignment="center" w:leader="none"/>
    </w:r>
    <w:r w:rsidR="00985E25">
      <w:ptab w:relativeTo="margin" w:alignment="right" w:leader="none"/>
    </w:r>
    <w:r w:rsidR="00985E25">
      <w:rPr>
        <w:noProof/>
        <w:lang w:eastAsia="en-IN"/>
      </w:rPr>
      <w:drawing>
        <wp:inline distT="0" distB="0" distL="0" distR="0" wp14:anchorId="1B28D121" wp14:editId="07EBB17D">
          <wp:extent cx="1314450" cy="374112"/>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IQ_icon.png"/>
                  <pic:cNvPicPr/>
                </pic:nvPicPr>
                <pic:blipFill>
                  <a:blip r:embed="rId1">
                    <a:extLst>
                      <a:ext uri="{28A0092B-C50C-407E-A947-70E740481C1C}">
                        <a14:useLocalDpi xmlns:a14="http://schemas.microsoft.com/office/drawing/2010/main" val="0"/>
                      </a:ext>
                    </a:extLst>
                  </a:blip>
                  <a:stretch>
                    <a:fillRect/>
                  </a:stretch>
                </pic:blipFill>
                <pic:spPr>
                  <a:xfrm>
                    <a:off x="0" y="0"/>
                    <a:ext cx="1382542" cy="39349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BE1E" w14:textId="77777777" w:rsidR="00985E25" w:rsidRDefault="00985E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16FB" w14:textId="11E66FE6" w:rsidR="00985E25" w:rsidRPr="00C74505" w:rsidRDefault="005D503F" w:rsidP="00C74505">
    <w:pPr>
      <w:pStyle w:val="Header"/>
      <w:pBdr>
        <w:bottom w:val="single" w:sz="12" w:space="1" w:color="2E74B5" w:themeColor="accent5" w:themeShade="BF"/>
      </w:pBdr>
    </w:pPr>
    <w:fldSimple w:instr=" STYLEREF  &quot;Heading 1&quot;  \* MERGEFORMAT ">
      <w:r w:rsidR="0031645C">
        <w:rPr>
          <w:noProof/>
        </w:rPr>
        <w:t>Creating and Managing Custom Activities</w:t>
      </w:r>
    </w:fldSimple>
    <w:r w:rsidR="00985E25">
      <w:ptab w:relativeTo="margin" w:alignment="center" w:leader="none"/>
    </w:r>
    <w:r w:rsidR="00985E25">
      <w:ptab w:relativeTo="margin" w:alignment="right" w:leader="non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3D5EC" w14:textId="4E4BBBF8" w:rsidR="00985E25" w:rsidRDefault="00985E25">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9EF01B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9162230" o:spid="_x0000_i1025" type="#_x0000_t75" style="width:366.6pt;height:384.6pt;visibility:visible;mso-wrap-style:square">
            <v:imagedata r:id="rId1" o:title=""/>
          </v:shape>
        </w:pict>
      </mc:Choice>
      <mc:Fallback>
        <w:drawing>
          <wp:inline distT="0" distB="0" distL="0" distR="0" wp14:anchorId="083B7CA2" wp14:editId="6D29067A">
            <wp:extent cx="4655820" cy="4884420"/>
            <wp:effectExtent l="0" t="0" r="0" b="0"/>
            <wp:docPr id="979162230" name="Picture 97916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655820" cy="4884420"/>
                    </a:xfrm>
                    <a:prstGeom prst="rect">
                      <a:avLst/>
                    </a:prstGeom>
                    <a:noFill/>
                    <a:ln>
                      <a:noFill/>
                    </a:ln>
                  </pic:spPr>
                </pic:pic>
              </a:graphicData>
            </a:graphic>
          </wp:inline>
        </w:drawing>
      </mc:Fallback>
    </mc:AlternateContent>
  </w:numPicBullet>
  <w:numPicBullet w:numPicBulletId="1">
    <mc:AlternateContent>
      <mc:Choice Requires="v">
        <w:pict>
          <v:shape w14:anchorId="134F98B7" id="Picture 110182582" o:spid="_x0000_i1025" type="#_x0000_t75" style="width:675pt;height:450pt;visibility:visible;mso-wrap-style:square">
            <v:imagedata r:id="rId3" o:title=""/>
          </v:shape>
        </w:pict>
      </mc:Choice>
      <mc:Fallback>
        <w:drawing>
          <wp:inline distT="0" distB="0" distL="0" distR="0" wp14:anchorId="59EA55ED" wp14:editId="0DEF5C9D">
            <wp:extent cx="8572500" cy="5715000"/>
            <wp:effectExtent l="0" t="0" r="0" b="0"/>
            <wp:docPr id="110182582" name="Picture 110182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572500" cy="5715000"/>
                    </a:xfrm>
                    <a:prstGeom prst="rect">
                      <a:avLst/>
                    </a:prstGeom>
                    <a:noFill/>
                    <a:ln>
                      <a:noFill/>
                    </a:ln>
                  </pic:spPr>
                </pic:pic>
              </a:graphicData>
            </a:graphic>
          </wp:inline>
        </w:drawing>
      </mc:Fallback>
    </mc:AlternateContent>
  </w:numPicBullet>
  <w:numPicBullet w:numPicBulletId="2">
    <mc:AlternateContent>
      <mc:Choice Requires="v">
        <w:pict>
          <v:shape w14:anchorId="097DA573" id="Picture 887639989" o:spid="_x0000_i1025" type="#_x0000_t75" style="width:111pt;height:127.8pt;visibility:visible;mso-wrap-style:square">
            <v:imagedata r:id="rId5" o:title=""/>
          </v:shape>
        </w:pict>
      </mc:Choice>
      <mc:Fallback>
        <w:drawing>
          <wp:inline distT="0" distB="0" distL="0" distR="0" wp14:anchorId="32C09BA6" wp14:editId="221FF404">
            <wp:extent cx="1409700" cy="1623060"/>
            <wp:effectExtent l="0" t="0" r="0" b="0"/>
            <wp:docPr id="887639989" name="Picture 88763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9700" cy="1623060"/>
                    </a:xfrm>
                    <a:prstGeom prst="rect">
                      <a:avLst/>
                    </a:prstGeom>
                    <a:noFill/>
                    <a:ln>
                      <a:noFill/>
                    </a:ln>
                  </pic:spPr>
                </pic:pic>
              </a:graphicData>
            </a:graphic>
          </wp:inline>
        </w:drawing>
      </mc:Fallback>
    </mc:AlternateContent>
  </w:numPicBullet>
  <w:numPicBullet w:numPicBulletId="3">
    <mc:AlternateContent>
      <mc:Choice Requires="v">
        <w:pict>
          <v:shape w14:anchorId="50BA3A67" id="Picture 1236020835" o:spid="_x0000_i1025" type="#_x0000_t75" style="width:645pt;height:592.8pt;visibility:visible;mso-wrap-style:square">
            <v:imagedata r:id="rId7" o:title=""/>
          </v:shape>
        </w:pict>
      </mc:Choice>
      <mc:Fallback>
        <w:drawing>
          <wp:inline distT="0" distB="0" distL="0" distR="0" wp14:anchorId="3EE10695" wp14:editId="59C666C2">
            <wp:extent cx="8191500" cy="7528560"/>
            <wp:effectExtent l="0" t="0" r="0" b="0"/>
            <wp:docPr id="1236020835" name="Picture 1236020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91500" cy="7528560"/>
                    </a:xfrm>
                    <a:prstGeom prst="rect">
                      <a:avLst/>
                    </a:prstGeom>
                    <a:noFill/>
                    <a:ln>
                      <a:noFill/>
                    </a:ln>
                  </pic:spPr>
                </pic:pic>
              </a:graphicData>
            </a:graphic>
          </wp:inline>
        </w:drawing>
      </mc:Fallback>
    </mc:AlternateContent>
  </w:numPicBullet>
  <w:abstractNum w:abstractNumId="0" w15:restartNumberingAfterBreak="0">
    <w:nsid w:val="03673CF1"/>
    <w:multiLevelType w:val="hybridMultilevel"/>
    <w:tmpl w:val="9B023C38"/>
    <w:lvl w:ilvl="0" w:tplc="C3CAD1BC">
      <w:start w:val="1"/>
      <w:numFmt w:val="bullet"/>
      <w:pStyle w:val="Note2"/>
      <w:lvlText w:val=""/>
      <w:lvlJc w:val="left"/>
      <w:pPr>
        <w:ind w:left="1440" w:hanging="360"/>
      </w:pPr>
      <w:rPr>
        <w:rFonts w:ascii="Wingdings" w:hAnsi="Wingdings" w:hint="default"/>
        <w:b/>
        <w:i w:val="0"/>
        <w:color w:val="002060"/>
        <w:sz w:val="3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1E6D51"/>
    <w:multiLevelType w:val="hybridMultilevel"/>
    <w:tmpl w:val="1D34D796"/>
    <w:lvl w:ilvl="0" w:tplc="F3C0C768">
      <w:start w:val="1"/>
      <w:numFmt w:val="bullet"/>
      <w:pStyle w:val="Note3Touch"/>
      <w:lvlText w:val=""/>
      <w:lvlPicBulletId w:val="3"/>
      <w:lvlJc w:val="left"/>
      <w:pPr>
        <w:ind w:left="1080" w:hanging="360"/>
      </w:pPr>
      <w:rPr>
        <w:rFonts w:ascii="Symbol" w:hAnsi="Symbol" w:hint="default"/>
        <w:b/>
        <w:i w:val="0"/>
        <w:color w:val="auto"/>
        <w:sz w:val="3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BCB148F"/>
    <w:multiLevelType w:val="multilevel"/>
    <w:tmpl w:val="B984AF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75F43"/>
    <w:multiLevelType w:val="hybridMultilevel"/>
    <w:tmpl w:val="3A16EEAE"/>
    <w:lvl w:ilvl="0" w:tplc="2272E61C">
      <w:start w:val="1"/>
      <w:numFmt w:val="bullet"/>
      <w:pStyle w:val="Warning2dont"/>
      <w:lvlText w:val=""/>
      <w:lvlPicBulletId w:val="0"/>
      <w:lvlJc w:val="left"/>
      <w:pPr>
        <w:ind w:left="1080" w:hanging="360"/>
      </w:pPr>
      <w:rPr>
        <w:rFonts w:ascii="Symbol" w:hAnsi="Symbol" w:hint="default"/>
        <w:b/>
        <w:i w:val="0"/>
        <w:color w:val="auto"/>
        <w:sz w:val="3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2E43802"/>
    <w:multiLevelType w:val="multilevel"/>
    <w:tmpl w:val="BA3E91A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3DF6D70"/>
    <w:multiLevelType w:val="multilevel"/>
    <w:tmpl w:val="624C8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C2324A"/>
    <w:multiLevelType w:val="hybridMultilevel"/>
    <w:tmpl w:val="E364F53E"/>
    <w:lvl w:ilvl="0" w:tplc="968AB55A">
      <w:start w:val="1"/>
      <w:numFmt w:val="bullet"/>
      <w:pStyle w:val="ReferToThisDoc"/>
      <w:lvlText w:val="§"/>
      <w:lvlJc w:val="left"/>
      <w:pPr>
        <w:ind w:left="1080" w:hanging="360"/>
      </w:pPr>
      <w:rPr>
        <w:rFonts w:ascii="Lucida Bright" w:hAnsi="Lucida Bright" w:hint="default"/>
        <w:b/>
        <w:i w:val="0"/>
        <w:color w:val="70AD47" w:themeColor="accent6"/>
        <w:sz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6C0233A"/>
    <w:multiLevelType w:val="hybridMultilevel"/>
    <w:tmpl w:val="F9BE9558"/>
    <w:lvl w:ilvl="0" w:tplc="FB324344">
      <w:start w:val="1"/>
      <w:numFmt w:val="bullet"/>
      <w:pStyle w:val="Warning1"/>
      <w:lvlText w:val=""/>
      <w:lvlPicBulletId w:val="1"/>
      <w:lvlJc w:val="left"/>
      <w:pPr>
        <w:ind w:left="720" w:hanging="360"/>
      </w:pPr>
      <w:rPr>
        <w:rFonts w:ascii="Symbol" w:hAnsi="Symbol" w:hint="default"/>
        <w:b/>
        <w:i w:val="0"/>
        <w:color w:val="auto"/>
        <w:sz w:val="3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7404659"/>
    <w:multiLevelType w:val="hybridMultilevel"/>
    <w:tmpl w:val="32DA3A0E"/>
    <w:lvl w:ilvl="0" w:tplc="83DE5860">
      <w:start w:val="1"/>
      <w:numFmt w:val="bullet"/>
      <w:pStyle w:val="TableNote1"/>
      <w:lvlText w:val=""/>
      <w:lvlJc w:val="left"/>
      <w:pPr>
        <w:ind w:left="864" w:hanging="360"/>
      </w:pPr>
      <w:rPr>
        <w:rFonts w:ascii="Wingdings" w:hAnsi="Wingdings" w:hint="default"/>
        <w:sz w:val="22"/>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9" w15:restartNumberingAfterBreak="0">
    <w:nsid w:val="3A394A48"/>
    <w:multiLevelType w:val="hybridMultilevel"/>
    <w:tmpl w:val="CBE0D34C"/>
    <w:lvl w:ilvl="0" w:tplc="BE22BA70">
      <w:start w:val="1"/>
      <w:numFmt w:val="lowerRoman"/>
      <w:pStyle w:val="Listlevel2"/>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0" w15:restartNumberingAfterBreak="0">
    <w:nsid w:val="40E72E16"/>
    <w:multiLevelType w:val="hybridMultilevel"/>
    <w:tmpl w:val="F84AB13E"/>
    <w:lvl w:ilvl="0" w:tplc="35B86674">
      <w:start w:val="1"/>
      <w:numFmt w:val="bullet"/>
      <w:pStyle w:val="Important1"/>
      <w:lvlText w:val=""/>
      <w:lvlPicBulletId w:val="2"/>
      <w:lvlJc w:val="left"/>
      <w:pPr>
        <w:ind w:left="720" w:hanging="360"/>
      </w:pPr>
      <w:rPr>
        <w:rFonts w:ascii="Symbol" w:hAnsi="Symbol" w:hint="default"/>
        <w:b/>
        <w:i w:val="0"/>
        <w:color w:val="auto"/>
        <w:sz w:val="3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0063623"/>
    <w:multiLevelType w:val="hybridMultilevel"/>
    <w:tmpl w:val="AC26AA8A"/>
    <w:lvl w:ilvl="0" w:tplc="E6FC1250">
      <w:start w:val="1"/>
      <w:numFmt w:val="bullet"/>
      <w:pStyle w:val="Note1tips"/>
      <w:lvlText w:val=""/>
      <w:lvlJc w:val="left"/>
      <w:pPr>
        <w:ind w:left="720" w:hanging="360"/>
      </w:pPr>
      <w:rPr>
        <w:rFonts w:ascii="Segoe MDL2 Assets" w:hAnsi="Segoe MDL2 Assets" w:hint="default"/>
        <w:b/>
        <w:i w:val="0"/>
        <w:color w:val="2F5496" w:themeColor="accent1" w:themeShade="BF"/>
        <w:sz w:val="3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2D739AD"/>
    <w:multiLevelType w:val="hybridMultilevel"/>
    <w:tmpl w:val="6FF45EE6"/>
    <w:lvl w:ilvl="0" w:tplc="F38ABBD6">
      <w:start w:val="1"/>
      <w:numFmt w:val="bullet"/>
      <w:pStyle w:val="ReferToOtherDoc"/>
      <w:lvlText w:val=""/>
      <w:lvlJc w:val="left"/>
      <w:pPr>
        <w:ind w:left="720" w:hanging="360"/>
      </w:pPr>
      <w:rPr>
        <w:rFonts w:ascii="Wingdings" w:hAnsi="Wingdings" w:hint="default"/>
        <w:b/>
        <w:i w:val="0"/>
        <w:color w:val="70AD47" w:themeColor="accent6"/>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46132E"/>
    <w:multiLevelType w:val="multilevel"/>
    <w:tmpl w:val="F18E7C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720B40"/>
    <w:multiLevelType w:val="hybridMultilevel"/>
    <w:tmpl w:val="EB56F676"/>
    <w:lvl w:ilvl="0" w:tplc="9D7E60E2">
      <w:start w:val="1"/>
      <w:numFmt w:val="decimal"/>
      <w:pStyle w:val="ListNumber1"/>
      <w:lvlText w:val="%1."/>
      <w:lvlJc w:val="left"/>
      <w:pPr>
        <w:ind w:left="1080" w:hanging="360"/>
      </w:pPr>
    </w:lvl>
    <w:lvl w:ilvl="1" w:tplc="40090019" w:tentative="1">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81D64B8"/>
    <w:multiLevelType w:val="hybridMultilevel"/>
    <w:tmpl w:val="C698351C"/>
    <w:lvl w:ilvl="0" w:tplc="C660F4DA">
      <w:start w:val="1"/>
      <w:numFmt w:val="bullet"/>
      <w:pStyle w:val="Bullet1"/>
      <w:lvlText w:val=""/>
      <w:lvlJc w:val="left"/>
      <w:pPr>
        <w:ind w:left="1080" w:hanging="360"/>
      </w:pPr>
      <w:rPr>
        <w:rFonts w:ascii="Symbol" w:hAnsi="Symbol" w:hint="default"/>
      </w:rPr>
    </w:lvl>
    <w:lvl w:ilvl="1" w:tplc="209A367A">
      <w:start w:val="1"/>
      <w:numFmt w:val="bullet"/>
      <w:pStyle w:val="BulletLevel2"/>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FEB6C5B"/>
    <w:multiLevelType w:val="hybridMultilevel"/>
    <w:tmpl w:val="8A2EA076"/>
    <w:lvl w:ilvl="0" w:tplc="4FA87510">
      <w:start w:val="1"/>
      <w:numFmt w:val="decimal"/>
      <w:pStyle w:val="EIQSteps"/>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num w:numId="1" w16cid:durableId="843981028">
    <w:abstractNumId w:val="4"/>
  </w:num>
  <w:num w:numId="2" w16cid:durableId="895319149">
    <w:abstractNumId w:val="15"/>
  </w:num>
  <w:num w:numId="3" w16cid:durableId="90440547">
    <w:abstractNumId w:val="14"/>
  </w:num>
  <w:num w:numId="4" w16cid:durableId="1780639862">
    <w:abstractNumId w:val="16"/>
  </w:num>
  <w:num w:numId="5" w16cid:durableId="1301228652">
    <w:abstractNumId w:val="16"/>
    <w:lvlOverride w:ilvl="0">
      <w:startOverride w:val="1"/>
    </w:lvlOverride>
  </w:num>
  <w:num w:numId="6" w16cid:durableId="1711765667">
    <w:abstractNumId w:val="12"/>
  </w:num>
  <w:num w:numId="7" w16cid:durableId="50085632">
    <w:abstractNumId w:val="11"/>
  </w:num>
  <w:num w:numId="8" w16cid:durableId="133184005">
    <w:abstractNumId w:val="0"/>
  </w:num>
  <w:num w:numId="9" w16cid:durableId="754744058">
    <w:abstractNumId w:val="7"/>
  </w:num>
  <w:num w:numId="10" w16cid:durableId="1491020058">
    <w:abstractNumId w:val="10"/>
  </w:num>
  <w:num w:numId="11" w16cid:durableId="1598561568">
    <w:abstractNumId w:val="3"/>
  </w:num>
  <w:num w:numId="12" w16cid:durableId="1639677924">
    <w:abstractNumId w:val="8"/>
  </w:num>
  <w:num w:numId="13" w16cid:durableId="1791245080">
    <w:abstractNumId w:val="9"/>
  </w:num>
  <w:num w:numId="14" w16cid:durableId="175003291">
    <w:abstractNumId w:val="6"/>
  </w:num>
  <w:num w:numId="15" w16cid:durableId="1890418060">
    <w:abstractNumId w:val="9"/>
    <w:lvlOverride w:ilvl="0">
      <w:startOverride w:val="1"/>
    </w:lvlOverride>
  </w:num>
  <w:num w:numId="16" w16cid:durableId="1647511944">
    <w:abstractNumId w:val="1"/>
  </w:num>
  <w:num w:numId="17" w16cid:durableId="1507551896">
    <w:abstractNumId w:val="16"/>
    <w:lvlOverride w:ilvl="0">
      <w:startOverride w:val="1"/>
    </w:lvlOverride>
  </w:num>
  <w:num w:numId="18" w16cid:durableId="2050452992">
    <w:abstractNumId w:val="16"/>
    <w:lvlOverride w:ilvl="0">
      <w:startOverride w:val="1"/>
    </w:lvlOverride>
  </w:num>
  <w:num w:numId="19" w16cid:durableId="784078476">
    <w:abstractNumId w:val="9"/>
    <w:lvlOverride w:ilvl="0">
      <w:startOverride w:val="1"/>
    </w:lvlOverride>
  </w:num>
  <w:num w:numId="20" w16cid:durableId="653067437">
    <w:abstractNumId w:val="16"/>
    <w:lvlOverride w:ilvl="0">
      <w:startOverride w:val="1"/>
    </w:lvlOverride>
  </w:num>
  <w:num w:numId="21" w16cid:durableId="581721860">
    <w:abstractNumId w:val="16"/>
    <w:lvlOverride w:ilvl="0">
      <w:startOverride w:val="1"/>
    </w:lvlOverride>
  </w:num>
  <w:num w:numId="22" w16cid:durableId="468059854">
    <w:abstractNumId w:val="16"/>
    <w:lvlOverride w:ilvl="0">
      <w:startOverride w:val="1"/>
    </w:lvlOverride>
  </w:num>
  <w:num w:numId="23" w16cid:durableId="1016808459">
    <w:abstractNumId w:val="16"/>
    <w:lvlOverride w:ilvl="0">
      <w:startOverride w:val="1"/>
    </w:lvlOverride>
  </w:num>
  <w:num w:numId="24" w16cid:durableId="441148553">
    <w:abstractNumId w:val="16"/>
    <w:lvlOverride w:ilvl="0">
      <w:startOverride w:val="1"/>
    </w:lvlOverride>
  </w:num>
  <w:num w:numId="25" w16cid:durableId="1562331758">
    <w:abstractNumId w:val="16"/>
    <w:lvlOverride w:ilvl="0">
      <w:startOverride w:val="1"/>
    </w:lvlOverride>
  </w:num>
  <w:num w:numId="26" w16cid:durableId="552278436">
    <w:abstractNumId w:val="16"/>
    <w:lvlOverride w:ilvl="0">
      <w:startOverride w:val="1"/>
    </w:lvlOverride>
  </w:num>
  <w:num w:numId="27" w16cid:durableId="1638145498">
    <w:abstractNumId w:val="9"/>
    <w:lvlOverride w:ilvl="0">
      <w:startOverride w:val="1"/>
    </w:lvlOverride>
  </w:num>
  <w:num w:numId="28" w16cid:durableId="1136607977">
    <w:abstractNumId w:val="9"/>
    <w:lvlOverride w:ilvl="0">
      <w:startOverride w:val="1"/>
    </w:lvlOverride>
  </w:num>
  <w:num w:numId="29" w16cid:durableId="1340767176">
    <w:abstractNumId w:val="16"/>
    <w:lvlOverride w:ilvl="0">
      <w:startOverride w:val="1"/>
    </w:lvlOverride>
  </w:num>
  <w:num w:numId="30" w16cid:durableId="1069422524">
    <w:abstractNumId w:val="16"/>
    <w:lvlOverride w:ilvl="0">
      <w:startOverride w:val="1"/>
    </w:lvlOverride>
  </w:num>
  <w:num w:numId="31" w16cid:durableId="2091149316">
    <w:abstractNumId w:val="16"/>
    <w:lvlOverride w:ilvl="0">
      <w:startOverride w:val="1"/>
    </w:lvlOverride>
  </w:num>
  <w:num w:numId="32" w16cid:durableId="828444845">
    <w:abstractNumId w:val="16"/>
    <w:lvlOverride w:ilvl="0">
      <w:startOverride w:val="1"/>
    </w:lvlOverride>
  </w:num>
  <w:num w:numId="33" w16cid:durableId="20012054">
    <w:abstractNumId w:val="16"/>
    <w:lvlOverride w:ilvl="0">
      <w:startOverride w:val="1"/>
    </w:lvlOverride>
  </w:num>
  <w:num w:numId="34" w16cid:durableId="728572256">
    <w:abstractNumId w:val="9"/>
    <w:lvlOverride w:ilvl="0">
      <w:startOverride w:val="1"/>
    </w:lvlOverride>
  </w:num>
  <w:num w:numId="35" w16cid:durableId="649140283">
    <w:abstractNumId w:val="9"/>
    <w:lvlOverride w:ilvl="0">
      <w:startOverride w:val="1"/>
    </w:lvlOverride>
  </w:num>
  <w:num w:numId="36" w16cid:durableId="1270697159">
    <w:abstractNumId w:val="9"/>
  </w:num>
  <w:num w:numId="37" w16cid:durableId="100272554">
    <w:abstractNumId w:val="9"/>
    <w:lvlOverride w:ilvl="0">
      <w:startOverride w:val="1"/>
    </w:lvlOverride>
  </w:num>
  <w:num w:numId="38" w16cid:durableId="48498829">
    <w:abstractNumId w:val="16"/>
    <w:lvlOverride w:ilvl="0">
      <w:startOverride w:val="1"/>
    </w:lvlOverride>
  </w:num>
  <w:num w:numId="39" w16cid:durableId="2141919829">
    <w:abstractNumId w:val="16"/>
    <w:lvlOverride w:ilvl="0">
      <w:startOverride w:val="1"/>
    </w:lvlOverride>
  </w:num>
  <w:num w:numId="40" w16cid:durableId="1740470354">
    <w:abstractNumId w:val="5"/>
  </w:num>
  <w:num w:numId="41" w16cid:durableId="1317227797">
    <w:abstractNumId w:val="9"/>
    <w:lvlOverride w:ilvl="0">
      <w:startOverride w:val="1"/>
    </w:lvlOverride>
  </w:num>
  <w:num w:numId="42" w16cid:durableId="1774132792">
    <w:abstractNumId w:val="9"/>
    <w:lvlOverride w:ilvl="0">
      <w:startOverride w:val="1"/>
    </w:lvlOverride>
  </w:num>
  <w:num w:numId="43" w16cid:durableId="505368433">
    <w:abstractNumId w:val="2"/>
  </w:num>
  <w:num w:numId="44" w16cid:durableId="1223366539">
    <w:abstractNumId w:val="13"/>
  </w:num>
  <w:num w:numId="45" w16cid:durableId="971597633">
    <w:abstractNumId w:val="16"/>
    <w:lvlOverride w:ilvl="0">
      <w:startOverride w:val="1"/>
    </w:lvlOverride>
  </w:num>
  <w:num w:numId="46" w16cid:durableId="775558580">
    <w:abstractNumId w:val="16"/>
    <w:lvlOverride w:ilvl="0">
      <w:startOverride w:val="1"/>
    </w:lvlOverride>
  </w:num>
  <w:num w:numId="47" w16cid:durableId="1935430384">
    <w:abstractNumId w:val="16"/>
    <w:lvlOverride w:ilvl="0">
      <w:startOverride w:val="1"/>
    </w:lvlOverride>
  </w:num>
  <w:num w:numId="48" w16cid:durableId="1825313741">
    <w:abstractNumId w:val="16"/>
    <w:lvlOverride w:ilvl="0">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attachedTemplate r:id="rId1"/>
  <w:stylePaneSortMethod w:val="00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wMbEwsjSwMDc3MzBS0lEKTi0uzszPAykwNDCoBQCc+JjoLgAAAA=="/>
  </w:docVars>
  <w:rsids>
    <w:rsidRoot w:val="00992B64"/>
    <w:rsid w:val="00001FA9"/>
    <w:rsid w:val="000023EC"/>
    <w:rsid w:val="000027DD"/>
    <w:rsid w:val="00002D72"/>
    <w:rsid w:val="00004821"/>
    <w:rsid w:val="00005758"/>
    <w:rsid w:val="00006692"/>
    <w:rsid w:val="00006812"/>
    <w:rsid w:val="00010078"/>
    <w:rsid w:val="00010318"/>
    <w:rsid w:val="000112E0"/>
    <w:rsid w:val="00011719"/>
    <w:rsid w:val="00011B62"/>
    <w:rsid w:val="00011B9A"/>
    <w:rsid w:val="00012585"/>
    <w:rsid w:val="000125E6"/>
    <w:rsid w:val="00013865"/>
    <w:rsid w:val="0001424C"/>
    <w:rsid w:val="00014A18"/>
    <w:rsid w:val="00015C1D"/>
    <w:rsid w:val="00016B95"/>
    <w:rsid w:val="00016FDF"/>
    <w:rsid w:val="00020B15"/>
    <w:rsid w:val="00021CE1"/>
    <w:rsid w:val="00021D29"/>
    <w:rsid w:val="0002207D"/>
    <w:rsid w:val="000221A5"/>
    <w:rsid w:val="00022721"/>
    <w:rsid w:val="000229A3"/>
    <w:rsid w:val="00022FF6"/>
    <w:rsid w:val="00023014"/>
    <w:rsid w:val="00023203"/>
    <w:rsid w:val="000232DB"/>
    <w:rsid w:val="00024C55"/>
    <w:rsid w:val="00025F7D"/>
    <w:rsid w:val="00026008"/>
    <w:rsid w:val="000260AE"/>
    <w:rsid w:val="00031CC5"/>
    <w:rsid w:val="00031D04"/>
    <w:rsid w:val="0003597B"/>
    <w:rsid w:val="00036D1A"/>
    <w:rsid w:val="0004037B"/>
    <w:rsid w:val="00040BBB"/>
    <w:rsid w:val="00042775"/>
    <w:rsid w:val="00042F5A"/>
    <w:rsid w:val="00043BA0"/>
    <w:rsid w:val="000444A7"/>
    <w:rsid w:val="00044D28"/>
    <w:rsid w:val="0005099D"/>
    <w:rsid w:val="00051B8E"/>
    <w:rsid w:val="000533DC"/>
    <w:rsid w:val="00053415"/>
    <w:rsid w:val="00053F73"/>
    <w:rsid w:val="00055612"/>
    <w:rsid w:val="00057044"/>
    <w:rsid w:val="00057799"/>
    <w:rsid w:val="00057DCF"/>
    <w:rsid w:val="000615E9"/>
    <w:rsid w:val="00062070"/>
    <w:rsid w:val="0006228C"/>
    <w:rsid w:val="0006398B"/>
    <w:rsid w:val="00065F64"/>
    <w:rsid w:val="0006743C"/>
    <w:rsid w:val="0007081C"/>
    <w:rsid w:val="000715A0"/>
    <w:rsid w:val="00071C5D"/>
    <w:rsid w:val="00073A49"/>
    <w:rsid w:val="00074411"/>
    <w:rsid w:val="0007552B"/>
    <w:rsid w:val="00077AEC"/>
    <w:rsid w:val="00077BAB"/>
    <w:rsid w:val="00080168"/>
    <w:rsid w:val="000807B5"/>
    <w:rsid w:val="00080B91"/>
    <w:rsid w:val="00081F4B"/>
    <w:rsid w:val="000834A7"/>
    <w:rsid w:val="00084CA6"/>
    <w:rsid w:val="0008708E"/>
    <w:rsid w:val="00091873"/>
    <w:rsid w:val="000926E5"/>
    <w:rsid w:val="00092B69"/>
    <w:rsid w:val="00092F72"/>
    <w:rsid w:val="00093487"/>
    <w:rsid w:val="0009373B"/>
    <w:rsid w:val="000951B7"/>
    <w:rsid w:val="00097512"/>
    <w:rsid w:val="000A01AF"/>
    <w:rsid w:val="000A0AD5"/>
    <w:rsid w:val="000A1405"/>
    <w:rsid w:val="000A151C"/>
    <w:rsid w:val="000A2D2C"/>
    <w:rsid w:val="000A2E5C"/>
    <w:rsid w:val="000A3084"/>
    <w:rsid w:val="000A3214"/>
    <w:rsid w:val="000A3CC9"/>
    <w:rsid w:val="000A51DC"/>
    <w:rsid w:val="000A6975"/>
    <w:rsid w:val="000A7341"/>
    <w:rsid w:val="000B0405"/>
    <w:rsid w:val="000B34F9"/>
    <w:rsid w:val="000B3598"/>
    <w:rsid w:val="000B4C1A"/>
    <w:rsid w:val="000B5423"/>
    <w:rsid w:val="000B5663"/>
    <w:rsid w:val="000B5B1C"/>
    <w:rsid w:val="000B6648"/>
    <w:rsid w:val="000B6864"/>
    <w:rsid w:val="000B7422"/>
    <w:rsid w:val="000B7B3A"/>
    <w:rsid w:val="000C04AD"/>
    <w:rsid w:val="000C082E"/>
    <w:rsid w:val="000C0C1A"/>
    <w:rsid w:val="000C1940"/>
    <w:rsid w:val="000C29FE"/>
    <w:rsid w:val="000C2A37"/>
    <w:rsid w:val="000C4F2D"/>
    <w:rsid w:val="000C57F7"/>
    <w:rsid w:val="000C66A2"/>
    <w:rsid w:val="000C7C4E"/>
    <w:rsid w:val="000D24FE"/>
    <w:rsid w:val="000D2F40"/>
    <w:rsid w:val="000D30EA"/>
    <w:rsid w:val="000D346A"/>
    <w:rsid w:val="000D4044"/>
    <w:rsid w:val="000D498E"/>
    <w:rsid w:val="000D4CA1"/>
    <w:rsid w:val="000D5DBC"/>
    <w:rsid w:val="000D5FA3"/>
    <w:rsid w:val="000D6070"/>
    <w:rsid w:val="000E0F8E"/>
    <w:rsid w:val="000E48CF"/>
    <w:rsid w:val="000E5087"/>
    <w:rsid w:val="000E51EF"/>
    <w:rsid w:val="000E522B"/>
    <w:rsid w:val="000E5413"/>
    <w:rsid w:val="000E6223"/>
    <w:rsid w:val="000E6303"/>
    <w:rsid w:val="000F0647"/>
    <w:rsid w:val="000F14AB"/>
    <w:rsid w:val="000F1C1B"/>
    <w:rsid w:val="000F2DDF"/>
    <w:rsid w:val="000F48B8"/>
    <w:rsid w:val="000F4C8B"/>
    <w:rsid w:val="000F5198"/>
    <w:rsid w:val="000F53A9"/>
    <w:rsid w:val="000F5C55"/>
    <w:rsid w:val="000F6731"/>
    <w:rsid w:val="000F70CA"/>
    <w:rsid w:val="001003E7"/>
    <w:rsid w:val="0010053A"/>
    <w:rsid w:val="00101969"/>
    <w:rsid w:val="00102329"/>
    <w:rsid w:val="00103546"/>
    <w:rsid w:val="00103FB9"/>
    <w:rsid w:val="001043B9"/>
    <w:rsid w:val="001048C8"/>
    <w:rsid w:val="00105FC6"/>
    <w:rsid w:val="00106F5D"/>
    <w:rsid w:val="00107000"/>
    <w:rsid w:val="00107FD0"/>
    <w:rsid w:val="001108F1"/>
    <w:rsid w:val="00111BE6"/>
    <w:rsid w:val="0011245A"/>
    <w:rsid w:val="00116531"/>
    <w:rsid w:val="001167E7"/>
    <w:rsid w:val="0011757B"/>
    <w:rsid w:val="0011795F"/>
    <w:rsid w:val="0012048A"/>
    <w:rsid w:val="00122B4D"/>
    <w:rsid w:val="00123741"/>
    <w:rsid w:val="00125814"/>
    <w:rsid w:val="0012586A"/>
    <w:rsid w:val="0012591B"/>
    <w:rsid w:val="00130190"/>
    <w:rsid w:val="0013086E"/>
    <w:rsid w:val="00130B79"/>
    <w:rsid w:val="001330F5"/>
    <w:rsid w:val="00135B1C"/>
    <w:rsid w:val="00136589"/>
    <w:rsid w:val="00137262"/>
    <w:rsid w:val="001372B6"/>
    <w:rsid w:val="0013756A"/>
    <w:rsid w:val="0013758D"/>
    <w:rsid w:val="00140753"/>
    <w:rsid w:val="001412FE"/>
    <w:rsid w:val="00141515"/>
    <w:rsid w:val="001424D6"/>
    <w:rsid w:val="00142D16"/>
    <w:rsid w:val="00143AB2"/>
    <w:rsid w:val="00143E34"/>
    <w:rsid w:val="00143F35"/>
    <w:rsid w:val="00144D2A"/>
    <w:rsid w:val="00144F3A"/>
    <w:rsid w:val="001478E9"/>
    <w:rsid w:val="001504D0"/>
    <w:rsid w:val="0015150F"/>
    <w:rsid w:val="00152BF4"/>
    <w:rsid w:val="00153B2B"/>
    <w:rsid w:val="00153C49"/>
    <w:rsid w:val="00153EF1"/>
    <w:rsid w:val="00154D08"/>
    <w:rsid w:val="00154ED4"/>
    <w:rsid w:val="00154EFD"/>
    <w:rsid w:val="00155289"/>
    <w:rsid w:val="001556A4"/>
    <w:rsid w:val="00155D88"/>
    <w:rsid w:val="001561F8"/>
    <w:rsid w:val="00157254"/>
    <w:rsid w:val="00160954"/>
    <w:rsid w:val="00160E2F"/>
    <w:rsid w:val="00160F74"/>
    <w:rsid w:val="00162ED6"/>
    <w:rsid w:val="00163766"/>
    <w:rsid w:val="00163DBE"/>
    <w:rsid w:val="00163E91"/>
    <w:rsid w:val="00164129"/>
    <w:rsid w:val="001651B2"/>
    <w:rsid w:val="0016583F"/>
    <w:rsid w:val="00165E21"/>
    <w:rsid w:val="00166E8A"/>
    <w:rsid w:val="00167308"/>
    <w:rsid w:val="00172884"/>
    <w:rsid w:val="001728F1"/>
    <w:rsid w:val="001737CA"/>
    <w:rsid w:val="00173D1A"/>
    <w:rsid w:val="001741D4"/>
    <w:rsid w:val="0017464A"/>
    <w:rsid w:val="00175FA7"/>
    <w:rsid w:val="001768AE"/>
    <w:rsid w:val="00180120"/>
    <w:rsid w:val="00180D2A"/>
    <w:rsid w:val="001818BF"/>
    <w:rsid w:val="00181AA3"/>
    <w:rsid w:val="00181B9B"/>
    <w:rsid w:val="00182AE4"/>
    <w:rsid w:val="001830BD"/>
    <w:rsid w:val="00183131"/>
    <w:rsid w:val="001834E5"/>
    <w:rsid w:val="0018420E"/>
    <w:rsid w:val="00184CF2"/>
    <w:rsid w:val="00185981"/>
    <w:rsid w:val="00186175"/>
    <w:rsid w:val="00186DC8"/>
    <w:rsid w:val="00187369"/>
    <w:rsid w:val="00187858"/>
    <w:rsid w:val="00190010"/>
    <w:rsid w:val="00190B6E"/>
    <w:rsid w:val="001918F4"/>
    <w:rsid w:val="001920DE"/>
    <w:rsid w:val="0019282B"/>
    <w:rsid w:val="001943FC"/>
    <w:rsid w:val="00194459"/>
    <w:rsid w:val="00195607"/>
    <w:rsid w:val="00197536"/>
    <w:rsid w:val="001A006A"/>
    <w:rsid w:val="001A0CAE"/>
    <w:rsid w:val="001A19AE"/>
    <w:rsid w:val="001A36E1"/>
    <w:rsid w:val="001A3981"/>
    <w:rsid w:val="001A5920"/>
    <w:rsid w:val="001A661E"/>
    <w:rsid w:val="001A6679"/>
    <w:rsid w:val="001A744D"/>
    <w:rsid w:val="001B00EF"/>
    <w:rsid w:val="001B0A9F"/>
    <w:rsid w:val="001B0CFB"/>
    <w:rsid w:val="001B0EE9"/>
    <w:rsid w:val="001B123D"/>
    <w:rsid w:val="001B26FC"/>
    <w:rsid w:val="001B2F39"/>
    <w:rsid w:val="001B381F"/>
    <w:rsid w:val="001B45E3"/>
    <w:rsid w:val="001B5819"/>
    <w:rsid w:val="001B62A3"/>
    <w:rsid w:val="001C05A4"/>
    <w:rsid w:val="001C068A"/>
    <w:rsid w:val="001C074F"/>
    <w:rsid w:val="001C09F5"/>
    <w:rsid w:val="001C105D"/>
    <w:rsid w:val="001C21D9"/>
    <w:rsid w:val="001C32CD"/>
    <w:rsid w:val="001C3400"/>
    <w:rsid w:val="001C3910"/>
    <w:rsid w:val="001C505A"/>
    <w:rsid w:val="001C6606"/>
    <w:rsid w:val="001C6C75"/>
    <w:rsid w:val="001C7173"/>
    <w:rsid w:val="001D038B"/>
    <w:rsid w:val="001D0A02"/>
    <w:rsid w:val="001D27AA"/>
    <w:rsid w:val="001D2FDC"/>
    <w:rsid w:val="001D3424"/>
    <w:rsid w:val="001D69ED"/>
    <w:rsid w:val="001E1661"/>
    <w:rsid w:val="001E185D"/>
    <w:rsid w:val="001E18C7"/>
    <w:rsid w:val="001E19D8"/>
    <w:rsid w:val="001E1BE9"/>
    <w:rsid w:val="001E2844"/>
    <w:rsid w:val="001E2865"/>
    <w:rsid w:val="001E384E"/>
    <w:rsid w:val="001E4544"/>
    <w:rsid w:val="001F360D"/>
    <w:rsid w:val="001F3C23"/>
    <w:rsid w:val="001F3CE2"/>
    <w:rsid w:val="001F5B7D"/>
    <w:rsid w:val="001F5EDF"/>
    <w:rsid w:val="001F6527"/>
    <w:rsid w:val="001F6C9A"/>
    <w:rsid w:val="001F715F"/>
    <w:rsid w:val="002007B5"/>
    <w:rsid w:val="00200E1C"/>
    <w:rsid w:val="00200F1C"/>
    <w:rsid w:val="00201157"/>
    <w:rsid w:val="00201297"/>
    <w:rsid w:val="00201468"/>
    <w:rsid w:val="002015EF"/>
    <w:rsid w:val="00201D61"/>
    <w:rsid w:val="00202084"/>
    <w:rsid w:val="00202419"/>
    <w:rsid w:val="00204A75"/>
    <w:rsid w:val="00204BF7"/>
    <w:rsid w:val="00206082"/>
    <w:rsid w:val="00206603"/>
    <w:rsid w:val="00206643"/>
    <w:rsid w:val="0020693E"/>
    <w:rsid w:val="002070D9"/>
    <w:rsid w:val="002074AD"/>
    <w:rsid w:val="00212AAD"/>
    <w:rsid w:val="002140B1"/>
    <w:rsid w:val="00214667"/>
    <w:rsid w:val="00215B04"/>
    <w:rsid w:val="00215BAB"/>
    <w:rsid w:val="002163D6"/>
    <w:rsid w:val="00216F5B"/>
    <w:rsid w:val="00217531"/>
    <w:rsid w:val="00217B9D"/>
    <w:rsid w:val="00221396"/>
    <w:rsid w:val="00221AEF"/>
    <w:rsid w:val="002221FE"/>
    <w:rsid w:val="002239AB"/>
    <w:rsid w:val="00223D3D"/>
    <w:rsid w:val="00223FC6"/>
    <w:rsid w:val="00224602"/>
    <w:rsid w:val="002249AC"/>
    <w:rsid w:val="00225015"/>
    <w:rsid w:val="0022571A"/>
    <w:rsid w:val="00226D41"/>
    <w:rsid w:val="00226D8E"/>
    <w:rsid w:val="00226F44"/>
    <w:rsid w:val="00227804"/>
    <w:rsid w:val="00227D3B"/>
    <w:rsid w:val="00230630"/>
    <w:rsid w:val="00232723"/>
    <w:rsid w:val="002329E0"/>
    <w:rsid w:val="00232DC6"/>
    <w:rsid w:val="002330F2"/>
    <w:rsid w:val="00233E2A"/>
    <w:rsid w:val="0023409F"/>
    <w:rsid w:val="00237E66"/>
    <w:rsid w:val="002407D7"/>
    <w:rsid w:val="00240A66"/>
    <w:rsid w:val="002421C0"/>
    <w:rsid w:val="00242486"/>
    <w:rsid w:val="0024341F"/>
    <w:rsid w:val="002459F6"/>
    <w:rsid w:val="00246979"/>
    <w:rsid w:val="002469CF"/>
    <w:rsid w:val="002471A3"/>
    <w:rsid w:val="002471E6"/>
    <w:rsid w:val="00247502"/>
    <w:rsid w:val="00255FEA"/>
    <w:rsid w:val="002566E4"/>
    <w:rsid w:val="0026016C"/>
    <w:rsid w:val="002607E6"/>
    <w:rsid w:val="00262075"/>
    <w:rsid w:val="002622A4"/>
    <w:rsid w:val="00262FE1"/>
    <w:rsid w:val="00263AF4"/>
    <w:rsid w:val="0026474E"/>
    <w:rsid w:val="00264EFB"/>
    <w:rsid w:val="002652CD"/>
    <w:rsid w:val="002654D2"/>
    <w:rsid w:val="00267474"/>
    <w:rsid w:val="0027083B"/>
    <w:rsid w:val="00270D28"/>
    <w:rsid w:val="0027229F"/>
    <w:rsid w:val="002724C3"/>
    <w:rsid w:val="00272FF5"/>
    <w:rsid w:val="002737CD"/>
    <w:rsid w:val="00274CF8"/>
    <w:rsid w:val="0027539E"/>
    <w:rsid w:val="00275CDB"/>
    <w:rsid w:val="00276382"/>
    <w:rsid w:val="002767FB"/>
    <w:rsid w:val="00276A3F"/>
    <w:rsid w:val="00276B1A"/>
    <w:rsid w:val="00276C0E"/>
    <w:rsid w:val="00277311"/>
    <w:rsid w:val="002776DE"/>
    <w:rsid w:val="00277AAA"/>
    <w:rsid w:val="00277E1E"/>
    <w:rsid w:val="002813EC"/>
    <w:rsid w:val="00281C76"/>
    <w:rsid w:val="00282D82"/>
    <w:rsid w:val="00285655"/>
    <w:rsid w:val="00285A58"/>
    <w:rsid w:val="0028609D"/>
    <w:rsid w:val="002912A3"/>
    <w:rsid w:val="00291D77"/>
    <w:rsid w:val="00291D98"/>
    <w:rsid w:val="002922EA"/>
    <w:rsid w:val="00292FDA"/>
    <w:rsid w:val="00293911"/>
    <w:rsid w:val="00294CA0"/>
    <w:rsid w:val="00295111"/>
    <w:rsid w:val="00295635"/>
    <w:rsid w:val="00295B88"/>
    <w:rsid w:val="00295E00"/>
    <w:rsid w:val="002965CE"/>
    <w:rsid w:val="002A006D"/>
    <w:rsid w:val="002A0624"/>
    <w:rsid w:val="002A0892"/>
    <w:rsid w:val="002A1BE5"/>
    <w:rsid w:val="002A1D29"/>
    <w:rsid w:val="002A2680"/>
    <w:rsid w:val="002A311D"/>
    <w:rsid w:val="002A403C"/>
    <w:rsid w:val="002A58C6"/>
    <w:rsid w:val="002A65E7"/>
    <w:rsid w:val="002A7516"/>
    <w:rsid w:val="002A7CBF"/>
    <w:rsid w:val="002B031A"/>
    <w:rsid w:val="002B0357"/>
    <w:rsid w:val="002B1635"/>
    <w:rsid w:val="002B1B32"/>
    <w:rsid w:val="002B3451"/>
    <w:rsid w:val="002B44F3"/>
    <w:rsid w:val="002B5072"/>
    <w:rsid w:val="002B63AD"/>
    <w:rsid w:val="002B6BCF"/>
    <w:rsid w:val="002C2182"/>
    <w:rsid w:val="002C35FE"/>
    <w:rsid w:val="002C44E5"/>
    <w:rsid w:val="002C473E"/>
    <w:rsid w:val="002C52CB"/>
    <w:rsid w:val="002C5D75"/>
    <w:rsid w:val="002C6F1C"/>
    <w:rsid w:val="002D0BF1"/>
    <w:rsid w:val="002D0F64"/>
    <w:rsid w:val="002D21FE"/>
    <w:rsid w:val="002D2C94"/>
    <w:rsid w:val="002D53DF"/>
    <w:rsid w:val="002D61D9"/>
    <w:rsid w:val="002D6293"/>
    <w:rsid w:val="002D6B7B"/>
    <w:rsid w:val="002D7BDC"/>
    <w:rsid w:val="002D7ED1"/>
    <w:rsid w:val="002E4CEF"/>
    <w:rsid w:val="002E5903"/>
    <w:rsid w:val="002E77EA"/>
    <w:rsid w:val="002E7937"/>
    <w:rsid w:val="002E7B04"/>
    <w:rsid w:val="002F1BA8"/>
    <w:rsid w:val="002F1E80"/>
    <w:rsid w:val="002F2398"/>
    <w:rsid w:val="002F2459"/>
    <w:rsid w:val="002F3C31"/>
    <w:rsid w:val="002F4ED5"/>
    <w:rsid w:val="00300BDA"/>
    <w:rsid w:val="0030101C"/>
    <w:rsid w:val="0030114E"/>
    <w:rsid w:val="00301408"/>
    <w:rsid w:val="00302AF4"/>
    <w:rsid w:val="0030392B"/>
    <w:rsid w:val="00304029"/>
    <w:rsid w:val="003076D2"/>
    <w:rsid w:val="00307A13"/>
    <w:rsid w:val="00311283"/>
    <w:rsid w:val="00311C06"/>
    <w:rsid w:val="00313DB5"/>
    <w:rsid w:val="00315CB0"/>
    <w:rsid w:val="0031645C"/>
    <w:rsid w:val="003218EB"/>
    <w:rsid w:val="00321986"/>
    <w:rsid w:val="00321D7C"/>
    <w:rsid w:val="003221F5"/>
    <w:rsid w:val="003231A4"/>
    <w:rsid w:val="00323FB9"/>
    <w:rsid w:val="0032576E"/>
    <w:rsid w:val="00325AC4"/>
    <w:rsid w:val="00326200"/>
    <w:rsid w:val="0032668B"/>
    <w:rsid w:val="00326BA7"/>
    <w:rsid w:val="00326C87"/>
    <w:rsid w:val="00330008"/>
    <w:rsid w:val="0033108E"/>
    <w:rsid w:val="0033173B"/>
    <w:rsid w:val="003317D3"/>
    <w:rsid w:val="00331BF8"/>
    <w:rsid w:val="00331E52"/>
    <w:rsid w:val="00332E24"/>
    <w:rsid w:val="00333452"/>
    <w:rsid w:val="003344D5"/>
    <w:rsid w:val="00334515"/>
    <w:rsid w:val="003357D4"/>
    <w:rsid w:val="00335A04"/>
    <w:rsid w:val="0033612D"/>
    <w:rsid w:val="00336FA6"/>
    <w:rsid w:val="00337C89"/>
    <w:rsid w:val="003425C1"/>
    <w:rsid w:val="0034368C"/>
    <w:rsid w:val="00343E91"/>
    <w:rsid w:val="0034476B"/>
    <w:rsid w:val="00344841"/>
    <w:rsid w:val="003454B9"/>
    <w:rsid w:val="00346630"/>
    <w:rsid w:val="00347D8D"/>
    <w:rsid w:val="00347FEF"/>
    <w:rsid w:val="003505F2"/>
    <w:rsid w:val="00350EDA"/>
    <w:rsid w:val="0035134C"/>
    <w:rsid w:val="00351495"/>
    <w:rsid w:val="0035263B"/>
    <w:rsid w:val="00352836"/>
    <w:rsid w:val="003532D2"/>
    <w:rsid w:val="00353DFA"/>
    <w:rsid w:val="00354958"/>
    <w:rsid w:val="0035519F"/>
    <w:rsid w:val="00355B7D"/>
    <w:rsid w:val="00355EC3"/>
    <w:rsid w:val="00357492"/>
    <w:rsid w:val="00357A1B"/>
    <w:rsid w:val="003611B4"/>
    <w:rsid w:val="00361F9D"/>
    <w:rsid w:val="003628D6"/>
    <w:rsid w:val="00362D49"/>
    <w:rsid w:val="0036464A"/>
    <w:rsid w:val="003650A3"/>
    <w:rsid w:val="003656A7"/>
    <w:rsid w:val="0036674C"/>
    <w:rsid w:val="00366EC8"/>
    <w:rsid w:val="00366F0E"/>
    <w:rsid w:val="0036766C"/>
    <w:rsid w:val="00370464"/>
    <w:rsid w:val="003704C8"/>
    <w:rsid w:val="003727D4"/>
    <w:rsid w:val="003747BF"/>
    <w:rsid w:val="00375EF7"/>
    <w:rsid w:val="003766C1"/>
    <w:rsid w:val="003777EE"/>
    <w:rsid w:val="0038087B"/>
    <w:rsid w:val="00382572"/>
    <w:rsid w:val="00383324"/>
    <w:rsid w:val="00383379"/>
    <w:rsid w:val="00383C4F"/>
    <w:rsid w:val="00386011"/>
    <w:rsid w:val="00386088"/>
    <w:rsid w:val="00386095"/>
    <w:rsid w:val="003864BC"/>
    <w:rsid w:val="00386A27"/>
    <w:rsid w:val="003901C4"/>
    <w:rsid w:val="00391ACF"/>
    <w:rsid w:val="00394321"/>
    <w:rsid w:val="00395FCB"/>
    <w:rsid w:val="00395FD6"/>
    <w:rsid w:val="00396DB7"/>
    <w:rsid w:val="003A0086"/>
    <w:rsid w:val="003A04E4"/>
    <w:rsid w:val="003A29C2"/>
    <w:rsid w:val="003A2A24"/>
    <w:rsid w:val="003A34B5"/>
    <w:rsid w:val="003A4371"/>
    <w:rsid w:val="003A4932"/>
    <w:rsid w:val="003A4B93"/>
    <w:rsid w:val="003A55AD"/>
    <w:rsid w:val="003A5BDA"/>
    <w:rsid w:val="003A7C0B"/>
    <w:rsid w:val="003A7D29"/>
    <w:rsid w:val="003B0858"/>
    <w:rsid w:val="003B0B64"/>
    <w:rsid w:val="003B12AC"/>
    <w:rsid w:val="003B2009"/>
    <w:rsid w:val="003B420C"/>
    <w:rsid w:val="003B627A"/>
    <w:rsid w:val="003B6600"/>
    <w:rsid w:val="003C0671"/>
    <w:rsid w:val="003C0AC9"/>
    <w:rsid w:val="003C2612"/>
    <w:rsid w:val="003C3E98"/>
    <w:rsid w:val="003C4D4E"/>
    <w:rsid w:val="003C5201"/>
    <w:rsid w:val="003C5D9C"/>
    <w:rsid w:val="003C7D3C"/>
    <w:rsid w:val="003D0208"/>
    <w:rsid w:val="003D16FC"/>
    <w:rsid w:val="003D184F"/>
    <w:rsid w:val="003D2D75"/>
    <w:rsid w:val="003D57BB"/>
    <w:rsid w:val="003D61D9"/>
    <w:rsid w:val="003D640F"/>
    <w:rsid w:val="003D6549"/>
    <w:rsid w:val="003D732F"/>
    <w:rsid w:val="003D753B"/>
    <w:rsid w:val="003E0370"/>
    <w:rsid w:val="003E0855"/>
    <w:rsid w:val="003E1A66"/>
    <w:rsid w:val="003E20E9"/>
    <w:rsid w:val="003E219E"/>
    <w:rsid w:val="003E326F"/>
    <w:rsid w:val="003E479F"/>
    <w:rsid w:val="003E4B8E"/>
    <w:rsid w:val="003E5008"/>
    <w:rsid w:val="003E5230"/>
    <w:rsid w:val="003E624D"/>
    <w:rsid w:val="003E7694"/>
    <w:rsid w:val="003F0F56"/>
    <w:rsid w:val="003F16CE"/>
    <w:rsid w:val="003F1877"/>
    <w:rsid w:val="003F1EB8"/>
    <w:rsid w:val="003F32A7"/>
    <w:rsid w:val="003F597A"/>
    <w:rsid w:val="0040013A"/>
    <w:rsid w:val="00403DF6"/>
    <w:rsid w:val="004042D4"/>
    <w:rsid w:val="00404C40"/>
    <w:rsid w:val="00404C51"/>
    <w:rsid w:val="0040556C"/>
    <w:rsid w:val="004060A6"/>
    <w:rsid w:val="004061AC"/>
    <w:rsid w:val="004067F4"/>
    <w:rsid w:val="00406AC9"/>
    <w:rsid w:val="0040765F"/>
    <w:rsid w:val="00407B59"/>
    <w:rsid w:val="00410267"/>
    <w:rsid w:val="00410B14"/>
    <w:rsid w:val="00411747"/>
    <w:rsid w:val="00411921"/>
    <w:rsid w:val="00413DAC"/>
    <w:rsid w:val="004144EC"/>
    <w:rsid w:val="004157AE"/>
    <w:rsid w:val="004203E2"/>
    <w:rsid w:val="004204F6"/>
    <w:rsid w:val="00420579"/>
    <w:rsid w:val="00420A8D"/>
    <w:rsid w:val="00420E76"/>
    <w:rsid w:val="00422FBE"/>
    <w:rsid w:val="004255BC"/>
    <w:rsid w:val="00426194"/>
    <w:rsid w:val="0043048D"/>
    <w:rsid w:val="004313C2"/>
    <w:rsid w:val="00432A13"/>
    <w:rsid w:val="00432D3B"/>
    <w:rsid w:val="00432FB5"/>
    <w:rsid w:val="0043393B"/>
    <w:rsid w:val="00433C37"/>
    <w:rsid w:val="004340CB"/>
    <w:rsid w:val="0043425B"/>
    <w:rsid w:val="004342F6"/>
    <w:rsid w:val="004364B2"/>
    <w:rsid w:val="00436752"/>
    <w:rsid w:val="00436D13"/>
    <w:rsid w:val="00437084"/>
    <w:rsid w:val="004404EB"/>
    <w:rsid w:val="004418AB"/>
    <w:rsid w:val="004425FA"/>
    <w:rsid w:val="00443325"/>
    <w:rsid w:val="00443BF9"/>
    <w:rsid w:val="00444AB2"/>
    <w:rsid w:val="00447B52"/>
    <w:rsid w:val="00451046"/>
    <w:rsid w:val="004518FC"/>
    <w:rsid w:val="0045367D"/>
    <w:rsid w:val="00453BD0"/>
    <w:rsid w:val="004543B6"/>
    <w:rsid w:val="00454729"/>
    <w:rsid w:val="004553B3"/>
    <w:rsid w:val="00455447"/>
    <w:rsid w:val="00455FBF"/>
    <w:rsid w:val="00460008"/>
    <w:rsid w:val="00461128"/>
    <w:rsid w:val="004615FB"/>
    <w:rsid w:val="00461951"/>
    <w:rsid w:val="00462960"/>
    <w:rsid w:val="0046406F"/>
    <w:rsid w:val="00464B48"/>
    <w:rsid w:val="0046554F"/>
    <w:rsid w:val="00466F5C"/>
    <w:rsid w:val="00470267"/>
    <w:rsid w:val="004733E2"/>
    <w:rsid w:val="004734AB"/>
    <w:rsid w:val="00473A07"/>
    <w:rsid w:val="004740BA"/>
    <w:rsid w:val="00475076"/>
    <w:rsid w:val="00475594"/>
    <w:rsid w:val="0047647E"/>
    <w:rsid w:val="00476C30"/>
    <w:rsid w:val="00476E8B"/>
    <w:rsid w:val="00477272"/>
    <w:rsid w:val="004777EF"/>
    <w:rsid w:val="004803FD"/>
    <w:rsid w:val="00480622"/>
    <w:rsid w:val="00481543"/>
    <w:rsid w:val="004817F0"/>
    <w:rsid w:val="00482394"/>
    <w:rsid w:val="00483DDE"/>
    <w:rsid w:val="00483EB2"/>
    <w:rsid w:val="00484B93"/>
    <w:rsid w:val="00484C50"/>
    <w:rsid w:val="0048640C"/>
    <w:rsid w:val="004865CA"/>
    <w:rsid w:val="00487664"/>
    <w:rsid w:val="00487C91"/>
    <w:rsid w:val="00490315"/>
    <w:rsid w:val="00490433"/>
    <w:rsid w:val="00493077"/>
    <w:rsid w:val="0049408A"/>
    <w:rsid w:val="0049427D"/>
    <w:rsid w:val="004944B0"/>
    <w:rsid w:val="00494780"/>
    <w:rsid w:val="00495FF3"/>
    <w:rsid w:val="00497045"/>
    <w:rsid w:val="00497F0E"/>
    <w:rsid w:val="004A093D"/>
    <w:rsid w:val="004A1018"/>
    <w:rsid w:val="004A22AC"/>
    <w:rsid w:val="004A2601"/>
    <w:rsid w:val="004A275C"/>
    <w:rsid w:val="004A3789"/>
    <w:rsid w:val="004A3CF7"/>
    <w:rsid w:val="004A5462"/>
    <w:rsid w:val="004A6F31"/>
    <w:rsid w:val="004A7EA7"/>
    <w:rsid w:val="004B0419"/>
    <w:rsid w:val="004B0B4E"/>
    <w:rsid w:val="004B0D72"/>
    <w:rsid w:val="004B1490"/>
    <w:rsid w:val="004B1836"/>
    <w:rsid w:val="004B202E"/>
    <w:rsid w:val="004B296C"/>
    <w:rsid w:val="004B3344"/>
    <w:rsid w:val="004B3C9E"/>
    <w:rsid w:val="004B5130"/>
    <w:rsid w:val="004B597A"/>
    <w:rsid w:val="004B5E25"/>
    <w:rsid w:val="004B72A6"/>
    <w:rsid w:val="004B7A26"/>
    <w:rsid w:val="004C0274"/>
    <w:rsid w:val="004C140E"/>
    <w:rsid w:val="004C24FD"/>
    <w:rsid w:val="004C37E9"/>
    <w:rsid w:val="004C3F6F"/>
    <w:rsid w:val="004C4718"/>
    <w:rsid w:val="004C4BF6"/>
    <w:rsid w:val="004C54D7"/>
    <w:rsid w:val="004C5A87"/>
    <w:rsid w:val="004C719F"/>
    <w:rsid w:val="004C7A2B"/>
    <w:rsid w:val="004C7AD3"/>
    <w:rsid w:val="004C7F37"/>
    <w:rsid w:val="004C7F5E"/>
    <w:rsid w:val="004D003F"/>
    <w:rsid w:val="004D216D"/>
    <w:rsid w:val="004D4308"/>
    <w:rsid w:val="004D4D84"/>
    <w:rsid w:val="004D4F2C"/>
    <w:rsid w:val="004D720A"/>
    <w:rsid w:val="004E0782"/>
    <w:rsid w:val="004E16E0"/>
    <w:rsid w:val="004E1D87"/>
    <w:rsid w:val="004E2B78"/>
    <w:rsid w:val="004E2E7C"/>
    <w:rsid w:val="004E2F6B"/>
    <w:rsid w:val="004E31BF"/>
    <w:rsid w:val="004E3584"/>
    <w:rsid w:val="004E4F7C"/>
    <w:rsid w:val="004E5D30"/>
    <w:rsid w:val="004E5E59"/>
    <w:rsid w:val="004E748A"/>
    <w:rsid w:val="004E76EF"/>
    <w:rsid w:val="004E7A90"/>
    <w:rsid w:val="004F08FE"/>
    <w:rsid w:val="004F2029"/>
    <w:rsid w:val="004F3000"/>
    <w:rsid w:val="004F36A2"/>
    <w:rsid w:val="004F3B9A"/>
    <w:rsid w:val="004F3C30"/>
    <w:rsid w:val="004F4F32"/>
    <w:rsid w:val="004F5589"/>
    <w:rsid w:val="004F564E"/>
    <w:rsid w:val="004F5D7B"/>
    <w:rsid w:val="004F6BCE"/>
    <w:rsid w:val="00500966"/>
    <w:rsid w:val="005009D6"/>
    <w:rsid w:val="00502459"/>
    <w:rsid w:val="00502932"/>
    <w:rsid w:val="00502C62"/>
    <w:rsid w:val="00502E3D"/>
    <w:rsid w:val="00503A06"/>
    <w:rsid w:val="00503AA7"/>
    <w:rsid w:val="0050517F"/>
    <w:rsid w:val="0050657C"/>
    <w:rsid w:val="00507324"/>
    <w:rsid w:val="005074F2"/>
    <w:rsid w:val="00510567"/>
    <w:rsid w:val="00510F6C"/>
    <w:rsid w:val="00512603"/>
    <w:rsid w:val="00512C57"/>
    <w:rsid w:val="005130D7"/>
    <w:rsid w:val="005131AA"/>
    <w:rsid w:val="0051350E"/>
    <w:rsid w:val="005153B5"/>
    <w:rsid w:val="005158C0"/>
    <w:rsid w:val="00515B17"/>
    <w:rsid w:val="00516220"/>
    <w:rsid w:val="00516E44"/>
    <w:rsid w:val="00517057"/>
    <w:rsid w:val="005204AC"/>
    <w:rsid w:val="00520F7A"/>
    <w:rsid w:val="00522DC5"/>
    <w:rsid w:val="00525505"/>
    <w:rsid w:val="0052565E"/>
    <w:rsid w:val="00526B09"/>
    <w:rsid w:val="00527FB6"/>
    <w:rsid w:val="00530356"/>
    <w:rsid w:val="005304AA"/>
    <w:rsid w:val="0053287D"/>
    <w:rsid w:val="00535871"/>
    <w:rsid w:val="00535D81"/>
    <w:rsid w:val="0053776C"/>
    <w:rsid w:val="00540EDC"/>
    <w:rsid w:val="005415B5"/>
    <w:rsid w:val="005418D5"/>
    <w:rsid w:val="005427B0"/>
    <w:rsid w:val="0054372C"/>
    <w:rsid w:val="00544561"/>
    <w:rsid w:val="0054474A"/>
    <w:rsid w:val="0054573B"/>
    <w:rsid w:val="00545E19"/>
    <w:rsid w:val="005500F2"/>
    <w:rsid w:val="0055234A"/>
    <w:rsid w:val="00554AB1"/>
    <w:rsid w:val="005554B9"/>
    <w:rsid w:val="005556BC"/>
    <w:rsid w:val="00555E10"/>
    <w:rsid w:val="00557668"/>
    <w:rsid w:val="005576A9"/>
    <w:rsid w:val="00561972"/>
    <w:rsid w:val="00561C52"/>
    <w:rsid w:val="00561F1A"/>
    <w:rsid w:val="00564CEA"/>
    <w:rsid w:val="00565390"/>
    <w:rsid w:val="0056644F"/>
    <w:rsid w:val="0056693A"/>
    <w:rsid w:val="00566E22"/>
    <w:rsid w:val="005707E6"/>
    <w:rsid w:val="00571031"/>
    <w:rsid w:val="00572794"/>
    <w:rsid w:val="005728A2"/>
    <w:rsid w:val="00574896"/>
    <w:rsid w:val="00575493"/>
    <w:rsid w:val="0057636F"/>
    <w:rsid w:val="005803B5"/>
    <w:rsid w:val="00580C23"/>
    <w:rsid w:val="00580D27"/>
    <w:rsid w:val="005813AD"/>
    <w:rsid w:val="00582A64"/>
    <w:rsid w:val="00585AFD"/>
    <w:rsid w:val="005868C3"/>
    <w:rsid w:val="005873C5"/>
    <w:rsid w:val="00587F50"/>
    <w:rsid w:val="0059073F"/>
    <w:rsid w:val="00590B2C"/>
    <w:rsid w:val="00591173"/>
    <w:rsid w:val="0059192E"/>
    <w:rsid w:val="00591E27"/>
    <w:rsid w:val="005928A9"/>
    <w:rsid w:val="0059508E"/>
    <w:rsid w:val="00595F14"/>
    <w:rsid w:val="005A114D"/>
    <w:rsid w:val="005A13F2"/>
    <w:rsid w:val="005A1487"/>
    <w:rsid w:val="005A1676"/>
    <w:rsid w:val="005A2742"/>
    <w:rsid w:val="005A2DC3"/>
    <w:rsid w:val="005A3CD5"/>
    <w:rsid w:val="005A4C66"/>
    <w:rsid w:val="005A5455"/>
    <w:rsid w:val="005A577D"/>
    <w:rsid w:val="005A59DF"/>
    <w:rsid w:val="005A7067"/>
    <w:rsid w:val="005B0D5E"/>
    <w:rsid w:val="005B0F63"/>
    <w:rsid w:val="005B160A"/>
    <w:rsid w:val="005B1DAD"/>
    <w:rsid w:val="005B207D"/>
    <w:rsid w:val="005B29F3"/>
    <w:rsid w:val="005B36F5"/>
    <w:rsid w:val="005B3925"/>
    <w:rsid w:val="005B44DF"/>
    <w:rsid w:val="005B50C7"/>
    <w:rsid w:val="005B549C"/>
    <w:rsid w:val="005B61B2"/>
    <w:rsid w:val="005B6C1B"/>
    <w:rsid w:val="005C01DD"/>
    <w:rsid w:val="005C0523"/>
    <w:rsid w:val="005C06CD"/>
    <w:rsid w:val="005C11ED"/>
    <w:rsid w:val="005C248E"/>
    <w:rsid w:val="005C2758"/>
    <w:rsid w:val="005C3BCA"/>
    <w:rsid w:val="005C3F40"/>
    <w:rsid w:val="005C4819"/>
    <w:rsid w:val="005C62FA"/>
    <w:rsid w:val="005C690A"/>
    <w:rsid w:val="005C7D8E"/>
    <w:rsid w:val="005D016F"/>
    <w:rsid w:val="005D17D3"/>
    <w:rsid w:val="005D19CC"/>
    <w:rsid w:val="005D1ECD"/>
    <w:rsid w:val="005D2A7A"/>
    <w:rsid w:val="005D503F"/>
    <w:rsid w:val="005D666D"/>
    <w:rsid w:val="005E0900"/>
    <w:rsid w:val="005E0B69"/>
    <w:rsid w:val="005E2DEB"/>
    <w:rsid w:val="005E3B61"/>
    <w:rsid w:val="005E40CC"/>
    <w:rsid w:val="005E6885"/>
    <w:rsid w:val="005F0261"/>
    <w:rsid w:val="005F304A"/>
    <w:rsid w:val="005F3C69"/>
    <w:rsid w:val="005F48F3"/>
    <w:rsid w:val="005F4A49"/>
    <w:rsid w:val="005F4C39"/>
    <w:rsid w:val="005F55F0"/>
    <w:rsid w:val="005F62F8"/>
    <w:rsid w:val="00601A2B"/>
    <w:rsid w:val="00602043"/>
    <w:rsid w:val="00602538"/>
    <w:rsid w:val="0060288B"/>
    <w:rsid w:val="00602BD3"/>
    <w:rsid w:val="00602C82"/>
    <w:rsid w:val="006040CB"/>
    <w:rsid w:val="0060523D"/>
    <w:rsid w:val="0060649F"/>
    <w:rsid w:val="00606539"/>
    <w:rsid w:val="006071EC"/>
    <w:rsid w:val="006076FD"/>
    <w:rsid w:val="006116C6"/>
    <w:rsid w:val="0061299C"/>
    <w:rsid w:val="00613B03"/>
    <w:rsid w:val="006140A4"/>
    <w:rsid w:val="00614210"/>
    <w:rsid w:val="00614A45"/>
    <w:rsid w:val="00614DB4"/>
    <w:rsid w:val="00615527"/>
    <w:rsid w:val="00616810"/>
    <w:rsid w:val="006169B9"/>
    <w:rsid w:val="006216E5"/>
    <w:rsid w:val="00622062"/>
    <w:rsid w:val="006225D4"/>
    <w:rsid w:val="00622DBF"/>
    <w:rsid w:val="006243EA"/>
    <w:rsid w:val="00625326"/>
    <w:rsid w:val="00627405"/>
    <w:rsid w:val="0063060A"/>
    <w:rsid w:val="00630E3D"/>
    <w:rsid w:val="0063148A"/>
    <w:rsid w:val="0063302F"/>
    <w:rsid w:val="0063350E"/>
    <w:rsid w:val="00633D86"/>
    <w:rsid w:val="006348CB"/>
    <w:rsid w:val="006357FE"/>
    <w:rsid w:val="00635991"/>
    <w:rsid w:val="006365DA"/>
    <w:rsid w:val="00636629"/>
    <w:rsid w:val="00637034"/>
    <w:rsid w:val="0063737F"/>
    <w:rsid w:val="006377B0"/>
    <w:rsid w:val="00640FD4"/>
    <w:rsid w:val="00641317"/>
    <w:rsid w:val="00641485"/>
    <w:rsid w:val="006428A1"/>
    <w:rsid w:val="00643812"/>
    <w:rsid w:val="00644056"/>
    <w:rsid w:val="00646CF8"/>
    <w:rsid w:val="00646D9B"/>
    <w:rsid w:val="00647D90"/>
    <w:rsid w:val="00650500"/>
    <w:rsid w:val="00653666"/>
    <w:rsid w:val="00654F98"/>
    <w:rsid w:val="00656A2F"/>
    <w:rsid w:val="00656CC4"/>
    <w:rsid w:val="00656E2A"/>
    <w:rsid w:val="00657CA0"/>
    <w:rsid w:val="0066120C"/>
    <w:rsid w:val="0066130A"/>
    <w:rsid w:val="006634B0"/>
    <w:rsid w:val="00663B82"/>
    <w:rsid w:val="00664C67"/>
    <w:rsid w:val="00664C86"/>
    <w:rsid w:val="00665316"/>
    <w:rsid w:val="00666124"/>
    <w:rsid w:val="006669A7"/>
    <w:rsid w:val="00666EB9"/>
    <w:rsid w:val="0066737C"/>
    <w:rsid w:val="0067018F"/>
    <w:rsid w:val="006709F0"/>
    <w:rsid w:val="00670C5B"/>
    <w:rsid w:val="00671012"/>
    <w:rsid w:val="00671289"/>
    <w:rsid w:val="00673062"/>
    <w:rsid w:val="006734BB"/>
    <w:rsid w:val="00674445"/>
    <w:rsid w:val="006748B2"/>
    <w:rsid w:val="006753C4"/>
    <w:rsid w:val="00676179"/>
    <w:rsid w:val="006761C3"/>
    <w:rsid w:val="006762FC"/>
    <w:rsid w:val="0067745C"/>
    <w:rsid w:val="00677D83"/>
    <w:rsid w:val="00677E99"/>
    <w:rsid w:val="006815D5"/>
    <w:rsid w:val="0068292A"/>
    <w:rsid w:val="00683D84"/>
    <w:rsid w:val="006844D7"/>
    <w:rsid w:val="0068513E"/>
    <w:rsid w:val="00685C84"/>
    <w:rsid w:val="00686F20"/>
    <w:rsid w:val="00687300"/>
    <w:rsid w:val="00687C05"/>
    <w:rsid w:val="00690567"/>
    <w:rsid w:val="006949D0"/>
    <w:rsid w:val="0069556D"/>
    <w:rsid w:val="006961EF"/>
    <w:rsid w:val="0069664F"/>
    <w:rsid w:val="006976E4"/>
    <w:rsid w:val="00697F56"/>
    <w:rsid w:val="006A0442"/>
    <w:rsid w:val="006A0909"/>
    <w:rsid w:val="006A1299"/>
    <w:rsid w:val="006A133F"/>
    <w:rsid w:val="006A1FD8"/>
    <w:rsid w:val="006A3950"/>
    <w:rsid w:val="006A42A7"/>
    <w:rsid w:val="006A58AB"/>
    <w:rsid w:val="006A684C"/>
    <w:rsid w:val="006A6A7D"/>
    <w:rsid w:val="006A6B3B"/>
    <w:rsid w:val="006A73AA"/>
    <w:rsid w:val="006A77DB"/>
    <w:rsid w:val="006A7AB2"/>
    <w:rsid w:val="006A7B33"/>
    <w:rsid w:val="006A7D27"/>
    <w:rsid w:val="006B121A"/>
    <w:rsid w:val="006B162C"/>
    <w:rsid w:val="006B179E"/>
    <w:rsid w:val="006B263B"/>
    <w:rsid w:val="006B2738"/>
    <w:rsid w:val="006B35D7"/>
    <w:rsid w:val="006B4F6F"/>
    <w:rsid w:val="006B52E2"/>
    <w:rsid w:val="006B558C"/>
    <w:rsid w:val="006B6182"/>
    <w:rsid w:val="006B68E8"/>
    <w:rsid w:val="006B6C35"/>
    <w:rsid w:val="006B7BDC"/>
    <w:rsid w:val="006C01C6"/>
    <w:rsid w:val="006C0A81"/>
    <w:rsid w:val="006C0B53"/>
    <w:rsid w:val="006C0FD8"/>
    <w:rsid w:val="006C13FA"/>
    <w:rsid w:val="006C233D"/>
    <w:rsid w:val="006C3E11"/>
    <w:rsid w:val="006C3E39"/>
    <w:rsid w:val="006C43F0"/>
    <w:rsid w:val="006C48FD"/>
    <w:rsid w:val="006C4CD0"/>
    <w:rsid w:val="006C4E84"/>
    <w:rsid w:val="006C643F"/>
    <w:rsid w:val="006C75D9"/>
    <w:rsid w:val="006D01C1"/>
    <w:rsid w:val="006D0452"/>
    <w:rsid w:val="006D1207"/>
    <w:rsid w:val="006D14F3"/>
    <w:rsid w:val="006D2EBE"/>
    <w:rsid w:val="006D3C7E"/>
    <w:rsid w:val="006D4252"/>
    <w:rsid w:val="006D45BB"/>
    <w:rsid w:val="006D4CED"/>
    <w:rsid w:val="006D577A"/>
    <w:rsid w:val="006D5BF6"/>
    <w:rsid w:val="006D6748"/>
    <w:rsid w:val="006D7364"/>
    <w:rsid w:val="006D77C1"/>
    <w:rsid w:val="006D79A2"/>
    <w:rsid w:val="006E0995"/>
    <w:rsid w:val="006E0FF4"/>
    <w:rsid w:val="006E31B0"/>
    <w:rsid w:val="006E4C7B"/>
    <w:rsid w:val="006E53CE"/>
    <w:rsid w:val="006E7C5E"/>
    <w:rsid w:val="006F0200"/>
    <w:rsid w:val="006F0450"/>
    <w:rsid w:val="006F054C"/>
    <w:rsid w:val="006F0BCC"/>
    <w:rsid w:val="006F0EE3"/>
    <w:rsid w:val="006F335D"/>
    <w:rsid w:val="006F39C4"/>
    <w:rsid w:val="006F3B7D"/>
    <w:rsid w:val="006F420D"/>
    <w:rsid w:val="006F4AA3"/>
    <w:rsid w:val="006F4F4A"/>
    <w:rsid w:val="006F542B"/>
    <w:rsid w:val="006F564D"/>
    <w:rsid w:val="007006C2"/>
    <w:rsid w:val="00700B30"/>
    <w:rsid w:val="00702282"/>
    <w:rsid w:val="00702495"/>
    <w:rsid w:val="00704A8D"/>
    <w:rsid w:val="0070653A"/>
    <w:rsid w:val="007065E9"/>
    <w:rsid w:val="007066CC"/>
    <w:rsid w:val="00710FC1"/>
    <w:rsid w:val="007114CD"/>
    <w:rsid w:val="0071307A"/>
    <w:rsid w:val="0071529F"/>
    <w:rsid w:val="007153AE"/>
    <w:rsid w:val="00715837"/>
    <w:rsid w:val="00716856"/>
    <w:rsid w:val="0071737B"/>
    <w:rsid w:val="00717B95"/>
    <w:rsid w:val="007210B6"/>
    <w:rsid w:val="007247AD"/>
    <w:rsid w:val="007252E9"/>
    <w:rsid w:val="00730C1F"/>
    <w:rsid w:val="00731A96"/>
    <w:rsid w:val="00731B7A"/>
    <w:rsid w:val="0073249E"/>
    <w:rsid w:val="0073252A"/>
    <w:rsid w:val="007348C6"/>
    <w:rsid w:val="0073568E"/>
    <w:rsid w:val="00736085"/>
    <w:rsid w:val="00737E10"/>
    <w:rsid w:val="00740CFE"/>
    <w:rsid w:val="00741A25"/>
    <w:rsid w:val="00742878"/>
    <w:rsid w:val="0074367F"/>
    <w:rsid w:val="00743A0D"/>
    <w:rsid w:val="0074413D"/>
    <w:rsid w:val="00745F48"/>
    <w:rsid w:val="007467BD"/>
    <w:rsid w:val="00746957"/>
    <w:rsid w:val="007471F3"/>
    <w:rsid w:val="00747CFA"/>
    <w:rsid w:val="00747E95"/>
    <w:rsid w:val="007511BD"/>
    <w:rsid w:val="0075134F"/>
    <w:rsid w:val="00751805"/>
    <w:rsid w:val="00752A49"/>
    <w:rsid w:val="00752FD4"/>
    <w:rsid w:val="00753087"/>
    <w:rsid w:val="007565D2"/>
    <w:rsid w:val="007573F4"/>
    <w:rsid w:val="00757896"/>
    <w:rsid w:val="00760307"/>
    <w:rsid w:val="00762BE8"/>
    <w:rsid w:val="00765D91"/>
    <w:rsid w:val="007662E2"/>
    <w:rsid w:val="007670D0"/>
    <w:rsid w:val="0077057A"/>
    <w:rsid w:val="007712F7"/>
    <w:rsid w:val="007714E3"/>
    <w:rsid w:val="007718CB"/>
    <w:rsid w:val="007721B4"/>
    <w:rsid w:val="0077282B"/>
    <w:rsid w:val="007729BC"/>
    <w:rsid w:val="00772A4C"/>
    <w:rsid w:val="00773FF2"/>
    <w:rsid w:val="007744A9"/>
    <w:rsid w:val="00774AD0"/>
    <w:rsid w:val="00774F07"/>
    <w:rsid w:val="00775002"/>
    <w:rsid w:val="007765B8"/>
    <w:rsid w:val="00777656"/>
    <w:rsid w:val="007777A6"/>
    <w:rsid w:val="0078036F"/>
    <w:rsid w:val="00780B5B"/>
    <w:rsid w:val="00780FD1"/>
    <w:rsid w:val="00782415"/>
    <w:rsid w:val="0078273C"/>
    <w:rsid w:val="00782F62"/>
    <w:rsid w:val="00783043"/>
    <w:rsid w:val="00783FB5"/>
    <w:rsid w:val="007843BF"/>
    <w:rsid w:val="007845A7"/>
    <w:rsid w:val="00784946"/>
    <w:rsid w:val="00784976"/>
    <w:rsid w:val="00784A2D"/>
    <w:rsid w:val="00785706"/>
    <w:rsid w:val="00786B2C"/>
    <w:rsid w:val="00787C45"/>
    <w:rsid w:val="0079004F"/>
    <w:rsid w:val="0079118C"/>
    <w:rsid w:val="00792F52"/>
    <w:rsid w:val="00793966"/>
    <w:rsid w:val="00794966"/>
    <w:rsid w:val="007966EE"/>
    <w:rsid w:val="00796A20"/>
    <w:rsid w:val="007A1E6B"/>
    <w:rsid w:val="007A2F5B"/>
    <w:rsid w:val="007A4AEA"/>
    <w:rsid w:val="007A7A06"/>
    <w:rsid w:val="007B01DD"/>
    <w:rsid w:val="007B05A7"/>
    <w:rsid w:val="007B0885"/>
    <w:rsid w:val="007B090A"/>
    <w:rsid w:val="007B1EEF"/>
    <w:rsid w:val="007B2319"/>
    <w:rsid w:val="007B3AA7"/>
    <w:rsid w:val="007B51DD"/>
    <w:rsid w:val="007B55CB"/>
    <w:rsid w:val="007B5D26"/>
    <w:rsid w:val="007B6059"/>
    <w:rsid w:val="007B7182"/>
    <w:rsid w:val="007B76B4"/>
    <w:rsid w:val="007C06AD"/>
    <w:rsid w:val="007C1EA2"/>
    <w:rsid w:val="007C224E"/>
    <w:rsid w:val="007C29FF"/>
    <w:rsid w:val="007C2ED8"/>
    <w:rsid w:val="007C3B81"/>
    <w:rsid w:val="007C4632"/>
    <w:rsid w:val="007C4CB3"/>
    <w:rsid w:val="007C4DC7"/>
    <w:rsid w:val="007C6067"/>
    <w:rsid w:val="007C60E2"/>
    <w:rsid w:val="007C68FE"/>
    <w:rsid w:val="007C6C8E"/>
    <w:rsid w:val="007C6F64"/>
    <w:rsid w:val="007C7195"/>
    <w:rsid w:val="007C7226"/>
    <w:rsid w:val="007D0B60"/>
    <w:rsid w:val="007D1481"/>
    <w:rsid w:val="007D1E90"/>
    <w:rsid w:val="007D2169"/>
    <w:rsid w:val="007D35CD"/>
    <w:rsid w:val="007D49A4"/>
    <w:rsid w:val="007D5059"/>
    <w:rsid w:val="007D5FD1"/>
    <w:rsid w:val="007D63C2"/>
    <w:rsid w:val="007D65C5"/>
    <w:rsid w:val="007D6815"/>
    <w:rsid w:val="007D6992"/>
    <w:rsid w:val="007D6C6A"/>
    <w:rsid w:val="007D6DA2"/>
    <w:rsid w:val="007D71F5"/>
    <w:rsid w:val="007D74E8"/>
    <w:rsid w:val="007D776F"/>
    <w:rsid w:val="007D7DE2"/>
    <w:rsid w:val="007E2375"/>
    <w:rsid w:val="007E286F"/>
    <w:rsid w:val="007E377F"/>
    <w:rsid w:val="007E4002"/>
    <w:rsid w:val="007E4463"/>
    <w:rsid w:val="007E5EEB"/>
    <w:rsid w:val="007E6835"/>
    <w:rsid w:val="007E6D56"/>
    <w:rsid w:val="007E7A46"/>
    <w:rsid w:val="007F03DA"/>
    <w:rsid w:val="007F0FE6"/>
    <w:rsid w:val="007F15D0"/>
    <w:rsid w:val="007F3DAD"/>
    <w:rsid w:val="007F6547"/>
    <w:rsid w:val="007F6876"/>
    <w:rsid w:val="007F73A3"/>
    <w:rsid w:val="007F7A62"/>
    <w:rsid w:val="00801EAB"/>
    <w:rsid w:val="00802203"/>
    <w:rsid w:val="00803293"/>
    <w:rsid w:val="0080340A"/>
    <w:rsid w:val="00803ABB"/>
    <w:rsid w:val="00804054"/>
    <w:rsid w:val="00804605"/>
    <w:rsid w:val="0080499A"/>
    <w:rsid w:val="00806314"/>
    <w:rsid w:val="00806F09"/>
    <w:rsid w:val="00807D0D"/>
    <w:rsid w:val="00810790"/>
    <w:rsid w:val="00810D9A"/>
    <w:rsid w:val="00810E0A"/>
    <w:rsid w:val="00811B40"/>
    <w:rsid w:val="00812616"/>
    <w:rsid w:val="00812B79"/>
    <w:rsid w:val="00812F95"/>
    <w:rsid w:val="00813896"/>
    <w:rsid w:val="008162EC"/>
    <w:rsid w:val="008166F9"/>
    <w:rsid w:val="0081742E"/>
    <w:rsid w:val="00817579"/>
    <w:rsid w:val="0082021E"/>
    <w:rsid w:val="00820E21"/>
    <w:rsid w:val="00821258"/>
    <w:rsid w:val="00821942"/>
    <w:rsid w:val="00823123"/>
    <w:rsid w:val="008237C9"/>
    <w:rsid w:val="008258AE"/>
    <w:rsid w:val="0082638F"/>
    <w:rsid w:val="0082709C"/>
    <w:rsid w:val="00827CB5"/>
    <w:rsid w:val="00833937"/>
    <w:rsid w:val="00833FC2"/>
    <w:rsid w:val="00834042"/>
    <w:rsid w:val="00834DEA"/>
    <w:rsid w:val="00835264"/>
    <w:rsid w:val="00836568"/>
    <w:rsid w:val="00836AA1"/>
    <w:rsid w:val="008370D4"/>
    <w:rsid w:val="0083745B"/>
    <w:rsid w:val="008374AD"/>
    <w:rsid w:val="0083770C"/>
    <w:rsid w:val="0083795B"/>
    <w:rsid w:val="0084116A"/>
    <w:rsid w:val="00841682"/>
    <w:rsid w:val="00841B43"/>
    <w:rsid w:val="00841BB8"/>
    <w:rsid w:val="00845C56"/>
    <w:rsid w:val="00845C95"/>
    <w:rsid w:val="00846A16"/>
    <w:rsid w:val="00850932"/>
    <w:rsid w:val="00852167"/>
    <w:rsid w:val="00853085"/>
    <w:rsid w:val="008531F2"/>
    <w:rsid w:val="00853620"/>
    <w:rsid w:val="00853CA7"/>
    <w:rsid w:val="0085601C"/>
    <w:rsid w:val="00856C92"/>
    <w:rsid w:val="00857116"/>
    <w:rsid w:val="0085711A"/>
    <w:rsid w:val="0085725A"/>
    <w:rsid w:val="008601F3"/>
    <w:rsid w:val="008602FC"/>
    <w:rsid w:val="00861401"/>
    <w:rsid w:val="00862987"/>
    <w:rsid w:val="008631D5"/>
    <w:rsid w:val="008634F5"/>
    <w:rsid w:val="00864C70"/>
    <w:rsid w:val="008653DE"/>
    <w:rsid w:val="00866C78"/>
    <w:rsid w:val="00867EC8"/>
    <w:rsid w:val="00871399"/>
    <w:rsid w:val="008717EC"/>
    <w:rsid w:val="00871CCB"/>
    <w:rsid w:val="00871D5F"/>
    <w:rsid w:val="00874E6A"/>
    <w:rsid w:val="00875585"/>
    <w:rsid w:val="0088038E"/>
    <w:rsid w:val="008804C1"/>
    <w:rsid w:val="00880F30"/>
    <w:rsid w:val="00881C1D"/>
    <w:rsid w:val="00884363"/>
    <w:rsid w:val="00884B82"/>
    <w:rsid w:val="00885814"/>
    <w:rsid w:val="008862B8"/>
    <w:rsid w:val="00886F51"/>
    <w:rsid w:val="008879EB"/>
    <w:rsid w:val="00890DA0"/>
    <w:rsid w:val="00891190"/>
    <w:rsid w:val="00891657"/>
    <w:rsid w:val="00891DBF"/>
    <w:rsid w:val="0089367C"/>
    <w:rsid w:val="008945B3"/>
    <w:rsid w:val="008946BE"/>
    <w:rsid w:val="008954C9"/>
    <w:rsid w:val="00897FF6"/>
    <w:rsid w:val="008A024E"/>
    <w:rsid w:val="008A028F"/>
    <w:rsid w:val="008A0719"/>
    <w:rsid w:val="008A268B"/>
    <w:rsid w:val="008A2A63"/>
    <w:rsid w:val="008A30B1"/>
    <w:rsid w:val="008A335D"/>
    <w:rsid w:val="008A404B"/>
    <w:rsid w:val="008A5291"/>
    <w:rsid w:val="008A542A"/>
    <w:rsid w:val="008A59E6"/>
    <w:rsid w:val="008A7884"/>
    <w:rsid w:val="008A7A3A"/>
    <w:rsid w:val="008A7B57"/>
    <w:rsid w:val="008B0708"/>
    <w:rsid w:val="008B1EA4"/>
    <w:rsid w:val="008B1F8D"/>
    <w:rsid w:val="008B3159"/>
    <w:rsid w:val="008B41C7"/>
    <w:rsid w:val="008B4EBA"/>
    <w:rsid w:val="008B571D"/>
    <w:rsid w:val="008B5B4D"/>
    <w:rsid w:val="008B5E9D"/>
    <w:rsid w:val="008B63DF"/>
    <w:rsid w:val="008B6649"/>
    <w:rsid w:val="008B70A2"/>
    <w:rsid w:val="008B7288"/>
    <w:rsid w:val="008C04A6"/>
    <w:rsid w:val="008C0D9D"/>
    <w:rsid w:val="008C17FA"/>
    <w:rsid w:val="008C1A87"/>
    <w:rsid w:val="008C1C09"/>
    <w:rsid w:val="008C27AC"/>
    <w:rsid w:val="008C29E0"/>
    <w:rsid w:val="008C3334"/>
    <w:rsid w:val="008C6291"/>
    <w:rsid w:val="008D06E4"/>
    <w:rsid w:val="008D07F4"/>
    <w:rsid w:val="008D0AD4"/>
    <w:rsid w:val="008D0C0A"/>
    <w:rsid w:val="008D0D93"/>
    <w:rsid w:val="008D20EF"/>
    <w:rsid w:val="008D26FA"/>
    <w:rsid w:val="008D3949"/>
    <w:rsid w:val="008D3F18"/>
    <w:rsid w:val="008D4BAA"/>
    <w:rsid w:val="008D4C2A"/>
    <w:rsid w:val="008D4EDE"/>
    <w:rsid w:val="008D6926"/>
    <w:rsid w:val="008D6AEE"/>
    <w:rsid w:val="008D7A69"/>
    <w:rsid w:val="008E068C"/>
    <w:rsid w:val="008E1B2D"/>
    <w:rsid w:val="008E5791"/>
    <w:rsid w:val="008E5812"/>
    <w:rsid w:val="008E5B98"/>
    <w:rsid w:val="008E64C3"/>
    <w:rsid w:val="008E6F13"/>
    <w:rsid w:val="008E7869"/>
    <w:rsid w:val="008F34A0"/>
    <w:rsid w:val="008F3FB7"/>
    <w:rsid w:val="008F4329"/>
    <w:rsid w:val="008F440B"/>
    <w:rsid w:val="008F4B70"/>
    <w:rsid w:val="008F5421"/>
    <w:rsid w:val="008F553D"/>
    <w:rsid w:val="008F5BA1"/>
    <w:rsid w:val="008F5E81"/>
    <w:rsid w:val="008F67BA"/>
    <w:rsid w:val="008F6A6C"/>
    <w:rsid w:val="008F7B1F"/>
    <w:rsid w:val="008F7EA2"/>
    <w:rsid w:val="00900BCD"/>
    <w:rsid w:val="00902155"/>
    <w:rsid w:val="0090253B"/>
    <w:rsid w:val="00902718"/>
    <w:rsid w:val="009069B2"/>
    <w:rsid w:val="00906E1D"/>
    <w:rsid w:val="0090718C"/>
    <w:rsid w:val="009074DE"/>
    <w:rsid w:val="0091173B"/>
    <w:rsid w:val="00911D02"/>
    <w:rsid w:val="00911D9C"/>
    <w:rsid w:val="009160C7"/>
    <w:rsid w:val="00916601"/>
    <w:rsid w:val="009167BA"/>
    <w:rsid w:val="0091684D"/>
    <w:rsid w:val="009168A0"/>
    <w:rsid w:val="00917879"/>
    <w:rsid w:val="0092072F"/>
    <w:rsid w:val="00921183"/>
    <w:rsid w:val="0092199A"/>
    <w:rsid w:val="0092282F"/>
    <w:rsid w:val="009251A4"/>
    <w:rsid w:val="0092595F"/>
    <w:rsid w:val="00925E96"/>
    <w:rsid w:val="00925FBA"/>
    <w:rsid w:val="00926CD6"/>
    <w:rsid w:val="009301DD"/>
    <w:rsid w:val="00930F40"/>
    <w:rsid w:val="00931205"/>
    <w:rsid w:val="00931FE6"/>
    <w:rsid w:val="00932C3F"/>
    <w:rsid w:val="00932CB4"/>
    <w:rsid w:val="00933E09"/>
    <w:rsid w:val="00937C0F"/>
    <w:rsid w:val="00940489"/>
    <w:rsid w:val="009410AD"/>
    <w:rsid w:val="00941D7E"/>
    <w:rsid w:val="009420A5"/>
    <w:rsid w:val="00942768"/>
    <w:rsid w:val="00942DF8"/>
    <w:rsid w:val="00943941"/>
    <w:rsid w:val="00944E5E"/>
    <w:rsid w:val="00946E68"/>
    <w:rsid w:val="00947388"/>
    <w:rsid w:val="00947F52"/>
    <w:rsid w:val="00950DBD"/>
    <w:rsid w:val="0095232C"/>
    <w:rsid w:val="009536C4"/>
    <w:rsid w:val="009541A0"/>
    <w:rsid w:val="009559EE"/>
    <w:rsid w:val="00955B1B"/>
    <w:rsid w:val="00956264"/>
    <w:rsid w:val="00956789"/>
    <w:rsid w:val="0096501A"/>
    <w:rsid w:val="00965528"/>
    <w:rsid w:val="009655E4"/>
    <w:rsid w:val="009671F5"/>
    <w:rsid w:val="0096752E"/>
    <w:rsid w:val="0096756D"/>
    <w:rsid w:val="00970AC6"/>
    <w:rsid w:val="009723C3"/>
    <w:rsid w:val="00972535"/>
    <w:rsid w:val="00973180"/>
    <w:rsid w:val="00974BF3"/>
    <w:rsid w:val="009763D5"/>
    <w:rsid w:val="00977638"/>
    <w:rsid w:val="009804F5"/>
    <w:rsid w:val="00981591"/>
    <w:rsid w:val="009818B7"/>
    <w:rsid w:val="0098225F"/>
    <w:rsid w:val="009828AA"/>
    <w:rsid w:val="00983392"/>
    <w:rsid w:val="009834A4"/>
    <w:rsid w:val="00983B8B"/>
    <w:rsid w:val="00985E25"/>
    <w:rsid w:val="00986A73"/>
    <w:rsid w:val="009904DA"/>
    <w:rsid w:val="00990ADB"/>
    <w:rsid w:val="0099115A"/>
    <w:rsid w:val="00991FB7"/>
    <w:rsid w:val="00992B64"/>
    <w:rsid w:val="00993733"/>
    <w:rsid w:val="009978BA"/>
    <w:rsid w:val="009979B9"/>
    <w:rsid w:val="009A014A"/>
    <w:rsid w:val="009A0262"/>
    <w:rsid w:val="009A142F"/>
    <w:rsid w:val="009A2BD4"/>
    <w:rsid w:val="009A2DF7"/>
    <w:rsid w:val="009A36C1"/>
    <w:rsid w:val="009A3C47"/>
    <w:rsid w:val="009A3EB3"/>
    <w:rsid w:val="009A4ECA"/>
    <w:rsid w:val="009A67FE"/>
    <w:rsid w:val="009A74AD"/>
    <w:rsid w:val="009A7C3A"/>
    <w:rsid w:val="009B0379"/>
    <w:rsid w:val="009B0653"/>
    <w:rsid w:val="009B16F5"/>
    <w:rsid w:val="009B2F5D"/>
    <w:rsid w:val="009B40FA"/>
    <w:rsid w:val="009B4729"/>
    <w:rsid w:val="009B473F"/>
    <w:rsid w:val="009B6801"/>
    <w:rsid w:val="009B6E24"/>
    <w:rsid w:val="009C0797"/>
    <w:rsid w:val="009C0962"/>
    <w:rsid w:val="009C2CEB"/>
    <w:rsid w:val="009C2D6C"/>
    <w:rsid w:val="009C36BD"/>
    <w:rsid w:val="009C682D"/>
    <w:rsid w:val="009C7A0A"/>
    <w:rsid w:val="009D0D5E"/>
    <w:rsid w:val="009D1093"/>
    <w:rsid w:val="009D1514"/>
    <w:rsid w:val="009D22A8"/>
    <w:rsid w:val="009D283F"/>
    <w:rsid w:val="009D2996"/>
    <w:rsid w:val="009D2A6E"/>
    <w:rsid w:val="009D2B64"/>
    <w:rsid w:val="009D2CA2"/>
    <w:rsid w:val="009D2F5C"/>
    <w:rsid w:val="009D311A"/>
    <w:rsid w:val="009D318D"/>
    <w:rsid w:val="009D4D40"/>
    <w:rsid w:val="009D5135"/>
    <w:rsid w:val="009D5C91"/>
    <w:rsid w:val="009D6B26"/>
    <w:rsid w:val="009D6FC2"/>
    <w:rsid w:val="009D7F98"/>
    <w:rsid w:val="009E10B5"/>
    <w:rsid w:val="009E298A"/>
    <w:rsid w:val="009E2AC9"/>
    <w:rsid w:val="009E5878"/>
    <w:rsid w:val="009E6C1F"/>
    <w:rsid w:val="009E6E17"/>
    <w:rsid w:val="009E6F8B"/>
    <w:rsid w:val="009F225B"/>
    <w:rsid w:val="009F240D"/>
    <w:rsid w:val="009F2F3C"/>
    <w:rsid w:val="009F2F77"/>
    <w:rsid w:val="009F3265"/>
    <w:rsid w:val="009F33D9"/>
    <w:rsid w:val="009F392A"/>
    <w:rsid w:val="009F46FA"/>
    <w:rsid w:val="009F4D30"/>
    <w:rsid w:val="009F4F38"/>
    <w:rsid w:val="009F5A09"/>
    <w:rsid w:val="009F5B1D"/>
    <w:rsid w:val="009F5FAD"/>
    <w:rsid w:val="009F67AE"/>
    <w:rsid w:val="009F7819"/>
    <w:rsid w:val="009F7981"/>
    <w:rsid w:val="009F7A26"/>
    <w:rsid w:val="00A00C62"/>
    <w:rsid w:val="00A01E89"/>
    <w:rsid w:val="00A02C7F"/>
    <w:rsid w:val="00A03D9D"/>
    <w:rsid w:val="00A04309"/>
    <w:rsid w:val="00A04799"/>
    <w:rsid w:val="00A0490C"/>
    <w:rsid w:val="00A05818"/>
    <w:rsid w:val="00A05A4F"/>
    <w:rsid w:val="00A0627E"/>
    <w:rsid w:val="00A06936"/>
    <w:rsid w:val="00A105E8"/>
    <w:rsid w:val="00A11203"/>
    <w:rsid w:val="00A11564"/>
    <w:rsid w:val="00A11769"/>
    <w:rsid w:val="00A1321E"/>
    <w:rsid w:val="00A13D68"/>
    <w:rsid w:val="00A15650"/>
    <w:rsid w:val="00A15D69"/>
    <w:rsid w:val="00A1608B"/>
    <w:rsid w:val="00A200DE"/>
    <w:rsid w:val="00A205B7"/>
    <w:rsid w:val="00A21198"/>
    <w:rsid w:val="00A230C8"/>
    <w:rsid w:val="00A24047"/>
    <w:rsid w:val="00A24B1A"/>
    <w:rsid w:val="00A25A9F"/>
    <w:rsid w:val="00A2665A"/>
    <w:rsid w:val="00A27488"/>
    <w:rsid w:val="00A27C02"/>
    <w:rsid w:val="00A27DB5"/>
    <w:rsid w:val="00A315FA"/>
    <w:rsid w:val="00A317B5"/>
    <w:rsid w:val="00A3352C"/>
    <w:rsid w:val="00A336B8"/>
    <w:rsid w:val="00A362A0"/>
    <w:rsid w:val="00A36C5E"/>
    <w:rsid w:val="00A37448"/>
    <w:rsid w:val="00A40199"/>
    <w:rsid w:val="00A42EAE"/>
    <w:rsid w:val="00A43D16"/>
    <w:rsid w:val="00A43DF6"/>
    <w:rsid w:val="00A44233"/>
    <w:rsid w:val="00A450E2"/>
    <w:rsid w:val="00A451EE"/>
    <w:rsid w:val="00A45298"/>
    <w:rsid w:val="00A47398"/>
    <w:rsid w:val="00A5035E"/>
    <w:rsid w:val="00A51D4C"/>
    <w:rsid w:val="00A53D0D"/>
    <w:rsid w:val="00A6016B"/>
    <w:rsid w:val="00A60343"/>
    <w:rsid w:val="00A60F15"/>
    <w:rsid w:val="00A61DB0"/>
    <w:rsid w:val="00A622A5"/>
    <w:rsid w:val="00A640BC"/>
    <w:rsid w:val="00A66919"/>
    <w:rsid w:val="00A66977"/>
    <w:rsid w:val="00A678A6"/>
    <w:rsid w:val="00A67D8D"/>
    <w:rsid w:val="00A70541"/>
    <w:rsid w:val="00A70865"/>
    <w:rsid w:val="00A71063"/>
    <w:rsid w:val="00A71546"/>
    <w:rsid w:val="00A71EEB"/>
    <w:rsid w:val="00A76530"/>
    <w:rsid w:val="00A76E98"/>
    <w:rsid w:val="00A76F85"/>
    <w:rsid w:val="00A77C65"/>
    <w:rsid w:val="00A80A91"/>
    <w:rsid w:val="00A811FA"/>
    <w:rsid w:val="00A81978"/>
    <w:rsid w:val="00A819C1"/>
    <w:rsid w:val="00A8238F"/>
    <w:rsid w:val="00A82A0A"/>
    <w:rsid w:val="00A841AC"/>
    <w:rsid w:val="00A854E7"/>
    <w:rsid w:val="00A86286"/>
    <w:rsid w:val="00A8647A"/>
    <w:rsid w:val="00A86BC4"/>
    <w:rsid w:val="00A86C00"/>
    <w:rsid w:val="00A902AC"/>
    <w:rsid w:val="00A90FB4"/>
    <w:rsid w:val="00A91B24"/>
    <w:rsid w:val="00A91D4E"/>
    <w:rsid w:val="00A9218E"/>
    <w:rsid w:val="00A93879"/>
    <w:rsid w:val="00A93F37"/>
    <w:rsid w:val="00AA2CB2"/>
    <w:rsid w:val="00AA3DA0"/>
    <w:rsid w:val="00AA4B2F"/>
    <w:rsid w:val="00AB03AB"/>
    <w:rsid w:val="00AB1A33"/>
    <w:rsid w:val="00AB1D37"/>
    <w:rsid w:val="00AB2509"/>
    <w:rsid w:val="00AB2A37"/>
    <w:rsid w:val="00AB40FC"/>
    <w:rsid w:val="00AB4258"/>
    <w:rsid w:val="00AB449E"/>
    <w:rsid w:val="00AB4BC8"/>
    <w:rsid w:val="00AB5D6F"/>
    <w:rsid w:val="00AB744E"/>
    <w:rsid w:val="00AB7955"/>
    <w:rsid w:val="00AC0349"/>
    <w:rsid w:val="00AC07CC"/>
    <w:rsid w:val="00AC0F12"/>
    <w:rsid w:val="00AC28D0"/>
    <w:rsid w:val="00AC3766"/>
    <w:rsid w:val="00AC42F7"/>
    <w:rsid w:val="00AC4464"/>
    <w:rsid w:val="00AC4EC1"/>
    <w:rsid w:val="00AC58A1"/>
    <w:rsid w:val="00AC5B21"/>
    <w:rsid w:val="00AC5D5B"/>
    <w:rsid w:val="00AC674C"/>
    <w:rsid w:val="00AC732E"/>
    <w:rsid w:val="00AC76B9"/>
    <w:rsid w:val="00AD02A4"/>
    <w:rsid w:val="00AD0AC7"/>
    <w:rsid w:val="00AD168E"/>
    <w:rsid w:val="00AD1699"/>
    <w:rsid w:val="00AD3219"/>
    <w:rsid w:val="00AD38D2"/>
    <w:rsid w:val="00AD44C6"/>
    <w:rsid w:val="00AD5A77"/>
    <w:rsid w:val="00AD6269"/>
    <w:rsid w:val="00AD6905"/>
    <w:rsid w:val="00AD7ADC"/>
    <w:rsid w:val="00AE1071"/>
    <w:rsid w:val="00AE11EB"/>
    <w:rsid w:val="00AE189E"/>
    <w:rsid w:val="00AE19D7"/>
    <w:rsid w:val="00AE2185"/>
    <w:rsid w:val="00AE264A"/>
    <w:rsid w:val="00AE31FF"/>
    <w:rsid w:val="00AE39A1"/>
    <w:rsid w:val="00AE4B36"/>
    <w:rsid w:val="00AE51C1"/>
    <w:rsid w:val="00AE5590"/>
    <w:rsid w:val="00AE65BB"/>
    <w:rsid w:val="00AF043A"/>
    <w:rsid w:val="00AF1380"/>
    <w:rsid w:val="00AF13CA"/>
    <w:rsid w:val="00AF1541"/>
    <w:rsid w:val="00AF2061"/>
    <w:rsid w:val="00AF3299"/>
    <w:rsid w:val="00AF3823"/>
    <w:rsid w:val="00AF3976"/>
    <w:rsid w:val="00AF3E69"/>
    <w:rsid w:val="00AF4561"/>
    <w:rsid w:val="00AF4E42"/>
    <w:rsid w:val="00AF4F35"/>
    <w:rsid w:val="00AF633D"/>
    <w:rsid w:val="00AF6566"/>
    <w:rsid w:val="00B0142E"/>
    <w:rsid w:val="00B04A85"/>
    <w:rsid w:val="00B04C79"/>
    <w:rsid w:val="00B05203"/>
    <w:rsid w:val="00B068C5"/>
    <w:rsid w:val="00B07863"/>
    <w:rsid w:val="00B11AE9"/>
    <w:rsid w:val="00B1215B"/>
    <w:rsid w:val="00B12A04"/>
    <w:rsid w:val="00B13988"/>
    <w:rsid w:val="00B14712"/>
    <w:rsid w:val="00B14DE1"/>
    <w:rsid w:val="00B15345"/>
    <w:rsid w:val="00B15D0E"/>
    <w:rsid w:val="00B166B0"/>
    <w:rsid w:val="00B16E66"/>
    <w:rsid w:val="00B171E3"/>
    <w:rsid w:val="00B17E3E"/>
    <w:rsid w:val="00B21203"/>
    <w:rsid w:val="00B21B85"/>
    <w:rsid w:val="00B22E2A"/>
    <w:rsid w:val="00B23A89"/>
    <w:rsid w:val="00B23F36"/>
    <w:rsid w:val="00B26306"/>
    <w:rsid w:val="00B26727"/>
    <w:rsid w:val="00B26CF4"/>
    <w:rsid w:val="00B275E6"/>
    <w:rsid w:val="00B30980"/>
    <w:rsid w:val="00B3221F"/>
    <w:rsid w:val="00B33434"/>
    <w:rsid w:val="00B338FD"/>
    <w:rsid w:val="00B342F6"/>
    <w:rsid w:val="00B3559E"/>
    <w:rsid w:val="00B3569E"/>
    <w:rsid w:val="00B358E0"/>
    <w:rsid w:val="00B362F8"/>
    <w:rsid w:val="00B40A62"/>
    <w:rsid w:val="00B41F02"/>
    <w:rsid w:val="00B426EB"/>
    <w:rsid w:val="00B43A20"/>
    <w:rsid w:val="00B43A45"/>
    <w:rsid w:val="00B43AAB"/>
    <w:rsid w:val="00B446BB"/>
    <w:rsid w:val="00B4479F"/>
    <w:rsid w:val="00B449F9"/>
    <w:rsid w:val="00B44C3C"/>
    <w:rsid w:val="00B45374"/>
    <w:rsid w:val="00B459BF"/>
    <w:rsid w:val="00B45BA8"/>
    <w:rsid w:val="00B45C6A"/>
    <w:rsid w:val="00B471B5"/>
    <w:rsid w:val="00B501DE"/>
    <w:rsid w:val="00B52107"/>
    <w:rsid w:val="00B536A1"/>
    <w:rsid w:val="00B553BD"/>
    <w:rsid w:val="00B55465"/>
    <w:rsid w:val="00B5590B"/>
    <w:rsid w:val="00B562C1"/>
    <w:rsid w:val="00B6029D"/>
    <w:rsid w:val="00B60FE6"/>
    <w:rsid w:val="00B627B0"/>
    <w:rsid w:val="00B62CC4"/>
    <w:rsid w:val="00B634E0"/>
    <w:rsid w:val="00B63736"/>
    <w:rsid w:val="00B63AE4"/>
    <w:rsid w:val="00B63F84"/>
    <w:rsid w:val="00B64561"/>
    <w:rsid w:val="00B67372"/>
    <w:rsid w:val="00B67528"/>
    <w:rsid w:val="00B70101"/>
    <w:rsid w:val="00B7014E"/>
    <w:rsid w:val="00B71329"/>
    <w:rsid w:val="00B71B29"/>
    <w:rsid w:val="00B728C0"/>
    <w:rsid w:val="00B72B54"/>
    <w:rsid w:val="00B74315"/>
    <w:rsid w:val="00B74DBA"/>
    <w:rsid w:val="00B7536C"/>
    <w:rsid w:val="00B75C18"/>
    <w:rsid w:val="00B762A5"/>
    <w:rsid w:val="00B800A4"/>
    <w:rsid w:val="00B800C5"/>
    <w:rsid w:val="00B81C85"/>
    <w:rsid w:val="00B81E84"/>
    <w:rsid w:val="00B8363F"/>
    <w:rsid w:val="00B850AD"/>
    <w:rsid w:val="00B86678"/>
    <w:rsid w:val="00B86B94"/>
    <w:rsid w:val="00B907DC"/>
    <w:rsid w:val="00B90CA6"/>
    <w:rsid w:val="00B917DF"/>
    <w:rsid w:val="00B91952"/>
    <w:rsid w:val="00B9228F"/>
    <w:rsid w:val="00B92726"/>
    <w:rsid w:val="00B93BF9"/>
    <w:rsid w:val="00B94A09"/>
    <w:rsid w:val="00B95417"/>
    <w:rsid w:val="00B954A7"/>
    <w:rsid w:val="00B95ED3"/>
    <w:rsid w:val="00B969CD"/>
    <w:rsid w:val="00BA0753"/>
    <w:rsid w:val="00BA0C5E"/>
    <w:rsid w:val="00BA1185"/>
    <w:rsid w:val="00BA18CB"/>
    <w:rsid w:val="00BA2145"/>
    <w:rsid w:val="00BA21F6"/>
    <w:rsid w:val="00BA227B"/>
    <w:rsid w:val="00BA374B"/>
    <w:rsid w:val="00BA66BD"/>
    <w:rsid w:val="00BA68D1"/>
    <w:rsid w:val="00BA6C3B"/>
    <w:rsid w:val="00BA721F"/>
    <w:rsid w:val="00BA7B64"/>
    <w:rsid w:val="00BB00F5"/>
    <w:rsid w:val="00BB0AB5"/>
    <w:rsid w:val="00BB1179"/>
    <w:rsid w:val="00BB329D"/>
    <w:rsid w:val="00BB45A4"/>
    <w:rsid w:val="00BB526E"/>
    <w:rsid w:val="00BB5400"/>
    <w:rsid w:val="00BB5621"/>
    <w:rsid w:val="00BB7293"/>
    <w:rsid w:val="00BB7627"/>
    <w:rsid w:val="00BC048F"/>
    <w:rsid w:val="00BC08EF"/>
    <w:rsid w:val="00BC2D31"/>
    <w:rsid w:val="00BC5FE9"/>
    <w:rsid w:val="00BC627D"/>
    <w:rsid w:val="00BC69D4"/>
    <w:rsid w:val="00BC7A5A"/>
    <w:rsid w:val="00BD1A92"/>
    <w:rsid w:val="00BD36E2"/>
    <w:rsid w:val="00BD4577"/>
    <w:rsid w:val="00BD4A78"/>
    <w:rsid w:val="00BD4F74"/>
    <w:rsid w:val="00BD5945"/>
    <w:rsid w:val="00BD619E"/>
    <w:rsid w:val="00BD6464"/>
    <w:rsid w:val="00BD698B"/>
    <w:rsid w:val="00BD73A3"/>
    <w:rsid w:val="00BD7513"/>
    <w:rsid w:val="00BE0168"/>
    <w:rsid w:val="00BE0A50"/>
    <w:rsid w:val="00BE10F0"/>
    <w:rsid w:val="00BE1405"/>
    <w:rsid w:val="00BE2194"/>
    <w:rsid w:val="00BE248A"/>
    <w:rsid w:val="00BE3F1E"/>
    <w:rsid w:val="00BE5038"/>
    <w:rsid w:val="00BE599E"/>
    <w:rsid w:val="00BE6CA9"/>
    <w:rsid w:val="00BF0180"/>
    <w:rsid w:val="00BF01CF"/>
    <w:rsid w:val="00BF0218"/>
    <w:rsid w:val="00BF0BA7"/>
    <w:rsid w:val="00BF202B"/>
    <w:rsid w:val="00BF23AA"/>
    <w:rsid w:val="00BF2C7B"/>
    <w:rsid w:val="00BF3E42"/>
    <w:rsid w:val="00BF3F75"/>
    <w:rsid w:val="00BF41C7"/>
    <w:rsid w:val="00BF488C"/>
    <w:rsid w:val="00BF4E1D"/>
    <w:rsid w:val="00BF57C8"/>
    <w:rsid w:val="00BF6939"/>
    <w:rsid w:val="00C011A1"/>
    <w:rsid w:val="00C012C9"/>
    <w:rsid w:val="00C02798"/>
    <w:rsid w:val="00C02842"/>
    <w:rsid w:val="00C03271"/>
    <w:rsid w:val="00C040C3"/>
    <w:rsid w:val="00C05483"/>
    <w:rsid w:val="00C05C14"/>
    <w:rsid w:val="00C062B7"/>
    <w:rsid w:val="00C06C7F"/>
    <w:rsid w:val="00C07044"/>
    <w:rsid w:val="00C1008E"/>
    <w:rsid w:val="00C10384"/>
    <w:rsid w:val="00C11102"/>
    <w:rsid w:val="00C118B0"/>
    <w:rsid w:val="00C11FCA"/>
    <w:rsid w:val="00C132D5"/>
    <w:rsid w:val="00C136ED"/>
    <w:rsid w:val="00C13769"/>
    <w:rsid w:val="00C138BD"/>
    <w:rsid w:val="00C14ECB"/>
    <w:rsid w:val="00C15155"/>
    <w:rsid w:val="00C20D71"/>
    <w:rsid w:val="00C20E1C"/>
    <w:rsid w:val="00C2353D"/>
    <w:rsid w:val="00C23773"/>
    <w:rsid w:val="00C24004"/>
    <w:rsid w:val="00C240E9"/>
    <w:rsid w:val="00C256BE"/>
    <w:rsid w:val="00C27B8D"/>
    <w:rsid w:val="00C3033C"/>
    <w:rsid w:val="00C3069D"/>
    <w:rsid w:val="00C31874"/>
    <w:rsid w:val="00C32195"/>
    <w:rsid w:val="00C323D2"/>
    <w:rsid w:val="00C32420"/>
    <w:rsid w:val="00C32F58"/>
    <w:rsid w:val="00C33840"/>
    <w:rsid w:val="00C3395E"/>
    <w:rsid w:val="00C341B8"/>
    <w:rsid w:val="00C34C79"/>
    <w:rsid w:val="00C36B2A"/>
    <w:rsid w:val="00C36E33"/>
    <w:rsid w:val="00C37EA8"/>
    <w:rsid w:val="00C37FBC"/>
    <w:rsid w:val="00C40992"/>
    <w:rsid w:val="00C40DB6"/>
    <w:rsid w:val="00C41019"/>
    <w:rsid w:val="00C4151E"/>
    <w:rsid w:val="00C41A0F"/>
    <w:rsid w:val="00C426D3"/>
    <w:rsid w:val="00C43B51"/>
    <w:rsid w:val="00C456A7"/>
    <w:rsid w:val="00C45E83"/>
    <w:rsid w:val="00C47D36"/>
    <w:rsid w:val="00C516E2"/>
    <w:rsid w:val="00C51BCD"/>
    <w:rsid w:val="00C5332C"/>
    <w:rsid w:val="00C539FA"/>
    <w:rsid w:val="00C54459"/>
    <w:rsid w:val="00C55716"/>
    <w:rsid w:val="00C55844"/>
    <w:rsid w:val="00C56E77"/>
    <w:rsid w:val="00C571F1"/>
    <w:rsid w:val="00C57A62"/>
    <w:rsid w:val="00C6017F"/>
    <w:rsid w:val="00C60FF8"/>
    <w:rsid w:val="00C61F4E"/>
    <w:rsid w:val="00C622E8"/>
    <w:rsid w:val="00C62687"/>
    <w:rsid w:val="00C62BE1"/>
    <w:rsid w:val="00C63A4B"/>
    <w:rsid w:val="00C64257"/>
    <w:rsid w:val="00C644E5"/>
    <w:rsid w:val="00C647B7"/>
    <w:rsid w:val="00C65977"/>
    <w:rsid w:val="00C65F7B"/>
    <w:rsid w:val="00C679E0"/>
    <w:rsid w:val="00C67E5B"/>
    <w:rsid w:val="00C70CD0"/>
    <w:rsid w:val="00C71147"/>
    <w:rsid w:val="00C718BE"/>
    <w:rsid w:val="00C71B49"/>
    <w:rsid w:val="00C725CE"/>
    <w:rsid w:val="00C74334"/>
    <w:rsid w:val="00C74505"/>
    <w:rsid w:val="00C74BC8"/>
    <w:rsid w:val="00C75228"/>
    <w:rsid w:val="00C7555F"/>
    <w:rsid w:val="00C771DE"/>
    <w:rsid w:val="00C77382"/>
    <w:rsid w:val="00C77C8D"/>
    <w:rsid w:val="00C81A3D"/>
    <w:rsid w:val="00C827DA"/>
    <w:rsid w:val="00C8516B"/>
    <w:rsid w:val="00C85E8E"/>
    <w:rsid w:val="00C87A30"/>
    <w:rsid w:val="00C87B40"/>
    <w:rsid w:val="00C9067A"/>
    <w:rsid w:val="00C90A19"/>
    <w:rsid w:val="00C90B72"/>
    <w:rsid w:val="00C913D4"/>
    <w:rsid w:val="00C91DF9"/>
    <w:rsid w:val="00C927D9"/>
    <w:rsid w:val="00C92E2F"/>
    <w:rsid w:val="00C9631B"/>
    <w:rsid w:val="00C9639B"/>
    <w:rsid w:val="00C96B8C"/>
    <w:rsid w:val="00CA001C"/>
    <w:rsid w:val="00CA131A"/>
    <w:rsid w:val="00CA3617"/>
    <w:rsid w:val="00CA44BB"/>
    <w:rsid w:val="00CA481E"/>
    <w:rsid w:val="00CA487F"/>
    <w:rsid w:val="00CA60E5"/>
    <w:rsid w:val="00CA61BC"/>
    <w:rsid w:val="00CA6223"/>
    <w:rsid w:val="00CA6B9E"/>
    <w:rsid w:val="00CA6D07"/>
    <w:rsid w:val="00CA6EB6"/>
    <w:rsid w:val="00CA7768"/>
    <w:rsid w:val="00CB099E"/>
    <w:rsid w:val="00CB09A8"/>
    <w:rsid w:val="00CB184F"/>
    <w:rsid w:val="00CB254A"/>
    <w:rsid w:val="00CB2A29"/>
    <w:rsid w:val="00CB50C7"/>
    <w:rsid w:val="00CB519D"/>
    <w:rsid w:val="00CB57F6"/>
    <w:rsid w:val="00CB649D"/>
    <w:rsid w:val="00CB654F"/>
    <w:rsid w:val="00CB72AE"/>
    <w:rsid w:val="00CB7C03"/>
    <w:rsid w:val="00CC0651"/>
    <w:rsid w:val="00CC1B3B"/>
    <w:rsid w:val="00CC206F"/>
    <w:rsid w:val="00CC2D6B"/>
    <w:rsid w:val="00CC3210"/>
    <w:rsid w:val="00CC3C54"/>
    <w:rsid w:val="00CC7387"/>
    <w:rsid w:val="00CC7813"/>
    <w:rsid w:val="00CD06BB"/>
    <w:rsid w:val="00CD0C67"/>
    <w:rsid w:val="00CD20DB"/>
    <w:rsid w:val="00CD20EB"/>
    <w:rsid w:val="00CD24EA"/>
    <w:rsid w:val="00CD36EE"/>
    <w:rsid w:val="00CD39E1"/>
    <w:rsid w:val="00CD39EA"/>
    <w:rsid w:val="00CD3BD3"/>
    <w:rsid w:val="00CD4036"/>
    <w:rsid w:val="00CD4FC6"/>
    <w:rsid w:val="00CD69A9"/>
    <w:rsid w:val="00CD6B7C"/>
    <w:rsid w:val="00CE0B60"/>
    <w:rsid w:val="00CE0D61"/>
    <w:rsid w:val="00CE11D4"/>
    <w:rsid w:val="00CE3039"/>
    <w:rsid w:val="00CE31D1"/>
    <w:rsid w:val="00CE411E"/>
    <w:rsid w:val="00CE4439"/>
    <w:rsid w:val="00CE452A"/>
    <w:rsid w:val="00CE505B"/>
    <w:rsid w:val="00CE57E3"/>
    <w:rsid w:val="00CE5E7B"/>
    <w:rsid w:val="00CF0CF1"/>
    <w:rsid w:val="00CF217B"/>
    <w:rsid w:val="00CF2CDA"/>
    <w:rsid w:val="00CF33E2"/>
    <w:rsid w:val="00CF35CE"/>
    <w:rsid w:val="00CF43EA"/>
    <w:rsid w:val="00CF4848"/>
    <w:rsid w:val="00CF4B37"/>
    <w:rsid w:val="00CF4ECA"/>
    <w:rsid w:val="00CF5C23"/>
    <w:rsid w:val="00CF6EE4"/>
    <w:rsid w:val="00D024B0"/>
    <w:rsid w:val="00D02525"/>
    <w:rsid w:val="00D030AC"/>
    <w:rsid w:val="00D03A74"/>
    <w:rsid w:val="00D03DCF"/>
    <w:rsid w:val="00D040E0"/>
    <w:rsid w:val="00D046C1"/>
    <w:rsid w:val="00D04745"/>
    <w:rsid w:val="00D0664B"/>
    <w:rsid w:val="00D07BDD"/>
    <w:rsid w:val="00D105DF"/>
    <w:rsid w:val="00D11765"/>
    <w:rsid w:val="00D11D44"/>
    <w:rsid w:val="00D1299E"/>
    <w:rsid w:val="00D14AA7"/>
    <w:rsid w:val="00D14B17"/>
    <w:rsid w:val="00D15A0D"/>
    <w:rsid w:val="00D15B20"/>
    <w:rsid w:val="00D15B54"/>
    <w:rsid w:val="00D17346"/>
    <w:rsid w:val="00D173FC"/>
    <w:rsid w:val="00D17490"/>
    <w:rsid w:val="00D17832"/>
    <w:rsid w:val="00D17C55"/>
    <w:rsid w:val="00D20164"/>
    <w:rsid w:val="00D20D0C"/>
    <w:rsid w:val="00D213A8"/>
    <w:rsid w:val="00D21431"/>
    <w:rsid w:val="00D21CF1"/>
    <w:rsid w:val="00D228A4"/>
    <w:rsid w:val="00D23CE3"/>
    <w:rsid w:val="00D2496C"/>
    <w:rsid w:val="00D2569B"/>
    <w:rsid w:val="00D27E04"/>
    <w:rsid w:val="00D305FF"/>
    <w:rsid w:val="00D32057"/>
    <w:rsid w:val="00D3231F"/>
    <w:rsid w:val="00D32556"/>
    <w:rsid w:val="00D3289A"/>
    <w:rsid w:val="00D32D65"/>
    <w:rsid w:val="00D32FA4"/>
    <w:rsid w:val="00D3349D"/>
    <w:rsid w:val="00D33C86"/>
    <w:rsid w:val="00D340A2"/>
    <w:rsid w:val="00D3457C"/>
    <w:rsid w:val="00D345FE"/>
    <w:rsid w:val="00D347C9"/>
    <w:rsid w:val="00D36361"/>
    <w:rsid w:val="00D36CA0"/>
    <w:rsid w:val="00D36EC6"/>
    <w:rsid w:val="00D40347"/>
    <w:rsid w:val="00D413D4"/>
    <w:rsid w:val="00D44B66"/>
    <w:rsid w:val="00D45B41"/>
    <w:rsid w:val="00D46AB1"/>
    <w:rsid w:val="00D46CAE"/>
    <w:rsid w:val="00D479AB"/>
    <w:rsid w:val="00D47A55"/>
    <w:rsid w:val="00D5016E"/>
    <w:rsid w:val="00D504F8"/>
    <w:rsid w:val="00D51914"/>
    <w:rsid w:val="00D52088"/>
    <w:rsid w:val="00D520D5"/>
    <w:rsid w:val="00D529BE"/>
    <w:rsid w:val="00D52F33"/>
    <w:rsid w:val="00D53823"/>
    <w:rsid w:val="00D553C6"/>
    <w:rsid w:val="00D559E4"/>
    <w:rsid w:val="00D55D91"/>
    <w:rsid w:val="00D60B56"/>
    <w:rsid w:val="00D61101"/>
    <w:rsid w:val="00D611D1"/>
    <w:rsid w:val="00D62946"/>
    <w:rsid w:val="00D62A94"/>
    <w:rsid w:val="00D64598"/>
    <w:rsid w:val="00D65027"/>
    <w:rsid w:val="00D65CE0"/>
    <w:rsid w:val="00D664AE"/>
    <w:rsid w:val="00D66CEA"/>
    <w:rsid w:val="00D67608"/>
    <w:rsid w:val="00D676E8"/>
    <w:rsid w:val="00D70117"/>
    <w:rsid w:val="00D7040D"/>
    <w:rsid w:val="00D7075B"/>
    <w:rsid w:val="00D715FC"/>
    <w:rsid w:val="00D734C7"/>
    <w:rsid w:val="00D75285"/>
    <w:rsid w:val="00D75348"/>
    <w:rsid w:val="00D75C80"/>
    <w:rsid w:val="00D7644C"/>
    <w:rsid w:val="00D76C20"/>
    <w:rsid w:val="00D77914"/>
    <w:rsid w:val="00D77B2C"/>
    <w:rsid w:val="00D77EA0"/>
    <w:rsid w:val="00D8023B"/>
    <w:rsid w:val="00D81531"/>
    <w:rsid w:val="00D81DF5"/>
    <w:rsid w:val="00D82628"/>
    <w:rsid w:val="00D83422"/>
    <w:rsid w:val="00D84B2A"/>
    <w:rsid w:val="00D85E86"/>
    <w:rsid w:val="00D861B1"/>
    <w:rsid w:val="00D90610"/>
    <w:rsid w:val="00D9398C"/>
    <w:rsid w:val="00D946EA"/>
    <w:rsid w:val="00D965DE"/>
    <w:rsid w:val="00D96799"/>
    <w:rsid w:val="00D96BBC"/>
    <w:rsid w:val="00D9720D"/>
    <w:rsid w:val="00D97697"/>
    <w:rsid w:val="00DA07E8"/>
    <w:rsid w:val="00DA0DD4"/>
    <w:rsid w:val="00DA1151"/>
    <w:rsid w:val="00DA2314"/>
    <w:rsid w:val="00DA2BBD"/>
    <w:rsid w:val="00DA3305"/>
    <w:rsid w:val="00DA4A98"/>
    <w:rsid w:val="00DA577F"/>
    <w:rsid w:val="00DA57D2"/>
    <w:rsid w:val="00DA6D42"/>
    <w:rsid w:val="00DA716B"/>
    <w:rsid w:val="00DA7934"/>
    <w:rsid w:val="00DA7D31"/>
    <w:rsid w:val="00DA7E15"/>
    <w:rsid w:val="00DB059C"/>
    <w:rsid w:val="00DB0DFB"/>
    <w:rsid w:val="00DB361F"/>
    <w:rsid w:val="00DB4B81"/>
    <w:rsid w:val="00DB6566"/>
    <w:rsid w:val="00DB7AE6"/>
    <w:rsid w:val="00DC0101"/>
    <w:rsid w:val="00DC013D"/>
    <w:rsid w:val="00DC1752"/>
    <w:rsid w:val="00DC17BA"/>
    <w:rsid w:val="00DC189D"/>
    <w:rsid w:val="00DC1914"/>
    <w:rsid w:val="00DC1C0E"/>
    <w:rsid w:val="00DC2556"/>
    <w:rsid w:val="00DC3E78"/>
    <w:rsid w:val="00DC437E"/>
    <w:rsid w:val="00DC49D1"/>
    <w:rsid w:val="00DC4A1A"/>
    <w:rsid w:val="00DC4E57"/>
    <w:rsid w:val="00DC6795"/>
    <w:rsid w:val="00DC695D"/>
    <w:rsid w:val="00DD0A73"/>
    <w:rsid w:val="00DD12DD"/>
    <w:rsid w:val="00DD21A4"/>
    <w:rsid w:val="00DD338D"/>
    <w:rsid w:val="00DD505B"/>
    <w:rsid w:val="00DD58C2"/>
    <w:rsid w:val="00DD5F0C"/>
    <w:rsid w:val="00DD643C"/>
    <w:rsid w:val="00DD69F6"/>
    <w:rsid w:val="00DD6FD9"/>
    <w:rsid w:val="00DD7C59"/>
    <w:rsid w:val="00DE27BF"/>
    <w:rsid w:val="00DE32FA"/>
    <w:rsid w:val="00DE35E8"/>
    <w:rsid w:val="00DE415A"/>
    <w:rsid w:val="00DE4897"/>
    <w:rsid w:val="00DE4C71"/>
    <w:rsid w:val="00DE5E52"/>
    <w:rsid w:val="00DE6F21"/>
    <w:rsid w:val="00DE7251"/>
    <w:rsid w:val="00DF19E9"/>
    <w:rsid w:val="00DF360E"/>
    <w:rsid w:val="00DF4087"/>
    <w:rsid w:val="00DF47F6"/>
    <w:rsid w:val="00DF4CCD"/>
    <w:rsid w:val="00DF5B89"/>
    <w:rsid w:val="00DF6426"/>
    <w:rsid w:val="00DF7569"/>
    <w:rsid w:val="00E000A3"/>
    <w:rsid w:val="00E04047"/>
    <w:rsid w:val="00E041F9"/>
    <w:rsid w:val="00E04E3A"/>
    <w:rsid w:val="00E051E5"/>
    <w:rsid w:val="00E0690B"/>
    <w:rsid w:val="00E069BD"/>
    <w:rsid w:val="00E079C0"/>
    <w:rsid w:val="00E07B10"/>
    <w:rsid w:val="00E109B8"/>
    <w:rsid w:val="00E1110C"/>
    <w:rsid w:val="00E12138"/>
    <w:rsid w:val="00E13106"/>
    <w:rsid w:val="00E132D5"/>
    <w:rsid w:val="00E13F8D"/>
    <w:rsid w:val="00E147C9"/>
    <w:rsid w:val="00E17197"/>
    <w:rsid w:val="00E172C1"/>
    <w:rsid w:val="00E200C8"/>
    <w:rsid w:val="00E20DAB"/>
    <w:rsid w:val="00E21215"/>
    <w:rsid w:val="00E21E5A"/>
    <w:rsid w:val="00E22795"/>
    <w:rsid w:val="00E2513C"/>
    <w:rsid w:val="00E25868"/>
    <w:rsid w:val="00E259D2"/>
    <w:rsid w:val="00E30804"/>
    <w:rsid w:val="00E30A85"/>
    <w:rsid w:val="00E30F63"/>
    <w:rsid w:val="00E3264C"/>
    <w:rsid w:val="00E3276B"/>
    <w:rsid w:val="00E32A0A"/>
    <w:rsid w:val="00E33BC3"/>
    <w:rsid w:val="00E33D09"/>
    <w:rsid w:val="00E3403C"/>
    <w:rsid w:val="00E342CF"/>
    <w:rsid w:val="00E34AC7"/>
    <w:rsid w:val="00E35659"/>
    <w:rsid w:val="00E35892"/>
    <w:rsid w:val="00E35DFD"/>
    <w:rsid w:val="00E44382"/>
    <w:rsid w:val="00E44A34"/>
    <w:rsid w:val="00E450DE"/>
    <w:rsid w:val="00E455CB"/>
    <w:rsid w:val="00E45AF4"/>
    <w:rsid w:val="00E45D35"/>
    <w:rsid w:val="00E47DA6"/>
    <w:rsid w:val="00E5036E"/>
    <w:rsid w:val="00E50628"/>
    <w:rsid w:val="00E50D86"/>
    <w:rsid w:val="00E51402"/>
    <w:rsid w:val="00E51676"/>
    <w:rsid w:val="00E51684"/>
    <w:rsid w:val="00E51D4F"/>
    <w:rsid w:val="00E53B68"/>
    <w:rsid w:val="00E53DD9"/>
    <w:rsid w:val="00E541A8"/>
    <w:rsid w:val="00E55D74"/>
    <w:rsid w:val="00E55D9D"/>
    <w:rsid w:val="00E56A35"/>
    <w:rsid w:val="00E614AE"/>
    <w:rsid w:val="00E614E3"/>
    <w:rsid w:val="00E61534"/>
    <w:rsid w:val="00E61B79"/>
    <w:rsid w:val="00E61FD6"/>
    <w:rsid w:val="00E62E6E"/>
    <w:rsid w:val="00E63165"/>
    <w:rsid w:val="00E63718"/>
    <w:rsid w:val="00E6407C"/>
    <w:rsid w:val="00E641BE"/>
    <w:rsid w:val="00E65D5D"/>
    <w:rsid w:val="00E6728F"/>
    <w:rsid w:val="00E675BA"/>
    <w:rsid w:val="00E71CDD"/>
    <w:rsid w:val="00E72095"/>
    <w:rsid w:val="00E72128"/>
    <w:rsid w:val="00E73204"/>
    <w:rsid w:val="00E73266"/>
    <w:rsid w:val="00E73CC1"/>
    <w:rsid w:val="00E75607"/>
    <w:rsid w:val="00E760E8"/>
    <w:rsid w:val="00E77B42"/>
    <w:rsid w:val="00E807D5"/>
    <w:rsid w:val="00E80F01"/>
    <w:rsid w:val="00E813A1"/>
    <w:rsid w:val="00E81FB9"/>
    <w:rsid w:val="00E8482C"/>
    <w:rsid w:val="00E84B4B"/>
    <w:rsid w:val="00E851DD"/>
    <w:rsid w:val="00E86121"/>
    <w:rsid w:val="00E86471"/>
    <w:rsid w:val="00E87C6D"/>
    <w:rsid w:val="00E901A2"/>
    <w:rsid w:val="00E9260C"/>
    <w:rsid w:val="00E9367A"/>
    <w:rsid w:val="00E947D5"/>
    <w:rsid w:val="00E95C4D"/>
    <w:rsid w:val="00E97A9E"/>
    <w:rsid w:val="00EA0055"/>
    <w:rsid w:val="00EA006F"/>
    <w:rsid w:val="00EA01E3"/>
    <w:rsid w:val="00EA198F"/>
    <w:rsid w:val="00EA1C44"/>
    <w:rsid w:val="00EA1CA9"/>
    <w:rsid w:val="00EA202E"/>
    <w:rsid w:val="00EA2044"/>
    <w:rsid w:val="00EA2F75"/>
    <w:rsid w:val="00EA31EC"/>
    <w:rsid w:val="00EA3340"/>
    <w:rsid w:val="00EA3FBA"/>
    <w:rsid w:val="00EA5BCD"/>
    <w:rsid w:val="00EA5C25"/>
    <w:rsid w:val="00EA63DE"/>
    <w:rsid w:val="00EA739D"/>
    <w:rsid w:val="00EB0B8C"/>
    <w:rsid w:val="00EB2E99"/>
    <w:rsid w:val="00EB43D0"/>
    <w:rsid w:val="00EB505D"/>
    <w:rsid w:val="00EB5395"/>
    <w:rsid w:val="00EB5E56"/>
    <w:rsid w:val="00EB7368"/>
    <w:rsid w:val="00EC03E7"/>
    <w:rsid w:val="00EC0B9F"/>
    <w:rsid w:val="00EC191E"/>
    <w:rsid w:val="00EC2043"/>
    <w:rsid w:val="00EC21FF"/>
    <w:rsid w:val="00EC2ACF"/>
    <w:rsid w:val="00EC2F44"/>
    <w:rsid w:val="00EC43B4"/>
    <w:rsid w:val="00EC444E"/>
    <w:rsid w:val="00EC4D85"/>
    <w:rsid w:val="00EC5A95"/>
    <w:rsid w:val="00EC6FB8"/>
    <w:rsid w:val="00EC6FF4"/>
    <w:rsid w:val="00EC7259"/>
    <w:rsid w:val="00EC7552"/>
    <w:rsid w:val="00EC78FC"/>
    <w:rsid w:val="00ED0AA2"/>
    <w:rsid w:val="00ED2511"/>
    <w:rsid w:val="00ED31A2"/>
    <w:rsid w:val="00ED33F9"/>
    <w:rsid w:val="00ED471A"/>
    <w:rsid w:val="00ED4D0B"/>
    <w:rsid w:val="00ED5419"/>
    <w:rsid w:val="00ED7055"/>
    <w:rsid w:val="00EE0216"/>
    <w:rsid w:val="00EE1484"/>
    <w:rsid w:val="00EE4CAD"/>
    <w:rsid w:val="00EE501D"/>
    <w:rsid w:val="00EE540A"/>
    <w:rsid w:val="00EE559D"/>
    <w:rsid w:val="00EE5609"/>
    <w:rsid w:val="00EE5689"/>
    <w:rsid w:val="00EE6016"/>
    <w:rsid w:val="00EE750B"/>
    <w:rsid w:val="00EE7A25"/>
    <w:rsid w:val="00EE7E9E"/>
    <w:rsid w:val="00EF0119"/>
    <w:rsid w:val="00EF0375"/>
    <w:rsid w:val="00EF0688"/>
    <w:rsid w:val="00EF1544"/>
    <w:rsid w:val="00EF17B5"/>
    <w:rsid w:val="00EF2213"/>
    <w:rsid w:val="00EF23B1"/>
    <w:rsid w:val="00EF3440"/>
    <w:rsid w:val="00EF3DAF"/>
    <w:rsid w:val="00EF586E"/>
    <w:rsid w:val="00EF60F0"/>
    <w:rsid w:val="00EF65AF"/>
    <w:rsid w:val="00EF6D9E"/>
    <w:rsid w:val="00EF7542"/>
    <w:rsid w:val="00F0037E"/>
    <w:rsid w:val="00F01567"/>
    <w:rsid w:val="00F01D5B"/>
    <w:rsid w:val="00F02267"/>
    <w:rsid w:val="00F0328B"/>
    <w:rsid w:val="00F0371C"/>
    <w:rsid w:val="00F047DD"/>
    <w:rsid w:val="00F0524B"/>
    <w:rsid w:val="00F05479"/>
    <w:rsid w:val="00F05FC8"/>
    <w:rsid w:val="00F07964"/>
    <w:rsid w:val="00F10E38"/>
    <w:rsid w:val="00F114A5"/>
    <w:rsid w:val="00F1174B"/>
    <w:rsid w:val="00F122BF"/>
    <w:rsid w:val="00F12705"/>
    <w:rsid w:val="00F151B6"/>
    <w:rsid w:val="00F15BEF"/>
    <w:rsid w:val="00F1766E"/>
    <w:rsid w:val="00F20141"/>
    <w:rsid w:val="00F206AC"/>
    <w:rsid w:val="00F20A20"/>
    <w:rsid w:val="00F212FC"/>
    <w:rsid w:val="00F2230A"/>
    <w:rsid w:val="00F23587"/>
    <w:rsid w:val="00F23DED"/>
    <w:rsid w:val="00F23F51"/>
    <w:rsid w:val="00F30F51"/>
    <w:rsid w:val="00F337E1"/>
    <w:rsid w:val="00F34E53"/>
    <w:rsid w:val="00F35517"/>
    <w:rsid w:val="00F35558"/>
    <w:rsid w:val="00F35A62"/>
    <w:rsid w:val="00F372AC"/>
    <w:rsid w:val="00F37CD3"/>
    <w:rsid w:val="00F41435"/>
    <w:rsid w:val="00F41778"/>
    <w:rsid w:val="00F43438"/>
    <w:rsid w:val="00F43CBF"/>
    <w:rsid w:val="00F50B69"/>
    <w:rsid w:val="00F513C9"/>
    <w:rsid w:val="00F5166D"/>
    <w:rsid w:val="00F51FEB"/>
    <w:rsid w:val="00F5292D"/>
    <w:rsid w:val="00F53A14"/>
    <w:rsid w:val="00F54125"/>
    <w:rsid w:val="00F54ED7"/>
    <w:rsid w:val="00F55785"/>
    <w:rsid w:val="00F5599E"/>
    <w:rsid w:val="00F55AE9"/>
    <w:rsid w:val="00F56172"/>
    <w:rsid w:val="00F56176"/>
    <w:rsid w:val="00F57DAA"/>
    <w:rsid w:val="00F60012"/>
    <w:rsid w:val="00F60AC3"/>
    <w:rsid w:val="00F6125C"/>
    <w:rsid w:val="00F61A32"/>
    <w:rsid w:val="00F63217"/>
    <w:rsid w:val="00F63A82"/>
    <w:rsid w:val="00F66FAB"/>
    <w:rsid w:val="00F67ECA"/>
    <w:rsid w:val="00F704EF"/>
    <w:rsid w:val="00F7159A"/>
    <w:rsid w:val="00F71D95"/>
    <w:rsid w:val="00F74883"/>
    <w:rsid w:val="00F75083"/>
    <w:rsid w:val="00F75220"/>
    <w:rsid w:val="00F76394"/>
    <w:rsid w:val="00F77B64"/>
    <w:rsid w:val="00F8051D"/>
    <w:rsid w:val="00F80BF0"/>
    <w:rsid w:val="00F81EE8"/>
    <w:rsid w:val="00F83CAB"/>
    <w:rsid w:val="00F84D14"/>
    <w:rsid w:val="00F8659A"/>
    <w:rsid w:val="00F90F1A"/>
    <w:rsid w:val="00F93D7D"/>
    <w:rsid w:val="00F9408D"/>
    <w:rsid w:val="00F941C4"/>
    <w:rsid w:val="00F94BB5"/>
    <w:rsid w:val="00F95168"/>
    <w:rsid w:val="00F95A4D"/>
    <w:rsid w:val="00F95CF5"/>
    <w:rsid w:val="00F97A9E"/>
    <w:rsid w:val="00F97EA4"/>
    <w:rsid w:val="00FA0784"/>
    <w:rsid w:val="00FA15C9"/>
    <w:rsid w:val="00FA3752"/>
    <w:rsid w:val="00FA6522"/>
    <w:rsid w:val="00FA72F2"/>
    <w:rsid w:val="00FA79BB"/>
    <w:rsid w:val="00FB0BE5"/>
    <w:rsid w:val="00FB0D00"/>
    <w:rsid w:val="00FB0D57"/>
    <w:rsid w:val="00FB143F"/>
    <w:rsid w:val="00FB1E35"/>
    <w:rsid w:val="00FB2AE9"/>
    <w:rsid w:val="00FB2BAC"/>
    <w:rsid w:val="00FB40C0"/>
    <w:rsid w:val="00FB5176"/>
    <w:rsid w:val="00FB5283"/>
    <w:rsid w:val="00FB5CBD"/>
    <w:rsid w:val="00FB695D"/>
    <w:rsid w:val="00FB71ED"/>
    <w:rsid w:val="00FB7D72"/>
    <w:rsid w:val="00FC0348"/>
    <w:rsid w:val="00FC07A7"/>
    <w:rsid w:val="00FC0CA0"/>
    <w:rsid w:val="00FC1797"/>
    <w:rsid w:val="00FC1A1C"/>
    <w:rsid w:val="00FC1CB6"/>
    <w:rsid w:val="00FC2CA3"/>
    <w:rsid w:val="00FC348C"/>
    <w:rsid w:val="00FC435A"/>
    <w:rsid w:val="00FC5265"/>
    <w:rsid w:val="00FC6171"/>
    <w:rsid w:val="00FC7103"/>
    <w:rsid w:val="00FD1C65"/>
    <w:rsid w:val="00FD1F17"/>
    <w:rsid w:val="00FD2B83"/>
    <w:rsid w:val="00FD3C5A"/>
    <w:rsid w:val="00FD3FFE"/>
    <w:rsid w:val="00FD5BB5"/>
    <w:rsid w:val="00FD668E"/>
    <w:rsid w:val="00FE0B58"/>
    <w:rsid w:val="00FE2265"/>
    <w:rsid w:val="00FE255B"/>
    <w:rsid w:val="00FE2700"/>
    <w:rsid w:val="00FE340F"/>
    <w:rsid w:val="00FE3799"/>
    <w:rsid w:val="00FE45EB"/>
    <w:rsid w:val="00FE5EC4"/>
    <w:rsid w:val="00FE7EB4"/>
    <w:rsid w:val="00FF0535"/>
    <w:rsid w:val="00FF17B4"/>
    <w:rsid w:val="00FF231D"/>
    <w:rsid w:val="00FF43B8"/>
    <w:rsid w:val="00FF47BD"/>
    <w:rsid w:val="00FF497D"/>
    <w:rsid w:val="00FF609E"/>
    <w:rsid w:val="00FF6645"/>
    <w:rsid w:val="00FF67F4"/>
    <w:rsid w:val="00FF6841"/>
    <w:rsid w:val="00FF6F63"/>
    <w:rsid w:val="00FF7960"/>
    <w:rsid w:val="00FF7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04A197"/>
  <w15:chartTrackingRefBased/>
  <w15:docId w15:val="{06B1624F-5D1B-48AE-ADE9-DB8F5038D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19"/>
  </w:style>
  <w:style w:type="paragraph" w:styleId="Heading1">
    <w:name w:val="heading 1"/>
    <w:basedOn w:val="Normal"/>
    <w:next w:val="Heading2"/>
    <w:link w:val="Heading1Char"/>
    <w:autoRedefine/>
    <w:uiPriority w:val="9"/>
    <w:qFormat/>
    <w:rsid w:val="00436752"/>
    <w:pPr>
      <w:keepNext/>
      <w:keepLines/>
      <w:numPr>
        <w:numId w:val="1"/>
      </w:numPr>
      <w:pBdr>
        <w:bottom w:val="single" w:sz="12" w:space="1" w:color="auto"/>
      </w:pBdr>
      <w:suppressAutoHyphens/>
      <w:spacing w:before="40" w:after="360" w:line="240" w:lineRule="auto"/>
      <w:ind w:left="720" w:hanging="720"/>
      <w:contextualSpacing/>
      <w:outlineLvl w:val="0"/>
    </w:pPr>
    <w:rPr>
      <w:rFonts w:ascii="Cambria" w:eastAsiaTheme="majorEastAsia" w:hAnsi="Cambria" w:cstheme="majorBidi"/>
      <w:b/>
      <w:color w:val="0070C0"/>
      <w:sz w:val="40"/>
      <w:szCs w:val="32"/>
      <w:lang w:val="en-US"/>
    </w:rPr>
  </w:style>
  <w:style w:type="paragraph" w:styleId="Heading2">
    <w:name w:val="heading 2"/>
    <w:basedOn w:val="BodyParagraphLeft"/>
    <w:next w:val="BodyParagraphJustified"/>
    <w:link w:val="Heading2Char"/>
    <w:autoRedefine/>
    <w:uiPriority w:val="9"/>
    <w:unhideWhenUsed/>
    <w:qFormat/>
    <w:rsid w:val="004342F6"/>
    <w:pPr>
      <w:keepNext/>
      <w:numPr>
        <w:ilvl w:val="1"/>
        <w:numId w:val="1"/>
      </w:numPr>
      <w:spacing w:before="480" w:after="40"/>
      <w:outlineLvl w:val="1"/>
    </w:pPr>
    <w:rPr>
      <w:rFonts w:ascii="Cambria" w:eastAsiaTheme="majorEastAsia" w:hAnsi="Cambria" w:cstheme="majorBidi"/>
      <w:b/>
      <w:color w:val="0070C0"/>
      <w:sz w:val="32"/>
      <w:szCs w:val="26"/>
    </w:rPr>
  </w:style>
  <w:style w:type="paragraph" w:styleId="Heading3">
    <w:name w:val="heading 3"/>
    <w:basedOn w:val="BodyParagraphJustified"/>
    <w:next w:val="BodyParagraphJustified"/>
    <w:link w:val="Heading3Char"/>
    <w:autoRedefine/>
    <w:uiPriority w:val="9"/>
    <w:unhideWhenUsed/>
    <w:qFormat/>
    <w:rsid w:val="00802203"/>
    <w:pPr>
      <w:keepNext/>
      <w:numPr>
        <w:ilvl w:val="2"/>
        <w:numId w:val="1"/>
      </w:numPr>
      <w:spacing w:before="360" w:after="0"/>
      <w:ind w:left="864" w:hanging="864"/>
      <w:jc w:val="left"/>
      <w:outlineLvl w:val="2"/>
    </w:pPr>
    <w:rPr>
      <w:rFonts w:ascii="Cambria" w:eastAsiaTheme="majorEastAsia" w:hAnsi="Cambria" w:cstheme="majorBidi"/>
      <w:color w:val="0070C0"/>
      <w:sz w:val="28"/>
      <w:szCs w:val="24"/>
    </w:rPr>
  </w:style>
  <w:style w:type="paragraph" w:styleId="Heading4">
    <w:name w:val="heading 4"/>
    <w:basedOn w:val="Normal"/>
    <w:next w:val="Normal"/>
    <w:link w:val="Heading4Char"/>
    <w:uiPriority w:val="9"/>
    <w:unhideWhenUsed/>
    <w:qFormat/>
    <w:rsid w:val="004B3C9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B3C9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B3C9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B3C9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B3C9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B3C9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ParagraphJustified">
    <w:name w:val="BodyParagraph_Justified"/>
    <w:basedOn w:val="Normal"/>
    <w:link w:val="BodyParagraphJustifiedChar"/>
    <w:autoRedefine/>
    <w:qFormat/>
    <w:rsid w:val="00571031"/>
    <w:pPr>
      <w:keepLines/>
      <w:spacing w:before="40" w:after="80" w:line="240" w:lineRule="auto"/>
      <w:jc w:val="both"/>
    </w:pPr>
    <w:rPr>
      <w:lang w:val="en-US"/>
    </w:rPr>
  </w:style>
  <w:style w:type="paragraph" w:customStyle="1" w:styleId="BodyParagraphLeft">
    <w:name w:val="BodyParagraph_Left"/>
    <w:basedOn w:val="BodyParagraphJustified"/>
    <w:link w:val="BodyParagraphLeftChar"/>
    <w:qFormat/>
    <w:rsid w:val="009D1093"/>
    <w:pPr>
      <w:jc w:val="left"/>
    </w:pPr>
  </w:style>
  <w:style w:type="character" w:customStyle="1" w:styleId="Heading1Char">
    <w:name w:val="Heading 1 Char"/>
    <w:basedOn w:val="DefaultParagraphFont"/>
    <w:link w:val="Heading1"/>
    <w:uiPriority w:val="9"/>
    <w:rsid w:val="00436752"/>
    <w:rPr>
      <w:rFonts w:ascii="Cambria" w:eastAsiaTheme="majorEastAsia" w:hAnsi="Cambria" w:cstheme="majorBidi"/>
      <w:b/>
      <w:color w:val="0070C0"/>
      <w:sz w:val="40"/>
      <w:szCs w:val="32"/>
      <w:lang w:val="en-US"/>
    </w:rPr>
  </w:style>
  <w:style w:type="character" w:customStyle="1" w:styleId="Heading2Char">
    <w:name w:val="Heading 2 Char"/>
    <w:basedOn w:val="DefaultParagraphFont"/>
    <w:link w:val="Heading2"/>
    <w:uiPriority w:val="9"/>
    <w:rsid w:val="004342F6"/>
    <w:rPr>
      <w:rFonts w:ascii="Cambria" w:eastAsiaTheme="majorEastAsia" w:hAnsi="Cambria" w:cstheme="majorBidi"/>
      <w:b/>
      <w:color w:val="0070C0"/>
      <w:sz w:val="32"/>
      <w:szCs w:val="26"/>
      <w:lang w:val="en-US"/>
    </w:rPr>
  </w:style>
  <w:style w:type="character" w:customStyle="1" w:styleId="BodyBold">
    <w:name w:val="BodyBold"/>
    <w:basedOn w:val="DefaultParagraphFont"/>
    <w:uiPriority w:val="1"/>
    <w:qFormat/>
    <w:rsid w:val="00D20D0C"/>
    <w:rPr>
      <w:b/>
    </w:rPr>
  </w:style>
  <w:style w:type="character" w:customStyle="1" w:styleId="BodyItal">
    <w:name w:val="BodyItal"/>
    <w:basedOn w:val="BodyBold"/>
    <w:uiPriority w:val="1"/>
    <w:qFormat/>
    <w:rsid w:val="00EC0B9F"/>
    <w:rPr>
      <w:b w:val="0"/>
      <w:i/>
    </w:rPr>
  </w:style>
  <w:style w:type="character" w:customStyle="1" w:styleId="Heading3Char">
    <w:name w:val="Heading 3 Char"/>
    <w:basedOn w:val="DefaultParagraphFont"/>
    <w:link w:val="Heading3"/>
    <w:uiPriority w:val="9"/>
    <w:rsid w:val="00802203"/>
    <w:rPr>
      <w:rFonts w:ascii="Cambria" w:eastAsiaTheme="majorEastAsia" w:hAnsi="Cambria" w:cstheme="majorBidi"/>
      <w:color w:val="0070C0"/>
      <w:sz w:val="28"/>
      <w:szCs w:val="24"/>
      <w:lang w:val="en-US"/>
    </w:rPr>
  </w:style>
  <w:style w:type="character" w:customStyle="1" w:styleId="Heading4Char">
    <w:name w:val="Heading 4 Char"/>
    <w:basedOn w:val="DefaultParagraphFont"/>
    <w:link w:val="Heading4"/>
    <w:uiPriority w:val="9"/>
    <w:rsid w:val="004B3C9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B3C9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B3C9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B3C9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B3C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B3C9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autoRedefine/>
    <w:uiPriority w:val="99"/>
    <w:unhideWhenUsed/>
    <w:qFormat/>
    <w:rsid w:val="00C74505"/>
    <w:pPr>
      <w:tabs>
        <w:tab w:val="center" w:pos="4513"/>
        <w:tab w:val="right" w:pos="9026"/>
      </w:tabs>
      <w:spacing w:after="240" w:line="240" w:lineRule="auto"/>
    </w:pPr>
  </w:style>
  <w:style w:type="character" w:customStyle="1" w:styleId="HeaderChar">
    <w:name w:val="Header Char"/>
    <w:basedOn w:val="DefaultParagraphFont"/>
    <w:link w:val="Header"/>
    <w:uiPriority w:val="99"/>
    <w:rsid w:val="00C74505"/>
  </w:style>
  <w:style w:type="paragraph" w:styleId="Footer">
    <w:name w:val="footer"/>
    <w:basedOn w:val="BodyParagraphLeft"/>
    <w:next w:val="BodyParagraphLeft"/>
    <w:link w:val="FooterChar"/>
    <w:autoRedefine/>
    <w:uiPriority w:val="99"/>
    <w:unhideWhenUsed/>
    <w:qFormat/>
    <w:rsid w:val="00111BE6"/>
    <w:pPr>
      <w:tabs>
        <w:tab w:val="center" w:pos="4513"/>
        <w:tab w:val="right" w:pos="9026"/>
      </w:tabs>
      <w:spacing w:after="0"/>
    </w:pPr>
  </w:style>
  <w:style w:type="character" w:customStyle="1" w:styleId="FooterChar">
    <w:name w:val="Footer Char"/>
    <w:basedOn w:val="DefaultParagraphFont"/>
    <w:link w:val="Footer"/>
    <w:uiPriority w:val="99"/>
    <w:rsid w:val="00111BE6"/>
    <w:rPr>
      <w:lang w:val="en-US"/>
    </w:rPr>
  </w:style>
  <w:style w:type="table" w:styleId="TableGrid">
    <w:name w:val="Table Grid"/>
    <w:basedOn w:val="TableNormal"/>
    <w:uiPriority w:val="39"/>
    <w:rsid w:val="004B3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
    <w:name w:val="Bullet1"/>
    <w:basedOn w:val="BodyParagraphLeft"/>
    <w:autoRedefine/>
    <w:qFormat/>
    <w:rsid w:val="006A7AB2"/>
    <w:pPr>
      <w:numPr>
        <w:numId w:val="2"/>
      </w:numPr>
      <w:ind w:left="792"/>
    </w:pPr>
  </w:style>
  <w:style w:type="paragraph" w:customStyle="1" w:styleId="ListNumber1">
    <w:name w:val="List_Number1"/>
    <w:basedOn w:val="BodyParagraphLeft"/>
    <w:autoRedefine/>
    <w:qFormat/>
    <w:rsid w:val="00561C52"/>
    <w:pPr>
      <w:numPr>
        <w:numId w:val="3"/>
      </w:numPr>
    </w:pPr>
  </w:style>
  <w:style w:type="paragraph" w:customStyle="1" w:styleId="StartPoint">
    <w:name w:val="StartPoint"/>
    <w:basedOn w:val="BodyParagraphLeft"/>
    <w:next w:val="BodyParagraphLeft"/>
    <w:autoRedefine/>
    <w:qFormat/>
    <w:rsid w:val="0081742E"/>
    <w:pPr>
      <w:pBdr>
        <w:bottom w:val="single" w:sz="2" w:space="1" w:color="auto"/>
      </w:pBdr>
      <w:spacing w:before="120"/>
    </w:pPr>
    <w:rPr>
      <w:b/>
    </w:rPr>
  </w:style>
  <w:style w:type="paragraph" w:customStyle="1" w:styleId="EIQSteps">
    <w:name w:val="EIQ_Steps"/>
    <w:basedOn w:val="BodyParagraphLeft"/>
    <w:autoRedefine/>
    <w:qFormat/>
    <w:rsid w:val="00985E25"/>
    <w:pPr>
      <w:numPr>
        <w:numId w:val="4"/>
      </w:numPr>
    </w:pPr>
  </w:style>
  <w:style w:type="paragraph" w:customStyle="1" w:styleId="EndPoint">
    <w:name w:val="EndPoint"/>
    <w:basedOn w:val="StartPoint"/>
    <w:autoRedefine/>
    <w:qFormat/>
    <w:rsid w:val="0012591B"/>
    <w:pPr>
      <w:pBdr>
        <w:bottom w:val="single" w:sz="2" w:space="1" w:color="2F5496" w:themeColor="accent1" w:themeShade="BF"/>
      </w:pBdr>
    </w:pPr>
  </w:style>
  <w:style w:type="paragraph" w:customStyle="1" w:styleId="PictureFull">
    <w:name w:val="PictureFull"/>
    <w:basedOn w:val="BodyParagraphLeft"/>
    <w:autoRedefine/>
    <w:qFormat/>
    <w:rsid w:val="00C74505"/>
    <w:pPr>
      <w:framePr w:wrap="notBeside" w:vAnchor="text" w:hAnchor="text" w:y="1" w:anchorLock="1"/>
      <w:spacing w:before="120" w:after="40"/>
      <w:jc w:val="center"/>
    </w:pPr>
  </w:style>
  <w:style w:type="paragraph" w:styleId="Caption">
    <w:name w:val="caption"/>
    <w:basedOn w:val="Normal"/>
    <w:next w:val="Normal"/>
    <w:autoRedefine/>
    <w:uiPriority w:val="35"/>
    <w:unhideWhenUsed/>
    <w:qFormat/>
    <w:rsid w:val="000027DD"/>
    <w:pPr>
      <w:framePr w:wrap="notBeside" w:vAnchor="text" w:hAnchor="text" w:y="1" w:anchorLock="1"/>
      <w:spacing w:after="200" w:line="240" w:lineRule="auto"/>
      <w:jc w:val="center"/>
    </w:pPr>
    <w:rPr>
      <w:i/>
      <w:iCs/>
      <w:sz w:val="20"/>
      <w:szCs w:val="18"/>
    </w:rPr>
  </w:style>
  <w:style w:type="paragraph" w:customStyle="1" w:styleId="Picmedium">
    <w:name w:val="Pic_medium"/>
    <w:basedOn w:val="PictureFull"/>
    <w:autoRedefine/>
    <w:qFormat/>
    <w:rsid w:val="00411747"/>
    <w:pPr>
      <w:framePr w:wrap="notBeside"/>
    </w:pPr>
  </w:style>
  <w:style w:type="paragraph" w:customStyle="1" w:styleId="Head1">
    <w:name w:val="Head1"/>
    <w:basedOn w:val="NoteHeading"/>
    <w:next w:val="BodyParagraphJustified"/>
    <w:autoRedefine/>
    <w:qFormat/>
    <w:rsid w:val="00436752"/>
    <w:pPr>
      <w:spacing w:after="160" w:line="259" w:lineRule="auto"/>
    </w:pPr>
    <w:rPr>
      <w:rFonts w:eastAsiaTheme="minorEastAsia"/>
      <w:b/>
      <w:color w:val="2F5496" w:themeColor="accent1" w:themeShade="BF"/>
      <w:spacing w:val="15"/>
      <w:sz w:val="28"/>
    </w:rPr>
  </w:style>
  <w:style w:type="paragraph" w:customStyle="1" w:styleId="Note1tips">
    <w:name w:val="Note1_tips"/>
    <w:basedOn w:val="Normal"/>
    <w:autoRedefine/>
    <w:qFormat/>
    <w:rsid w:val="00274CF8"/>
    <w:pPr>
      <w:numPr>
        <w:numId w:val="7"/>
      </w:numPr>
      <w:pBdr>
        <w:top w:val="single" w:sz="8" w:space="1" w:color="1F3864" w:themeColor="accent1" w:themeShade="80"/>
        <w:left w:val="single" w:sz="8" w:space="4" w:color="1F3864" w:themeColor="accent1" w:themeShade="80"/>
        <w:bottom w:val="single" w:sz="8" w:space="1" w:color="1F3864" w:themeColor="accent1" w:themeShade="80"/>
        <w:right w:val="single" w:sz="8" w:space="4" w:color="1F3864" w:themeColor="accent1" w:themeShade="80"/>
      </w:pBdr>
      <w:shd w:val="clear" w:color="auto" w:fill="DEEAF6" w:themeFill="accent5" w:themeFillTint="33"/>
      <w:spacing w:after="0" w:line="240" w:lineRule="auto"/>
      <w:ind w:right="360"/>
    </w:pPr>
    <w:rPr>
      <w:lang w:val="en-US"/>
    </w:rPr>
  </w:style>
  <w:style w:type="paragraph" w:styleId="NoteHeading">
    <w:name w:val="Note Heading"/>
    <w:basedOn w:val="Normal"/>
    <w:next w:val="Normal"/>
    <w:link w:val="NoteHeadingChar"/>
    <w:uiPriority w:val="99"/>
    <w:semiHidden/>
    <w:unhideWhenUsed/>
    <w:rsid w:val="00806314"/>
    <w:pPr>
      <w:spacing w:after="0" w:line="240" w:lineRule="auto"/>
    </w:pPr>
  </w:style>
  <w:style w:type="character" w:customStyle="1" w:styleId="NoteHeadingChar">
    <w:name w:val="Note Heading Char"/>
    <w:basedOn w:val="DefaultParagraphFont"/>
    <w:link w:val="NoteHeading"/>
    <w:uiPriority w:val="99"/>
    <w:semiHidden/>
    <w:rsid w:val="00806314"/>
  </w:style>
  <w:style w:type="paragraph" w:customStyle="1" w:styleId="Important1">
    <w:name w:val="Important1"/>
    <w:basedOn w:val="Note1tips"/>
    <w:autoRedefine/>
    <w:qFormat/>
    <w:rsid w:val="006C643F"/>
    <w:pPr>
      <w:numPr>
        <w:numId w:val="10"/>
      </w:numPr>
      <w:pBdr>
        <w:top w:val="single" w:sz="8" w:space="1" w:color="FFD966" w:themeColor="accent4" w:themeTint="99"/>
        <w:left w:val="single" w:sz="8" w:space="4" w:color="FFD966" w:themeColor="accent4" w:themeTint="99"/>
        <w:bottom w:val="single" w:sz="8" w:space="1" w:color="FFD966" w:themeColor="accent4" w:themeTint="99"/>
        <w:right w:val="single" w:sz="8" w:space="4" w:color="FFD966" w:themeColor="accent4" w:themeTint="99"/>
      </w:pBdr>
      <w:shd w:val="clear" w:color="auto" w:fill="FBFED2"/>
    </w:pPr>
  </w:style>
  <w:style w:type="paragraph" w:customStyle="1" w:styleId="Warning1">
    <w:name w:val="Warning1"/>
    <w:basedOn w:val="Important1"/>
    <w:autoRedefine/>
    <w:qFormat/>
    <w:rsid w:val="00902155"/>
    <w:pPr>
      <w:numPr>
        <w:numId w:val="9"/>
      </w:numPr>
      <w:pBdr>
        <w:top w:val="single" w:sz="8" w:space="1" w:color="C00000"/>
        <w:left w:val="single" w:sz="8" w:space="4" w:color="C00000"/>
        <w:bottom w:val="single" w:sz="8" w:space="1" w:color="C00000"/>
        <w:right w:val="single" w:sz="8" w:space="4" w:color="C00000"/>
      </w:pBdr>
      <w:shd w:val="clear" w:color="auto" w:fill="FEEDE8"/>
      <w:ind w:left="792" w:hanging="432"/>
    </w:pPr>
  </w:style>
  <w:style w:type="paragraph" w:styleId="NoSpacing">
    <w:name w:val="No Spacing"/>
    <w:link w:val="NoSpacingChar"/>
    <w:uiPriority w:val="1"/>
    <w:qFormat/>
    <w:rsid w:val="004E4F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E4F7C"/>
    <w:rPr>
      <w:rFonts w:eastAsiaTheme="minorEastAsia"/>
      <w:lang w:val="en-US"/>
    </w:rPr>
  </w:style>
  <w:style w:type="paragraph" w:styleId="Title">
    <w:name w:val="Title"/>
    <w:basedOn w:val="Normal"/>
    <w:next w:val="Normal"/>
    <w:link w:val="TitleChar"/>
    <w:uiPriority w:val="10"/>
    <w:qFormat/>
    <w:rsid w:val="00572794"/>
    <w:pPr>
      <w:spacing w:after="0" w:line="240" w:lineRule="auto"/>
      <w:contextualSpacing/>
      <w:jc w:val="right"/>
    </w:pPr>
    <w:rPr>
      <w:rFonts w:ascii="Arial" w:eastAsiaTheme="majorEastAsia" w:hAnsi="Arial" w:cstheme="majorBidi"/>
      <w:color w:val="FFFFFF" w:themeColor="background1"/>
      <w:spacing w:val="-10"/>
      <w:kern w:val="28"/>
      <w:sz w:val="56"/>
      <w:szCs w:val="56"/>
    </w:rPr>
  </w:style>
  <w:style w:type="character" w:customStyle="1" w:styleId="TitleChar">
    <w:name w:val="Title Char"/>
    <w:basedOn w:val="DefaultParagraphFont"/>
    <w:link w:val="Title"/>
    <w:uiPriority w:val="10"/>
    <w:rsid w:val="00572794"/>
    <w:rPr>
      <w:rFonts w:ascii="Arial" w:eastAsiaTheme="majorEastAsia" w:hAnsi="Arial" w:cstheme="majorBidi"/>
      <w:color w:val="FFFFFF" w:themeColor="background1"/>
      <w:spacing w:val="-10"/>
      <w:kern w:val="28"/>
      <w:sz w:val="56"/>
      <w:szCs w:val="56"/>
    </w:rPr>
  </w:style>
  <w:style w:type="paragraph" w:customStyle="1" w:styleId="Title1">
    <w:name w:val="Title1"/>
    <w:basedOn w:val="Title"/>
    <w:autoRedefine/>
    <w:qFormat/>
    <w:rsid w:val="00572794"/>
    <w:rPr>
      <w:sz w:val="40"/>
      <w:lang w:val="en-US"/>
    </w:rPr>
  </w:style>
  <w:style w:type="paragraph" w:customStyle="1" w:styleId="Version">
    <w:name w:val="Version"/>
    <w:basedOn w:val="Title1"/>
    <w:autoRedefine/>
    <w:qFormat/>
    <w:rsid w:val="00572794"/>
    <w:rPr>
      <w:sz w:val="28"/>
    </w:rPr>
  </w:style>
  <w:style w:type="paragraph" w:customStyle="1" w:styleId="Text1">
    <w:name w:val="Text1"/>
    <w:basedOn w:val="Normal"/>
    <w:autoRedefine/>
    <w:qFormat/>
    <w:rsid w:val="008A0719"/>
    <w:pPr>
      <w:spacing w:after="0" w:line="240" w:lineRule="auto"/>
      <w:jc w:val="right"/>
    </w:pPr>
    <w:rPr>
      <w:rFonts w:ascii="Calibri Light" w:hAnsi="Calibri Light"/>
      <w:color w:val="FFFFFF" w:themeColor="background1"/>
      <w:sz w:val="28"/>
      <w:lang w:val="en-US"/>
    </w:rPr>
  </w:style>
  <w:style w:type="paragraph" w:customStyle="1" w:styleId="Title2">
    <w:name w:val="Title2"/>
    <w:basedOn w:val="Title1"/>
    <w:autoRedefine/>
    <w:qFormat/>
    <w:rsid w:val="00436752"/>
    <w:rPr>
      <w:caps/>
      <w:sz w:val="44"/>
    </w:rPr>
  </w:style>
  <w:style w:type="paragraph" w:customStyle="1" w:styleId="Title3">
    <w:name w:val="Title3"/>
    <w:basedOn w:val="Title1"/>
    <w:autoRedefine/>
    <w:qFormat/>
    <w:rsid w:val="00436752"/>
    <w:rPr>
      <w:sz w:val="44"/>
    </w:rPr>
  </w:style>
  <w:style w:type="paragraph" w:styleId="TOC1">
    <w:name w:val="toc 1"/>
    <w:basedOn w:val="Normal"/>
    <w:next w:val="Normal"/>
    <w:autoRedefine/>
    <w:uiPriority w:val="39"/>
    <w:unhideWhenUsed/>
    <w:qFormat/>
    <w:rsid w:val="00436752"/>
    <w:pPr>
      <w:keepNext/>
      <w:spacing w:before="120" w:after="80" w:line="240" w:lineRule="auto"/>
      <w:ind w:left="432" w:hanging="432"/>
    </w:pPr>
    <w:rPr>
      <w:rFonts w:cstheme="minorHAnsi"/>
      <w:b/>
      <w:bCs/>
      <w:color w:val="0070C0"/>
      <w:sz w:val="28"/>
      <w:szCs w:val="20"/>
    </w:rPr>
  </w:style>
  <w:style w:type="paragraph" w:styleId="TOC2">
    <w:name w:val="toc 2"/>
    <w:basedOn w:val="Normal"/>
    <w:next w:val="Normal"/>
    <w:autoRedefine/>
    <w:uiPriority w:val="39"/>
    <w:unhideWhenUsed/>
    <w:qFormat/>
    <w:rsid w:val="00436752"/>
    <w:pPr>
      <w:spacing w:before="80" w:after="0" w:line="240" w:lineRule="auto"/>
      <w:ind w:left="1008" w:hanging="576"/>
    </w:pPr>
    <w:rPr>
      <w:rFonts w:cstheme="minorHAnsi"/>
      <w:sz w:val="24"/>
      <w:szCs w:val="20"/>
    </w:rPr>
  </w:style>
  <w:style w:type="paragraph" w:styleId="TOC3">
    <w:name w:val="toc 3"/>
    <w:basedOn w:val="Normal"/>
    <w:next w:val="Normal"/>
    <w:autoRedefine/>
    <w:uiPriority w:val="39"/>
    <w:unhideWhenUsed/>
    <w:qFormat/>
    <w:rsid w:val="006F054C"/>
    <w:pPr>
      <w:tabs>
        <w:tab w:val="right" w:leader="dot" w:pos="9014"/>
      </w:tabs>
      <w:spacing w:after="0" w:line="240" w:lineRule="auto"/>
      <w:ind w:left="1728" w:hanging="720"/>
    </w:pPr>
    <w:rPr>
      <w:rFonts w:cstheme="minorHAnsi"/>
      <w:iCs/>
      <w:sz w:val="24"/>
      <w:szCs w:val="20"/>
    </w:rPr>
  </w:style>
  <w:style w:type="paragraph" w:styleId="TOC4">
    <w:name w:val="toc 4"/>
    <w:basedOn w:val="Normal"/>
    <w:next w:val="Normal"/>
    <w:autoRedefine/>
    <w:uiPriority w:val="39"/>
    <w:unhideWhenUsed/>
    <w:rsid w:val="00CE0D61"/>
    <w:pPr>
      <w:spacing w:after="0"/>
      <w:ind w:left="660"/>
    </w:pPr>
    <w:rPr>
      <w:rFonts w:cstheme="minorHAnsi"/>
      <w:sz w:val="18"/>
      <w:szCs w:val="18"/>
    </w:rPr>
  </w:style>
  <w:style w:type="paragraph" w:styleId="TOC5">
    <w:name w:val="toc 5"/>
    <w:basedOn w:val="Normal"/>
    <w:next w:val="Normal"/>
    <w:autoRedefine/>
    <w:uiPriority w:val="39"/>
    <w:unhideWhenUsed/>
    <w:rsid w:val="00CE0D61"/>
    <w:pPr>
      <w:spacing w:after="0"/>
      <w:ind w:left="880"/>
    </w:pPr>
    <w:rPr>
      <w:rFonts w:cstheme="minorHAnsi"/>
      <w:sz w:val="18"/>
      <w:szCs w:val="18"/>
    </w:rPr>
  </w:style>
  <w:style w:type="paragraph" w:styleId="TOC6">
    <w:name w:val="toc 6"/>
    <w:basedOn w:val="Normal"/>
    <w:next w:val="Normal"/>
    <w:autoRedefine/>
    <w:uiPriority w:val="39"/>
    <w:unhideWhenUsed/>
    <w:rsid w:val="00CE0D61"/>
    <w:pPr>
      <w:spacing w:after="0"/>
      <w:ind w:left="1100"/>
    </w:pPr>
    <w:rPr>
      <w:rFonts w:cstheme="minorHAnsi"/>
      <w:sz w:val="18"/>
      <w:szCs w:val="18"/>
    </w:rPr>
  </w:style>
  <w:style w:type="paragraph" w:styleId="TOC7">
    <w:name w:val="toc 7"/>
    <w:basedOn w:val="Normal"/>
    <w:next w:val="Normal"/>
    <w:autoRedefine/>
    <w:uiPriority w:val="39"/>
    <w:unhideWhenUsed/>
    <w:rsid w:val="00CE0D61"/>
    <w:pPr>
      <w:spacing w:after="0"/>
      <w:ind w:left="1320"/>
    </w:pPr>
    <w:rPr>
      <w:rFonts w:cstheme="minorHAnsi"/>
      <w:sz w:val="18"/>
      <w:szCs w:val="18"/>
    </w:rPr>
  </w:style>
  <w:style w:type="paragraph" w:styleId="TOC8">
    <w:name w:val="toc 8"/>
    <w:basedOn w:val="Normal"/>
    <w:next w:val="Normal"/>
    <w:autoRedefine/>
    <w:uiPriority w:val="39"/>
    <w:unhideWhenUsed/>
    <w:rsid w:val="00CE0D61"/>
    <w:pPr>
      <w:spacing w:after="0"/>
      <w:ind w:left="1540"/>
    </w:pPr>
    <w:rPr>
      <w:rFonts w:cstheme="minorHAnsi"/>
      <w:sz w:val="18"/>
      <w:szCs w:val="18"/>
    </w:rPr>
  </w:style>
  <w:style w:type="paragraph" w:styleId="TOC9">
    <w:name w:val="toc 9"/>
    <w:basedOn w:val="Normal"/>
    <w:next w:val="Normal"/>
    <w:autoRedefine/>
    <w:uiPriority w:val="39"/>
    <w:unhideWhenUsed/>
    <w:rsid w:val="00CE0D61"/>
    <w:pPr>
      <w:spacing w:after="0"/>
      <w:ind w:left="1760"/>
    </w:pPr>
    <w:rPr>
      <w:rFonts w:cstheme="minorHAnsi"/>
      <w:sz w:val="18"/>
      <w:szCs w:val="18"/>
    </w:rPr>
  </w:style>
  <w:style w:type="character" w:styleId="Hyperlink">
    <w:name w:val="Hyperlink"/>
    <w:basedOn w:val="DefaultParagraphFont"/>
    <w:uiPriority w:val="99"/>
    <w:unhideWhenUsed/>
    <w:rsid w:val="00CE0D61"/>
    <w:rPr>
      <w:color w:val="0563C1" w:themeColor="hyperlink"/>
      <w:u w:val="single"/>
    </w:rPr>
  </w:style>
  <w:style w:type="paragraph" w:styleId="TOCHeading">
    <w:name w:val="TOC Heading"/>
    <w:basedOn w:val="Heading1"/>
    <w:next w:val="Normal"/>
    <w:autoRedefine/>
    <w:uiPriority w:val="39"/>
    <w:unhideWhenUsed/>
    <w:qFormat/>
    <w:rsid w:val="00E9260C"/>
    <w:pPr>
      <w:numPr>
        <w:numId w:val="0"/>
      </w:numPr>
      <w:pBdr>
        <w:bottom w:val="single" w:sz="8" w:space="1" w:color="auto"/>
      </w:pBdr>
      <w:suppressAutoHyphens w:val="0"/>
      <w:spacing w:before="240" w:after="0" w:line="259" w:lineRule="auto"/>
      <w:contextualSpacing w:val="0"/>
      <w:outlineLvl w:val="9"/>
    </w:pPr>
    <w:rPr>
      <w:color w:val="4472C4" w:themeColor="accent1"/>
    </w:rPr>
  </w:style>
  <w:style w:type="character" w:styleId="Strong">
    <w:name w:val="Strong"/>
    <w:basedOn w:val="DefaultParagraphFont"/>
    <w:uiPriority w:val="22"/>
    <w:qFormat/>
    <w:rsid w:val="00E13106"/>
    <w:rPr>
      <w:b/>
      <w:bCs/>
    </w:rPr>
  </w:style>
  <w:style w:type="table" w:customStyle="1" w:styleId="Table1">
    <w:name w:val="Table1"/>
    <w:basedOn w:val="GridTable5Dark-Accent5"/>
    <w:uiPriority w:val="99"/>
    <w:rsid w:val="00F37CD3"/>
    <w:rPr>
      <w:color w:val="000000" w:themeColor="text1"/>
      <w:sz w:val="20"/>
      <w:szCs w:val="20"/>
      <w:lang w:eastAsia="en-IN"/>
    </w:rPr>
    <w:tblPr>
      <w:tblStyleColBandSize w:val="2"/>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CellMar>
        <w:top w:w="14" w:type="dxa"/>
        <w:left w:w="115" w:type="dxa"/>
        <w:bottom w:w="14" w:type="dxa"/>
        <w:right w:w="115" w:type="dxa"/>
      </w:tblCellMar>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Table2">
    <w:name w:val="Table2"/>
    <w:basedOn w:val="ListTable4-Accent5"/>
    <w:uiPriority w:val="99"/>
    <w:rsid w:val="00E47DA6"/>
    <w:tblPr>
      <w:tblBorders>
        <w:top w:val="single" w:sz="8" w:space="0" w:color="0070C0"/>
        <w:left w:val="single" w:sz="8" w:space="0" w:color="0070C0"/>
        <w:bottom w:val="single" w:sz="8" w:space="0" w:color="0070C0"/>
        <w:right w:val="single" w:sz="8" w:space="0" w:color="0070C0"/>
        <w:insideH w:val="none" w:sz="0" w:space="0" w:color="auto"/>
      </w:tblBorders>
    </w:tblPr>
    <w:tblStylePr w:type="firstRow">
      <w:rPr>
        <w:b/>
        <w:bCs/>
        <w:color w:val="FFFFFF" w:themeColor="background1"/>
      </w:rPr>
      <w:tblPr/>
      <w:tcPr>
        <w:tcBorders>
          <w:top w:val="nil"/>
          <w:left w:val="nil"/>
          <w:bottom w:val="nil"/>
          <w:right w:val="nil"/>
          <w:insideH w:val="nil"/>
        </w:tcBorders>
        <w:shd w:val="clear" w:color="auto" w:fill="4472C4" w:themeFill="accent1"/>
        <w:vAlign w:val="center"/>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21466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IntenseEmphasis">
    <w:name w:val="Intense Emphasis"/>
    <w:basedOn w:val="DefaultParagraphFont"/>
    <w:uiPriority w:val="21"/>
    <w:qFormat/>
    <w:rsid w:val="00E47DA6"/>
    <w:rPr>
      <w:i/>
      <w:iCs/>
      <w:color w:val="4472C4" w:themeColor="accent1"/>
    </w:rPr>
  </w:style>
  <w:style w:type="table" w:styleId="ListTable4-Accent5">
    <w:name w:val="List Table 4 Accent 5"/>
    <w:basedOn w:val="TableNormal"/>
    <w:uiPriority w:val="49"/>
    <w:rsid w:val="006E4C7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ableNote">
    <w:name w:val="TableNote"/>
    <w:basedOn w:val="EndnoteText"/>
    <w:autoRedefine/>
    <w:qFormat/>
    <w:rsid w:val="0060288B"/>
    <w:pPr>
      <w:framePr w:wrap="notBeside" w:vAnchor="text" w:hAnchor="text" w:y="1"/>
      <w:spacing w:after="120"/>
      <w:ind w:left="144"/>
    </w:pPr>
    <w:rPr>
      <w:i/>
    </w:rPr>
  </w:style>
  <w:style w:type="paragraph" w:customStyle="1" w:styleId="SubHead1">
    <w:name w:val="SubHead1"/>
    <w:basedOn w:val="BodyParagraphLeft"/>
    <w:link w:val="SubHead1Char"/>
    <w:autoRedefine/>
    <w:qFormat/>
    <w:rsid w:val="009D2B64"/>
    <w:pPr>
      <w:keepNext/>
      <w:spacing w:after="0"/>
    </w:pPr>
    <w:rPr>
      <w:b/>
      <w:bCs/>
      <w:i/>
      <w:color w:val="4472C4" w:themeColor="accent1"/>
    </w:rPr>
  </w:style>
  <w:style w:type="paragraph" w:styleId="EndnoteText">
    <w:name w:val="endnote text"/>
    <w:basedOn w:val="Normal"/>
    <w:link w:val="EndnoteTextChar"/>
    <w:uiPriority w:val="99"/>
    <w:semiHidden/>
    <w:unhideWhenUsed/>
    <w:rsid w:val="004F558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F5589"/>
    <w:rPr>
      <w:sz w:val="20"/>
      <w:szCs w:val="20"/>
    </w:rPr>
  </w:style>
  <w:style w:type="character" w:styleId="SubtleEmphasis">
    <w:name w:val="Subtle Emphasis"/>
    <w:basedOn w:val="DefaultParagraphFont"/>
    <w:uiPriority w:val="19"/>
    <w:qFormat/>
    <w:rsid w:val="00E47DA6"/>
    <w:rPr>
      <w:i/>
      <w:iCs/>
      <w:color w:val="404040" w:themeColor="text1" w:themeTint="BF"/>
    </w:rPr>
  </w:style>
  <w:style w:type="paragraph" w:customStyle="1" w:styleId="ReferToOtherDoc">
    <w:name w:val="ReferToOtherDoc"/>
    <w:basedOn w:val="NoteHeading"/>
    <w:autoRedefine/>
    <w:qFormat/>
    <w:rsid w:val="0081742E"/>
    <w:pPr>
      <w:numPr>
        <w:numId w:val="6"/>
      </w:numPr>
      <w:pBdr>
        <w:top w:val="single" w:sz="4" w:space="1" w:color="70AD47" w:themeColor="accent6"/>
        <w:left w:val="single" w:sz="4" w:space="4" w:color="70AD47" w:themeColor="accent6"/>
        <w:bottom w:val="single" w:sz="4" w:space="1" w:color="70AD47" w:themeColor="accent6"/>
        <w:right w:val="single" w:sz="4" w:space="4" w:color="70AD47" w:themeColor="accent6"/>
      </w:pBdr>
      <w:spacing w:before="120" w:after="120"/>
      <w:ind w:left="792" w:right="360" w:hanging="432"/>
    </w:pPr>
    <w:rPr>
      <w:i/>
    </w:rPr>
  </w:style>
  <w:style w:type="paragraph" w:customStyle="1" w:styleId="Note2">
    <w:name w:val="Note2"/>
    <w:basedOn w:val="Note1tips"/>
    <w:autoRedefine/>
    <w:qFormat/>
    <w:rsid w:val="00EE559D"/>
    <w:pPr>
      <w:numPr>
        <w:numId w:val="8"/>
      </w:numPr>
      <w:ind w:left="720"/>
    </w:pPr>
  </w:style>
  <w:style w:type="paragraph" w:styleId="Bibliography">
    <w:name w:val="Bibliography"/>
    <w:basedOn w:val="Normal"/>
    <w:next w:val="Normal"/>
    <w:uiPriority w:val="37"/>
    <w:semiHidden/>
    <w:unhideWhenUsed/>
    <w:rsid w:val="00D11765"/>
  </w:style>
  <w:style w:type="paragraph" w:styleId="CommentText">
    <w:name w:val="annotation text"/>
    <w:basedOn w:val="Normal"/>
    <w:link w:val="CommentTextChar"/>
    <w:uiPriority w:val="99"/>
    <w:semiHidden/>
    <w:unhideWhenUsed/>
    <w:rsid w:val="00D11765"/>
    <w:pPr>
      <w:spacing w:line="240" w:lineRule="auto"/>
    </w:pPr>
    <w:rPr>
      <w:sz w:val="20"/>
      <w:szCs w:val="20"/>
    </w:rPr>
  </w:style>
  <w:style w:type="character" w:customStyle="1" w:styleId="CommentTextChar">
    <w:name w:val="Comment Text Char"/>
    <w:basedOn w:val="DefaultParagraphFont"/>
    <w:link w:val="CommentText"/>
    <w:uiPriority w:val="99"/>
    <w:semiHidden/>
    <w:rsid w:val="00D11765"/>
    <w:rPr>
      <w:sz w:val="20"/>
      <w:szCs w:val="20"/>
    </w:rPr>
  </w:style>
  <w:style w:type="paragraph" w:styleId="BlockText">
    <w:name w:val="Block Text"/>
    <w:basedOn w:val="Normal"/>
    <w:uiPriority w:val="99"/>
    <w:semiHidden/>
    <w:unhideWhenUsed/>
    <w:rsid w:val="00D1176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customStyle="1" w:styleId="Warning2dont">
    <w:name w:val="Warning2_dont"/>
    <w:basedOn w:val="Warning1"/>
    <w:autoRedefine/>
    <w:qFormat/>
    <w:rsid w:val="00DC4A1A"/>
    <w:pPr>
      <w:numPr>
        <w:numId w:val="11"/>
      </w:numPr>
      <w:ind w:left="792"/>
    </w:pPr>
  </w:style>
  <w:style w:type="paragraph" w:customStyle="1" w:styleId="Bullet2">
    <w:name w:val="Bullet 2"/>
    <w:basedOn w:val="Bullet1"/>
    <w:autoRedefine/>
    <w:qFormat/>
    <w:rsid w:val="007A4AEA"/>
    <w:pPr>
      <w:spacing w:before="0" w:after="0"/>
      <w:ind w:left="288" w:hanging="216"/>
    </w:pPr>
    <w:rPr>
      <w:color w:val="000000" w:themeColor="text1"/>
      <w:szCs w:val="20"/>
      <w:lang w:eastAsia="en-IN"/>
    </w:rPr>
  </w:style>
  <w:style w:type="paragraph" w:customStyle="1" w:styleId="TableNote1">
    <w:name w:val="TableNote1"/>
    <w:basedOn w:val="TableNote"/>
    <w:autoRedefine/>
    <w:qFormat/>
    <w:rsid w:val="0008708E"/>
    <w:pPr>
      <w:framePr w:wrap="notBeside"/>
      <w:numPr>
        <w:numId w:val="12"/>
      </w:numPr>
      <w:spacing w:after="80"/>
      <w:ind w:left="360"/>
      <w:contextualSpacing/>
    </w:pPr>
  </w:style>
  <w:style w:type="character" w:styleId="CommentReference">
    <w:name w:val="annotation reference"/>
    <w:basedOn w:val="DefaultParagraphFont"/>
    <w:uiPriority w:val="99"/>
    <w:semiHidden/>
    <w:unhideWhenUsed/>
    <w:rsid w:val="0008708E"/>
    <w:rPr>
      <w:sz w:val="16"/>
      <w:szCs w:val="16"/>
    </w:rPr>
  </w:style>
  <w:style w:type="paragraph" w:styleId="CommentSubject">
    <w:name w:val="annotation subject"/>
    <w:basedOn w:val="CommentText"/>
    <w:next w:val="CommentText"/>
    <w:link w:val="CommentSubjectChar"/>
    <w:uiPriority w:val="99"/>
    <w:semiHidden/>
    <w:unhideWhenUsed/>
    <w:rsid w:val="0008708E"/>
    <w:rPr>
      <w:b/>
      <w:bCs/>
    </w:rPr>
  </w:style>
  <w:style w:type="character" w:customStyle="1" w:styleId="CommentSubjectChar">
    <w:name w:val="Comment Subject Char"/>
    <w:basedOn w:val="CommentTextChar"/>
    <w:link w:val="CommentSubject"/>
    <w:uiPriority w:val="99"/>
    <w:semiHidden/>
    <w:rsid w:val="0008708E"/>
    <w:rPr>
      <w:b/>
      <w:bCs/>
      <w:sz w:val="20"/>
      <w:szCs w:val="20"/>
    </w:rPr>
  </w:style>
  <w:style w:type="paragraph" w:styleId="BalloonText">
    <w:name w:val="Balloon Text"/>
    <w:basedOn w:val="Normal"/>
    <w:link w:val="BalloonTextChar"/>
    <w:uiPriority w:val="99"/>
    <w:semiHidden/>
    <w:unhideWhenUsed/>
    <w:rsid w:val="000870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708E"/>
    <w:rPr>
      <w:rFonts w:ascii="Segoe UI" w:hAnsi="Segoe UI" w:cs="Segoe UI"/>
      <w:sz w:val="18"/>
      <w:szCs w:val="18"/>
    </w:rPr>
  </w:style>
  <w:style w:type="paragraph" w:customStyle="1" w:styleId="Glossary">
    <w:name w:val="Glossary"/>
    <w:basedOn w:val="BodyParagraphLeft"/>
    <w:autoRedefine/>
    <w:qFormat/>
    <w:rsid w:val="00587F50"/>
    <w:pPr>
      <w:ind w:left="720" w:hanging="720"/>
    </w:pPr>
  </w:style>
  <w:style w:type="paragraph" w:styleId="Revision">
    <w:name w:val="Revision"/>
    <w:hidden/>
    <w:uiPriority w:val="99"/>
    <w:semiHidden/>
    <w:rsid w:val="007006C2"/>
    <w:pPr>
      <w:spacing w:after="0" w:line="240" w:lineRule="auto"/>
    </w:pPr>
  </w:style>
  <w:style w:type="paragraph" w:customStyle="1" w:styleId="PicIndend">
    <w:name w:val="Pic Indend"/>
    <w:basedOn w:val="Picmedium"/>
    <w:autoRedefine/>
    <w:qFormat/>
    <w:rsid w:val="00366EC8"/>
    <w:pPr>
      <w:framePr w:wrap="notBeside"/>
      <w:ind w:left="864"/>
    </w:pPr>
    <w:rPr>
      <w:noProof/>
    </w:rPr>
  </w:style>
  <w:style w:type="paragraph" w:customStyle="1" w:styleId="BulletLevel2">
    <w:name w:val="BulletLevel2"/>
    <w:basedOn w:val="Bullet2"/>
    <w:autoRedefine/>
    <w:qFormat/>
    <w:rsid w:val="00D861B1"/>
    <w:pPr>
      <w:numPr>
        <w:ilvl w:val="1"/>
      </w:numPr>
      <w:ind w:left="936"/>
    </w:pPr>
  </w:style>
  <w:style w:type="table" w:styleId="GridTable4-Accent1">
    <w:name w:val="Grid Table 4 Accent 1"/>
    <w:basedOn w:val="TableNormal"/>
    <w:uiPriority w:val="49"/>
    <w:rsid w:val="003F187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Head3">
    <w:name w:val="Head3"/>
    <w:basedOn w:val="Head1"/>
    <w:autoRedefine/>
    <w:qFormat/>
    <w:rsid w:val="003F1877"/>
    <w:pPr>
      <w:spacing w:before="40" w:after="240" w:line="240" w:lineRule="auto"/>
    </w:pPr>
    <w:rPr>
      <w:rFonts w:asciiTheme="majorHAnsi" w:hAnsiTheme="majorHAnsi"/>
      <w:color w:val="0070C0"/>
      <w:sz w:val="32"/>
      <w:lang w:val="en-US"/>
    </w:rPr>
  </w:style>
  <w:style w:type="paragraph" w:styleId="ListParagraph">
    <w:name w:val="List Paragraph"/>
    <w:basedOn w:val="Normal"/>
    <w:autoRedefine/>
    <w:uiPriority w:val="34"/>
    <w:qFormat/>
    <w:rsid w:val="00DB0DFB"/>
    <w:pPr>
      <w:spacing w:after="0" w:line="240" w:lineRule="auto"/>
      <w:ind w:left="792"/>
      <w:contextualSpacing/>
    </w:pPr>
    <w:rPr>
      <w:lang w:val="en-US"/>
    </w:rPr>
  </w:style>
  <w:style w:type="paragraph" w:customStyle="1" w:styleId="Listlevel2">
    <w:name w:val="List level 2"/>
    <w:basedOn w:val="ListNumber1"/>
    <w:autoRedefine/>
    <w:qFormat/>
    <w:rsid w:val="00DB0DFB"/>
    <w:pPr>
      <w:numPr>
        <w:numId w:val="13"/>
      </w:numPr>
    </w:pPr>
  </w:style>
  <w:style w:type="paragraph" w:customStyle="1" w:styleId="TableNormalText">
    <w:name w:val="TableNormalText"/>
    <w:basedOn w:val="Normal"/>
    <w:autoRedefine/>
    <w:rsid w:val="00AD7ADC"/>
    <w:pPr>
      <w:framePr w:hSpace="180" w:wrap="around" w:vAnchor="text" w:hAnchor="text" w:x="1555" w:y="1"/>
      <w:tabs>
        <w:tab w:val="left" w:pos="460"/>
      </w:tabs>
      <w:spacing w:before="120" w:after="120" w:line="360" w:lineRule="auto"/>
      <w:suppressOverlap/>
    </w:pPr>
    <w:rPr>
      <w:rFonts w:ascii="Arial" w:eastAsia="Times New Roman" w:hAnsi="Arial" w:cs="Times New Roman"/>
      <w:noProof/>
      <w:color w:val="282828"/>
      <w:sz w:val="20"/>
      <w:szCs w:val="20"/>
      <w:lang w:val="en-GB" w:eastAsia="en-GB"/>
    </w:rPr>
  </w:style>
  <w:style w:type="character" w:styleId="BookTitle">
    <w:name w:val="Book Title"/>
    <w:basedOn w:val="DefaultParagraphFont"/>
    <w:uiPriority w:val="33"/>
    <w:qFormat/>
    <w:rsid w:val="007D65C5"/>
    <w:rPr>
      <w:b/>
      <w:bCs/>
      <w:i/>
      <w:iCs/>
      <w:spacing w:val="5"/>
    </w:rPr>
  </w:style>
  <w:style w:type="paragraph" w:customStyle="1" w:styleId="ReferToThisDoc">
    <w:name w:val="ReferToThisDoc"/>
    <w:basedOn w:val="ReferToOtherDoc"/>
    <w:autoRedefine/>
    <w:qFormat/>
    <w:rsid w:val="006A133F"/>
    <w:pPr>
      <w:numPr>
        <w:numId w:val="14"/>
      </w:numPr>
      <w:ind w:left="720"/>
    </w:pPr>
    <w:rPr>
      <w:bCs/>
    </w:rPr>
  </w:style>
  <w:style w:type="character" w:customStyle="1" w:styleId="BodyParagraphJustifiedChar">
    <w:name w:val="BodyParagraph_Justified Char"/>
    <w:basedOn w:val="DefaultParagraphFont"/>
    <w:link w:val="BodyParagraphJustified"/>
    <w:rsid w:val="00571031"/>
    <w:rPr>
      <w:lang w:val="en-US"/>
    </w:rPr>
  </w:style>
  <w:style w:type="character" w:customStyle="1" w:styleId="BodyParagraphLeftChar">
    <w:name w:val="BodyParagraph_Left Char"/>
    <w:basedOn w:val="BodyParagraphJustifiedChar"/>
    <w:link w:val="BodyParagraphLeft"/>
    <w:rsid w:val="00EE1484"/>
    <w:rPr>
      <w:lang w:val="en-US"/>
    </w:rPr>
  </w:style>
  <w:style w:type="character" w:customStyle="1" w:styleId="SubHead1Char">
    <w:name w:val="SubHead1 Char"/>
    <w:basedOn w:val="BodyParagraphLeftChar"/>
    <w:link w:val="SubHead1"/>
    <w:rsid w:val="009D2B64"/>
    <w:rPr>
      <w:b/>
      <w:bCs/>
      <w:i/>
      <w:color w:val="4472C4" w:themeColor="accent1"/>
      <w:lang w:val="en-US"/>
    </w:rPr>
  </w:style>
  <w:style w:type="character" w:customStyle="1" w:styleId="UnresolvedMention1">
    <w:name w:val="Unresolved Mention1"/>
    <w:basedOn w:val="DefaultParagraphFont"/>
    <w:uiPriority w:val="99"/>
    <w:semiHidden/>
    <w:unhideWhenUsed/>
    <w:rsid w:val="00AC0349"/>
    <w:rPr>
      <w:color w:val="605E5C"/>
      <w:shd w:val="clear" w:color="auto" w:fill="E1DFDD"/>
    </w:rPr>
  </w:style>
  <w:style w:type="paragraph" w:customStyle="1" w:styleId="Piccenter">
    <w:name w:val="Pic center"/>
    <w:basedOn w:val="Normal"/>
    <w:autoRedefine/>
    <w:rsid w:val="00C827DA"/>
    <w:pPr>
      <w:jc w:val="center"/>
    </w:pPr>
  </w:style>
  <w:style w:type="paragraph" w:customStyle="1" w:styleId="Note1">
    <w:name w:val="Note1"/>
    <w:basedOn w:val="Normal"/>
    <w:next w:val="NoteHeading"/>
    <w:autoRedefine/>
    <w:qFormat/>
    <w:rsid w:val="00890DA0"/>
    <w:pPr>
      <w:pBdr>
        <w:top w:val="single" w:sz="8" w:space="1" w:color="1F3864" w:themeColor="accent1" w:themeShade="80"/>
        <w:left w:val="single" w:sz="8" w:space="4" w:color="1F3864" w:themeColor="accent1" w:themeShade="80"/>
        <w:bottom w:val="single" w:sz="8" w:space="1" w:color="1F3864" w:themeColor="accent1" w:themeShade="80"/>
        <w:right w:val="single" w:sz="8" w:space="4" w:color="1F3864" w:themeColor="accent1" w:themeShade="80"/>
      </w:pBdr>
      <w:shd w:val="clear" w:color="auto" w:fill="DEEAF6" w:themeFill="accent5" w:themeFillTint="33"/>
      <w:spacing w:after="0" w:line="240" w:lineRule="auto"/>
      <w:ind w:left="720" w:right="360" w:hanging="360"/>
    </w:pPr>
    <w:rPr>
      <w:rFonts w:ascii="Times New Roman" w:hAnsi="Times New Roman"/>
      <w:bCs/>
      <w:lang w:val="en-US"/>
    </w:rPr>
  </w:style>
  <w:style w:type="table" w:customStyle="1" w:styleId="TableStyle2">
    <w:name w:val="TableStyle2"/>
    <w:basedOn w:val="GridTable4-Accent3"/>
    <w:uiPriority w:val="99"/>
    <w:rsid w:val="00890DA0"/>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4472C4" w:themeFill="accent1"/>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3">
    <w:name w:val="Grid Table 4 Accent 3"/>
    <w:basedOn w:val="TableNormal"/>
    <w:uiPriority w:val="49"/>
    <w:rsid w:val="00890DA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Style2">
    <w:name w:val="TStyle2"/>
    <w:basedOn w:val="TableNormal"/>
    <w:uiPriority w:val="99"/>
    <w:rsid w:val="00890DA0"/>
    <w:pPr>
      <w:spacing w:after="0" w:line="240" w:lineRule="auto"/>
    </w:pPr>
    <w:tblPr/>
  </w:style>
  <w:style w:type="paragraph" w:customStyle="1" w:styleId="Note2tip">
    <w:name w:val="Note2_tip"/>
    <w:basedOn w:val="Note1"/>
    <w:autoRedefine/>
    <w:qFormat/>
    <w:rsid w:val="00073A49"/>
  </w:style>
  <w:style w:type="paragraph" w:customStyle="1" w:styleId="Note3Touch">
    <w:name w:val="Note3_Touch"/>
    <w:basedOn w:val="Note1"/>
    <w:autoRedefine/>
    <w:qFormat/>
    <w:rsid w:val="009D283F"/>
    <w:pPr>
      <w:numPr>
        <w:numId w:val="16"/>
      </w:numPr>
    </w:pPr>
  </w:style>
  <w:style w:type="paragraph" w:customStyle="1" w:styleId="Bullet3">
    <w:name w:val="Bullet 3"/>
    <w:basedOn w:val="Bullet1"/>
    <w:qFormat/>
    <w:rsid w:val="009818B7"/>
    <w:pPr>
      <w:ind w:left="1296"/>
    </w:pPr>
  </w:style>
  <w:style w:type="paragraph" w:customStyle="1" w:styleId="BodyParagraph">
    <w:name w:val="Body Paragraph"/>
    <w:link w:val="BodyParagraphChar"/>
    <w:autoRedefine/>
    <w:rsid w:val="008F5BA1"/>
    <w:pPr>
      <w:spacing w:before="240" w:after="240" w:line="360" w:lineRule="auto"/>
      <w:ind w:left="1440"/>
    </w:pPr>
    <w:rPr>
      <w:rFonts w:ascii="Arial" w:eastAsia="Times New Roman" w:hAnsi="Arial" w:cs="Times New Roman"/>
      <w:color w:val="282828"/>
      <w:sz w:val="20"/>
      <w:szCs w:val="24"/>
      <w:lang w:val="en-US"/>
    </w:rPr>
  </w:style>
  <w:style w:type="character" w:customStyle="1" w:styleId="BodyParagraphChar">
    <w:name w:val="Body Paragraph Char"/>
    <w:basedOn w:val="DefaultParagraphFont"/>
    <w:link w:val="BodyParagraph"/>
    <w:rsid w:val="008F5BA1"/>
    <w:rPr>
      <w:rFonts w:ascii="Arial" w:eastAsia="Times New Roman" w:hAnsi="Arial" w:cs="Times New Roman"/>
      <w:color w:val="282828"/>
      <w:sz w:val="20"/>
      <w:szCs w:val="24"/>
      <w:lang w:val="en-US"/>
    </w:rPr>
  </w:style>
  <w:style w:type="paragraph" w:customStyle="1" w:styleId="Codetext">
    <w:name w:val="Codetext"/>
    <w:basedOn w:val="Normal"/>
    <w:next w:val="Normal"/>
    <w:qFormat/>
    <w:rsid w:val="006D3C7E"/>
    <w:pPr>
      <w:keepLines/>
      <w:pBdr>
        <w:top w:val="single" w:sz="2" w:space="1" w:color="BFBFBF" w:themeColor="background1" w:themeShade="BF"/>
        <w:left w:val="single" w:sz="2" w:space="4" w:color="BFBFBF" w:themeColor="background1" w:themeShade="BF"/>
        <w:bottom w:val="single" w:sz="2" w:space="1" w:color="BFBFBF" w:themeColor="background1" w:themeShade="BF"/>
        <w:right w:val="single" w:sz="2" w:space="4" w:color="BFBFBF" w:themeColor="background1" w:themeShade="BF"/>
      </w:pBdr>
      <w:shd w:val="clear" w:color="auto" w:fill="F2F2F2" w:themeFill="background1" w:themeFillShade="F2"/>
      <w:spacing w:before="20" w:after="40" w:line="240" w:lineRule="auto"/>
      <w:ind w:left="360" w:right="360"/>
      <w:contextualSpacing/>
    </w:pPr>
    <w:rPr>
      <w:rFonts w:ascii="Courier New" w:hAnsi="Courier New"/>
      <w:lang w:val="en-US"/>
    </w:rPr>
  </w:style>
  <w:style w:type="paragraph" w:styleId="HTMLPreformatted">
    <w:name w:val="HTML Preformatted"/>
    <w:basedOn w:val="Normal"/>
    <w:link w:val="HTMLPreformattedChar"/>
    <w:uiPriority w:val="99"/>
    <w:semiHidden/>
    <w:unhideWhenUsed/>
    <w:rsid w:val="0060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02BD3"/>
    <w:rPr>
      <w:rFonts w:ascii="Courier New" w:eastAsiaTheme="minorEastAsia" w:hAnsi="Courier New" w:cs="Courier New"/>
      <w:sz w:val="20"/>
      <w:szCs w:val="20"/>
      <w:lang w:eastAsia="en-IN"/>
    </w:rPr>
  </w:style>
  <w:style w:type="character" w:customStyle="1" w:styleId="normaltextrun">
    <w:name w:val="normaltextrun"/>
    <w:basedOn w:val="DefaultParagraphFont"/>
    <w:rsid w:val="0011795F"/>
  </w:style>
  <w:style w:type="character" w:customStyle="1" w:styleId="eop">
    <w:name w:val="eop"/>
    <w:basedOn w:val="DefaultParagraphFont"/>
    <w:rsid w:val="0011795F"/>
  </w:style>
  <w:style w:type="paragraph" w:customStyle="1" w:styleId="paragraph">
    <w:name w:val="paragraph"/>
    <w:basedOn w:val="Normal"/>
    <w:rsid w:val="006C0F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abchar">
    <w:name w:val="tabchar"/>
    <w:basedOn w:val="DefaultParagraphFont"/>
    <w:rsid w:val="006C0FD8"/>
  </w:style>
  <w:style w:type="character" w:styleId="FollowedHyperlink">
    <w:name w:val="FollowedHyperlink"/>
    <w:basedOn w:val="DefaultParagraphFont"/>
    <w:uiPriority w:val="99"/>
    <w:semiHidden/>
    <w:unhideWhenUsed/>
    <w:rsid w:val="0012048A"/>
    <w:rPr>
      <w:color w:val="954F72" w:themeColor="followedHyperlink"/>
      <w:u w:val="single"/>
    </w:rPr>
  </w:style>
  <w:style w:type="character" w:customStyle="1" w:styleId="Inlinecode">
    <w:name w:val="Inlinecode"/>
    <w:basedOn w:val="DefaultParagraphFont"/>
    <w:uiPriority w:val="1"/>
    <w:qFormat/>
    <w:rsid w:val="006D3C7E"/>
    <w:rPr>
      <w:bdr w:val="single" w:sz="2" w:space="0" w:color="BFBFBF" w:themeColor="background1" w:themeShade="BF"/>
      <w:shd w:val="pct10"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466961">
      <w:bodyDiv w:val="1"/>
      <w:marLeft w:val="0"/>
      <w:marRight w:val="0"/>
      <w:marTop w:val="0"/>
      <w:marBottom w:val="0"/>
      <w:divBdr>
        <w:top w:val="none" w:sz="0" w:space="0" w:color="auto"/>
        <w:left w:val="none" w:sz="0" w:space="0" w:color="auto"/>
        <w:bottom w:val="none" w:sz="0" w:space="0" w:color="auto"/>
        <w:right w:val="none" w:sz="0" w:space="0" w:color="auto"/>
      </w:divBdr>
    </w:div>
    <w:div w:id="223805850">
      <w:bodyDiv w:val="1"/>
      <w:marLeft w:val="0"/>
      <w:marRight w:val="0"/>
      <w:marTop w:val="0"/>
      <w:marBottom w:val="0"/>
      <w:divBdr>
        <w:top w:val="none" w:sz="0" w:space="0" w:color="auto"/>
        <w:left w:val="none" w:sz="0" w:space="0" w:color="auto"/>
        <w:bottom w:val="none" w:sz="0" w:space="0" w:color="auto"/>
        <w:right w:val="none" w:sz="0" w:space="0" w:color="auto"/>
      </w:divBdr>
    </w:div>
    <w:div w:id="280261057">
      <w:bodyDiv w:val="1"/>
      <w:marLeft w:val="0"/>
      <w:marRight w:val="0"/>
      <w:marTop w:val="0"/>
      <w:marBottom w:val="0"/>
      <w:divBdr>
        <w:top w:val="none" w:sz="0" w:space="0" w:color="auto"/>
        <w:left w:val="none" w:sz="0" w:space="0" w:color="auto"/>
        <w:bottom w:val="none" w:sz="0" w:space="0" w:color="auto"/>
        <w:right w:val="none" w:sz="0" w:space="0" w:color="auto"/>
      </w:divBdr>
    </w:div>
    <w:div w:id="282614029">
      <w:bodyDiv w:val="1"/>
      <w:marLeft w:val="0"/>
      <w:marRight w:val="0"/>
      <w:marTop w:val="0"/>
      <w:marBottom w:val="0"/>
      <w:divBdr>
        <w:top w:val="none" w:sz="0" w:space="0" w:color="auto"/>
        <w:left w:val="none" w:sz="0" w:space="0" w:color="auto"/>
        <w:bottom w:val="none" w:sz="0" w:space="0" w:color="auto"/>
        <w:right w:val="none" w:sz="0" w:space="0" w:color="auto"/>
      </w:divBdr>
      <w:divsChild>
        <w:div w:id="628244645">
          <w:marLeft w:val="0"/>
          <w:marRight w:val="0"/>
          <w:marTop w:val="0"/>
          <w:marBottom w:val="0"/>
          <w:divBdr>
            <w:top w:val="none" w:sz="0" w:space="0" w:color="auto"/>
            <w:left w:val="none" w:sz="0" w:space="0" w:color="auto"/>
            <w:bottom w:val="none" w:sz="0" w:space="0" w:color="auto"/>
            <w:right w:val="none" w:sz="0" w:space="0" w:color="auto"/>
          </w:divBdr>
        </w:div>
      </w:divsChild>
    </w:div>
    <w:div w:id="433132748">
      <w:bodyDiv w:val="1"/>
      <w:marLeft w:val="0"/>
      <w:marRight w:val="0"/>
      <w:marTop w:val="0"/>
      <w:marBottom w:val="0"/>
      <w:divBdr>
        <w:top w:val="none" w:sz="0" w:space="0" w:color="auto"/>
        <w:left w:val="none" w:sz="0" w:space="0" w:color="auto"/>
        <w:bottom w:val="none" w:sz="0" w:space="0" w:color="auto"/>
        <w:right w:val="none" w:sz="0" w:space="0" w:color="auto"/>
      </w:divBdr>
      <w:divsChild>
        <w:div w:id="1679847977">
          <w:marLeft w:val="0"/>
          <w:marRight w:val="0"/>
          <w:marTop w:val="0"/>
          <w:marBottom w:val="0"/>
          <w:divBdr>
            <w:top w:val="none" w:sz="0" w:space="0" w:color="auto"/>
            <w:left w:val="none" w:sz="0" w:space="0" w:color="auto"/>
            <w:bottom w:val="none" w:sz="0" w:space="0" w:color="auto"/>
            <w:right w:val="none" w:sz="0" w:space="0" w:color="auto"/>
          </w:divBdr>
        </w:div>
        <w:div w:id="736198586">
          <w:marLeft w:val="0"/>
          <w:marRight w:val="0"/>
          <w:marTop w:val="0"/>
          <w:marBottom w:val="0"/>
          <w:divBdr>
            <w:top w:val="none" w:sz="0" w:space="0" w:color="auto"/>
            <w:left w:val="none" w:sz="0" w:space="0" w:color="auto"/>
            <w:bottom w:val="none" w:sz="0" w:space="0" w:color="auto"/>
            <w:right w:val="none" w:sz="0" w:space="0" w:color="auto"/>
          </w:divBdr>
        </w:div>
        <w:div w:id="894894156">
          <w:marLeft w:val="0"/>
          <w:marRight w:val="0"/>
          <w:marTop w:val="0"/>
          <w:marBottom w:val="0"/>
          <w:divBdr>
            <w:top w:val="none" w:sz="0" w:space="0" w:color="auto"/>
            <w:left w:val="none" w:sz="0" w:space="0" w:color="auto"/>
            <w:bottom w:val="none" w:sz="0" w:space="0" w:color="auto"/>
            <w:right w:val="none" w:sz="0" w:space="0" w:color="auto"/>
          </w:divBdr>
        </w:div>
        <w:div w:id="1672103643">
          <w:marLeft w:val="0"/>
          <w:marRight w:val="0"/>
          <w:marTop w:val="0"/>
          <w:marBottom w:val="0"/>
          <w:divBdr>
            <w:top w:val="none" w:sz="0" w:space="0" w:color="auto"/>
            <w:left w:val="none" w:sz="0" w:space="0" w:color="auto"/>
            <w:bottom w:val="none" w:sz="0" w:space="0" w:color="auto"/>
            <w:right w:val="none" w:sz="0" w:space="0" w:color="auto"/>
          </w:divBdr>
        </w:div>
        <w:div w:id="1478261350">
          <w:marLeft w:val="0"/>
          <w:marRight w:val="0"/>
          <w:marTop w:val="0"/>
          <w:marBottom w:val="0"/>
          <w:divBdr>
            <w:top w:val="none" w:sz="0" w:space="0" w:color="auto"/>
            <w:left w:val="none" w:sz="0" w:space="0" w:color="auto"/>
            <w:bottom w:val="none" w:sz="0" w:space="0" w:color="auto"/>
            <w:right w:val="none" w:sz="0" w:space="0" w:color="auto"/>
          </w:divBdr>
        </w:div>
        <w:div w:id="1057315369">
          <w:marLeft w:val="0"/>
          <w:marRight w:val="0"/>
          <w:marTop w:val="0"/>
          <w:marBottom w:val="0"/>
          <w:divBdr>
            <w:top w:val="none" w:sz="0" w:space="0" w:color="auto"/>
            <w:left w:val="none" w:sz="0" w:space="0" w:color="auto"/>
            <w:bottom w:val="none" w:sz="0" w:space="0" w:color="auto"/>
            <w:right w:val="none" w:sz="0" w:space="0" w:color="auto"/>
          </w:divBdr>
        </w:div>
        <w:div w:id="1746998557">
          <w:marLeft w:val="0"/>
          <w:marRight w:val="0"/>
          <w:marTop w:val="0"/>
          <w:marBottom w:val="0"/>
          <w:divBdr>
            <w:top w:val="none" w:sz="0" w:space="0" w:color="auto"/>
            <w:left w:val="none" w:sz="0" w:space="0" w:color="auto"/>
            <w:bottom w:val="none" w:sz="0" w:space="0" w:color="auto"/>
            <w:right w:val="none" w:sz="0" w:space="0" w:color="auto"/>
          </w:divBdr>
        </w:div>
        <w:div w:id="204678336">
          <w:marLeft w:val="0"/>
          <w:marRight w:val="0"/>
          <w:marTop w:val="0"/>
          <w:marBottom w:val="0"/>
          <w:divBdr>
            <w:top w:val="none" w:sz="0" w:space="0" w:color="auto"/>
            <w:left w:val="none" w:sz="0" w:space="0" w:color="auto"/>
            <w:bottom w:val="none" w:sz="0" w:space="0" w:color="auto"/>
            <w:right w:val="none" w:sz="0" w:space="0" w:color="auto"/>
          </w:divBdr>
        </w:div>
        <w:div w:id="1500844964">
          <w:marLeft w:val="0"/>
          <w:marRight w:val="0"/>
          <w:marTop w:val="0"/>
          <w:marBottom w:val="0"/>
          <w:divBdr>
            <w:top w:val="none" w:sz="0" w:space="0" w:color="auto"/>
            <w:left w:val="none" w:sz="0" w:space="0" w:color="auto"/>
            <w:bottom w:val="none" w:sz="0" w:space="0" w:color="auto"/>
            <w:right w:val="none" w:sz="0" w:space="0" w:color="auto"/>
          </w:divBdr>
        </w:div>
        <w:div w:id="32390469">
          <w:marLeft w:val="0"/>
          <w:marRight w:val="0"/>
          <w:marTop w:val="0"/>
          <w:marBottom w:val="0"/>
          <w:divBdr>
            <w:top w:val="none" w:sz="0" w:space="0" w:color="auto"/>
            <w:left w:val="none" w:sz="0" w:space="0" w:color="auto"/>
            <w:bottom w:val="none" w:sz="0" w:space="0" w:color="auto"/>
            <w:right w:val="none" w:sz="0" w:space="0" w:color="auto"/>
          </w:divBdr>
        </w:div>
        <w:div w:id="762799329">
          <w:marLeft w:val="0"/>
          <w:marRight w:val="0"/>
          <w:marTop w:val="0"/>
          <w:marBottom w:val="0"/>
          <w:divBdr>
            <w:top w:val="none" w:sz="0" w:space="0" w:color="auto"/>
            <w:left w:val="none" w:sz="0" w:space="0" w:color="auto"/>
            <w:bottom w:val="none" w:sz="0" w:space="0" w:color="auto"/>
            <w:right w:val="none" w:sz="0" w:space="0" w:color="auto"/>
          </w:divBdr>
        </w:div>
        <w:div w:id="706177429">
          <w:marLeft w:val="0"/>
          <w:marRight w:val="0"/>
          <w:marTop w:val="0"/>
          <w:marBottom w:val="0"/>
          <w:divBdr>
            <w:top w:val="none" w:sz="0" w:space="0" w:color="auto"/>
            <w:left w:val="none" w:sz="0" w:space="0" w:color="auto"/>
            <w:bottom w:val="none" w:sz="0" w:space="0" w:color="auto"/>
            <w:right w:val="none" w:sz="0" w:space="0" w:color="auto"/>
          </w:divBdr>
        </w:div>
        <w:div w:id="640428208">
          <w:marLeft w:val="0"/>
          <w:marRight w:val="0"/>
          <w:marTop w:val="0"/>
          <w:marBottom w:val="0"/>
          <w:divBdr>
            <w:top w:val="none" w:sz="0" w:space="0" w:color="auto"/>
            <w:left w:val="none" w:sz="0" w:space="0" w:color="auto"/>
            <w:bottom w:val="none" w:sz="0" w:space="0" w:color="auto"/>
            <w:right w:val="none" w:sz="0" w:space="0" w:color="auto"/>
          </w:divBdr>
        </w:div>
        <w:div w:id="143087467">
          <w:marLeft w:val="0"/>
          <w:marRight w:val="0"/>
          <w:marTop w:val="0"/>
          <w:marBottom w:val="0"/>
          <w:divBdr>
            <w:top w:val="none" w:sz="0" w:space="0" w:color="auto"/>
            <w:left w:val="none" w:sz="0" w:space="0" w:color="auto"/>
            <w:bottom w:val="none" w:sz="0" w:space="0" w:color="auto"/>
            <w:right w:val="none" w:sz="0" w:space="0" w:color="auto"/>
          </w:divBdr>
        </w:div>
        <w:div w:id="1063479967">
          <w:marLeft w:val="0"/>
          <w:marRight w:val="0"/>
          <w:marTop w:val="0"/>
          <w:marBottom w:val="0"/>
          <w:divBdr>
            <w:top w:val="none" w:sz="0" w:space="0" w:color="auto"/>
            <w:left w:val="none" w:sz="0" w:space="0" w:color="auto"/>
            <w:bottom w:val="none" w:sz="0" w:space="0" w:color="auto"/>
            <w:right w:val="none" w:sz="0" w:space="0" w:color="auto"/>
          </w:divBdr>
        </w:div>
        <w:div w:id="1861972172">
          <w:marLeft w:val="0"/>
          <w:marRight w:val="0"/>
          <w:marTop w:val="0"/>
          <w:marBottom w:val="0"/>
          <w:divBdr>
            <w:top w:val="none" w:sz="0" w:space="0" w:color="auto"/>
            <w:left w:val="none" w:sz="0" w:space="0" w:color="auto"/>
            <w:bottom w:val="none" w:sz="0" w:space="0" w:color="auto"/>
            <w:right w:val="none" w:sz="0" w:space="0" w:color="auto"/>
          </w:divBdr>
        </w:div>
        <w:div w:id="1955406458">
          <w:marLeft w:val="0"/>
          <w:marRight w:val="0"/>
          <w:marTop w:val="0"/>
          <w:marBottom w:val="0"/>
          <w:divBdr>
            <w:top w:val="none" w:sz="0" w:space="0" w:color="auto"/>
            <w:left w:val="none" w:sz="0" w:space="0" w:color="auto"/>
            <w:bottom w:val="none" w:sz="0" w:space="0" w:color="auto"/>
            <w:right w:val="none" w:sz="0" w:space="0" w:color="auto"/>
          </w:divBdr>
        </w:div>
        <w:div w:id="627204844">
          <w:marLeft w:val="0"/>
          <w:marRight w:val="0"/>
          <w:marTop w:val="0"/>
          <w:marBottom w:val="0"/>
          <w:divBdr>
            <w:top w:val="none" w:sz="0" w:space="0" w:color="auto"/>
            <w:left w:val="none" w:sz="0" w:space="0" w:color="auto"/>
            <w:bottom w:val="none" w:sz="0" w:space="0" w:color="auto"/>
            <w:right w:val="none" w:sz="0" w:space="0" w:color="auto"/>
          </w:divBdr>
        </w:div>
      </w:divsChild>
    </w:div>
    <w:div w:id="463474504">
      <w:bodyDiv w:val="1"/>
      <w:marLeft w:val="0"/>
      <w:marRight w:val="0"/>
      <w:marTop w:val="0"/>
      <w:marBottom w:val="0"/>
      <w:divBdr>
        <w:top w:val="none" w:sz="0" w:space="0" w:color="auto"/>
        <w:left w:val="none" w:sz="0" w:space="0" w:color="auto"/>
        <w:bottom w:val="none" w:sz="0" w:space="0" w:color="auto"/>
        <w:right w:val="none" w:sz="0" w:space="0" w:color="auto"/>
      </w:divBdr>
      <w:divsChild>
        <w:div w:id="1965505266">
          <w:marLeft w:val="0"/>
          <w:marRight w:val="0"/>
          <w:marTop w:val="0"/>
          <w:marBottom w:val="0"/>
          <w:divBdr>
            <w:top w:val="none" w:sz="0" w:space="0" w:color="auto"/>
            <w:left w:val="none" w:sz="0" w:space="0" w:color="auto"/>
            <w:bottom w:val="none" w:sz="0" w:space="0" w:color="auto"/>
            <w:right w:val="none" w:sz="0" w:space="0" w:color="auto"/>
          </w:divBdr>
        </w:div>
        <w:div w:id="2097629231">
          <w:marLeft w:val="0"/>
          <w:marRight w:val="0"/>
          <w:marTop w:val="0"/>
          <w:marBottom w:val="0"/>
          <w:divBdr>
            <w:top w:val="none" w:sz="0" w:space="0" w:color="auto"/>
            <w:left w:val="none" w:sz="0" w:space="0" w:color="auto"/>
            <w:bottom w:val="none" w:sz="0" w:space="0" w:color="auto"/>
            <w:right w:val="none" w:sz="0" w:space="0" w:color="auto"/>
          </w:divBdr>
        </w:div>
        <w:div w:id="1303121675">
          <w:marLeft w:val="0"/>
          <w:marRight w:val="0"/>
          <w:marTop w:val="0"/>
          <w:marBottom w:val="0"/>
          <w:divBdr>
            <w:top w:val="none" w:sz="0" w:space="0" w:color="auto"/>
            <w:left w:val="none" w:sz="0" w:space="0" w:color="auto"/>
            <w:bottom w:val="none" w:sz="0" w:space="0" w:color="auto"/>
            <w:right w:val="none" w:sz="0" w:space="0" w:color="auto"/>
          </w:divBdr>
        </w:div>
        <w:div w:id="851262676">
          <w:marLeft w:val="0"/>
          <w:marRight w:val="0"/>
          <w:marTop w:val="0"/>
          <w:marBottom w:val="0"/>
          <w:divBdr>
            <w:top w:val="none" w:sz="0" w:space="0" w:color="auto"/>
            <w:left w:val="none" w:sz="0" w:space="0" w:color="auto"/>
            <w:bottom w:val="none" w:sz="0" w:space="0" w:color="auto"/>
            <w:right w:val="none" w:sz="0" w:space="0" w:color="auto"/>
          </w:divBdr>
        </w:div>
        <w:div w:id="997541835">
          <w:marLeft w:val="0"/>
          <w:marRight w:val="0"/>
          <w:marTop w:val="0"/>
          <w:marBottom w:val="0"/>
          <w:divBdr>
            <w:top w:val="none" w:sz="0" w:space="0" w:color="auto"/>
            <w:left w:val="none" w:sz="0" w:space="0" w:color="auto"/>
            <w:bottom w:val="none" w:sz="0" w:space="0" w:color="auto"/>
            <w:right w:val="none" w:sz="0" w:space="0" w:color="auto"/>
          </w:divBdr>
        </w:div>
        <w:div w:id="1241061083">
          <w:marLeft w:val="0"/>
          <w:marRight w:val="0"/>
          <w:marTop w:val="0"/>
          <w:marBottom w:val="0"/>
          <w:divBdr>
            <w:top w:val="none" w:sz="0" w:space="0" w:color="auto"/>
            <w:left w:val="none" w:sz="0" w:space="0" w:color="auto"/>
            <w:bottom w:val="none" w:sz="0" w:space="0" w:color="auto"/>
            <w:right w:val="none" w:sz="0" w:space="0" w:color="auto"/>
          </w:divBdr>
        </w:div>
        <w:div w:id="1663850772">
          <w:marLeft w:val="0"/>
          <w:marRight w:val="0"/>
          <w:marTop w:val="0"/>
          <w:marBottom w:val="0"/>
          <w:divBdr>
            <w:top w:val="none" w:sz="0" w:space="0" w:color="auto"/>
            <w:left w:val="none" w:sz="0" w:space="0" w:color="auto"/>
            <w:bottom w:val="none" w:sz="0" w:space="0" w:color="auto"/>
            <w:right w:val="none" w:sz="0" w:space="0" w:color="auto"/>
          </w:divBdr>
        </w:div>
        <w:div w:id="2055108608">
          <w:marLeft w:val="0"/>
          <w:marRight w:val="0"/>
          <w:marTop w:val="0"/>
          <w:marBottom w:val="0"/>
          <w:divBdr>
            <w:top w:val="none" w:sz="0" w:space="0" w:color="auto"/>
            <w:left w:val="none" w:sz="0" w:space="0" w:color="auto"/>
            <w:bottom w:val="none" w:sz="0" w:space="0" w:color="auto"/>
            <w:right w:val="none" w:sz="0" w:space="0" w:color="auto"/>
          </w:divBdr>
        </w:div>
        <w:div w:id="816381992">
          <w:marLeft w:val="0"/>
          <w:marRight w:val="0"/>
          <w:marTop w:val="0"/>
          <w:marBottom w:val="0"/>
          <w:divBdr>
            <w:top w:val="none" w:sz="0" w:space="0" w:color="auto"/>
            <w:left w:val="none" w:sz="0" w:space="0" w:color="auto"/>
            <w:bottom w:val="none" w:sz="0" w:space="0" w:color="auto"/>
            <w:right w:val="none" w:sz="0" w:space="0" w:color="auto"/>
          </w:divBdr>
        </w:div>
        <w:div w:id="46689372">
          <w:marLeft w:val="0"/>
          <w:marRight w:val="0"/>
          <w:marTop w:val="0"/>
          <w:marBottom w:val="0"/>
          <w:divBdr>
            <w:top w:val="none" w:sz="0" w:space="0" w:color="auto"/>
            <w:left w:val="none" w:sz="0" w:space="0" w:color="auto"/>
            <w:bottom w:val="none" w:sz="0" w:space="0" w:color="auto"/>
            <w:right w:val="none" w:sz="0" w:space="0" w:color="auto"/>
          </w:divBdr>
        </w:div>
        <w:div w:id="540559228">
          <w:marLeft w:val="0"/>
          <w:marRight w:val="0"/>
          <w:marTop w:val="0"/>
          <w:marBottom w:val="0"/>
          <w:divBdr>
            <w:top w:val="none" w:sz="0" w:space="0" w:color="auto"/>
            <w:left w:val="none" w:sz="0" w:space="0" w:color="auto"/>
            <w:bottom w:val="none" w:sz="0" w:space="0" w:color="auto"/>
            <w:right w:val="none" w:sz="0" w:space="0" w:color="auto"/>
          </w:divBdr>
        </w:div>
        <w:div w:id="191115971">
          <w:marLeft w:val="0"/>
          <w:marRight w:val="0"/>
          <w:marTop w:val="0"/>
          <w:marBottom w:val="0"/>
          <w:divBdr>
            <w:top w:val="none" w:sz="0" w:space="0" w:color="auto"/>
            <w:left w:val="none" w:sz="0" w:space="0" w:color="auto"/>
            <w:bottom w:val="none" w:sz="0" w:space="0" w:color="auto"/>
            <w:right w:val="none" w:sz="0" w:space="0" w:color="auto"/>
          </w:divBdr>
        </w:div>
        <w:div w:id="1844591366">
          <w:marLeft w:val="0"/>
          <w:marRight w:val="0"/>
          <w:marTop w:val="0"/>
          <w:marBottom w:val="0"/>
          <w:divBdr>
            <w:top w:val="none" w:sz="0" w:space="0" w:color="auto"/>
            <w:left w:val="none" w:sz="0" w:space="0" w:color="auto"/>
            <w:bottom w:val="none" w:sz="0" w:space="0" w:color="auto"/>
            <w:right w:val="none" w:sz="0" w:space="0" w:color="auto"/>
          </w:divBdr>
        </w:div>
        <w:div w:id="2033260968">
          <w:marLeft w:val="0"/>
          <w:marRight w:val="0"/>
          <w:marTop w:val="0"/>
          <w:marBottom w:val="0"/>
          <w:divBdr>
            <w:top w:val="none" w:sz="0" w:space="0" w:color="auto"/>
            <w:left w:val="none" w:sz="0" w:space="0" w:color="auto"/>
            <w:bottom w:val="none" w:sz="0" w:space="0" w:color="auto"/>
            <w:right w:val="none" w:sz="0" w:space="0" w:color="auto"/>
          </w:divBdr>
        </w:div>
        <w:div w:id="1361394969">
          <w:marLeft w:val="0"/>
          <w:marRight w:val="0"/>
          <w:marTop w:val="0"/>
          <w:marBottom w:val="0"/>
          <w:divBdr>
            <w:top w:val="none" w:sz="0" w:space="0" w:color="auto"/>
            <w:left w:val="none" w:sz="0" w:space="0" w:color="auto"/>
            <w:bottom w:val="none" w:sz="0" w:space="0" w:color="auto"/>
            <w:right w:val="none" w:sz="0" w:space="0" w:color="auto"/>
          </w:divBdr>
        </w:div>
        <w:div w:id="2124494304">
          <w:marLeft w:val="0"/>
          <w:marRight w:val="0"/>
          <w:marTop w:val="0"/>
          <w:marBottom w:val="0"/>
          <w:divBdr>
            <w:top w:val="none" w:sz="0" w:space="0" w:color="auto"/>
            <w:left w:val="none" w:sz="0" w:space="0" w:color="auto"/>
            <w:bottom w:val="none" w:sz="0" w:space="0" w:color="auto"/>
            <w:right w:val="none" w:sz="0" w:space="0" w:color="auto"/>
          </w:divBdr>
        </w:div>
        <w:div w:id="1566066403">
          <w:marLeft w:val="0"/>
          <w:marRight w:val="0"/>
          <w:marTop w:val="0"/>
          <w:marBottom w:val="0"/>
          <w:divBdr>
            <w:top w:val="none" w:sz="0" w:space="0" w:color="auto"/>
            <w:left w:val="none" w:sz="0" w:space="0" w:color="auto"/>
            <w:bottom w:val="none" w:sz="0" w:space="0" w:color="auto"/>
            <w:right w:val="none" w:sz="0" w:space="0" w:color="auto"/>
          </w:divBdr>
        </w:div>
        <w:div w:id="385688962">
          <w:marLeft w:val="0"/>
          <w:marRight w:val="0"/>
          <w:marTop w:val="0"/>
          <w:marBottom w:val="0"/>
          <w:divBdr>
            <w:top w:val="none" w:sz="0" w:space="0" w:color="auto"/>
            <w:left w:val="none" w:sz="0" w:space="0" w:color="auto"/>
            <w:bottom w:val="none" w:sz="0" w:space="0" w:color="auto"/>
            <w:right w:val="none" w:sz="0" w:space="0" w:color="auto"/>
          </w:divBdr>
        </w:div>
        <w:div w:id="295766010">
          <w:marLeft w:val="0"/>
          <w:marRight w:val="0"/>
          <w:marTop w:val="0"/>
          <w:marBottom w:val="0"/>
          <w:divBdr>
            <w:top w:val="none" w:sz="0" w:space="0" w:color="auto"/>
            <w:left w:val="none" w:sz="0" w:space="0" w:color="auto"/>
            <w:bottom w:val="none" w:sz="0" w:space="0" w:color="auto"/>
            <w:right w:val="none" w:sz="0" w:space="0" w:color="auto"/>
          </w:divBdr>
        </w:div>
        <w:div w:id="362705712">
          <w:marLeft w:val="0"/>
          <w:marRight w:val="0"/>
          <w:marTop w:val="0"/>
          <w:marBottom w:val="0"/>
          <w:divBdr>
            <w:top w:val="none" w:sz="0" w:space="0" w:color="auto"/>
            <w:left w:val="none" w:sz="0" w:space="0" w:color="auto"/>
            <w:bottom w:val="none" w:sz="0" w:space="0" w:color="auto"/>
            <w:right w:val="none" w:sz="0" w:space="0" w:color="auto"/>
          </w:divBdr>
        </w:div>
        <w:div w:id="711804859">
          <w:marLeft w:val="0"/>
          <w:marRight w:val="0"/>
          <w:marTop w:val="0"/>
          <w:marBottom w:val="0"/>
          <w:divBdr>
            <w:top w:val="none" w:sz="0" w:space="0" w:color="auto"/>
            <w:left w:val="none" w:sz="0" w:space="0" w:color="auto"/>
            <w:bottom w:val="none" w:sz="0" w:space="0" w:color="auto"/>
            <w:right w:val="none" w:sz="0" w:space="0" w:color="auto"/>
          </w:divBdr>
        </w:div>
        <w:div w:id="1567186044">
          <w:marLeft w:val="0"/>
          <w:marRight w:val="0"/>
          <w:marTop w:val="0"/>
          <w:marBottom w:val="0"/>
          <w:divBdr>
            <w:top w:val="none" w:sz="0" w:space="0" w:color="auto"/>
            <w:left w:val="none" w:sz="0" w:space="0" w:color="auto"/>
            <w:bottom w:val="none" w:sz="0" w:space="0" w:color="auto"/>
            <w:right w:val="none" w:sz="0" w:space="0" w:color="auto"/>
          </w:divBdr>
        </w:div>
        <w:div w:id="930815100">
          <w:marLeft w:val="0"/>
          <w:marRight w:val="0"/>
          <w:marTop w:val="0"/>
          <w:marBottom w:val="0"/>
          <w:divBdr>
            <w:top w:val="none" w:sz="0" w:space="0" w:color="auto"/>
            <w:left w:val="none" w:sz="0" w:space="0" w:color="auto"/>
            <w:bottom w:val="none" w:sz="0" w:space="0" w:color="auto"/>
            <w:right w:val="none" w:sz="0" w:space="0" w:color="auto"/>
          </w:divBdr>
        </w:div>
        <w:div w:id="1668748917">
          <w:marLeft w:val="0"/>
          <w:marRight w:val="0"/>
          <w:marTop w:val="0"/>
          <w:marBottom w:val="0"/>
          <w:divBdr>
            <w:top w:val="none" w:sz="0" w:space="0" w:color="auto"/>
            <w:left w:val="none" w:sz="0" w:space="0" w:color="auto"/>
            <w:bottom w:val="none" w:sz="0" w:space="0" w:color="auto"/>
            <w:right w:val="none" w:sz="0" w:space="0" w:color="auto"/>
          </w:divBdr>
        </w:div>
        <w:div w:id="491024385">
          <w:marLeft w:val="0"/>
          <w:marRight w:val="0"/>
          <w:marTop w:val="0"/>
          <w:marBottom w:val="0"/>
          <w:divBdr>
            <w:top w:val="none" w:sz="0" w:space="0" w:color="auto"/>
            <w:left w:val="none" w:sz="0" w:space="0" w:color="auto"/>
            <w:bottom w:val="none" w:sz="0" w:space="0" w:color="auto"/>
            <w:right w:val="none" w:sz="0" w:space="0" w:color="auto"/>
          </w:divBdr>
        </w:div>
        <w:div w:id="1841390255">
          <w:marLeft w:val="0"/>
          <w:marRight w:val="0"/>
          <w:marTop w:val="0"/>
          <w:marBottom w:val="0"/>
          <w:divBdr>
            <w:top w:val="none" w:sz="0" w:space="0" w:color="auto"/>
            <w:left w:val="none" w:sz="0" w:space="0" w:color="auto"/>
            <w:bottom w:val="none" w:sz="0" w:space="0" w:color="auto"/>
            <w:right w:val="none" w:sz="0" w:space="0" w:color="auto"/>
          </w:divBdr>
        </w:div>
        <w:div w:id="1858039575">
          <w:marLeft w:val="0"/>
          <w:marRight w:val="0"/>
          <w:marTop w:val="0"/>
          <w:marBottom w:val="0"/>
          <w:divBdr>
            <w:top w:val="none" w:sz="0" w:space="0" w:color="auto"/>
            <w:left w:val="none" w:sz="0" w:space="0" w:color="auto"/>
            <w:bottom w:val="none" w:sz="0" w:space="0" w:color="auto"/>
            <w:right w:val="none" w:sz="0" w:space="0" w:color="auto"/>
          </w:divBdr>
        </w:div>
        <w:div w:id="2124642809">
          <w:marLeft w:val="0"/>
          <w:marRight w:val="0"/>
          <w:marTop w:val="0"/>
          <w:marBottom w:val="0"/>
          <w:divBdr>
            <w:top w:val="none" w:sz="0" w:space="0" w:color="auto"/>
            <w:left w:val="none" w:sz="0" w:space="0" w:color="auto"/>
            <w:bottom w:val="none" w:sz="0" w:space="0" w:color="auto"/>
            <w:right w:val="none" w:sz="0" w:space="0" w:color="auto"/>
          </w:divBdr>
        </w:div>
        <w:div w:id="1727802439">
          <w:marLeft w:val="0"/>
          <w:marRight w:val="0"/>
          <w:marTop w:val="0"/>
          <w:marBottom w:val="0"/>
          <w:divBdr>
            <w:top w:val="none" w:sz="0" w:space="0" w:color="auto"/>
            <w:left w:val="none" w:sz="0" w:space="0" w:color="auto"/>
            <w:bottom w:val="none" w:sz="0" w:space="0" w:color="auto"/>
            <w:right w:val="none" w:sz="0" w:space="0" w:color="auto"/>
          </w:divBdr>
        </w:div>
        <w:div w:id="1018043147">
          <w:marLeft w:val="0"/>
          <w:marRight w:val="0"/>
          <w:marTop w:val="0"/>
          <w:marBottom w:val="0"/>
          <w:divBdr>
            <w:top w:val="none" w:sz="0" w:space="0" w:color="auto"/>
            <w:left w:val="none" w:sz="0" w:space="0" w:color="auto"/>
            <w:bottom w:val="none" w:sz="0" w:space="0" w:color="auto"/>
            <w:right w:val="none" w:sz="0" w:space="0" w:color="auto"/>
          </w:divBdr>
        </w:div>
        <w:div w:id="298338717">
          <w:marLeft w:val="0"/>
          <w:marRight w:val="0"/>
          <w:marTop w:val="0"/>
          <w:marBottom w:val="0"/>
          <w:divBdr>
            <w:top w:val="none" w:sz="0" w:space="0" w:color="auto"/>
            <w:left w:val="none" w:sz="0" w:space="0" w:color="auto"/>
            <w:bottom w:val="none" w:sz="0" w:space="0" w:color="auto"/>
            <w:right w:val="none" w:sz="0" w:space="0" w:color="auto"/>
          </w:divBdr>
        </w:div>
        <w:div w:id="491798312">
          <w:marLeft w:val="0"/>
          <w:marRight w:val="0"/>
          <w:marTop w:val="0"/>
          <w:marBottom w:val="0"/>
          <w:divBdr>
            <w:top w:val="none" w:sz="0" w:space="0" w:color="auto"/>
            <w:left w:val="none" w:sz="0" w:space="0" w:color="auto"/>
            <w:bottom w:val="none" w:sz="0" w:space="0" w:color="auto"/>
            <w:right w:val="none" w:sz="0" w:space="0" w:color="auto"/>
          </w:divBdr>
        </w:div>
        <w:div w:id="152793692">
          <w:marLeft w:val="0"/>
          <w:marRight w:val="0"/>
          <w:marTop w:val="0"/>
          <w:marBottom w:val="0"/>
          <w:divBdr>
            <w:top w:val="none" w:sz="0" w:space="0" w:color="auto"/>
            <w:left w:val="none" w:sz="0" w:space="0" w:color="auto"/>
            <w:bottom w:val="none" w:sz="0" w:space="0" w:color="auto"/>
            <w:right w:val="none" w:sz="0" w:space="0" w:color="auto"/>
          </w:divBdr>
        </w:div>
        <w:div w:id="1415929870">
          <w:marLeft w:val="0"/>
          <w:marRight w:val="0"/>
          <w:marTop w:val="0"/>
          <w:marBottom w:val="0"/>
          <w:divBdr>
            <w:top w:val="none" w:sz="0" w:space="0" w:color="auto"/>
            <w:left w:val="none" w:sz="0" w:space="0" w:color="auto"/>
            <w:bottom w:val="none" w:sz="0" w:space="0" w:color="auto"/>
            <w:right w:val="none" w:sz="0" w:space="0" w:color="auto"/>
          </w:divBdr>
        </w:div>
        <w:div w:id="187137401">
          <w:marLeft w:val="0"/>
          <w:marRight w:val="0"/>
          <w:marTop w:val="0"/>
          <w:marBottom w:val="0"/>
          <w:divBdr>
            <w:top w:val="none" w:sz="0" w:space="0" w:color="auto"/>
            <w:left w:val="none" w:sz="0" w:space="0" w:color="auto"/>
            <w:bottom w:val="none" w:sz="0" w:space="0" w:color="auto"/>
            <w:right w:val="none" w:sz="0" w:space="0" w:color="auto"/>
          </w:divBdr>
        </w:div>
        <w:div w:id="972754605">
          <w:marLeft w:val="0"/>
          <w:marRight w:val="0"/>
          <w:marTop w:val="0"/>
          <w:marBottom w:val="0"/>
          <w:divBdr>
            <w:top w:val="none" w:sz="0" w:space="0" w:color="auto"/>
            <w:left w:val="none" w:sz="0" w:space="0" w:color="auto"/>
            <w:bottom w:val="none" w:sz="0" w:space="0" w:color="auto"/>
            <w:right w:val="none" w:sz="0" w:space="0" w:color="auto"/>
          </w:divBdr>
        </w:div>
        <w:div w:id="160050231">
          <w:marLeft w:val="0"/>
          <w:marRight w:val="0"/>
          <w:marTop w:val="0"/>
          <w:marBottom w:val="0"/>
          <w:divBdr>
            <w:top w:val="none" w:sz="0" w:space="0" w:color="auto"/>
            <w:left w:val="none" w:sz="0" w:space="0" w:color="auto"/>
            <w:bottom w:val="none" w:sz="0" w:space="0" w:color="auto"/>
            <w:right w:val="none" w:sz="0" w:space="0" w:color="auto"/>
          </w:divBdr>
        </w:div>
        <w:div w:id="1603101500">
          <w:marLeft w:val="0"/>
          <w:marRight w:val="0"/>
          <w:marTop w:val="0"/>
          <w:marBottom w:val="0"/>
          <w:divBdr>
            <w:top w:val="none" w:sz="0" w:space="0" w:color="auto"/>
            <w:left w:val="none" w:sz="0" w:space="0" w:color="auto"/>
            <w:bottom w:val="none" w:sz="0" w:space="0" w:color="auto"/>
            <w:right w:val="none" w:sz="0" w:space="0" w:color="auto"/>
          </w:divBdr>
        </w:div>
        <w:div w:id="757869051">
          <w:marLeft w:val="0"/>
          <w:marRight w:val="0"/>
          <w:marTop w:val="0"/>
          <w:marBottom w:val="0"/>
          <w:divBdr>
            <w:top w:val="none" w:sz="0" w:space="0" w:color="auto"/>
            <w:left w:val="none" w:sz="0" w:space="0" w:color="auto"/>
            <w:bottom w:val="none" w:sz="0" w:space="0" w:color="auto"/>
            <w:right w:val="none" w:sz="0" w:space="0" w:color="auto"/>
          </w:divBdr>
        </w:div>
        <w:div w:id="389891691">
          <w:marLeft w:val="0"/>
          <w:marRight w:val="0"/>
          <w:marTop w:val="0"/>
          <w:marBottom w:val="0"/>
          <w:divBdr>
            <w:top w:val="none" w:sz="0" w:space="0" w:color="auto"/>
            <w:left w:val="none" w:sz="0" w:space="0" w:color="auto"/>
            <w:bottom w:val="none" w:sz="0" w:space="0" w:color="auto"/>
            <w:right w:val="none" w:sz="0" w:space="0" w:color="auto"/>
          </w:divBdr>
        </w:div>
        <w:div w:id="559243676">
          <w:marLeft w:val="0"/>
          <w:marRight w:val="0"/>
          <w:marTop w:val="0"/>
          <w:marBottom w:val="0"/>
          <w:divBdr>
            <w:top w:val="none" w:sz="0" w:space="0" w:color="auto"/>
            <w:left w:val="none" w:sz="0" w:space="0" w:color="auto"/>
            <w:bottom w:val="none" w:sz="0" w:space="0" w:color="auto"/>
            <w:right w:val="none" w:sz="0" w:space="0" w:color="auto"/>
          </w:divBdr>
        </w:div>
        <w:div w:id="1026177234">
          <w:marLeft w:val="0"/>
          <w:marRight w:val="0"/>
          <w:marTop w:val="0"/>
          <w:marBottom w:val="0"/>
          <w:divBdr>
            <w:top w:val="none" w:sz="0" w:space="0" w:color="auto"/>
            <w:left w:val="none" w:sz="0" w:space="0" w:color="auto"/>
            <w:bottom w:val="none" w:sz="0" w:space="0" w:color="auto"/>
            <w:right w:val="none" w:sz="0" w:space="0" w:color="auto"/>
          </w:divBdr>
        </w:div>
        <w:div w:id="1906062830">
          <w:marLeft w:val="0"/>
          <w:marRight w:val="0"/>
          <w:marTop w:val="0"/>
          <w:marBottom w:val="0"/>
          <w:divBdr>
            <w:top w:val="none" w:sz="0" w:space="0" w:color="auto"/>
            <w:left w:val="none" w:sz="0" w:space="0" w:color="auto"/>
            <w:bottom w:val="none" w:sz="0" w:space="0" w:color="auto"/>
            <w:right w:val="none" w:sz="0" w:space="0" w:color="auto"/>
          </w:divBdr>
        </w:div>
        <w:div w:id="97334742">
          <w:marLeft w:val="0"/>
          <w:marRight w:val="0"/>
          <w:marTop w:val="0"/>
          <w:marBottom w:val="0"/>
          <w:divBdr>
            <w:top w:val="none" w:sz="0" w:space="0" w:color="auto"/>
            <w:left w:val="none" w:sz="0" w:space="0" w:color="auto"/>
            <w:bottom w:val="none" w:sz="0" w:space="0" w:color="auto"/>
            <w:right w:val="none" w:sz="0" w:space="0" w:color="auto"/>
          </w:divBdr>
        </w:div>
        <w:div w:id="1980379760">
          <w:marLeft w:val="0"/>
          <w:marRight w:val="0"/>
          <w:marTop w:val="0"/>
          <w:marBottom w:val="0"/>
          <w:divBdr>
            <w:top w:val="none" w:sz="0" w:space="0" w:color="auto"/>
            <w:left w:val="none" w:sz="0" w:space="0" w:color="auto"/>
            <w:bottom w:val="none" w:sz="0" w:space="0" w:color="auto"/>
            <w:right w:val="none" w:sz="0" w:space="0" w:color="auto"/>
          </w:divBdr>
        </w:div>
        <w:div w:id="2016493386">
          <w:marLeft w:val="0"/>
          <w:marRight w:val="0"/>
          <w:marTop w:val="0"/>
          <w:marBottom w:val="0"/>
          <w:divBdr>
            <w:top w:val="none" w:sz="0" w:space="0" w:color="auto"/>
            <w:left w:val="none" w:sz="0" w:space="0" w:color="auto"/>
            <w:bottom w:val="none" w:sz="0" w:space="0" w:color="auto"/>
            <w:right w:val="none" w:sz="0" w:space="0" w:color="auto"/>
          </w:divBdr>
        </w:div>
        <w:div w:id="572467467">
          <w:marLeft w:val="0"/>
          <w:marRight w:val="0"/>
          <w:marTop w:val="0"/>
          <w:marBottom w:val="0"/>
          <w:divBdr>
            <w:top w:val="none" w:sz="0" w:space="0" w:color="auto"/>
            <w:left w:val="none" w:sz="0" w:space="0" w:color="auto"/>
            <w:bottom w:val="none" w:sz="0" w:space="0" w:color="auto"/>
            <w:right w:val="none" w:sz="0" w:space="0" w:color="auto"/>
          </w:divBdr>
        </w:div>
        <w:div w:id="631862184">
          <w:marLeft w:val="0"/>
          <w:marRight w:val="0"/>
          <w:marTop w:val="0"/>
          <w:marBottom w:val="0"/>
          <w:divBdr>
            <w:top w:val="none" w:sz="0" w:space="0" w:color="auto"/>
            <w:left w:val="none" w:sz="0" w:space="0" w:color="auto"/>
            <w:bottom w:val="none" w:sz="0" w:space="0" w:color="auto"/>
            <w:right w:val="none" w:sz="0" w:space="0" w:color="auto"/>
          </w:divBdr>
        </w:div>
      </w:divsChild>
    </w:div>
    <w:div w:id="888884520">
      <w:bodyDiv w:val="1"/>
      <w:marLeft w:val="0"/>
      <w:marRight w:val="0"/>
      <w:marTop w:val="0"/>
      <w:marBottom w:val="0"/>
      <w:divBdr>
        <w:top w:val="none" w:sz="0" w:space="0" w:color="auto"/>
        <w:left w:val="none" w:sz="0" w:space="0" w:color="auto"/>
        <w:bottom w:val="none" w:sz="0" w:space="0" w:color="auto"/>
        <w:right w:val="none" w:sz="0" w:space="0" w:color="auto"/>
      </w:divBdr>
      <w:divsChild>
        <w:div w:id="998926571">
          <w:marLeft w:val="0"/>
          <w:marRight w:val="0"/>
          <w:marTop w:val="0"/>
          <w:marBottom w:val="0"/>
          <w:divBdr>
            <w:top w:val="none" w:sz="0" w:space="0" w:color="auto"/>
            <w:left w:val="none" w:sz="0" w:space="0" w:color="auto"/>
            <w:bottom w:val="none" w:sz="0" w:space="0" w:color="auto"/>
            <w:right w:val="none" w:sz="0" w:space="0" w:color="auto"/>
          </w:divBdr>
        </w:div>
      </w:divsChild>
    </w:div>
    <w:div w:id="1026516262">
      <w:bodyDiv w:val="1"/>
      <w:marLeft w:val="0"/>
      <w:marRight w:val="0"/>
      <w:marTop w:val="0"/>
      <w:marBottom w:val="0"/>
      <w:divBdr>
        <w:top w:val="none" w:sz="0" w:space="0" w:color="auto"/>
        <w:left w:val="none" w:sz="0" w:space="0" w:color="auto"/>
        <w:bottom w:val="none" w:sz="0" w:space="0" w:color="auto"/>
        <w:right w:val="none" w:sz="0" w:space="0" w:color="auto"/>
      </w:divBdr>
      <w:divsChild>
        <w:div w:id="588345630">
          <w:marLeft w:val="0"/>
          <w:marRight w:val="0"/>
          <w:marTop w:val="0"/>
          <w:marBottom w:val="0"/>
          <w:divBdr>
            <w:top w:val="none" w:sz="0" w:space="0" w:color="auto"/>
            <w:left w:val="none" w:sz="0" w:space="0" w:color="auto"/>
            <w:bottom w:val="none" w:sz="0" w:space="0" w:color="auto"/>
            <w:right w:val="none" w:sz="0" w:space="0" w:color="auto"/>
          </w:divBdr>
        </w:div>
      </w:divsChild>
    </w:div>
    <w:div w:id="1087920147">
      <w:bodyDiv w:val="1"/>
      <w:marLeft w:val="0"/>
      <w:marRight w:val="0"/>
      <w:marTop w:val="0"/>
      <w:marBottom w:val="0"/>
      <w:divBdr>
        <w:top w:val="none" w:sz="0" w:space="0" w:color="auto"/>
        <w:left w:val="none" w:sz="0" w:space="0" w:color="auto"/>
        <w:bottom w:val="none" w:sz="0" w:space="0" w:color="auto"/>
        <w:right w:val="none" w:sz="0" w:space="0" w:color="auto"/>
      </w:divBdr>
      <w:divsChild>
        <w:div w:id="859078548">
          <w:marLeft w:val="0"/>
          <w:marRight w:val="0"/>
          <w:marTop w:val="0"/>
          <w:marBottom w:val="0"/>
          <w:divBdr>
            <w:top w:val="none" w:sz="0" w:space="0" w:color="auto"/>
            <w:left w:val="none" w:sz="0" w:space="0" w:color="auto"/>
            <w:bottom w:val="none" w:sz="0" w:space="0" w:color="auto"/>
            <w:right w:val="none" w:sz="0" w:space="0" w:color="auto"/>
          </w:divBdr>
          <w:divsChild>
            <w:div w:id="796266438">
              <w:marLeft w:val="0"/>
              <w:marRight w:val="0"/>
              <w:marTop w:val="0"/>
              <w:marBottom w:val="0"/>
              <w:divBdr>
                <w:top w:val="none" w:sz="0" w:space="0" w:color="auto"/>
                <w:left w:val="none" w:sz="0" w:space="0" w:color="auto"/>
                <w:bottom w:val="none" w:sz="0" w:space="0" w:color="auto"/>
                <w:right w:val="none" w:sz="0" w:space="0" w:color="auto"/>
              </w:divBdr>
            </w:div>
            <w:div w:id="902566486">
              <w:marLeft w:val="0"/>
              <w:marRight w:val="0"/>
              <w:marTop w:val="0"/>
              <w:marBottom w:val="0"/>
              <w:divBdr>
                <w:top w:val="none" w:sz="0" w:space="0" w:color="auto"/>
                <w:left w:val="none" w:sz="0" w:space="0" w:color="auto"/>
                <w:bottom w:val="none" w:sz="0" w:space="0" w:color="auto"/>
                <w:right w:val="none" w:sz="0" w:space="0" w:color="auto"/>
              </w:divBdr>
            </w:div>
            <w:div w:id="1981691346">
              <w:marLeft w:val="0"/>
              <w:marRight w:val="0"/>
              <w:marTop w:val="0"/>
              <w:marBottom w:val="0"/>
              <w:divBdr>
                <w:top w:val="none" w:sz="0" w:space="0" w:color="auto"/>
                <w:left w:val="none" w:sz="0" w:space="0" w:color="auto"/>
                <w:bottom w:val="none" w:sz="0" w:space="0" w:color="auto"/>
                <w:right w:val="none" w:sz="0" w:space="0" w:color="auto"/>
              </w:divBdr>
            </w:div>
            <w:div w:id="1180385856">
              <w:marLeft w:val="0"/>
              <w:marRight w:val="0"/>
              <w:marTop w:val="0"/>
              <w:marBottom w:val="0"/>
              <w:divBdr>
                <w:top w:val="none" w:sz="0" w:space="0" w:color="auto"/>
                <w:left w:val="none" w:sz="0" w:space="0" w:color="auto"/>
                <w:bottom w:val="none" w:sz="0" w:space="0" w:color="auto"/>
                <w:right w:val="none" w:sz="0" w:space="0" w:color="auto"/>
              </w:divBdr>
            </w:div>
          </w:divsChild>
        </w:div>
        <w:div w:id="1931502780">
          <w:marLeft w:val="0"/>
          <w:marRight w:val="0"/>
          <w:marTop w:val="0"/>
          <w:marBottom w:val="0"/>
          <w:divBdr>
            <w:top w:val="none" w:sz="0" w:space="0" w:color="auto"/>
            <w:left w:val="none" w:sz="0" w:space="0" w:color="auto"/>
            <w:bottom w:val="none" w:sz="0" w:space="0" w:color="auto"/>
            <w:right w:val="none" w:sz="0" w:space="0" w:color="auto"/>
          </w:divBdr>
        </w:div>
        <w:div w:id="329332706">
          <w:marLeft w:val="0"/>
          <w:marRight w:val="0"/>
          <w:marTop w:val="0"/>
          <w:marBottom w:val="0"/>
          <w:divBdr>
            <w:top w:val="none" w:sz="0" w:space="0" w:color="auto"/>
            <w:left w:val="none" w:sz="0" w:space="0" w:color="auto"/>
            <w:bottom w:val="none" w:sz="0" w:space="0" w:color="auto"/>
            <w:right w:val="none" w:sz="0" w:space="0" w:color="auto"/>
          </w:divBdr>
        </w:div>
        <w:div w:id="2089837191">
          <w:marLeft w:val="0"/>
          <w:marRight w:val="0"/>
          <w:marTop w:val="0"/>
          <w:marBottom w:val="0"/>
          <w:divBdr>
            <w:top w:val="none" w:sz="0" w:space="0" w:color="auto"/>
            <w:left w:val="none" w:sz="0" w:space="0" w:color="auto"/>
            <w:bottom w:val="none" w:sz="0" w:space="0" w:color="auto"/>
            <w:right w:val="none" w:sz="0" w:space="0" w:color="auto"/>
          </w:divBdr>
        </w:div>
        <w:div w:id="76095487">
          <w:marLeft w:val="0"/>
          <w:marRight w:val="0"/>
          <w:marTop w:val="0"/>
          <w:marBottom w:val="0"/>
          <w:divBdr>
            <w:top w:val="none" w:sz="0" w:space="0" w:color="auto"/>
            <w:left w:val="none" w:sz="0" w:space="0" w:color="auto"/>
            <w:bottom w:val="none" w:sz="0" w:space="0" w:color="auto"/>
            <w:right w:val="none" w:sz="0" w:space="0" w:color="auto"/>
          </w:divBdr>
        </w:div>
        <w:div w:id="68188563">
          <w:marLeft w:val="0"/>
          <w:marRight w:val="0"/>
          <w:marTop w:val="0"/>
          <w:marBottom w:val="0"/>
          <w:divBdr>
            <w:top w:val="none" w:sz="0" w:space="0" w:color="auto"/>
            <w:left w:val="none" w:sz="0" w:space="0" w:color="auto"/>
            <w:bottom w:val="none" w:sz="0" w:space="0" w:color="auto"/>
            <w:right w:val="none" w:sz="0" w:space="0" w:color="auto"/>
          </w:divBdr>
        </w:div>
        <w:div w:id="706836768">
          <w:marLeft w:val="0"/>
          <w:marRight w:val="0"/>
          <w:marTop w:val="0"/>
          <w:marBottom w:val="0"/>
          <w:divBdr>
            <w:top w:val="none" w:sz="0" w:space="0" w:color="auto"/>
            <w:left w:val="none" w:sz="0" w:space="0" w:color="auto"/>
            <w:bottom w:val="none" w:sz="0" w:space="0" w:color="auto"/>
            <w:right w:val="none" w:sz="0" w:space="0" w:color="auto"/>
          </w:divBdr>
        </w:div>
        <w:div w:id="2011709314">
          <w:marLeft w:val="0"/>
          <w:marRight w:val="0"/>
          <w:marTop w:val="0"/>
          <w:marBottom w:val="0"/>
          <w:divBdr>
            <w:top w:val="none" w:sz="0" w:space="0" w:color="auto"/>
            <w:left w:val="none" w:sz="0" w:space="0" w:color="auto"/>
            <w:bottom w:val="none" w:sz="0" w:space="0" w:color="auto"/>
            <w:right w:val="none" w:sz="0" w:space="0" w:color="auto"/>
          </w:divBdr>
        </w:div>
        <w:div w:id="78797434">
          <w:marLeft w:val="0"/>
          <w:marRight w:val="0"/>
          <w:marTop w:val="0"/>
          <w:marBottom w:val="0"/>
          <w:divBdr>
            <w:top w:val="none" w:sz="0" w:space="0" w:color="auto"/>
            <w:left w:val="none" w:sz="0" w:space="0" w:color="auto"/>
            <w:bottom w:val="none" w:sz="0" w:space="0" w:color="auto"/>
            <w:right w:val="none" w:sz="0" w:space="0" w:color="auto"/>
          </w:divBdr>
        </w:div>
        <w:div w:id="773355927">
          <w:marLeft w:val="0"/>
          <w:marRight w:val="0"/>
          <w:marTop w:val="0"/>
          <w:marBottom w:val="0"/>
          <w:divBdr>
            <w:top w:val="none" w:sz="0" w:space="0" w:color="auto"/>
            <w:left w:val="none" w:sz="0" w:space="0" w:color="auto"/>
            <w:bottom w:val="none" w:sz="0" w:space="0" w:color="auto"/>
            <w:right w:val="none" w:sz="0" w:space="0" w:color="auto"/>
          </w:divBdr>
        </w:div>
        <w:div w:id="1030759784">
          <w:marLeft w:val="0"/>
          <w:marRight w:val="0"/>
          <w:marTop w:val="0"/>
          <w:marBottom w:val="0"/>
          <w:divBdr>
            <w:top w:val="none" w:sz="0" w:space="0" w:color="auto"/>
            <w:left w:val="none" w:sz="0" w:space="0" w:color="auto"/>
            <w:bottom w:val="none" w:sz="0" w:space="0" w:color="auto"/>
            <w:right w:val="none" w:sz="0" w:space="0" w:color="auto"/>
          </w:divBdr>
        </w:div>
        <w:div w:id="252513327">
          <w:marLeft w:val="0"/>
          <w:marRight w:val="0"/>
          <w:marTop w:val="0"/>
          <w:marBottom w:val="0"/>
          <w:divBdr>
            <w:top w:val="none" w:sz="0" w:space="0" w:color="auto"/>
            <w:left w:val="none" w:sz="0" w:space="0" w:color="auto"/>
            <w:bottom w:val="none" w:sz="0" w:space="0" w:color="auto"/>
            <w:right w:val="none" w:sz="0" w:space="0" w:color="auto"/>
          </w:divBdr>
        </w:div>
        <w:div w:id="2060784696">
          <w:marLeft w:val="0"/>
          <w:marRight w:val="0"/>
          <w:marTop w:val="0"/>
          <w:marBottom w:val="0"/>
          <w:divBdr>
            <w:top w:val="none" w:sz="0" w:space="0" w:color="auto"/>
            <w:left w:val="none" w:sz="0" w:space="0" w:color="auto"/>
            <w:bottom w:val="none" w:sz="0" w:space="0" w:color="auto"/>
            <w:right w:val="none" w:sz="0" w:space="0" w:color="auto"/>
          </w:divBdr>
        </w:div>
        <w:div w:id="635914955">
          <w:marLeft w:val="0"/>
          <w:marRight w:val="0"/>
          <w:marTop w:val="0"/>
          <w:marBottom w:val="0"/>
          <w:divBdr>
            <w:top w:val="none" w:sz="0" w:space="0" w:color="auto"/>
            <w:left w:val="none" w:sz="0" w:space="0" w:color="auto"/>
            <w:bottom w:val="none" w:sz="0" w:space="0" w:color="auto"/>
            <w:right w:val="none" w:sz="0" w:space="0" w:color="auto"/>
          </w:divBdr>
        </w:div>
        <w:div w:id="1694263085">
          <w:marLeft w:val="0"/>
          <w:marRight w:val="0"/>
          <w:marTop w:val="0"/>
          <w:marBottom w:val="0"/>
          <w:divBdr>
            <w:top w:val="none" w:sz="0" w:space="0" w:color="auto"/>
            <w:left w:val="none" w:sz="0" w:space="0" w:color="auto"/>
            <w:bottom w:val="none" w:sz="0" w:space="0" w:color="auto"/>
            <w:right w:val="none" w:sz="0" w:space="0" w:color="auto"/>
          </w:divBdr>
        </w:div>
        <w:div w:id="1191727472">
          <w:marLeft w:val="0"/>
          <w:marRight w:val="0"/>
          <w:marTop w:val="0"/>
          <w:marBottom w:val="0"/>
          <w:divBdr>
            <w:top w:val="none" w:sz="0" w:space="0" w:color="auto"/>
            <w:left w:val="none" w:sz="0" w:space="0" w:color="auto"/>
            <w:bottom w:val="none" w:sz="0" w:space="0" w:color="auto"/>
            <w:right w:val="none" w:sz="0" w:space="0" w:color="auto"/>
          </w:divBdr>
        </w:div>
        <w:div w:id="1194198109">
          <w:marLeft w:val="0"/>
          <w:marRight w:val="0"/>
          <w:marTop w:val="0"/>
          <w:marBottom w:val="0"/>
          <w:divBdr>
            <w:top w:val="none" w:sz="0" w:space="0" w:color="auto"/>
            <w:left w:val="none" w:sz="0" w:space="0" w:color="auto"/>
            <w:bottom w:val="none" w:sz="0" w:space="0" w:color="auto"/>
            <w:right w:val="none" w:sz="0" w:space="0" w:color="auto"/>
          </w:divBdr>
        </w:div>
        <w:div w:id="1665745868">
          <w:marLeft w:val="0"/>
          <w:marRight w:val="0"/>
          <w:marTop w:val="0"/>
          <w:marBottom w:val="0"/>
          <w:divBdr>
            <w:top w:val="none" w:sz="0" w:space="0" w:color="auto"/>
            <w:left w:val="none" w:sz="0" w:space="0" w:color="auto"/>
            <w:bottom w:val="none" w:sz="0" w:space="0" w:color="auto"/>
            <w:right w:val="none" w:sz="0" w:space="0" w:color="auto"/>
          </w:divBdr>
        </w:div>
        <w:div w:id="1974753116">
          <w:marLeft w:val="0"/>
          <w:marRight w:val="0"/>
          <w:marTop w:val="0"/>
          <w:marBottom w:val="0"/>
          <w:divBdr>
            <w:top w:val="none" w:sz="0" w:space="0" w:color="auto"/>
            <w:left w:val="none" w:sz="0" w:space="0" w:color="auto"/>
            <w:bottom w:val="none" w:sz="0" w:space="0" w:color="auto"/>
            <w:right w:val="none" w:sz="0" w:space="0" w:color="auto"/>
          </w:divBdr>
        </w:div>
        <w:div w:id="2013606462">
          <w:marLeft w:val="0"/>
          <w:marRight w:val="0"/>
          <w:marTop w:val="0"/>
          <w:marBottom w:val="0"/>
          <w:divBdr>
            <w:top w:val="none" w:sz="0" w:space="0" w:color="auto"/>
            <w:left w:val="none" w:sz="0" w:space="0" w:color="auto"/>
            <w:bottom w:val="none" w:sz="0" w:space="0" w:color="auto"/>
            <w:right w:val="none" w:sz="0" w:space="0" w:color="auto"/>
          </w:divBdr>
        </w:div>
        <w:div w:id="235942901">
          <w:marLeft w:val="0"/>
          <w:marRight w:val="0"/>
          <w:marTop w:val="0"/>
          <w:marBottom w:val="0"/>
          <w:divBdr>
            <w:top w:val="none" w:sz="0" w:space="0" w:color="auto"/>
            <w:left w:val="none" w:sz="0" w:space="0" w:color="auto"/>
            <w:bottom w:val="none" w:sz="0" w:space="0" w:color="auto"/>
            <w:right w:val="none" w:sz="0" w:space="0" w:color="auto"/>
          </w:divBdr>
        </w:div>
        <w:div w:id="1342272809">
          <w:marLeft w:val="0"/>
          <w:marRight w:val="0"/>
          <w:marTop w:val="0"/>
          <w:marBottom w:val="0"/>
          <w:divBdr>
            <w:top w:val="none" w:sz="0" w:space="0" w:color="auto"/>
            <w:left w:val="none" w:sz="0" w:space="0" w:color="auto"/>
            <w:bottom w:val="none" w:sz="0" w:space="0" w:color="auto"/>
            <w:right w:val="none" w:sz="0" w:space="0" w:color="auto"/>
          </w:divBdr>
        </w:div>
        <w:div w:id="1337806910">
          <w:marLeft w:val="0"/>
          <w:marRight w:val="0"/>
          <w:marTop w:val="0"/>
          <w:marBottom w:val="0"/>
          <w:divBdr>
            <w:top w:val="none" w:sz="0" w:space="0" w:color="auto"/>
            <w:left w:val="none" w:sz="0" w:space="0" w:color="auto"/>
            <w:bottom w:val="none" w:sz="0" w:space="0" w:color="auto"/>
            <w:right w:val="none" w:sz="0" w:space="0" w:color="auto"/>
          </w:divBdr>
        </w:div>
        <w:div w:id="2056460781">
          <w:marLeft w:val="0"/>
          <w:marRight w:val="0"/>
          <w:marTop w:val="0"/>
          <w:marBottom w:val="0"/>
          <w:divBdr>
            <w:top w:val="none" w:sz="0" w:space="0" w:color="auto"/>
            <w:left w:val="none" w:sz="0" w:space="0" w:color="auto"/>
            <w:bottom w:val="none" w:sz="0" w:space="0" w:color="auto"/>
            <w:right w:val="none" w:sz="0" w:space="0" w:color="auto"/>
          </w:divBdr>
        </w:div>
        <w:div w:id="732002356">
          <w:marLeft w:val="0"/>
          <w:marRight w:val="0"/>
          <w:marTop w:val="0"/>
          <w:marBottom w:val="0"/>
          <w:divBdr>
            <w:top w:val="none" w:sz="0" w:space="0" w:color="auto"/>
            <w:left w:val="none" w:sz="0" w:space="0" w:color="auto"/>
            <w:bottom w:val="none" w:sz="0" w:space="0" w:color="auto"/>
            <w:right w:val="none" w:sz="0" w:space="0" w:color="auto"/>
          </w:divBdr>
        </w:div>
        <w:div w:id="238298146">
          <w:marLeft w:val="0"/>
          <w:marRight w:val="0"/>
          <w:marTop w:val="0"/>
          <w:marBottom w:val="0"/>
          <w:divBdr>
            <w:top w:val="none" w:sz="0" w:space="0" w:color="auto"/>
            <w:left w:val="none" w:sz="0" w:space="0" w:color="auto"/>
            <w:bottom w:val="none" w:sz="0" w:space="0" w:color="auto"/>
            <w:right w:val="none" w:sz="0" w:space="0" w:color="auto"/>
          </w:divBdr>
        </w:div>
        <w:div w:id="1189175855">
          <w:marLeft w:val="0"/>
          <w:marRight w:val="0"/>
          <w:marTop w:val="0"/>
          <w:marBottom w:val="0"/>
          <w:divBdr>
            <w:top w:val="none" w:sz="0" w:space="0" w:color="auto"/>
            <w:left w:val="none" w:sz="0" w:space="0" w:color="auto"/>
            <w:bottom w:val="none" w:sz="0" w:space="0" w:color="auto"/>
            <w:right w:val="none" w:sz="0" w:space="0" w:color="auto"/>
          </w:divBdr>
        </w:div>
      </w:divsChild>
    </w:div>
    <w:div w:id="1298100439">
      <w:bodyDiv w:val="1"/>
      <w:marLeft w:val="0"/>
      <w:marRight w:val="0"/>
      <w:marTop w:val="0"/>
      <w:marBottom w:val="0"/>
      <w:divBdr>
        <w:top w:val="none" w:sz="0" w:space="0" w:color="auto"/>
        <w:left w:val="none" w:sz="0" w:space="0" w:color="auto"/>
        <w:bottom w:val="none" w:sz="0" w:space="0" w:color="auto"/>
        <w:right w:val="none" w:sz="0" w:space="0" w:color="auto"/>
      </w:divBdr>
      <w:divsChild>
        <w:div w:id="1069764525">
          <w:marLeft w:val="0"/>
          <w:marRight w:val="0"/>
          <w:marTop w:val="0"/>
          <w:marBottom w:val="0"/>
          <w:divBdr>
            <w:top w:val="none" w:sz="0" w:space="0" w:color="auto"/>
            <w:left w:val="none" w:sz="0" w:space="0" w:color="auto"/>
            <w:bottom w:val="none" w:sz="0" w:space="0" w:color="auto"/>
            <w:right w:val="none" w:sz="0" w:space="0" w:color="auto"/>
          </w:divBdr>
        </w:div>
      </w:divsChild>
    </w:div>
    <w:div w:id="1800028613">
      <w:bodyDiv w:val="1"/>
      <w:marLeft w:val="0"/>
      <w:marRight w:val="0"/>
      <w:marTop w:val="0"/>
      <w:marBottom w:val="0"/>
      <w:divBdr>
        <w:top w:val="none" w:sz="0" w:space="0" w:color="auto"/>
        <w:left w:val="none" w:sz="0" w:space="0" w:color="auto"/>
        <w:bottom w:val="none" w:sz="0" w:space="0" w:color="auto"/>
        <w:right w:val="none" w:sz="0" w:space="0" w:color="auto"/>
      </w:divBdr>
    </w:div>
    <w:div w:id="1852333364">
      <w:bodyDiv w:val="1"/>
      <w:marLeft w:val="0"/>
      <w:marRight w:val="0"/>
      <w:marTop w:val="0"/>
      <w:marBottom w:val="0"/>
      <w:divBdr>
        <w:top w:val="none" w:sz="0" w:space="0" w:color="auto"/>
        <w:left w:val="none" w:sz="0" w:space="0" w:color="auto"/>
        <w:bottom w:val="none" w:sz="0" w:space="0" w:color="auto"/>
        <w:right w:val="none" w:sz="0" w:space="0" w:color="auto"/>
      </w:divBdr>
      <w:divsChild>
        <w:div w:id="1121266233">
          <w:marLeft w:val="0"/>
          <w:marRight w:val="0"/>
          <w:marTop w:val="0"/>
          <w:marBottom w:val="0"/>
          <w:divBdr>
            <w:top w:val="none" w:sz="0" w:space="0" w:color="auto"/>
            <w:left w:val="none" w:sz="0" w:space="0" w:color="auto"/>
            <w:bottom w:val="none" w:sz="0" w:space="0" w:color="auto"/>
            <w:right w:val="none" w:sz="0" w:space="0" w:color="auto"/>
          </w:divBdr>
          <w:divsChild>
            <w:div w:id="1051075057">
              <w:marLeft w:val="0"/>
              <w:marRight w:val="0"/>
              <w:marTop w:val="0"/>
              <w:marBottom w:val="0"/>
              <w:divBdr>
                <w:top w:val="none" w:sz="0" w:space="0" w:color="auto"/>
                <w:left w:val="none" w:sz="0" w:space="0" w:color="auto"/>
                <w:bottom w:val="none" w:sz="0" w:space="0" w:color="auto"/>
                <w:right w:val="none" w:sz="0" w:space="0" w:color="auto"/>
              </w:divBdr>
            </w:div>
            <w:div w:id="652951035">
              <w:marLeft w:val="0"/>
              <w:marRight w:val="0"/>
              <w:marTop w:val="0"/>
              <w:marBottom w:val="0"/>
              <w:divBdr>
                <w:top w:val="none" w:sz="0" w:space="0" w:color="auto"/>
                <w:left w:val="none" w:sz="0" w:space="0" w:color="auto"/>
                <w:bottom w:val="none" w:sz="0" w:space="0" w:color="auto"/>
                <w:right w:val="none" w:sz="0" w:space="0" w:color="auto"/>
              </w:divBdr>
            </w:div>
            <w:div w:id="1421754638">
              <w:marLeft w:val="0"/>
              <w:marRight w:val="0"/>
              <w:marTop w:val="0"/>
              <w:marBottom w:val="0"/>
              <w:divBdr>
                <w:top w:val="none" w:sz="0" w:space="0" w:color="auto"/>
                <w:left w:val="none" w:sz="0" w:space="0" w:color="auto"/>
                <w:bottom w:val="none" w:sz="0" w:space="0" w:color="auto"/>
                <w:right w:val="none" w:sz="0" w:space="0" w:color="auto"/>
              </w:divBdr>
            </w:div>
          </w:divsChild>
        </w:div>
        <w:div w:id="1870953620">
          <w:marLeft w:val="0"/>
          <w:marRight w:val="0"/>
          <w:marTop w:val="0"/>
          <w:marBottom w:val="0"/>
          <w:divBdr>
            <w:top w:val="none" w:sz="0" w:space="0" w:color="auto"/>
            <w:left w:val="none" w:sz="0" w:space="0" w:color="auto"/>
            <w:bottom w:val="none" w:sz="0" w:space="0" w:color="auto"/>
            <w:right w:val="none" w:sz="0" w:space="0" w:color="auto"/>
          </w:divBdr>
        </w:div>
        <w:div w:id="1574778877">
          <w:marLeft w:val="0"/>
          <w:marRight w:val="0"/>
          <w:marTop w:val="0"/>
          <w:marBottom w:val="0"/>
          <w:divBdr>
            <w:top w:val="none" w:sz="0" w:space="0" w:color="auto"/>
            <w:left w:val="none" w:sz="0" w:space="0" w:color="auto"/>
            <w:bottom w:val="none" w:sz="0" w:space="0" w:color="auto"/>
            <w:right w:val="none" w:sz="0" w:space="0" w:color="auto"/>
          </w:divBdr>
        </w:div>
        <w:div w:id="27728678">
          <w:marLeft w:val="0"/>
          <w:marRight w:val="0"/>
          <w:marTop w:val="0"/>
          <w:marBottom w:val="0"/>
          <w:divBdr>
            <w:top w:val="none" w:sz="0" w:space="0" w:color="auto"/>
            <w:left w:val="none" w:sz="0" w:space="0" w:color="auto"/>
            <w:bottom w:val="none" w:sz="0" w:space="0" w:color="auto"/>
            <w:right w:val="none" w:sz="0" w:space="0" w:color="auto"/>
          </w:divBdr>
        </w:div>
        <w:div w:id="50886060">
          <w:marLeft w:val="0"/>
          <w:marRight w:val="0"/>
          <w:marTop w:val="0"/>
          <w:marBottom w:val="0"/>
          <w:divBdr>
            <w:top w:val="none" w:sz="0" w:space="0" w:color="auto"/>
            <w:left w:val="none" w:sz="0" w:space="0" w:color="auto"/>
            <w:bottom w:val="none" w:sz="0" w:space="0" w:color="auto"/>
            <w:right w:val="none" w:sz="0" w:space="0" w:color="auto"/>
          </w:divBdr>
        </w:div>
        <w:div w:id="2123527942">
          <w:marLeft w:val="0"/>
          <w:marRight w:val="0"/>
          <w:marTop w:val="0"/>
          <w:marBottom w:val="0"/>
          <w:divBdr>
            <w:top w:val="none" w:sz="0" w:space="0" w:color="auto"/>
            <w:left w:val="none" w:sz="0" w:space="0" w:color="auto"/>
            <w:bottom w:val="none" w:sz="0" w:space="0" w:color="auto"/>
            <w:right w:val="none" w:sz="0" w:space="0" w:color="auto"/>
          </w:divBdr>
        </w:div>
        <w:div w:id="1519346366">
          <w:marLeft w:val="0"/>
          <w:marRight w:val="0"/>
          <w:marTop w:val="0"/>
          <w:marBottom w:val="0"/>
          <w:divBdr>
            <w:top w:val="none" w:sz="0" w:space="0" w:color="auto"/>
            <w:left w:val="none" w:sz="0" w:space="0" w:color="auto"/>
            <w:bottom w:val="none" w:sz="0" w:space="0" w:color="auto"/>
            <w:right w:val="none" w:sz="0" w:space="0" w:color="auto"/>
          </w:divBdr>
        </w:div>
        <w:div w:id="1060908613">
          <w:marLeft w:val="0"/>
          <w:marRight w:val="0"/>
          <w:marTop w:val="0"/>
          <w:marBottom w:val="0"/>
          <w:divBdr>
            <w:top w:val="none" w:sz="0" w:space="0" w:color="auto"/>
            <w:left w:val="none" w:sz="0" w:space="0" w:color="auto"/>
            <w:bottom w:val="none" w:sz="0" w:space="0" w:color="auto"/>
            <w:right w:val="none" w:sz="0" w:space="0" w:color="auto"/>
          </w:divBdr>
        </w:div>
        <w:div w:id="301009547">
          <w:marLeft w:val="0"/>
          <w:marRight w:val="0"/>
          <w:marTop w:val="0"/>
          <w:marBottom w:val="0"/>
          <w:divBdr>
            <w:top w:val="none" w:sz="0" w:space="0" w:color="auto"/>
            <w:left w:val="none" w:sz="0" w:space="0" w:color="auto"/>
            <w:bottom w:val="none" w:sz="0" w:space="0" w:color="auto"/>
            <w:right w:val="none" w:sz="0" w:space="0" w:color="auto"/>
          </w:divBdr>
        </w:div>
        <w:div w:id="5601904">
          <w:marLeft w:val="0"/>
          <w:marRight w:val="0"/>
          <w:marTop w:val="0"/>
          <w:marBottom w:val="0"/>
          <w:divBdr>
            <w:top w:val="none" w:sz="0" w:space="0" w:color="auto"/>
            <w:left w:val="none" w:sz="0" w:space="0" w:color="auto"/>
            <w:bottom w:val="none" w:sz="0" w:space="0" w:color="auto"/>
            <w:right w:val="none" w:sz="0" w:space="0" w:color="auto"/>
          </w:divBdr>
        </w:div>
        <w:div w:id="1156805202">
          <w:marLeft w:val="0"/>
          <w:marRight w:val="0"/>
          <w:marTop w:val="0"/>
          <w:marBottom w:val="0"/>
          <w:divBdr>
            <w:top w:val="none" w:sz="0" w:space="0" w:color="auto"/>
            <w:left w:val="none" w:sz="0" w:space="0" w:color="auto"/>
            <w:bottom w:val="none" w:sz="0" w:space="0" w:color="auto"/>
            <w:right w:val="none" w:sz="0" w:space="0" w:color="auto"/>
          </w:divBdr>
        </w:div>
        <w:div w:id="1775855229">
          <w:marLeft w:val="0"/>
          <w:marRight w:val="0"/>
          <w:marTop w:val="0"/>
          <w:marBottom w:val="0"/>
          <w:divBdr>
            <w:top w:val="none" w:sz="0" w:space="0" w:color="auto"/>
            <w:left w:val="none" w:sz="0" w:space="0" w:color="auto"/>
            <w:bottom w:val="none" w:sz="0" w:space="0" w:color="auto"/>
            <w:right w:val="none" w:sz="0" w:space="0" w:color="auto"/>
          </w:divBdr>
        </w:div>
        <w:div w:id="1649555272">
          <w:marLeft w:val="0"/>
          <w:marRight w:val="0"/>
          <w:marTop w:val="0"/>
          <w:marBottom w:val="0"/>
          <w:divBdr>
            <w:top w:val="none" w:sz="0" w:space="0" w:color="auto"/>
            <w:left w:val="none" w:sz="0" w:space="0" w:color="auto"/>
            <w:bottom w:val="none" w:sz="0" w:space="0" w:color="auto"/>
            <w:right w:val="none" w:sz="0" w:space="0" w:color="auto"/>
          </w:divBdr>
        </w:div>
        <w:div w:id="1642341546">
          <w:marLeft w:val="0"/>
          <w:marRight w:val="0"/>
          <w:marTop w:val="0"/>
          <w:marBottom w:val="0"/>
          <w:divBdr>
            <w:top w:val="none" w:sz="0" w:space="0" w:color="auto"/>
            <w:left w:val="none" w:sz="0" w:space="0" w:color="auto"/>
            <w:bottom w:val="none" w:sz="0" w:space="0" w:color="auto"/>
            <w:right w:val="none" w:sz="0" w:space="0" w:color="auto"/>
          </w:divBdr>
        </w:div>
        <w:div w:id="725756977">
          <w:marLeft w:val="0"/>
          <w:marRight w:val="0"/>
          <w:marTop w:val="0"/>
          <w:marBottom w:val="0"/>
          <w:divBdr>
            <w:top w:val="none" w:sz="0" w:space="0" w:color="auto"/>
            <w:left w:val="none" w:sz="0" w:space="0" w:color="auto"/>
            <w:bottom w:val="none" w:sz="0" w:space="0" w:color="auto"/>
            <w:right w:val="none" w:sz="0" w:space="0" w:color="auto"/>
          </w:divBdr>
        </w:div>
        <w:div w:id="1474636588">
          <w:marLeft w:val="0"/>
          <w:marRight w:val="0"/>
          <w:marTop w:val="0"/>
          <w:marBottom w:val="0"/>
          <w:divBdr>
            <w:top w:val="none" w:sz="0" w:space="0" w:color="auto"/>
            <w:left w:val="none" w:sz="0" w:space="0" w:color="auto"/>
            <w:bottom w:val="none" w:sz="0" w:space="0" w:color="auto"/>
            <w:right w:val="none" w:sz="0" w:space="0" w:color="auto"/>
          </w:divBdr>
        </w:div>
        <w:div w:id="1405762154">
          <w:marLeft w:val="0"/>
          <w:marRight w:val="0"/>
          <w:marTop w:val="0"/>
          <w:marBottom w:val="0"/>
          <w:divBdr>
            <w:top w:val="none" w:sz="0" w:space="0" w:color="auto"/>
            <w:left w:val="none" w:sz="0" w:space="0" w:color="auto"/>
            <w:bottom w:val="none" w:sz="0" w:space="0" w:color="auto"/>
            <w:right w:val="none" w:sz="0" w:space="0" w:color="auto"/>
          </w:divBdr>
        </w:div>
        <w:div w:id="2068843648">
          <w:marLeft w:val="0"/>
          <w:marRight w:val="0"/>
          <w:marTop w:val="0"/>
          <w:marBottom w:val="0"/>
          <w:divBdr>
            <w:top w:val="none" w:sz="0" w:space="0" w:color="auto"/>
            <w:left w:val="none" w:sz="0" w:space="0" w:color="auto"/>
            <w:bottom w:val="none" w:sz="0" w:space="0" w:color="auto"/>
            <w:right w:val="none" w:sz="0" w:space="0" w:color="auto"/>
          </w:divBdr>
        </w:div>
        <w:div w:id="115099216">
          <w:marLeft w:val="0"/>
          <w:marRight w:val="0"/>
          <w:marTop w:val="0"/>
          <w:marBottom w:val="0"/>
          <w:divBdr>
            <w:top w:val="none" w:sz="0" w:space="0" w:color="auto"/>
            <w:left w:val="none" w:sz="0" w:space="0" w:color="auto"/>
            <w:bottom w:val="none" w:sz="0" w:space="0" w:color="auto"/>
            <w:right w:val="none" w:sz="0" w:space="0" w:color="auto"/>
          </w:divBdr>
        </w:div>
        <w:div w:id="114058643">
          <w:marLeft w:val="0"/>
          <w:marRight w:val="0"/>
          <w:marTop w:val="0"/>
          <w:marBottom w:val="0"/>
          <w:divBdr>
            <w:top w:val="none" w:sz="0" w:space="0" w:color="auto"/>
            <w:left w:val="none" w:sz="0" w:space="0" w:color="auto"/>
            <w:bottom w:val="none" w:sz="0" w:space="0" w:color="auto"/>
            <w:right w:val="none" w:sz="0" w:space="0" w:color="auto"/>
          </w:divBdr>
        </w:div>
        <w:div w:id="1622151236">
          <w:marLeft w:val="0"/>
          <w:marRight w:val="0"/>
          <w:marTop w:val="0"/>
          <w:marBottom w:val="0"/>
          <w:divBdr>
            <w:top w:val="none" w:sz="0" w:space="0" w:color="auto"/>
            <w:left w:val="none" w:sz="0" w:space="0" w:color="auto"/>
            <w:bottom w:val="none" w:sz="0" w:space="0" w:color="auto"/>
            <w:right w:val="none" w:sz="0" w:space="0" w:color="auto"/>
          </w:divBdr>
        </w:div>
        <w:div w:id="172032354">
          <w:marLeft w:val="0"/>
          <w:marRight w:val="0"/>
          <w:marTop w:val="0"/>
          <w:marBottom w:val="0"/>
          <w:divBdr>
            <w:top w:val="none" w:sz="0" w:space="0" w:color="auto"/>
            <w:left w:val="none" w:sz="0" w:space="0" w:color="auto"/>
            <w:bottom w:val="none" w:sz="0" w:space="0" w:color="auto"/>
            <w:right w:val="none" w:sz="0" w:space="0" w:color="auto"/>
          </w:divBdr>
        </w:div>
        <w:div w:id="356086053">
          <w:marLeft w:val="0"/>
          <w:marRight w:val="0"/>
          <w:marTop w:val="0"/>
          <w:marBottom w:val="0"/>
          <w:divBdr>
            <w:top w:val="none" w:sz="0" w:space="0" w:color="auto"/>
            <w:left w:val="none" w:sz="0" w:space="0" w:color="auto"/>
            <w:bottom w:val="none" w:sz="0" w:space="0" w:color="auto"/>
            <w:right w:val="none" w:sz="0" w:space="0" w:color="auto"/>
          </w:divBdr>
        </w:div>
        <w:div w:id="1154568214">
          <w:marLeft w:val="0"/>
          <w:marRight w:val="0"/>
          <w:marTop w:val="0"/>
          <w:marBottom w:val="0"/>
          <w:divBdr>
            <w:top w:val="none" w:sz="0" w:space="0" w:color="auto"/>
            <w:left w:val="none" w:sz="0" w:space="0" w:color="auto"/>
            <w:bottom w:val="none" w:sz="0" w:space="0" w:color="auto"/>
            <w:right w:val="none" w:sz="0" w:space="0" w:color="auto"/>
          </w:divBdr>
        </w:div>
        <w:div w:id="21564170">
          <w:marLeft w:val="0"/>
          <w:marRight w:val="0"/>
          <w:marTop w:val="0"/>
          <w:marBottom w:val="0"/>
          <w:divBdr>
            <w:top w:val="none" w:sz="0" w:space="0" w:color="auto"/>
            <w:left w:val="none" w:sz="0" w:space="0" w:color="auto"/>
            <w:bottom w:val="none" w:sz="0" w:space="0" w:color="auto"/>
            <w:right w:val="none" w:sz="0" w:space="0" w:color="auto"/>
          </w:divBdr>
        </w:div>
        <w:div w:id="30229474">
          <w:marLeft w:val="0"/>
          <w:marRight w:val="0"/>
          <w:marTop w:val="0"/>
          <w:marBottom w:val="0"/>
          <w:divBdr>
            <w:top w:val="none" w:sz="0" w:space="0" w:color="auto"/>
            <w:left w:val="none" w:sz="0" w:space="0" w:color="auto"/>
            <w:bottom w:val="none" w:sz="0" w:space="0" w:color="auto"/>
            <w:right w:val="none" w:sz="0" w:space="0" w:color="auto"/>
          </w:divBdr>
        </w:div>
        <w:div w:id="1439374610">
          <w:marLeft w:val="0"/>
          <w:marRight w:val="0"/>
          <w:marTop w:val="0"/>
          <w:marBottom w:val="0"/>
          <w:divBdr>
            <w:top w:val="none" w:sz="0" w:space="0" w:color="auto"/>
            <w:left w:val="none" w:sz="0" w:space="0" w:color="auto"/>
            <w:bottom w:val="none" w:sz="0" w:space="0" w:color="auto"/>
            <w:right w:val="none" w:sz="0" w:space="0" w:color="auto"/>
          </w:divBdr>
        </w:div>
        <w:div w:id="1070465991">
          <w:marLeft w:val="0"/>
          <w:marRight w:val="0"/>
          <w:marTop w:val="0"/>
          <w:marBottom w:val="0"/>
          <w:divBdr>
            <w:top w:val="none" w:sz="0" w:space="0" w:color="auto"/>
            <w:left w:val="none" w:sz="0" w:space="0" w:color="auto"/>
            <w:bottom w:val="none" w:sz="0" w:space="0" w:color="auto"/>
            <w:right w:val="none" w:sz="0" w:space="0" w:color="auto"/>
          </w:divBdr>
        </w:div>
        <w:div w:id="2039352063">
          <w:marLeft w:val="0"/>
          <w:marRight w:val="0"/>
          <w:marTop w:val="0"/>
          <w:marBottom w:val="0"/>
          <w:divBdr>
            <w:top w:val="none" w:sz="0" w:space="0" w:color="auto"/>
            <w:left w:val="none" w:sz="0" w:space="0" w:color="auto"/>
            <w:bottom w:val="none" w:sz="0" w:space="0" w:color="auto"/>
            <w:right w:val="none" w:sz="0" w:space="0" w:color="auto"/>
          </w:divBdr>
        </w:div>
        <w:div w:id="1539468933">
          <w:marLeft w:val="0"/>
          <w:marRight w:val="0"/>
          <w:marTop w:val="0"/>
          <w:marBottom w:val="0"/>
          <w:divBdr>
            <w:top w:val="none" w:sz="0" w:space="0" w:color="auto"/>
            <w:left w:val="none" w:sz="0" w:space="0" w:color="auto"/>
            <w:bottom w:val="none" w:sz="0" w:space="0" w:color="auto"/>
            <w:right w:val="none" w:sz="0" w:space="0" w:color="auto"/>
          </w:divBdr>
        </w:div>
        <w:div w:id="189495891">
          <w:marLeft w:val="0"/>
          <w:marRight w:val="0"/>
          <w:marTop w:val="0"/>
          <w:marBottom w:val="0"/>
          <w:divBdr>
            <w:top w:val="none" w:sz="0" w:space="0" w:color="auto"/>
            <w:left w:val="none" w:sz="0" w:space="0" w:color="auto"/>
            <w:bottom w:val="none" w:sz="0" w:space="0" w:color="auto"/>
            <w:right w:val="none" w:sz="0" w:space="0" w:color="auto"/>
          </w:divBdr>
        </w:div>
        <w:div w:id="2093551759">
          <w:marLeft w:val="0"/>
          <w:marRight w:val="0"/>
          <w:marTop w:val="0"/>
          <w:marBottom w:val="0"/>
          <w:divBdr>
            <w:top w:val="none" w:sz="0" w:space="0" w:color="auto"/>
            <w:left w:val="none" w:sz="0" w:space="0" w:color="auto"/>
            <w:bottom w:val="none" w:sz="0" w:space="0" w:color="auto"/>
            <w:right w:val="none" w:sz="0" w:space="0" w:color="auto"/>
          </w:divBdr>
        </w:div>
        <w:div w:id="1470245320">
          <w:marLeft w:val="0"/>
          <w:marRight w:val="0"/>
          <w:marTop w:val="0"/>
          <w:marBottom w:val="0"/>
          <w:divBdr>
            <w:top w:val="none" w:sz="0" w:space="0" w:color="auto"/>
            <w:left w:val="none" w:sz="0" w:space="0" w:color="auto"/>
            <w:bottom w:val="none" w:sz="0" w:space="0" w:color="auto"/>
            <w:right w:val="none" w:sz="0" w:space="0" w:color="auto"/>
          </w:divBdr>
        </w:div>
        <w:div w:id="1826899783">
          <w:marLeft w:val="0"/>
          <w:marRight w:val="0"/>
          <w:marTop w:val="0"/>
          <w:marBottom w:val="0"/>
          <w:divBdr>
            <w:top w:val="none" w:sz="0" w:space="0" w:color="auto"/>
            <w:left w:val="none" w:sz="0" w:space="0" w:color="auto"/>
            <w:bottom w:val="none" w:sz="0" w:space="0" w:color="auto"/>
            <w:right w:val="none" w:sz="0" w:space="0" w:color="auto"/>
          </w:divBdr>
        </w:div>
        <w:div w:id="407382253">
          <w:marLeft w:val="0"/>
          <w:marRight w:val="0"/>
          <w:marTop w:val="0"/>
          <w:marBottom w:val="0"/>
          <w:divBdr>
            <w:top w:val="none" w:sz="0" w:space="0" w:color="auto"/>
            <w:left w:val="none" w:sz="0" w:space="0" w:color="auto"/>
            <w:bottom w:val="none" w:sz="0" w:space="0" w:color="auto"/>
            <w:right w:val="none" w:sz="0" w:space="0" w:color="auto"/>
          </w:divBdr>
        </w:div>
        <w:div w:id="854272847">
          <w:marLeft w:val="0"/>
          <w:marRight w:val="0"/>
          <w:marTop w:val="0"/>
          <w:marBottom w:val="0"/>
          <w:divBdr>
            <w:top w:val="none" w:sz="0" w:space="0" w:color="auto"/>
            <w:left w:val="none" w:sz="0" w:space="0" w:color="auto"/>
            <w:bottom w:val="none" w:sz="0" w:space="0" w:color="auto"/>
            <w:right w:val="none" w:sz="0" w:space="0" w:color="auto"/>
          </w:divBdr>
        </w:div>
        <w:div w:id="493033628">
          <w:marLeft w:val="0"/>
          <w:marRight w:val="0"/>
          <w:marTop w:val="0"/>
          <w:marBottom w:val="0"/>
          <w:divBdr>
            <w:top w:val="none" w:sz="0" w:space="0" w:color="auto"/>
            <w:left w:val="none" w:sz="0" w:space="0" w:color="auto"/>
            <w:bottom w:val="none" w:sz="0" w:space="0" w:color="auto"/>
            <w:right w:val="none" w:sz="0" w:space="0" w:color="auto"/>
          </w:divBdr>
        </w:div>
        <w:div w:id="637107594">
          <w:marLeft w:val="0"/>
          <w:marRight w:val="0"/>
          <w:marTop w:val="0"/>
          <w:marBottom w:val="0"/>
          <w:divBdr>
            <w:top w:val="none" w:sz="0" w:space="0" w:color="auto"/>
            <w:left w:val="none" w:sz="0" w:space="0" w:color="auto"/>
            <w:bottom w:val="none" w:sz="0" w:space="0" w:color="auto"/>
            <w:right w:val="none" w:sz="0" w:space="0" w:color="auto"/>
          </w:divBdr>
        </w:div>
        <w:div w:id="1086614709">
          <w:marLeft w:val="0"/>
          <w:marRight w:val="0"/>
          <w:marTop w:val="0"/>
          <w:marBottom w:val="0"/>
          <w:divBdr>
            <w:top w:val="none" w:sz="0" w:space="0" w:color="auto"/>
            <w:left w:val="none" w:sz="0" w:space="0" w:color="auto"/>
            <w:bottom w:val="none" w:sz="0" w:space="0" w:color="auto"/>
            <w:right w:val="none" w:sz="0" w:space="0" w:color="auto"/>
          </w:divBdr>
        </w:div>
        <w:div w:id="297954198">
          <w:marLeft w:val="0"/>
          <w:marRight w:val="0"/>
          <w:marTop w:val="0"/>
          <w:marBottom w:val="0"/>
          <w:divBdr>
            <w:top w:val="none" w:sz="0" w:space="0" w:color="auto"/>
            <w:left w:val="none" w:sz="0" w:space="0" w:color="auto"/>
            <w:bottom w:val="none" w:sz="0" w:space="0" w:color="auto"/>
            <w:right w:val="none" w:sz="0" w:space="0" w:color="auto"/>
          </w:divBdr>
        </w:div>
        <w:div w:id="2021661593">
          <w:marLeft w:val="0"/>
          <w:marRight w:val="0"/>
          <w:marTop w:val="0"/>
          <w:marBottom w:val="0"/>
          <w:divBdr>
            <w:top w:val="none" w:sz="0" w:space="0" w:color="auto"/>
            <w:left w:val="none" w:sz="0" w:space="0" w:color="auto"/>
            <w:bottom w:val="none" w:sz="0" w:space="0" w:color="auto"/>
            <w:right w:val="none" w:sz="0" w:space="0" w:color="auto"/>
          </w:divBdr>
        </w:div>
        <w:div w:id="1273049716">
          <w:marLeft w:val="0"/>
          <w:marRight w:val="0"/>
          <w:marTop w:val="0"/>
          <w:marBottom w:val="0"/>
          <w:divBdr>
            <w:top w:val="none" w:sz="0" w:space="0" w:color="auto"/>
            <w:left w:val="none" w:sz="0" w:space="0" w:color="auto"/>
            <w:bottom w:val="none" w:sz="0" w:space="0" w:color="auto"/>
            <w:right w:val="none" w:sz="0" w:space="0" w:color="auto"/>
          </w:divBdr>
        </w:div>
        <w:div w:id="762530316">
          <w:marLeft w:val="0"/>
          <w:marRight w:val="0"/>
          <w:marTop w:val="0"/>
          <w:marBottom w:val="0"/>
          <w:divBdr>
            <w:top w:val="none" w:sz="0" w:space="0" w:color="auto"/>
            <w:left w:val="none" w:sz="0" w:space="0" w:color="auto"/>
            <w:bottom w:val="none" w:sz="0" w:space="0" w:color="auto"/>
            <w:right w:val="none" w:sz="0" w:space="0" w:color="auto"/>
          </w:divBdr>
        </w:div>
        <w:div w:id="999119484">
          <w:marLeft w:val="0"/>
          <w:marRight w:val="0"/>
          <w:marTop w:val="0"/>
          <w:marBottom w:val="0"/>
          <w:divBdr>
            <w:top w:val="none" w:sz="0" w:space="0" w:color="auto"/>
            <w:left w:val="none" w:sz="0" w:space="0" w:color="auto"/>
            <w:bottom w:val="none" w:sz="0" w:space="0" w:color="auto"/>
            <w:right w:val="none" w:sz="0" w:space="0" w:color="auto"/>
          </w:divBdr>
        </w:div>
        <w:div w:id="1851794951">
          <w:marLeft w:val="0"/>
          <w:marRight w:val="0"/>
          <w:marTop w:val="0"/>
          <w:marBottom w:val="0"/>
          <w:divBdr>
            <w:top w:val="none" w:sz="0" w:space="0" w:color="auto"/>
            <w:left w:val="none" w:sz="0" w:space="0" w:color="auto"/>
            <w:bottom w:val="none" w:sz="0" w:space="0" w:color="auto"/>
            <w:right w:val="none" w:sz="0" w:space="0" w:color="auto"/>
          </w:divBdr>
        </w:div>
        <w:div w:id="1525904275">
          <w:marLeft w:val="0"/>
          <w:marRight w:val="0"/>
          <w:marTop w:val="0"/>
          <w:marBottom w:val="0"/>
          <w:divBdr>
            <w:top w:val="none" w:sz="0" w:space="0" w:color="auto"/>
            <w:left w:val="none" w:sz="0" w:space="0" w:color="auto"/>
            <w:bottom w:val="none" w:sz="0" w:space="0" w:color="auto"/>
            <w:right w:val="none" w:sz="0" w:space="0" w:color="auto"/>
          </w:divBdr>
        </w:div>
        <w:div w:id="2037146982">
          <w:marLeft w:val="0"/>
          <w:marRight w:val="0"/>
          <w:marTop w:val="0"/>
          <w:marBottom w:val="0"/>
          <w:divBdr>
            <w:top w:val="none" w:sz="0" w:space="0" w:color="auto"/>
            <w:left w:val="none" w:sz="0" w:space="0" w:color="auto"/>
            <w:bottom w:val="none" w:sz="0" w:space="0" w:color="auto"/>
            <w:right w:val="none" w:sz="0" w:space="0" w:color="auto"/>
          </w:divBdr>
        </w:div>
        <w:div w:id="533999688">
          <w:marLeft w:val="0"/>
          <w:marRight w:val="0"/>
          <w:marTop w:val="0"/>
          <w:marBottom w:val="0"/>
          <w:divBdr>
            <w:top w:val="none" w:sz="0" w:space="0" w:color="auto"/>
            <w:left w:val="none" w:sz="0" w:space="0" w:color="auto"/>
            <w:bottom w:val="none" w:sz="0" w:space="0" w:color="auto"/>
            <w:right w:val="none" w:sz="0" w:space="0" w:color="auto"/>
          </w:divBdr>
        </w:div>
        <w:div w:id="1050543752">
          <w:marLeft w:val="0"/>
          <w:marRight w:val="0"/>
          <w:marTop w:val="0"/>
          <w:marBottom w:val="0"/>
          <w:divBdr>
            <w:top w:val="none" w:sz="0" w:space="0" w:color="auto"/>
            <w:left w:val="none" w:sz="0" w:space="0" w:color="auto"/>
            <w:bottom w:val="none" w:sz="0" w:space="0" w:color="auto"/>
            <w:right w:val="none" w:sz="0" w:space="0" w:color="auto"/>
          </w:divBdr>
        </w:div>
        <w:div w:id="403768240">
          <w:marLeft w:val="0"/>
          <w:marRight w:val="0"/>
          <w:marTop w:val="0"/>
          <w:marBottom w:val="0"/>
          <w:divBdr>
            <w:top w:val="none" w:sz="0" w:space="0" w:color="auto"/>
            <w:left w:val="none" w:sz="0" w:space="0" w:color="auto"/>
            <w:bottom w:val="none" w:sz="0" w:space="0" w:color="auto"/>
            <w:right w:val="none" w:sz="0" w:space="0" w:color="auto"/>
          </w:divBdr>
        </w:div>
        <w:div w:id="114108886">
          <w:marLeft w:val="0"/>
          <w:marRight w:val="0"/>
          <w:marTop w:val="0"/>
          <w:marBottom w:val="0"/>
          <w:divBdr>
            <w:top w:val="none" w:sz="0" w:space="0" w:color="auto"/>
            <w:left w:val="none" w:sz="0" w:space="0" w:color="auto"/>
            <w:bottom w:val="none" w:sz="0" w:space="0" w:color="auto"/>
            <w:right w:val="none" w:sz="0" w:space="0" w:color="auto"/>
          </w:divBdr>
        </w:div>
        <w:div w:id="8796431">
          <w:marLeft w:val="0"/>
          <w:marRight w:val="0"/>
          <w:marTop w:val="0"/>
          <w:marBottom w:val="0"/>
          <w:divBdr>
            <w:top w:val="none" w:sz="0" w:space="0" w:color="auto"/>
            <w:left w:val="none" w:sz="0" w:space="0" w:color="auto"/>
            <w:bottom w:val="none" w:sz="0" w:space="0" w:color="auto"/>
            <w:right w:val="none" w:sz="0" w:space="0" w:color="auto"/>
          </w:divBdr>
        </w:div>
        <w:div w:id="304089922">
          <w:marLeft w:val="0"/>
          <w:marRight w:val="0"/>
          <w:marTop w:val="0"/>
          <w:marBottom w:val="0"/>
          <w:divBdr>
            <w:top w:val="none" w:sz="0" w:space="0" w:color="auto"/>
            <w:left w:val="none" w:sz="0" w:space="0" w:color="auto"/>
            <w:bottom w:val="none" w:sz="0" w:space="0" w:color="auto"/>
            <w:right w:val="none" w:sz="0" w:space="0" w:color="auto"/>
          </w:divBdr>
        </w:div>
      </w:divsChild>
    </w:div>
    <w:div w:id="1925996333">
      <w:bodyDiv w:val="1"/>
      <w:marLeft w:val="0"/>
      <w:marRight w:val="0"/>
      <w:marTop w:val="0"/>
      <w:marBottom w:val="0"/>
      <w:divBdr>
        <w:top w:val="none" w:sz="0" w:space="0" w:color="auto"/>
        <w:left w:val="none" w:sz="0" w:space="0" w:color="auto"/>
        <w:bottom w:val="none" w:sz="0" w:space="0" w:color="auto"/>
        <w:right w:val="none" w:sz="0" w:space="0" w:color="auto"/>
      </w:divBdr>
      <w:divsChild>
        <w:div w:id="1231773955">
          <w:marLeft w:val="0"/>
          <w:marRight w:val="0"/>
          <w:marTop w:val="0"/>
          <w:marBottom w:val="0"/>
          <w:divBdr>
            <w:top w:val="none" w:sz="0" w:space="0" w:color="auto"/>
            <w:left w:val="none" w:sz="0" w:space="0" w:color="auto"/>
            <w:bottom w:val="none" w:sz="0" w:space="0" w:color="auto"/>
            <w:right w:val="none" w:sz="0" w:space="0" w:color="auto"/>
          </w:divBdr>
        </w:div>
        <w:div w:id="1420371690">
          <w:marLeft w:val="0"/>
          <w:marRight w:val="0"/>
          <w:marTop w:val="0"/>
          <w:marBottom w:val="0"/>
          <w:divBdr>
            <w:top w:val="none" w:sz="0" w:space="0" w:color="auto"/>
            <w:left w:val="none" w:sz="0" w:space="0" w:color="auto"/>
            <w:bottom w:val="none" w:sz="0" w:space="0" w:color="auto"/>
            <w:right w:val="none" w:sz="0" w:space="0" w:color="auto"/>
          </w:divBdr>
        </w:div>
        <w:div w:id="1646624414">
          <w:marLeft w:val="0"/>
          <w:marRight w:val="0"/>
          <w:marTop w:val="0"/>
          <w:marBottom w:val="0"/>
          <w:divBdr>
            <w:top w:val="none" w:sz="0" w:space="0" w:color="auto"/>
            <w:left w:val="none" w:sz="0" w:space="0" w:color="auto"/>
            <w:bottom w:val="none" w:sz="0" w:space="0" w:color="auto"/>
            <w:right w:val="none" w:sz="0" w:space="0" w:color="auto"/>
          </w:divBdr>
        </w:div>
        <w:div w:id="555241279">
          <w:marLeft w:val="0"/>
          <w:marRight w:val="0"/>
          <w:marTop w:val="0"/>
          <w:marBottom w:val="0"/>
          <w:divBdr>
            <w:top w:val="none" w:sz="0" w:space="0" w:color="auto"/>
            <w:left w:val="none" w:sz="0" w:space="0" w:color="auto"/>
            <w:bottom w:val="none" w:sz="0" w:space="0" w:color="auto"/>
            <w:right w:val="none" w:sz="0" w:space="0" w:color="auto"/>
          </w:divBdr>
        </w:div>
        <w:div w:id="1017997067">
          <w:marLeft w:val="0"/>
          <w:marRight w:val="0"/>
          <w:marTop w:val="0"/>
          <w:marBottom w:val="0"/>
          <w:divBdr>
            <w:top w:val="none" w:sz="0" w:space="0" w:color="auto"/>
            <w:left w:val="none" w:sz="0" w:space="0" w:color="auto"/>
            <w:bottom w:val="none" w:sz="0" w:space="0" w:color="auto"/>
            <w:right w:val="none" w:sz="0" w:space="0" w:color="auto"/>
          </w:divBdr>
        </w:div>
        <w:div w:id="1207331309">
          <w:marLeft w:val="0"/>
          <w:marRight w:val="0"/>
          <w:marTop w:val="0"/>
          <w:marBottom w:val="0"/>
          <w:divBdr>
            <w:top w:val="none" w:sz="0" w:space="0" w:color="auto"/>
            <w:left w:val="none" w:sz="0" w:space="0" w:color="auto"/>
            <w:bottom w:val="none" w:sz="0" w:space="0" w:color="auto"/>
            <w:right w:val="none" w:sz="0" w:space="0" w:color="auto"/>
          </w:divBdr>
        </w:div>
        <w:div w:id="1331786725">
          <w:marLeft w:val="0"/>
          <w:marRight w:val="0"/>
          <w:marTop w:val="0"/>
          <w:marBottom w:val="0"/>
          <w:divBdr>
            <w:top w:val="none" w:sz="0" w:space="0" w:color="auto"/>
            <w:left w:val="none" w:sz="0" w:space="0" w:color="auto"/>
            <w:bottom w:val="none" w:sz="0" w:space="0" w:color="auto"/>
            <w:right w:val="none" w:sz="0" w:space="0" w:color="auto"/>
          </w:divBdr>
        </w:div>
        <w:div w:id="997613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1.png"/><Relationship Id="rId21" Type="http://schemas.openxmlformats.org/officeDocument/2006/relationships/image" Target="media/image17.png"/><Relationship Id="rId34" Type="http://schemas.openxmlformats.org/officeDocument/2006/relationships/footer" Target="footer5.xml"/><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eader" Target="header4.xml"/><Relationship Id="rId43" Type="http://schemas.openxmlformats.org/officeDocument/2006/relationships/image" Target="media/image35.png"/><Relationship Id="rId8" Type="http://schemas.openxmlformats.org/officeDocument/2006/relationships/image" Target="media/image9.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eader" Target="header3.xml"/><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jpeg"/><Relationship Id="rId7" Type="http://schemas.openxmlformats.org/officeDocument/2006/relationships/image" Target="media/image7.pn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D:\Evoluteiq_Product_Guides\Manage\Configuration%20Management\Configuration%20Manage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462"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68EA429-A1DE-4B7B-864D-39E820881775}">
  <we:reference id="wa104380278" version="1.0.0.6" store="en-US" storeType="OMEX"/>
  <we:alternateReferences>
    <we:reference id="WA104380278" version="1.0.0.6" store="WA10438027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DD0609E-3245-4955-9D32-7B0F4636A303}">
  <we:reference id="wa104382008" version="1.1.0.0" store="en-US" storeType="OMEX"/>
  <we:alternateReferences>
    <we:reference id="WA104382008" version="1.1.0.0"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98BB8-E4C7-468F-B3F5-32C2C5620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Configuration Management</Template>
  <TotalTime>14684</TotalTime>
  <Pages>53</Pages>
  <Words>8523</Words>
  <Characters>62992</Characters>
  <Application>Microsoft Office Word</Application>
  <DocSecurity>0</DocSecurity>
  <Lines>2422</Lines>
  <Paragraphs>1932</Paragraphs>
  <ScaleCrop>false</ScaleCrop>
  <HeadingPairs>
    <vt:vector size="2" baseType="variant">
      <vt:variant>
        <vt:lpstr>Title</vt:lpstr>
      </vt:variant>
      <vt:variant>
        <vt:i4>1</vt:i4>
      </vt:variant>
    </vt:vector>
  </HeadingPairs>
  <TitlesOfParts>
    <vt:vector size="1" baseType="lpstr">
      <vt:lpstr>Custom Activity Configuration</vt:lpstr>
    </vt:vector>
  </TitlesOfParts>
  <Company/>
  <LinksUpToDate>false</LinksUpToDate>
  <CharactersWithSpaces>69583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Activity Configuration</dc:title>
  <dc:subject>User Manual</dc:subject>
  <dc:creator>Darsana Reejith</dc:creator>
  <cp:keywords>Manage; Configuration Management; Custom Activity</cp:keywords>
  <dc:description>Platform 6.1</dc:description>
  <cp:lastModifiedBy>darsana28@outlook.com</cp:lastModifiedBy>
  <cp:revision>192</cp:revision>
  <cp:lastPrinted>2025-05-05T16:05:00Z</cp:lastPrinted>
  <dcterms:created xsi:type="dcterms:W3CDTF">2021-12-01T11:45:00Z</dcterms:created>
  <dcterms:modified xsi:type="dcterms:W3CDTF">2025-05-05T16:05:00Z</dcterms:modified>
  <cp:category>Configuration Management</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ca4ad9f0-1220-4df7-a2fd-577420588ad8</vt:lpwstr>
  </property>
</Properties>
</file>