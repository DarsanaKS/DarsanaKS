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sdt>
      <w:sdtPr>
        <w:rPr>
          <w:rFonts w:asciiTheme="minorHAnsi" w:eastAsiaTheme="minorHAnsi" w:hAnsiTheme="minorHAnsi" w:cstheme="minorBidi"/>
          <w:b w:val="0"/>
          <w:smallCaps/>
          <w:color w:val="auto"/>
          <w:sz w:val="22"/>
          <w:szCs w:val="22"/>
          <w:lang w:val="en-IN"/>
        </w:rPr>
        <w:id w:val="690890707"/>
        <w:docPartObj>
          <w:docPartGallery w:val="Table of Contents"/>
          <w:docPartUnique/>
        </w:docPartObj>
      </w:sdtPr>
      <w:sdtEndPr>
        <w:rPr>
          <w:bCs/>
          <w:smallCaps w:val="0"/>
          <w:noProof/>
        </w:rPr>
      </w:sdtEndPr>
      <w:sdtContent>
        <w:p w14:paraId="1A809530" w14:textId="77777777" w:rsidR="00CE0D61" w:rsidRDefault="00CE0D61" w:rsidP="007D6DA2">
          <w:pPr>
            <w:pStyle w:val="TOCHeading"/>
          </w:pPr>
          <w:r>
            <w:t>Table of Contents</w:t>
          </w:r>
        </w:p>
        <w:p w14:paraId="06F0F3C5" w14:textId="0555EDF3" w:rsidR="006C7DA7" w:rsidRDefault="00CE0D61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eastAsia="en-IN"/>
              <w14:ligatures w14:val="standardContextual"/>
            </w:rPr>
          </w:pPr>
          <w:r>
            <w:rPr>
              <w:caps/>
              <w:sz w:val="24"/>
            </w:rPr>
            <w:fldChar w:fldCharType="begin"/>
          </w:r>
          <w:r>
            <w:instrText xml:space="preserve"> TOC \o "1-3" \h \z \u </w:instrText>
          </w:r>
          <w:r>
            <w:rPr>
              <w:caps/>
              <w:sz w:val="24"/>
            </w:rPr>
            <w:fldChar w:fldCharType="separate"/>
          </w:r>
          <w:hyperlink w:anchor="_Toc190954254" w:history="1">
            <w:r w:rsidR="006C7DA7" w:rsidRPr="0039386F">
              <w:rPr>
                <w:rStyle w:val="Hyperlink"/>
                <w:noProof/>
              </w:rPr>
              <w:t>1.</w:t>
            </w:r>
            <w:r w:rsidR="006C7DA7">
              <w:rPr>
                <w:rFonts w:eastAsiaTheme="minorEastAsia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="006C7DA7" w:rsidRPr="0039386F">
              <w:rPr>
                <w:rStyle w:val="Hyperlink"/>
                <w:noProof/>
              </w:rPr>
              <w:t>Contesco Theme Setup</w:t>
            </w:r>
            <w:r w:rsidR="006C7DA7">
              <w:rPr>
                <w:noProof/>
                <w:webHidden/>
              </w:rPr>
              <w:tab/>
            </w:r>
            <w:r w:rsidR="006C7DA7">
              <w:rPr>
                <w:noProof/>
                <w:webHidden/>
              </w:rPr>
              <w:fldChar w:fldCharType="begin"/>
            </w:r>
            <w:r w:rsidR="006C7DA7">
              <w:rPr>
                <w:noProof/>
                <w:webHidden/>
              </w:rPr>
              <w:instrText xml:space="preserve"> PAGEREF _Toc190954254 \h </w:instrText>
            </w:r>
            <w:r w:rsidR="006C7DA7">
              <w:rPr>
                <w:noProof/>
                <w:webHidden/>
              </w:rPr>
            </w:r>
            <w:r w:rsidR="006C7DA7">
              <w:rPr>
                <w:noProof/>
                <w:webHidden/>
              </w:rPr>
              <w:fldChar w:fldCharType="separate"/>
            </w:r>
            <w:r w:rsidR="00136318">
              <w:rPr>
                <w:noProof/>
                <w:webHidden/>
              </w:rPr>
              <w:t>4</w:t>
            </w:r>
            <w:r w:rsidR="006C7DA7">
              <w:rPr>
                <w:noProof/>
                <w:webHidden/>
              </w:rPr>
              <w:fldChar w:fldCharType="end"/>
            </w:r>
          </w:hyperlink>
        </w:p>
        <w:p w14:paraId="64C493BF" w14:textId="3C34DF77" w:rsidR="006C7DA7" w:rsidRDefault="006C7DA7">
          <w:pPr>
            <w:pStyle w:val="TOC2"/>
            <w:tabs>
              <w:tab w:val="left" w:pos="1728"/>
            </w:tabs>
            <w:rPr>
              <w:rFonts w:eastAsiaTheme="minorEastAsia" w:cstheme="minorBidi"/>
              <w:noProof/>
              <w:kern w:val="2"/>
              <w:szCs w:val="24"/>
              <w:lang w:eastAsia="en-IN"/>
              <w14:ligatures w14:val="standardContextual"/>
            </w:rPr>
          </w:pPr>
          <w:hyperlink w:anchor="_Toc190954255" w:history="1">
            <w:r w:rsidRPr="0039386F">
              <w:rPr>
                <w:rStyle w:val="Hyperlink"/>
                <w:noProof/>
              </w:rPr>
              <w:t>1.1.</w:t>
            </w:r>
            <w:r>
              <w:rPr>
                <w:rFonts w:eastAsiaTheme="minorEastAsia" w:cstheme="minorBidi"/>
                <w:noProof/>
                <w:kern w:val="2"/>
                <w:szCs w:val="24"/>
                <w:lang w:eastAsia="en-IN"/>
                <w14:ligatures w14:val="standardContextual"/>
              </w:rPr>
              <w:tab/>
            </w:r>
            <w:r w:rsidRPr="0039386F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_Toc190954255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631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4F5A7" w14:textId="2F3EB1C7" w:rsidR="006C7DA7" w:rsidRDefault="00584AAC">
          <w:pPr>
            <w:pStyle w:val="TOC2"/>
            <w:tabs>
              <w:tab w:val="left" w:pos="1728"/>
            </w:tabs>
            <w:rPr>
              <w:rFonts w:eastAsiaTheme="minorEastAsia" w:cstheme="minorBidi"/>
              <w:noProof/>
              <w:kern w:val="2"/>
              <w:szCs w:val="24"/>
              <w:lang w:eastAsia="en-IN"/>
              <w14:ligatures w14:val="standardContextual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4864" behindDoc="0" locked="0" layoutInCell="1" allowOverlap="1" wp14:anchorId="277A7D6B" wp14:editId="5A110A6A">
                    <wp:simplePos x="0" y="0"/>
                    <wp:positionH relativeFrom="column">
                      <wp:posOffset>1643743</wp:posOffset>
                    </wp:positionH>
                    <wp:positionV relativeFrom="paragraph">
                      <wp:posOffset>36557</wp:posOffset>
                    </wp:positionV>
                    <wp:extent cx="2531842" cy="2242457"/>
                    <wp:effectExtent l="0" t="0" r="20955" b="24765"/>
                    <wp:wrapNone/>
                    <wp:docPr id="1551227101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531842" cy="2242457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A08D2B6" id="Rectangle 1" o:spid="_x0000_s1026" style="position:absolute;margin-left:129.45pt;margin-top:2.9pt;width:199.35pt;height:176.5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" fillcolor="#4472c4 [3204]" strokecolor="#09101d [484]" strokeweight="1pt"/>
                </w:pict>
              </mc:Fallback>
            </mc:AlternateContent>
          </w:r>
          <w:hyperlink w:anchor="_Toc190954256" w:history="1">
            <w:r w:rsidR="006C7DA7" w:rsidRPr="0039386F">
              <w:rPr>
                <w:rStyle w:val="Hyperlink"/>
                <w:noProof/>
              </w:rPr>
              <w:t>1.2.</w:t>
            </w:r>
            <w:r w:rsidR="006C7DA7">
              <w:rPr>
                <w:rFonts w:eastAsiaTheme="minorEastAsia" w:cstheme="minorBidi"/>
                <w:noProof/>
                <w:kern w:val="2"/>
                <w:szCs w:val="24"/>
                <w:lang w:eastAsia="en-IN"/>
                <w14:ligatures w14:val="standardContextual"/>
              </w:rPr>
              <w:tab/>
            </w:r>
            <w:r w:rsidR="006C7DA7" w:rsidRPr="0039386F">
              <w:rPr>
                <w:rStyle w:val="Hyperlink"/>
                <w:noProof/>
              </w:rPr>
              <w:t>System Requirements</w:t>
            </w:r>
            <w:r w:rsidR="006C7DA7">
              <w:rPr>
                <w:noProof/>
                <w:webHidden/>
              </w:rPr>
              <w:tab/>
            </w:r>
            <w:r w:rsidR="006C7DA7">
              <w:rPr>
                <w:noProof/>
                <w:webHidden/>
              </w:rPr>
              <w:fldChar w:fldCharType="begin"/>
            </w:r>
            <w:r w:rsidR="006C7DA7">
              <w:rPr>
                <w:noProof/>
                <w:webHidden/>
              </w:rPr>
              <w:instrText xml:space="preserve"> PAGEREF _Toc190954256 \h </w:instrText>
            </w:r>
            <w:r w:rsidR="006C7DA7">
              <w:rPr>
                <w:noProof/>
                <w:webHidden/>
              </w:rPr>
            </w:r>
            <w:r w:rsidR="006C7DA7">
              <w:rPr>
                <w:noProof/>
                <w:webHidden/>
              </w:rPr>
              <w:fldChar w:fldCharType="separate"/>
            </w:r>
            <w:r w:rsidR="00136318">
              <w:rPr>
                <w:noProof/>
                <w:webHidden/>
              </w:rPr>
              <w:t>4</w:t>
            </w:r>
            <w:r w:rsidR="006C7DA7">
              <w:rPr>
                <w:noProof/>
                <w:webHidden/>
              </w:rPr>
              <w:fldChar w:fldCharType="end"/>
            </w:r>
          </w:hyperlink>
        </w:p>
        <w:p w14:paraId="1030FDC2" w14:textId="3C4B9E31" w:rsidR="006C7DA7" w:rsidRDefault="006C7DA7">
          <w:pPr>
            <w:pStyle w:val="TOC2"/>
            <w:tabs>
              <w:tab w:val="left" w:pos="1728"/>
            </w:tabs>
            <w:rPr>
              <w:rFonts w:eastAsiaTheme="minorEastAsia" w:cstheme="minorBidi"/>
              <w:noProof/>
              <w:kern w:val="2"/>
              <w:szCs w:val="24"/>
              <w:lang w:eastAsia="en-IN"/>
              <w14:ligatures w14:val="standardContextual"/>
            </w:rPr>
          </w:pPr>
          <w:hyperlink w:anchor="_Toc190954257" w:history="1">
            <w:r w:rsidRPr="0039386F">
              <w:rPr>
                <w:rStyle w:val="Hyperlink"/>
                <w:noProof/>
              </w:rPr>
              <w:t>1.3.</w:t>
            </w:r>
            <w:r>
              <w:rPr>
                <w:rFonts w:eastAsiaTheme="minorEastAsia" w:cstheme="minorBidi"/>
                <w:noProof/>
                <w:kern w:val="2"/>
                <w:szCs w:val="24"/>
                <w:lang w:eastAsia="en-IN"/>
                <w14:ligatures w14:val="standardContextual"/>
              </w:rPr>
              <w:tab/>
            </w:r>
            <w:r w:rsidRPr="0039386F">
              <w:rPr>
                <w:rStyle w:val="Hyperlink"/>
                <w:noProof/>
              </w:rPr>
              <w:t>Setting Up Contesco Theme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_Toc190954257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631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3B925" w14:textId="7D112865" w:rsidR="006C7DA7" w:rsidRDefault="006C7DA7">
          <w:pPr>
            <w:pStyle w:val="TOC3"/>
            <w:tabs>
              <w:tab w:val="left" w:pos="1795"/>
            </w:tabs>
            <w:rPr>
              <w:rFonts w:eastAsiaTheme="minorEastAsia" w:cstheme="minorBidi"/>
              <w:iCs w:val="0"/>
              <w:noProof/>
              <w:kern w:val="2"/>
              <w:szCs w:val="24"/>
              <w:lang w:eastAsia="en-IN"/>
              <w14:ligatures w14:val="standardContextual"/>
            </w:rPr>
          </w:pPr>
          <w:hyperlink w:anchor="_Toc190954258" w:history="1">
            <w:r w:rsidRPr="0039386F">
              <w:rPr>
                <w:rStyle w:val="Hyperlink"/>
                <w:rFonts w:eastAsia="Aptos"/>
                <w:noProof/>
                <w:lang w:eastAsia="ja-JP"/>
              </w:rPr>
              <w:t>1.3.1.</w:t>
            </w:r>
            <w:r>
              <w:rPr>
                <w:rFonts w:eastAsiaTheme="minorEastAsia" w:cstheme="minorBidi"/>
                <w:iCs w:val="0"/>
                <w:noProof/>
                <w:kern w:val="2"/>
                <w:szCs w:val="24"/>
                <w:lang w:eastAsia="en-IN"/>
                <w14:ligatures w14:val="standardContextual"/>
              </w:rPr>
              <w:tab/>
            </w:r>
            <w:r w:rsidRPr="0039386F">
              <w:rPr>
                <w:rStyle w:val="Hyperlink"/>
                <w:rFonts w:eastAsia="Aptos"/>
                <w:noProof/>
                <w:lang w:eastAsia="ja-JP"/>
              </w:rPr>
              <w:t>Step 1: Update pom.xml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_Toc190954258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631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286B9" w14:textId="550C952E" w:rsidR="006C7DA7" w:rsidRDefault="006C7DA7">
          <w:pPr>
            <w:pStyle w:val="TOC3"/>
            <w:tabs>
              <w:tab w:val="left" w:pos="1795"/>
            </w:tabs>
            <w:rPr>
              <w:rFonts w:eastAsiaTheme="minorEastAsia" w:cstheme="minorBidi"/>
              <w:iCs w:val="0"/>
              <w:noProof/>
              <w:kern w:val="2"/>
              <w:szCs w:val="24"/>
              <w:lang w:eastAsia="en-IN"/>
              <w14:ligatures w14:val="standardContextual"/>
            </w:rPr>
          </w:pPr>
          <w:hyperlink w:anchor="_Toc190954259" w:history="1">
            <w:r w:rsidRPr="0039386F">
              <w:rPr>
                <w:rStyle w:val="Hyperlink"/>
                <w:rFonts w:eastAsia="Aptos"/>
                <w:noProof/>
                <w:lang w:eastAsia="ja-JP"/>
              </w:rPr>
              <w:t>1.3.2.</w:t>
            </w:r>
            <w:r>
              <w:rPr>
                <w:rFonts w:eastAsiaTheme="minorEastAsia" w:cstheme="minorBidi"/>
                <w:iCs w:val="0"/>
                <w:noProof/>
                <w:kern w:val="2"/>
                <w:szCs w:val="24"/>
                <w:lang w:eastAsia="en-IN"/>
                <w14:ligatures w14:val="standardContextual"/>
              </w:rPr>
              <w:tab/>
            </w:r>
            <w:r w:rsidRPr="0039386F">
              <w:rPr>
                <w:rStyle w:val="Hyperlink"/>
                <w:rFonts w:eastAsia="Aptos"/>
                <w:noProof/>
                <w:lang w:eastAsia="ja-JP"/>
              </w:rPr>
              <w:t>Step 2: Update bnd.bnd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631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74F95" w14:textId="1A1F2483" w:rsidR="006C7DA7" w:rsidRDefault="006C7DA7">
          <w:pPr>
            <w:pStyle w:val="TOC3"/>
            <w:tabs>
              <w:tab w:val="left" w:pos="1795"/>
            </w:tabs>
            <w:rPr>
              <w:rFonts w:eastAsiaTheme="minorEastAsia" w:cstheme="minorBidi"/>
              <w:iCs w:val="0"/>
              <w:noProof/>
              <w:kern w:val="2"/>
              <w:szCs w:val="24"/>
              <w:lang w:eastAsia="en-IN"/>
              <w14:ligatures w14:val="standardContextual"/>
            </w:rPr>
          </w:pPr>
          <w:hyperlink w:anchor="_Toc190954260" w:history="1">
            <w:r w:rsidRPr="0039386F">
              <w:rPr>
                <w:rStyle w:val="Hyperlink"/>
                <w:rFonts w:eastAsia="Aptos"/>
                <w:noProof/>
              </w:rPr>
              <w:t>1.3.3.</w:t>
            </w:r>
            <w:r>
              <w:rPr>
                <w:rFonts w:eastAsiaTheme="minorEastAsia" w:cstheme="minorBidi"/>
                <w:iCs w:val="0"/>
                <w:noProof/>
                <w:kern w:val="2"/>
                <w:szCs w:val="24"/>
                <w:lang w:eastAsia="en-IN"/>
                <w14:ligatures w14:val="standardContextual"/>
              </w:rPr>
              <w:tab/>
            </w:r>
            <w:r w:rsidRPr="0039386F">
              <w:rPr>
                <w:rStyle w:val="Hyperlink"/>
                <w:rFonts w:eastAsia="Aptos"/>
                <w:noProof/>
              </w:rPr>
              <w:t>Step 3: Modify Theme Configuration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631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4E1F1" w14:textId="1F2E5A72" w:rsidR="006C7DA7" w:rsidRDefault="006C7DA7">
          <w:pPr>
            <w:pStyle w:val="TOC3"/>
            <w:tabs>
              <w:tab w:val="left" w:pos="1795"/>
            </w:tabs>
            <w:rPr>
              <w:rFonts w:eastAsiaTheme="minorEastAsia" w:cstheme="minorBidi"/>
              <w:iCs w:val="0"/>
              <w:noProof/>
              <w:kern w:val="2"/>
              <w:szCs w:val="24"/>
              <w:lang w:eastAsia="en-IN"/>
              <w14:ligatures w14:val="standardContextual"/>
            </w:rPr>
          </w:pPr>
          <w:hyperlink w:anchor="_Toc190954261" w:history="1">
            <w:r w:rsidRPr="0039386F">
              <w:rPr>
                <w:rStyle w:val="Hyperlink"/>
                <w:rFonts w:eastAsia="Aptos"/>
                <w:noProof/>
                <w:lang w:eastAsia="ja-JP"/>
              </w:rPr>
              <w:t>1.3.4.</w:t>
            </w:r>
            <w:r>
              <w:rPr>
                <w:rFonts w:eastAsiaTheme="minorEastAsia" w:cstheme="minorBidi"/>
                <w:iCs w:val="0"/>
                <w:noProof/>
                <w:kern w:val="2"/>
                <w:szCs w:val="24"/>
                <w:lang w:eastAsia="en-IN"/>
                <w14:ligatures w14:val="standardContextual"/>
              </w:rPr>
              <w:tab/>
            </w:r>
            <w:r w:rsidRPr="0039386F">
              <w:rPr>
                <w:rStyle w:val="Hyperlink"/>
                <w:rFonts w:eastAsia="Aptos"/>
                <w:noProof/>
                <w:lang w:eastAsia="ja-JP"/>
              </w:rPr>
              <w:t>Step 4: FreeMarker (FTL)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631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CBA16" w14:textId="3A8FEE1D" w:rsidR="006C7DA7" w:rsidRDefault="006C7DA7">
          <w:pPr>
            <w:pStyle w:val="TOC3"/>
            <w:tabs>
              <w:tab w:val="left" w:pos="1795"/>
            </w:tabs>
            <w:rPr>
              <w:rFonts w:eastAsiaTheme="minorEastAsia" w:cstheme="minorBidi"/>
              <w:iCs w:val="0"/>
              <w:noProof/>
              <w:kern w:val="2"/>
              <w:szCs w:val="24"/>
              <w:lang w:eastAsia="en-IN"/>
              <w14:ligatures w14:val="standardContextual"/>
            </w:rPr>
          </w:pPr>
          <w:hyperlink w:anchor="_Toc190954262" w:history="1">
            <w:r w:rsidRPr="0039386F">
              <w:rPr>
                <w:rStyle w:val="Hyperlink"/>
                <w:rFonts w:eastAsia="Aptos"/>
                <w:noProof/>
                <w:lang w:eastAsia="ja-JP"/>
              </w:rPr>
              <w:t>1.3.5.</w:t>
            </w:r>
            <w:r>
              <w:rPr>
                <w:rFonts w:eastAsiaTheme="minorEastAsia" w:cstheme="minorBidi"/>
                <w:iCs w:val="0"/>
                <w:noProof/>
                <w:kern w:val="2"/>
                <w:szCs w:val="24"/>
                <w:lang w:eastAsia="en-IN"/>
                <w14:ligatures w14:val="standardContextual"/>
              </w:rPr>
              <w:tab/>
            </w:r>
            <w:r w:rsidRPr="0039386F">
              <w:rPr>
                <w:rStyle w:val="Hyperlink"/>
                <w:rFonts w:eastAsia="Aptos"/>
                <w:noProof/>
                <w:lang w:eastAsia="ja-JP"/>
              </w:rPr>
              <w:t>Step 5: Update Login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631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BA82B" w14:textId="4B92B2A9" w:rsidR="006C7DA7" w:rsidRDefault="006C7DA7">
          <w:pPr>
            <w:pStyle w:val="TOC3"/>
            <w:tabs>
              <w:tab w:val="left" w:pos="1795"/>
            </w:tabs>
            <w:rPr>
              <w:rFonts w:eastAsiaTheme="minorEastAsia" w:cstheme="minorBidi"/>
              <w:iCs w:val="0"/>
              <w:noProof/>
              <w:kern w:val="2"/>
              <w:szCs w:val="24"/>
              <w:lang w:eastAsia="en-IN"/>
              <w14:ligatures w14:val="standardContextual"/>
            </w:rPr>
          </w:pPr>
          <w:hyperlink w:anchor="_Toc190954263" w:history="1">
            <w:r w:rsidRPr="0039386F">
              <w:rPr>
                <w:rStyle w:val="Hyperlink"/>
                <w:noProof/>
              </w:rPr>
              <w:t>1.3.6.</w:t>
            </w:r>
            <w:r>
              <w:rPr>
                <w:rFonts w:eastAsiaTheme="minorEastAsia" w:cstheme="minorBidi"/>
                <w:iCs w:val="0"/>
                <w:noProof/>
                <w:kern w:val="2"/>
                <w:szCs w:val="24"/>
                <w:lang w:eastAsia="en-IN"/>
                <w14:ligatures w14:val="standardContextual"/>
              </w:rPr>
              <w:tab/>
            </w:r>
            <w:r w:rsidRPr="0039386F">
              <w:rPr>
                <w:rStyle w:val="Hyperlink"/>
                <w:noProof/>
              </w:rPr>
              <w:t>Step 6: Design the Header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_Toc190954263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631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F7314" w14:textId="1647F2CE" w:rsidR="006C7DA7" w:rsidRDefault="006C7DA7">
          <w:pPr>
            <w:pStyle w:val="TOC3"/>
            <w:tabs>
              <w:tab w:val="left" w:pos="1795"/>
            </w:tabs>
            <w:rPr>
              <w:rFonts w:eastAsiaTheme="minorEastAsia" w:cstheme="minorBidi"/>
              <w:iCs w:val="0"/>
              <w:noProof/>
              <w:kern w:val="2"/>
              <w:szCs w:val="24"/>
              <w:lang w:eastAsia="en-IN"/>
              <w14:ligatures w14:val="standardContextual"/>
            </w:rPr>
          </w:pPr>
          <w:hyperlink w:anchor="_Toc190954264" w:history="1">
            <w:r w:rsidRPr="0039386F">
              <w:rPr>
                <w:rStyle w:val="Hyperlink"/>
                <w:rFonts w:eastAsia="Aptos"/>
                <w:noProof/>
              </w:rPr>
              <w:t>1.3.7.</w:t>
            </w:r>
            <w:r>
              <w:rPr>
                <w:rFonts w:eastAsiaTheme="minorEastAsia" w:cstheme="minorBidi"/>
                <w:iCs w:val="0"/>
                <w:noProof/>
                <w:kern w:val="2"/>
                <w:szCs w:val="24"/>
                <w:lang w:eastAsia="en-IN"/>
                <w14:ligatures w14:val="standardContextual"/>
              </w:rPr>
              <w:tab/>
            </w:r>
            <w:r w:rsidRPr="0039386F">
              <w:rPr>
                <w:rStyle w:val="Hyperlink"/>
                <w:rFonts w:eastAsia="Aptos"/>
                <w:noProof/>
              </w:rPr>
              <w:t>Step 7: Configure Side Navigation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_Toc190954264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631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EB109" w14:textId="1DA5A4E1" w:rsidR="006C7DA7" w:rsidRDefault="006C7DA7">
          <w:pPr>
            <w:pStyle w:val="TOC3"/>
            <w:tabs>
              <w:tab w:val="left" w:pos="1795"/>
            </w:tabs>
            <w:rPr>
              <w:rFonts w:eastAsiaTheme="minorEastAsia" w:cstheme="minorBidi"/>
              <w:iCs w:val="0"/>
              <w:noProof/>
              <w:kern w:val="2"/>
              <w:szCs w:val="24"/>
              <w:lang w:eastAsia="en-IN"/>
              <w14:ligatures w14:val="standardContextual"/>
            </w:rPr>
          </w:pPr>
          <w:hyperlink w:anchor="_Toc190954265" w:history="1">
            <w:r w:rsidRPr="0039386F">
              <w:rPr>
                <w:rStyle w:val="Hyperlink"/>
                <w:rFonts w:eastAsia="Aptos"/>
                <w:noProof/>
              </w:rPr>
              <w:t>1.3.8.</w:t>
            </w:r>
            <w:r>
              <w:rPr>
                <w:rFonts w:eastAsiaTheme="minorEastAsia" w:cstheme="minorBidi"/>
                <w:iCs w:val="0"/>
                <w:noProof/>
                <w:kern w:val="2"/>
                <w:szCs w:val="24"/>
                <w:lang w:eastAsia="en-IN"/>
                <w14:ligatures w14:val="standardContextual"/>
              </w:rPr>
              <w:tab/>
            </w:r>
            <w:r w:rsidRPr="0039386F">
              <w:rPr>
                <w:rStyle w:val="Hyperlink"/>
                <w:rFonts w:eastAsia="Aptos"/>
                <w:noProof/>
              </w:rPr>
              <w:t>Step 8: Modify the Navbar and Scrollbar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_Toc190954265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631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AA041" w14:textId="50C11B6E" w:rsidR="006C7DA7" w:rsidRDefault="006C7DA7">
          <w:pPr>
            <w:pStyle w:val="TOC3"/>
            <w:tabs>
              <w:tab w:val="left" w:pos="1795"/>
            </w:tabs>
            <w:rPr>
              <w:rFonts w:eastAsiaTheme="minorEastAsia" w:cstheme="minorBidi"/>
              <w:iCs w:val="0"/>
              <w:noProof/>
              <w:kern w:val="2"/>
              <w:szCs w:val="24"/>
              <w:lang w:eastAsia="en-IN"/>
              <w14:ligatures w14:val="standardContextual"/>
            </w:rPr>
          </w:pPr>
          <w:hyperlink w:anchor="_Toc190954266" w:history="1">
            <w:r w:rsidRPr="0039386F">
              <w:rPr>
                <w:rStyle w:val="Hyperlink"/>
                <w:rFonts w:eastAsia="Aptos"/>
                <w:noProof/>
              </w:rPr>
              <w:t>1.3.9.</w:t>
            </w:r>
            <w:r>
              <w:rPr>
                <w:rFonts w:eastAsiaTheme="minorEastAsia" w:cstheme="minorBidi"/>
                <w:iCs w:val="0"/>
                <w:noProof/>
                <w:kern w:val="2"/>
                <w:szCs w:val="24"/>
                <w:lang w:eastAsia="en-IN"/>
                <w14:ligatures w14:val="standardContextual"/>
              </w:rPr>
              <w:tab/>
            </w:r>
            <w:r w:rsidRPr="0039386F">
              <w:rPr>
                <w:rStyle w:val="Hyperlink"/>
                <w:rFonts w:eastAsia="Aptos"/>
                <w:noProof/>
              </w:rPr>
              <w:t>Step 9: Build and Deploy Theme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_Toc190954266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631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2AC5C" w14:textId="6DB0D620" w:rsidR="006C7DA7" w:rsidRDefault="006C7DA7">
          <w:pPr>
            <w:pStyle w:val="TOC3"/>
            <w:tabs>
              <w:tab w:val="left" w:pos="1916"/>
            </w:tabs>
            <w:rPr>
              <w:rFonts w:eastAsiaTheme="minorEastAsia" w:cstheme="minorBidi"/>
              <w:iCs w:val="0"/>
              <w:noProof/>
              <w:kern w:val="2"/>
              <w:szCs w:val="24"/>
              <w:lang w:eastAsia="en-IN"/>
              <w14:ligatures w14:val="standardContextual"/>
            </w:rPr>
          </w:pPr>
          <w:hyperlink w:anchor="_Toc190954267" w:history="1">
            <w:r w:rsidRPr="0039386F">
              <w:rPr>
                <w:rStyle w:val="Hyperlink"/>
                <w:rFonts w:eastAsia="Aptos"/>
                <w:noProof/>
              </w:rPr>
              <w:t>1.3.10.</w:t>
            </w:r>
            <w:r>
              <w:rPr>
                <w:rFonts w:eastAsiaTheme="minorEastAsia" w:cstheme="minorBidi"/>
                <w:iCs w:val="0"/>
                <w:noProof/>
                <w:kern w:val="2"/>
                <w:szCs w:val="24"/>
                <w:lang w:eastAsia="en-IN"/>
                <w14:ligatures w14:val="standardContextual"/>
              </w:rPr>
              <w:tab/>
            </w:r>
            <w:r w:rsidRPr="0039386F">
              <w:rPr>
                <w:rStyle w:val="Hyperlink"/>
                <w:rFonts w:eastAsia="Aptos"/>
                <w:noProof/>
              </w:rPr>
              <w:t>Step 10: Deploy the WAR File to the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_Toc190954267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631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B41F4" w14:textId="68BE8840" w:rsidR="006C7DA7" w:rsidRDefault="006C7DA7">
          <w:pPr>
            <w:pStyle w:val="TOC3"/>
            <w:tabs>
              <w:tab w:val="left" w:pos="1916"/>
            </w:tabs>
            <w:rPr>
              <w:rFonts w:eastAsiaTheme="minorEastAsia" w:cstheme="minorBidi"/>
              <w:iCs w:val="0"/>
              <w:noProof/>
              <w:kern w:val="2"/>
              <w:szCs w:val="24"/>
              <w:lang w:eastAsia="en-IN"/>
              <w14:ligatures w14:val="standardContextual"/>
            </w:rPr>
          </w:pPr>
          <w:hyperlink w:anchor="_Toc190954268" w:history="1">
            <w:r w:rsidRPr="0039386F">
              <w:rPr>
                <w:rStyle w:val="Hyperlink"/>
                <w:rFonts w:eastAsia="Times New Roman" w:cs="Times New Roman"/>
                <w:noProof/>
                <w:lang w:eastAsia="ja-JP"/>
              </w:rPr>
              <w:t>1.3.11.</w:t>
            </w:r>
            <w:r>
              <w:rPr>
                <w:rFonts w:eastAsiaTheme="minorEastAsia" w:cstheme="minorBidi"/>
                <w:iCs w:val="0"/>
                <w:noProof/>
                <w:kern w:val="2"/>
                <w:szCs w:val="24"/>
                <w:lang w:eastAsia="en-IN"/>
                <w14:ligatures w14:val="standardContextual"/>
              </w:rPr>
              <w:tab/>
            </w:r>
            <w:r w:rsidRPr="0039386F">
              <w:rPr>
                <w:rStyle w:val="Hyperlink"/>
                <w:rFonts w:eastAsia="Aptos"/>
                <w:noProof/>
                <w:lang w:eastAsia="ja-JP"/>
              </w:rPr>
              <w:t>Step 1</w:t>
            </w:r>
            <w:r w:rsidRPr="0039386F">
              <w:rPr>
                <w:rStyle w:val="Hyperlink"/>
                <w:noProof/>
                <w:lang w:eastAsia="ja-JP"/>
              </w:rPr>
              <w:t>1</w:t>
            </w:r>
            <w:r w:rsidRPr="0039386F">
              <w:rPr>
                <w:rStyle w:val="Hyperlink"/>
                <w:rFonts w:eastAsia="Aptos"/>
                <w:noProof/>
                <w:lang w:eastAsia="ja-JP"/>
              </w:rPr>
              <w:t>: Configure the Deployed Theme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_Toc190954268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631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E0322" w14:textId="27B330E2" w:rsidR="006C7DA7" w:rsidRDefault="006C7DA7">
          <w:pPr>
            <w:pStyle w:val="TOC2"/>
            <w:tabs>
              <w:tab w:val="left" w:pos="1728"/>
            </w:tabs>
            <w:rPr>
              <w:rFonts w:eastAsiaTheme="minorEastAsia" w:cstheme="minorBidi"/>
              <w:noProof/>
              <w:kern w:val="2"/>
              <w:szCs w:val="24"/>
              <w:lang w:eastAsia="en-IN"/>
              <w14:ligatures w14:val="standardContextual"/>
            </w:rPr>
          </w:pPr>
          <w:hyperlink w:anchor="_Toc190954269" w:history="1">
            <w:r w:rsidRPr="0039386F">
              <w:rPr>
                <w:rStyle w:val="Hyperlink"/>
                <w:rFonts w:eastAsia="Times New Roman" w:cs="Times New Roman"/>
                <w:noProof/>
                <w:lang w:eastAsia="ja-JP"/>
              </w:rPr>
              <w:t>1.4.</w:t>
            </w:r>
            <w:r>
              <w:rPr>
                <w:rFonts w:eastAsiaTheme="minorEastAsia" w:cstheme="minorBidi"/>
                <w:noProof/>
                <w:kern w:val="2"/>
                <w:szCs w:val="24"/>
                <w:lang w:eastAsia="en-IN"/>
                <w14:ligatures w14:val="standardContextual"/>
              </w:rPr>
              <w:tab/>
            </w:r>
            <w:r w:rsidRPr="0039386F">
              <w:rPr>
                <w:rStyle w:val="Hyperlink"/>
                <w:rFonts w:eastAsia="Aptos"/>
                <w:noProof/>
                <w:lang w:eastAsia="ja-JP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_Toc190954269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631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94FF0" w14:textId="201B12DC" w:rsidR="00CE0D61" w:rsidRDefault="00CE0D61">
          <w:r>
            <w:rPr>
              <w:b/>
              <w:bCs/>
              <w:noProof/>
            </w:rPr>
            <w:fldChar w:fldCharType="end"/>
          </w:r>
        </w:p>
      </w:sdtContent>
    </w:sdt>
    <w:p w14:paraId="14B136A2" w14:textId="77777777" w:rsidR="000B5663" w:rsidRDefault="000B5663">
      <w:pPr>
        <w:rPr>
          <w:lang w:val="en-US"/>
        </w:rPr>
      </w:pPr>
    </w:p>
    <w:p w14:paraId="6D899135" w14:textId="77777777" w:rsidR="004042D4" w:rsidRDefault="004042D4">
      <w:pPr>
        <w:rPr>
          <w:lang w:val="en-US"/>
        </w:rPr>
        <w:sectPr w:rsidR="004042D4" w:rsidSect="003F187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oddPage"/>
          <w:pgSz w:w="11906" w:h="16838"/>
          <w:pgMar w:top="1440" w:right="1440" w:bottom="1440" w:left="1440" w:header="708" w:footer="708" w:gutter="0"/>
          <w:pgNumType w:fmt="lowerRoman"/>
          <w:cols w:space="708"/>
          <w:titlePg/>
          <w:docGrid w:linePitch="360"/>
        </w:sectPr>
      </w:pPr>
    </w:p>
    <w:p w14:paraId="51C4A4EC" w14:textId="586C82AF" w:rsidR="00B44FD9" w:rsidRDefault="00CB3EA0" w:rsidP="00B811A9">
      <w:pPr>
        <w:pStyle w:val="Heading1"/>
      </w:pPr>
      <w:bookmarkStart w:id="0" w:name="_Working_with_Process"/>
      <w:bookmarkStart w:id="1" w:name="_Configuring_Service_Level"/>
      <w:bookmarkStart w:id="2" w:name="_Configuring_Events"/>
      <w:bookmarkStart w:id="3" w:name="_Toc190954254"/>
      <w:bookmarkEnd w:id="0"/>
      <w:bookmarkEnd w:id="1"/>
      <w:bookmarkEnd w:id="2"/>
      <w:proofErr w:type="spellStart"/>
      <w:r w:rsidRPr="00CB3EA0">
        <w:lastRenderedPageBreak/>
        <w:t>Contesco</w:t>
      </w:r>
      <w:proofErr w:type="spellEnd"/>
      <w:r w:rsidRPr="00CB3EA0">
        <w:t xml:space="preserve"> Theme Setup</w:t>
      </w:r>
      <w:bookmarkEnd w:id="3"/>
    </w:p>
    <w:p w14:paraId="28D9D01E" w14:textId="77777777" w:rsidR="00CB3EA0" w:rsidRDefault="00CB3EA0" w:rsidP="00CB3EA0">
      <w:pPr>
        <w:pStyle w:val="Heading2"/>
      </w:pPr>
      <w:bookmarkStart w:id="4" w:name="_Toc190954255"/>
      <w:r>
        <w:t>Overview</w:t>
      </w:r>
      <w:bookmarkEnd w:id="4"/>
    </w:p>
    <w:p w14:paraId="671309EC" w14:textId="14991228" w:rsidR="005E1B91" w:rsidRDefault="00CB3EA0" w:rsidP="00CB3EA0">
      <w:pPr>
        <w:pStyle w:val="BodyParagraphJustified"/>
      </w:pPr>
      <w:r>
        <w:t xml:space="preserve">This document outlines the steps for setting up and deploying the </w:t>
      </w:r>
      <w:proofErr w:type="spellStart"/>
      <w:r>
        <w:t>Contesco</w:t>
      </w:r>
      <w:proofErr w:type="spellEnd"/>
      <w:r>
        <w:t xml:space="preserve"> Theme project. The Platform support team will provide you the source code (Contesco_theme.zip) along with detailed instructions to help you customize and deploy the theme. Comments in the source code files will guide you through the required changes.</w:t>
      </w:r>
    </w:p>
    <w:p w14:paraId="3F3ED3F1" w14:textId="6DC20AD6" w:rsidR="000B63A8" w:rsidRDefault="00CB3EA0" w:rsidP="000C3D99">
      <w:pPr>
        <w:pStyle w:val="Heading2"/>
      </w:pPr>
      <w:bookmarkStart w:id="5" w:name="_Toc190954256"/>
      <w:r>
        <w:t xml:space="preserve">System </w:t>
      </w:r>
      <w:r w:rsidR="005E1B91">
        <w:t>Requirements</w:t>
      </w:r>
      <w:bookmarkEnd w:id="5"/>
    </w:p>
    <w:p w14:paraId="26AB133B" w14:textId="5FB1019C" w:rsidR="00275C8A" w:rsidRPr="00275C8A" w:rsidRDefault="00275C8A" w:rsidP="00275C8A">
      <w:pPr>
        <w:pStyle w:val="Bullet2"/>
      </w:pPr>
      <w:r w:rsidRPr="00275C8A">
        <w:t>Maven Version: 3.6.3</w:t>
      </w:r>
      <w:r w:rsidR="008828F3">
        <w:t xml:space="preserve"> and higher versions</w:t>
      </w:r>
    </w:p>
    <w:p w14:paraId="22F0C50F" w14:textId="1F1F9DF9" w:rsidR="007E0C14" w:rsidRDefault="00275C8A" w:rsidP="00275C8A">
      <w:pPr>
        <w:pStyle w:val="Bullet2"/>
      </w:pPr>
      <w:r w:rsidRPr="00275C8A">
        <w:rPr>
          <w:lang w:val="en-IN"/>
        </w:rPr>
        <w:t>Java Version: 1.8</w:t>
      </w:r>
      <w:r w:rsidR="008828F3">
        <w:rPr>
          <w:lang w:val="en-IN"/>
        </w:rPr>
        <w:t xml:space="preserve"> </w:t>
      </w:r>
      <w:r w:rsidR="008828F3">
        <w:t>and higher versions</w:t>
      </w:r>
    </w:p>
    <w:p w14:paraId="56DDDCF9" w14:textId="48E58D41" w:rsidR="00CB3EA0" w:rsidRDefault="00CB3EA0" w:rsidP="00237A46">
      <w:pPr>
        <w:pStyle w:val="Heading2"/>
      </w:pPr>
      <w:bookmarkStart w:id="6" w:name="_Toc190954257"/>
      <w:r>
        <w:t xml:space="preserve">Setting Up </w:t>
      </w:r>
      <w:proofErr w:type="spellStart"/>
      <w:r w:rsidRPr="00CB3EA0">
        <w:t>Contesco</w:t>
      </w:r>
      <w:proofErr w:type="spellEnd"/>
      <w:r w:rsidRPr="00CB3EA0">
        <w:t xml:space="preserve"> Theme</w:t>
      </w:r>
      <w:r>
        <w:t xml:space="preserve"> Project</w:t>
      </w:r>
      <w:bookmarkEnd w:id="6"/>
    </w:p>
    <w:p w14:paraId="4ADD74F3" w14:textId="396F3417" w:rsidR="00D319DA" w:rsidRDefault="00D319DA" w:rsidP="001B72E2">
      <w:pPr>
        <w:pStyle w:val="BodyParagraphJustified"/>
      </w:pPr>
      <w:r>
        <w:t xml:space="preserve">The following are the </w:t>
      </w:r>
      <w:r w:rsidRPr="1C48AA7F">
        <w:t xml:space="preserve">steps to configure and deploy the </w:t>
      </w:r>
      <w:proofErr w:type="spellStart"/>
      <w:r w:rsidRPr="1C48AA7F">
        <w:t>Contesco</w:t>
      </w:r>
      <w:proofErr w:type="spellEnd"/>
      <w:r w:rsidRPr="1C48AA7F">
        <w:t xml:space="preserve"> theme</w:t>
      </w:r>
      <w:r>
        <w:t>.</w:t>
      </w:r>
    </w:p>
    <w:p w14:paraId="692000A2" w14:textId="08C6D926" w:rsidR="00237A46" w:rsidRDefault="00237A46" w:rsidP="00237A46">
      <w:pPr>
        <w:pStyle w:val="Heading3"/>
        <w:rPr>
          <w:rFonts w:eastAsia="Aptos"/>
          <w:lang w:eastAsia="ja-JP"/>
        </w:rPr>
      </w:pPr>
      <w:bookmarkStart w:id="7" w:name="_Toc190954258"/>
      <w:r w:rsidRPr="00237A46">
        <w:rPr>
          <w:rFonts w:eastAsia="Aptos"/>
          <w:lang w:eastAsia="ja-JP"/>
        </w:rPr>
        <w:t>Step 1: Update pom.xml Configuration</w:t>
      </w:r>
      <w:bookmarkEnd w:id="7"/>
    </w:p>
    <w:p w14:paraId="1CF91A48" w14:textId="7C3194EA" w:rsidR="00D319DA" w:rsidRDefault="00D319DA" w:rsidP="001B72E2">
      <w:pPr>
        <w:pStyle w:val="EIQSteps"/>
      </w:pPr>
      <w:r w:rsidRPr="1C48AA7F">
        <w:t>Open the pom.xml file.</w:t>
      </w:r>
    </w:p>
    <w:p w14:paraId="1B71F5B4" w14:textId="3CE19A6E" w:rsidR="00D319DA" w:rsidRDefault="00D319DA" w:rsidP="001B72E2">
      <w:pPr>
        <w:pStyle w:val="EIQSteps"/>
      </w:pPr>
      <w:r w:rsidRPr="1C48AA7F">
        <w:t>Update the configuration with the following values:</w:t>
      </w:r>
    </w:p>
    <w:p w14:paraId="57AEE6CA" w14:textId="57F75F7E" w:rsidR="00D319DA" w:rsidRDefault="00B47BB6" w:rsidP="00D319DA">
      <w:pPr>
        <w:pStyle w:val="Code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8FDEB8" wp14:editId="1DFB136B">
                <wp:simplePos x="0" y="0"/>
                <wp:positionH relativeFrom="column">
                  <wp:posOffset>707571</wp:posOffset>
                </wp:positionH>
                <wp:positionV relativeFrom="paragraph">
                  <wp:posOffset>9888</wp:posOffset>
                </wp:positionV>
                <wp:extent cx="3409497" cy="903514"/>
                <wp:effectExtent l="0" t="0" r="19685" b="11430"/>
                <wp:wrapNone/>
                <wp:docPr id="8087783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497" cy="9035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0B31A2" id="Rectangle 1" o:spid="_x0000_s1026" style="position:absolute;margin-left:55.7pt;margin-top:.8pt;width:268.45pt;height:71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" fillcolor="#4472c4 [3204]" strokecolor="#09101d [484]" strokeweight="1pt"/>
            </w:pict>
          </mc:Fallback>
        </mc:AlternateContent>
      </w:r>
      <w:r w:rsidR="00D319DA" w:rsidRPr="1C48AA7F">
        <w:t>&lt;</w:t>
      </w:r>
      <w:proofErr w:type="spellStart"/>
      <w:r w:rsidR="00D319DA" w:rsidRPr="1C48AA7F">
        <w:t>groupId</w:t>
      </w:r>
      <w:proofErr w:type="spellEnd"/>
      <w:r w:rsidR="00D319DA" w:rsidRPr="1C48AA7F">
        <w:t>&gt;</w:t>
      </w:r>
      <w:proofErr w:type="spellStart"/>
      <w:r w:rsidR="00D319DA" w:rsidRPr="1C48AA7F">
        <w:t>com.platform.portal.theme.contesco</w:t>
      </w:r>
      <w:proofErr w:type="spellEnd"/>
      <w:r w:rsidR="00D319DA" w:rsidRPr="1C48AA7F">
        <w:t>&lt;/</w:t>
      </w:r>
      <w:proofErr w:type="spellStart"/>
      <w:r w:rsidR="00D319DA" w:rsidRPr="1C48AA7F">
        <w:t>groupId</w:t>
      </w:r>
      <w:proofErr w:type="spellEnd"/>
      <w:r w:rsidR="00D319DA" w:rsidRPr="1C48AA7F">
        <w:t>&gt;</w:t>
      </w:r>
    </w:p>
    <w:p w14:paraId="2F9D7ADA" w14:textId="722030A7" w:rsidR="00D319DA" w:rsidRDefault="00D319DA" w:rsidP="00D319DA">
      <w:pPr>
        <w:pStyle w:val="Codetext"/>
      </w:pPr>
      <w:r w:rsidRPr="1C48AA7F">
        <w:t>&lt;</w:t>
      </w:r>
      <w:proofErr w:type="spellStart"/>
      <w:r w:rsidRPr="1C48AA7F">
        <w:t>artifactId</w:t>
      </w:r>
      <w:proofErr w:type="spellEnd"/>
      <w:r w:rsidRPr="1C48AA7F">
        <w:t>&gt;</w:t>
      </w:r>
      <w:proofErr w:type="spellStart"/>
      <w:r w:rsidRPr="1C48AA7F">
        <w:t>contesco</w:t>
      </w:r>
      <w:proofErr w:type="spellEnd"/>
      <w:r w:rsidRPr="1C48AA7F">
        <w:t>&lt;/</w:t>
      </w:r>
      <w:proofErr w:type="spellStart"/>
      <w:r w:rsidRPr="1C48AA7F">
        <w:t>artifactId</w:t>
      </w:r>
      <w:proofErr w:type="spellEnd"/>
      <w:r w:rsidRPr="1C48AA7F">
        <w:t>&gt;</w:t>
      </w:r>
    </w:p>
    <w:p w14:paraId="5859CE36" w14:textId="1AE227F1" w:rsidR="00D319DA" w:rsidRDefault="00D319DA" w:rsidP="00D319DA">
      <w:pPr>
        <w:pStyle w:val="Codetext"/>
      </w:pPr>
      <w:r w:rsidRPr="1C48AA7F">
        <w:t>&lt;name&gt;</w:t>
      </w:r>
      <w:proofErr w:type="spellStart"/>
      <w:r w:rsidRPr="1C48AA7F">
        <w:t>Contesco</w:t>
      </w:r>
      <w:proofErr w:type="spellEnd"/>
      <w:r w:rsidRPr="1C48AA7F">
        <w:t xml:space="preserve"> Theme&lt;/name&gt;</w:t>
      </w:r>
    </w:p>
    <w:p w14:paraId="0848DA58" w14:textId="369C15D8" w:rsidR="00D319DA" w:rsidRDefault="00D319DA" w:rsidP="001B72E2">
      <w:pPr>
        <w:pStyle w:val="EIQSteps"/>
      </w:pPr>
      <w:r w:rsidRPr="1C48AA7F">
        <w:t>Scroll down to the &lt;build&gt; tag and set the final name of the theme:</w:t>
      </w:r>
    </w:p>
    <w:p w14:paraId="38D5C52F" w14:textId="0A7BEF7F" w:rsidR="00D319DA" w:rsidRDefault="00D319DA" w:rsidP="00D319DA">
      <w:pPr>
        <w:pStyle w:val="Codetext"/>
      </w:pPr>
      <w:r w:rsidRPr="1C48AA7F">
        <w:t>&lt;</w:t>
      </w:r>
      <w:proofErr w:type="spellStart"/>
      <w:r w:rsidRPr="1C48AA7F">
        <w:t>finalName</w:t>
      </w:r>
      <w:proofErr w:type="spellEnd"/>
      <w:r w:rsidRPr="1C48AA7F">
        <w:t>&gt;</w:t>
      </w:r>
      <w:proofErr w:type="spellStart"/>
      <w:r w:rsidRPr="1C48AA7F">
        <w:t>Contesco</w:t>
      </w:r>
      <w:proofErr w:type="spellEnd"/>
      <w:r w:rsidRPr="1C48AA7F">
        <w:t>-Theme&lt;/</w:t>
      </w:r>
      <w:proofErr w:type="spellStart"/>
      <w:r w:rsidRPr="1C48AA7F">
        <w:t>finalName</w:t>
      </w:r>
      <w:proofErr w:type="spellEnd"/>
      <w:r w:rsidRPr="1C48AA7F">
        <w:t>&gt;</w:t>
      </w:r>
    </w:p>
    <w:p w14:paraId="7BFA7C0E" w14:textId="190F7E49" w:rsidR="00D319DA" w:rsidRDefault="00D319DA" w:rsidP="00D319DA">
      <w:pPr>
        <w:pStyle w:val="BodyParagraphJustified"/>
      </w:pPr>
      <w:r w:rsidRPr="1C48AA7F">
        <w:rPr>
          <w:b/>
          <w:bCs/>
        </w:rPr>
        <w:t>Note</w:t>
      </w:r>
      <w:r w:rsidRPr="1C48AA7F">
        <w:t xml:space="preserve">: </w:t>
      </w:r>
      <w:r w:rsidR="007D40DA">
        <w:t xml:space="preserve">The </w:t>
      </w:r>
      <w:r w:rsidRPr="1C48AA7F">
        <w:t>"</w:t>
      </w:r>
      <w:proofErr w:type="spellStart"/>
      <w:r w:rsidRPr="1C48AA7F">
        <w:t>contesco</w:t>
      </w:r>
      <w:proofErr w:type="spellEnd"/>
      <w:r w:rsidRPr="1C48AA7F">
        <w:t xml:space="preserve">" </w:t>
      </w:r>
      <w:r w:rsidR="007D40DA">
        <w:t xml:space="preserve">used here is </w:t>
      </w:r>
      <w:r w:rsidRPr="1C48AA7F">
        <w:t xml:space="preserve">an example. </w:t>
      </w:r>
      <w:r w:rsidR="007D40DA">
        <w:t xml:space="preserve">You can rename it </w:t>
      </w:r>
      <w:r w:rsidRPr="1C48AA7F">
        <w:t>as per your project’s needs.</w:t>
      </w:r>
    </w:p>
    <w:p w14:paraId="53761913" w14:textId="77777777" w:rsidR="00D319DA" w:rsidRDefault="00D319DA" w:rsidP="00D319DA">
      <w:pPr>
        <w:pStyle w:val="BodyParagraphJustified"/>
      </w:pPr>
      <w:r w:rsidRPr="1C48AA7F">
        <w:t xml:space="preserve">The </w:t>
      </w:r>
      <w:proofErr w:type="spellStart"/>
      <w:r w:rsidRPr="1C48AA7F">
        <w:t>Contesco</w:t>
      </w:r>
      <w:proofErr w:type="spellEnd"/>
      <w:r w:rsidRPr="1C48AA7F">
        <w:t xml:space="preserve"> source code is available in the Contesco_theme.zip file, which contains all the necessary files and instructions.</w:t>
      </w:r>
    </w:p>
    <w:p w14:paraId="0D331531" w14:textId="77777777" w:rsidR="00D319DA" w:rsidRPr="00D319DA" w:rsidRDefault="00D319DA" w:rsidP="00D319DA">
      <w:pPr>
        <w:pStyle w:val="BodyParagraphJustified"/>
        <w:rPr>
          <w:lang w:eastAsia="ja-JP"/>
        </w:rPr>
      </w:pPr>
    </w:p>
    <w:p w14:paraId="09898F60" w14:textId="77777777" w:rsidR="00237A46" w:rsidRDefault="00237A46" w:rsidP="00237A46">
      <w:pPr>
        <w:pStyle w:val="Heading3"/>
        <w:rPr>
          <w:rFonts w:eastAsia="Aptos"/>
          <w:lang w:eastAsia="ja-JP"/>
        </w:rPr>
      </w:pPr>
      <w:bookmarkStart w:id="8" w:name="_Toc190954259"/>
      <w:r w:rsidRPr="00237A46">
        <w:rPr>
          <w:rFonts w:eastAsia="Aptos"/>
          <w:lang w:eastAsia="ja-JP"/>
        </w:rPr>
        <w:t xml:space="preserve">Step 2: Update </w:t>
      </w:r>
      <w:proofErr w:type="spellStart"/>
      <w:r w:rsidRPr="00237A46">
        <w:rPr>
          <w:rFonts w:eastAsia="Aptos"/>
          <w:lang w:eastAsia="ja-JP"/>
        </w:rPr>
        <w:t>bnd.bnd</w:t>
      </w:r>
      <w:proofErr w:type="spellEnd"/>
      <w:r w:rsidRPr="00237A46">
        <w:rPr>
          <w:rFonts w:eastAsia="Aptos"/>
          <w:lang w:eastAsia="ja-JP"/>
        </w:rPr>
        <w:t xml:space="preserve"> File</w:t>
      </w:r>
      <w:bookmarkEnd w:id="8"/>
    </w:p>
    <w:p w14:paraId="6C04BC8C" w14:textId="77777777" w:rsidR="007D3BA9" w:rsidRDefault="007D3BA9" w:rsidP="007D3BA9">
      <w:pPr>
        <w:pStyle w:val="BodyParagraphJustified"/>
      </w:pPr>
      <w:r w:rsidRPr="1C48AA7F">
        <w:t xml:space="preserve">Modify the </w:t>
      </w:r>
      <w:proofErr w:type="spellStart"/>
      <w:r w:rsidRPr="1C48AA7F">
        <w:t>bnd.bnd</w:t>
      </w:r>
      <w:proofErr w:type="spellEnd"/>
      <w:r w:rsidRPr="1C48AA7F">
        <w:t xml:space="preserve"> file to include the following:</w:t>
      </w:r>
    </w:p>
    <w:p w14:paraId="0CC23455" w14:textId="77777777" w:rsidR="007D3BA9" w:rsidRDefault="007D3BA9" w:rsidP="007D3BA9">
      <w:pPr>
        <w:pStyle w:val="Bullet2"/>
      </w:pPr>
      <w:r w:rsidRPr="007D3BA9">
        <w:rPr>
          <w:rStyle w:val="BodyBold"/>
        </w:rPr>
        <w:t>Bundle-Name</w:t>
      </w:r>
      <w:r w:rsidRPr="0AF6FC0D">
        <w:t xml:space="preserve">: </w:t>
      </w:r>
      <w:proofErr w:type="spellStart"/>
      <w:r w:rsidRPr="0AF6FC0D">
        <w:t>Contesco</w:t>
      </w:r>
      <w:proofErr w:type="spellEnd"/>
      <w:r w:rsidRPr="0AF6FC0D">
        <w:t xml:space="preserve"> Theme</w:t>
      </w:r>
    </w:p>
    <w:p w14:paraId="115E62E5" w14:textId="77777777" w:rsidR="007D3BA9" w:rsidRDefault="007D3BA9" w:rsidP="007D3BA9">
      <w:pPr>
        <w:pStyle w:val="Bullet2"/>
      </w:pPr>
      <w:r w:rsidRPr="007D3BA9">
        <w:rPr>
          <w:rStyle w:val="BodyBold"/>
        </w:rPr>
        <w:t>Web-</w:t>
      </w:r>
      <w:proofErr w:type="spellStart"/>
      <w:r w:rsidRPr="007D3BA9">
        <w:rPr>
          <w:rStyle w:val="BodyBold"/>
        </w:rPr>
        <w:t>ContextPath</w:t>
      </w:r>
      <w:proofErr w:type="spellEnd"/>
      <w:r>
        <w:t>: /</w:t>
      </w:r>
      <w:proofErr w:type="spellStart"/>
      <w:r>
        <w:t>c</w:t>
      </w:r>
      <w:r w:rsidRPr="0AF6FC0D">
        <w:t>ontesco</w:t>
      </w:r>
      <w:proofErr w:type="spellEnd"/>
      <w:r w:rsidRPr="0AF6FC0D">
        <w:t>-theme</w:t>
      </w:r>
    </w:p>
    <w:p w14:paraId="6D049FA4" w14:textId="77777777" w:rsidR="007D3BA9" w:rsidRDefault="007D3BA9" w:rsidP="007D3BA9">
      <w:pPr>
        <w:pStyle w:val="Bullet2"/>
      </w:pPr>
      <w:r w:rsidRPr="007D3BA9">
        <w:rPr>
          <w:rStyle w:val="BodyBold"/>
        </w:rPr>
        <w:t>Bundle-</w:t>
      </w:r>
      <w:proofErr w:type="spellStart"/>
      <w:r w:rsidRPr="007D3BA9">
        <w:rPr>
          <w:rStyle w:val="BodyBold"/>
        </w:rPr>
        <w:t>SymbolicName</w:t>
      </w:r>
      <w:proofErr w:type="spellEnd"/>
      <w:r w:rsidRPr="0AF6FC0D">
        <w:t xml:space="preserve">: </w:t>
      </w:r>
      <w:proofErr w:type="spellStart"/>
      <w:r w:rsidRPr="0AF6FC0D">
        <w:t>com.platform.portal.theme.contesco</w:t>
      </w:r>
      <w:proofErr w:type="spellEnd"/>
    </w:p>
    <w:p w14:paraId="4420E857" w14:textId="77777777" w:rsidR="00AD0187" w:rsidRPr="00AD0187" w:rsidRDefault="00AD0187" w:rsidP="007D3BA9">
      <w:pPr>
        <w:pStyle w:val="BodyParagraphJustified"/>
        <w:rPr>
          <w:lang w:eastAsia="ja-JP"/>
        </w:rPr>
      </w:pPr>
    </w:p>
    <w:bookmarkStart w:id="9" w:name="_Toc190954260"/>
    <w:p w14:paraId="0CDE8074" w14:textId="71C0B744" w:rsidR="00237A46" w:rsidRDefault="00B47BB6" w:rsidP="00237A46">
      <w:pPr>
        <w:pStyle w:val="Heading3"/>
        <w:rPr>
          <w:rFonts w:eastAsia="Apto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4AAAB3" wp14:editId="4887EB95">
                <wp:simplePos x="0" y="0"/>
                <wp:positionH relativeFrom="column">
                  <wp:posOffset>707571</wp:posOffset>
                </wp:positionH>
                <wp:positionV relativeFrom="paragraph">
                  <wp:posOffset>156664</wp:posOffset>
                </wp:positionV>
                <wp:extent cx="3598545" cy="984445"/>
                <wp:effectExtent l="0" t="0" r="20955" b="25400"/>
                <wp:wrapNone/>
                <wp:docPr id="20660869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8545" cy="9844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A58E17" id="Rectangle 1" o:spid="_x0000_s1026" style="position:absolute;margin-left:55.7pt;margin-top:12.35pt;width:283.35pt;height:77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" fillcolor="#4472c4 [3204]" strokecolor="#09101d [484]" strokeweight="1pt"/>
            </w:pict>
          </mc:Fallback>
        </mc:AlternateContent>
      </w:r>
      <w:r w:rsidR="00237A46" w:rsidRPr="1C48AA7F">
        <w:rPr>
          <w:rFonts w:eastAsia="Aptos"/>
        </w:rPr>
        <w:t>Step 3: Modify Theme Configuration Files</w:t>
      </w:r>
      <w:bookmarkEnd w:id="9"/>
    </w:p>
    <w:p w14:paraId="4FEB6550" w14:textId="12BF1F37" w:rsidR="007D3BA9" w:rsidRPr="007D3BA9" w:rsidRDefault="007D3BA9">
      <w:pPr>
        <w:pStyle w:val="EIQSteps"/>
        <w:numPr>
          <w:ilvl w:val="0"/>
          <w:numId w:val="15"/>
        </w:numPr>
        <w:rPr>
          <w:lang w:eastAsia="ja-JP"/>
        </w:rPr>
      </w:pPr>
      <w:r w:rsidRPr="007D3BA9">
        <w:rPr>
          <w:lang w:eastAsia="ja-JP"/>
        </w:rPr>
        <w:t>Navigate to the directory</w:t>
      </w:r>
      <w:r>
        <w:rPr>
          <w:lang w:eastAsia="ja-JP"/>
        </w:rPr>
        <w:t xml:space="preserve">, </w:t>
      </w:r>
      <w:proofErr w:type="spellStart"/>
      <w:r w:rsidRPr="001B72E2">
        <w:rPr>
          <w:rStyle w:val="BodyBold"/>
          <w:lang w:val="en-GB" w:eastAsia="ja-JP"/>
        </w:rPr>
        <w:t>src</w:t>
      </w:r>
      <w:proofErr w:type="spellEnd"/>
      <w:r w:rsidRPr="001B72E2">
        <w:rPr>
          <w:rStyle w:val="BodyBold"/>
          <w:lang w:val="en-GB" w:eastAsia="ja-JP"/>
        </w:rPr>
        <w:t>/webapps/WEB_INF</w:t>
      </w:r>
      <w:r>
        <w:rPr>
          <w:lang w:eastAsia="ja-JP"/>
        </w:rPr>
        <w:t>.</w:t>
      </w:r>
    </w:p>
    <w:p w14:paraId="0587EFAC" w14:textId="77777777" w:rsidR="007D3BA9" w:rsidRPr="007D3BA9" w:rsidRDefault="007D3BA9" w:rsidP="001B72E2">
      <w:pPr>
        <w:pStyle w:val="EIQSteps"/>
        <w:rPr>
          <w:lang w:eastAsia="ja-JP"/>
        </w:rPr>
      </w:pPr>
      <w:r w:rsidRPr="007D3BA9">
        <w:rPr>
          <w:lang w:eastAsia="ja-JP"/>
        </w:rPr>
        <w:t xml:space="preserve">Update the </w:t>
      </w:r>
      <w:proofErr w:type="spellStart"/>
      <w:r w:rsidRPr="007D3BA9">
        <w:rPr>
          <w:rStyle w:val="BodyBold"/>
        </w:rPr>
        <w:t>liferay</w:t>
      </w:r>
      <w:proofErr w:type="spellEnd"/>
      <w:r w:rsidRPr="007D3BA9">
        <w:rPr>
          <w:rStyle w:val="BodyBold"/>
        </w:rPr>
        <w:t>-plugin-</w:t>
      </w:r>
      <w:proofErr w:type="spellStart"/>
      <w:r w:rsidRPr="007D3BA9">
        <w:rPr>
          <w:rStyle w:val="BodyBold"/>
        </w:rPr>
        <w:t>package.properties</w:t>
      </w:r>
      <w:proofErr w:type="spellEnd"/>
      <w:r w:rsidRPr="007D3BA9">
        <w:rPr>
          <w:lang w:eastAsia="ja-JP"/>
        </w:rPr>
        <w:t xml:space="preserve"> file:</w:t>
      </w:r>
    </w:p>
    <w:p w14:paraId="227DF86E" w14:textId="39544AA7" w:rsidR="007D3BA9" w:rsidRDefault="007D3BA9" w:rsidP="007D3BA9">
      <w:pPr>
        <w:pStyle w:val="Codetext"/>
        <w:rPr>
          <w:rFonts w:eastAsia="Times New Roman" w:cs="Times New Roman"/>
          <w:lang w:eastAsia="ja-JP"/>
        </w:rPr>
      </w:pPr>
      <w:r w:rsidRPr="007D3BA9">
        <w:rPr>
          <w:lang w:eastAsia="ja-JP"/>
        </w:rPr>
        <w:t xml:space="preserve">long-description=Platform </w:t>
      </w:r>
      <w:proofErr w:type="spellStart"/>
      <w:r w:rsidRPr="007D3BA9">
        <w:rPr>
          <w:lang w:eastAsia="ja-JP"/>
        </w:rPr>
        <w:t>Contesco</w:t>
      </w:r>
      <w:proofErr w:type="spellEnd"/>
      <w:r w:rsidRPr="007D3BA9">
        <w:rPr>
          <w:lang w:eastAsia="ja-JP"/>
        </w:rPr>
        <w:t xml:space="preserve"> Theme</w:t>
      </w:r>
    </w:p>
    <w:p w14:paraId="4B026011" w14:textId="4681FB94" w:rsidR="007D3BA9" w:rsidRDefault="007D3BA9" w:rsidP="007D3BA9">
      <w:pPr>
        <w:pStyle w:val="Codetext"/>
        <w:rPr>
          <w:rFonts w:eastAsia="Times New Roman" w:cs="Times New Roman"/>
          <w:lang w:eastAsia="ja-JP"/>
        </w:rPr>
      </w:pPr>
      <w:r w:rsidRPr="007D3BA9">
        <w:rPr>
          <w:lang w:eastAsia="ja-JP"/>
        </w:rPr>
        <w:t>module-group-id=</w:t>
      </w:r>
      <w:proofErr w:type="spellStart"/>
      <w:r w:rsidRPr="007D3BA9">
        <w:rPr>
          <w:lang w:eastAsia="ja-JP"/>
        </w:rPr>
        <w:t>com.platform.portal.theme.contesco</w:t>
      </w:r>
      <w:proofErr w:type="spellEnd"/>
      <w:r w:rsidRPr="007D3BA9">
        <w:rPr>
          <w:rFonts w:eastAsia="Times New Roman" w:cs="Times New Roman"/>
          <w:lang w:eastAsia="ja-JP"/>
        </w:rPr>
        <w:br/>
      </w:r>
      <w:r w:rsidRPr="007D3BA9">
        <w:rPr>
          <w:lang w:eastAsia="ja-JP"/>
        </w:rPr>
        <w:t>name=</w:t>
      </w:r>
      <w:proofErr w:type="spellStart"/>
      <w:r w:rsidRPr="007D3BA9">
        <w:rPr>
          <w:lang w:eastAsia="ja-JP"/>
        </w:rPr>
        <w:t>Contesco</w:t>
      </w:r>
      <w:proofErr w:type="spellEnd"/>
      <w:r w:rsidRPr="007D3BA9">
        <w:rPr>
          <w:lang w:eastAsia="ja-JP"/>
        </w:rPr>
        <w:t xml:space="preserve"> Theme</w:t>
      </w:r>
    </w:p>
    <w:p w14:paraId="174CC192" w14:textId="77777777" w:rsidR="007D3BA9" w:rsidRPr="007D3BA9" w:rsidRDefault="007D3BA9" w:rsidP="007D3BA9">
      <w:pPr>
        <w:pStyle w:val="BodyParagraphJustified"/>
        <w:rPr>
          <w:lang w:eastAsia="ja-JP"/>
        </w:rPr>
      </w:pPr>
    </w:p>
    <w:p w14:paraId="352C4A10" w14:textId="77777777" w:rsidR="007D3BA9" w:rsidRPr="007D3BA9" w:rsidRDefault="007D3BA9" w:rsidP="001B72E2">
      <w:pPr>
        <w:pStyle w:val="EIQSteps"/>
        <w:rPr>
          <w:lang w:eastAsia="ja-JP"/>
        </w:rPr>
      </w:pPr>
      <w:r w:rsidRPr="007D3BA9">
        <w:rPr>
          <w:lang w:eastAsia="ja-JP"/>
        </w:rPr>
        <w:t xml:space="preserve">Update the </w:t>
      </w:r>
      <w:r w:rsidRPr="007D3BA9">
        <w:rPr>
          <w:rStyle w:val="BodyBold"/>
        </w:rPr>
        <w:t>liferay-look-and-feel.xml</w:t>
      </w:r>
      <w:r w:rsidRPr="007D3BA9">
        <w:rPr>
          <w:lang w:eastAsia="ja-JP"/>
        </w:rPr>
        <w:t xml:space="preserve"> file:</w:t>
      </w:r>
    </w:p>
    <w:p w14:paraId="591ED01C" w14:textId="77777777" w:rsidR="007D3BA9" w:rsidRPr="007D3BA9" w:rsidRDefault="007D3BA9" w:rsidP="007D3BA9">
      <w:pPr>
        <w:pStyle w:val="Bullet3"/>
      </w:pPr>
      <w:r w:rsidRPr="007D3BA9">
        <w:lastRenderedPageBreak/>
        <w:t xml:space="preserve">Modify the </w:t>
      </w:r>
      <w:r w:rsidRPr="001B72E2">
        <w:rPr>
          <w:rStyle w:val="BodyBold"/>
        </w:rPr>
        <w:t>&lt;theme&gt;</w:t>
      </w:r>
      <w:r w:rsidRPr="007D3BA9">
        <w:t xml:space="preserve"> tag to the following:</w:t>
      </w:r>
    </w:p>
    <w:p w14:paraId="0E22A4B5" w14:textId="17CE39F5" w:rsidR="007D3BA9" w:rsidRPr="007D3BA9" w:rsidRDefault="00584AAC" w:rsidP="007D3BA9">
      <w:pPr>
        <w:pStyle w:val="Codetext"/>
        <w:rPr>
          <w:lang w:eastAsia="ja-JP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9C909F" wp14:editId="1875B2D0">
                <wp:simplePos x="0" y="0"/>
                <wp:positionH relativeFrom="column">
                  <wp:posOffset>914400</wp:posOffset>
                </wp:positionH>
                <wp:positionV relativeFrom="paragraph">
                  <wp:posOffset>32656</wp:posOffset>
                </wp:positionV>
                <wp:extent cx="3722077" cy="1556657"/>
                <wp:effectExtent l="0" t="0" r="12065" b="24765"/>
                <wp:wrapNone/>
                <wp:docPr id="20594239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2077" cy="15566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914DA3" id="Rectangle 1" o:spid="_x0000_s1026" style="position:absolute;margin-left:1in;margin-top:2.55pt;width:293.1pt;height:122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" fillcolor="#4472c4 [3204]" strokecolor="#09101d [484]" strokeweight="1pt"/>
            </w:pict>
          </mc:Fallback>
        </mc:AlternateContent>
      </w:r>
      <w:r w:rsidR="007D3BA9" w:rsidRPr="007D3BA9">
        <w:rPr>
          <w:lang w:eastAsia="ja-JP"/>
        </w:rPr>
        <w:t>&lt;theme id="</w:t>
      </w:r>
      <w:proofErr w:type="spellStart"/>
      <w:r w:rsidR="007D3BA9" w:rsidRPr="007D3BA9">
        <w:rPr>
          <w:lang w:eastAsia="ja-JP"/>
        </w:rPr>
        <w:t>contesco</w:t>
      </w:r>
      <w:proofErr w:type="spellEnd"/>
      <w:r w:rsidR="007D3BA9" w:rsidRPr="007D3BA9">
        <w:rPr>
          <w:lang w:eastAsia="ja-JP"/>
        </w:rPr>
        <w:t>" name="</w:t>
      </w:r>
      <w:proofErr w:type="spellStart"/>
      <w:r w:rsidR="007D3BA9" w:rsidRPr="007D3BA9">
        <w:rPr>
          <w:lang w:eastAsia="ja-JP"/>
        </w:rPr>
        <w:t>Contesco</w:t>
      </w:r>
      <w:proofErr w:type="spellEnd"/>
      <w:r w:rsidR="007D3BA9" w:rsidRPr="007D3BA9">
        <w:rPr>
          <w:lang w:eastAsia="ja-JP"/>
        </w:rPr>
        <w:t xml:space="preserve"> Theme"&gt;</w:t>
      </w:r>
    </w:p>
    <w:p w14:paraId="69543D8B" w14:textId="2B9A64AD" w:rsidR="007D3BA9" w:rsidRPr="007D3BA9" w:rsidRDefault="007D3BA9" w:rsidP="007D3BA9">
      <w:pPr>
        <w:pStyle w:val="Bullet3"/>
        <w:rPr>
          <w:lang w:eastAsia="ja-JP"/>
        </w:rPr>
      </w:pPr>
      <w:r w:rsidRPr="007D3BA9">
        <w:rPr>
          <w:lang w:eastAsia="ja-JP"/>
        </w:rPr>
        <w:t>Configure options to show or hide the header and footer:</w:t>
      </w:r>
    </w:p>
    <w:p w14:paraId="621C78F3" w14:textId="7CB6B92C" w:rsidR="007D3BA9" w:rsidRPr="007D3BA9" w:rsidRDefault="007D3BA9" w:rsidP="007D3BA9">
      <w:pPr>
        <w:pStyle w:val="Codetext"/>
        <w:rPr>
          <w:lang w:eastAsia="ja-JP"/>
        </w:rPr>
      </w:pPr>
      <w:r w:rsidRPr="007D3BA9">
        <w:rPr>
          <w:lang w:eastAsia="ja-JP"/>
        </w:rPr>
        <w:t>&lt;settings&gt;</w:t>
      </w:r>
    </w:p>
    <w:p w14:paraId="7958E8ED" w14:textId="232D316F" w:rsidR="007D3BA9" w:rsidRPr="007D3BA9" w:rsidRDefault="007D3BA9" w:rsidP="007D3BA9">
      <w:pPr>
        <w:pStyle w:val="Codetext"/>
        <w:rPr>
          <w:lang w:eastAsia="ja-JP"/>
        </w:rPr>
      </w:pPr>
      <w:r w:rsidRPr="007D3BA9">
        <w:rPr>
          <w:lang w:eastAsia="ja-JP"/>
        </w:rPr>
        <w:t>&lt;setting configurable="true" key="view-header" type="checkbox" value="true" /&gt;</w:t>
      </w:r>
    </w:p>
    <w:p w14:paraId="62ECC674" w14:textId="1C0CBACD" w:rsidR="007D3BA9" w:rsidRPr="007D3BA9" w:rsidRDefault="007D3BA9" w:rsidP="007D3BA9">
      <w:pPr>
        <w:pStyle w:val="Codetext"/>
        <w:rPr>
          <w:lang w:eastAsia="ja-JP"/>
        </w:rPr>
      </w:pPr>
      <w:r w:rsidRPr="007D3BA9">
        <w:rPr>
          <w:lang w:eastAsia="ja-JP"/>
        </w:rPr>
        <w:t>&lt;setting configurable="true" key="view-footer" type="checkbox" value="true" /&gt;</w:t>
      </w:r>
    </w:p>
    <w:p w14:paraId="308641CF" w14:textId="77777777" w:rsidR="007D3BA9" w:rsidRPr="007D3BA9" w:rsidRDefault="007D3BA9" w:rsidP="007D3BA9">
      <w:pPr>
        <w:pStyle w:val="Codetext"/>
        <w:rPr>
          <w:lang w:eastAsia="ja-JP"/>
        </w:rPr>
      </w:pPr>
      <w:r w:rsidRPr="007D3BA9">
        <w:rPr>
          <w:lang w:eastAsia="ja-JP"/>
        </w:rPr>
        <w:t>&lt;/settings&gt;</w:t>
      </w:r>
    </w:p>
    <w:p w14:paraId="29976ABB" w14:textId="77777777" w:rsidR="007D3BA9" w:rsidRPr="007D3BA9" w:rsidRDefault="007D3BA9" w:rsidP="007D3BA9">
      <w:pPr>
        <w:pStyle w:val="BodyParagraphJustified"/>
        <w:rPr>
          <w:rFonts w:eastAsia="Times New Roman" w:cs="Times New Roman"/>
          <w:lang w:eastAsia="ja-JP"/>
        </w:rPr>
      </w:pPr>
    </w:p>
    <w:p w14:paraId="30E65B2E" w14:textId="0DF36CA5" w:rsidR="007D3BA9" w:rsidRPr="007D3BA9" w:rsidRDefault="007D3BA9" w:rsidP="007D3BA9">
      <w:pPr>
        <w:pStyle w:val="BodyParagraphJustified"/>
        <w:rPr>
          <w:rFonts w:eastAsia="Times New Roman" w:cs="Times New Roman"/>
          <w:lang w:eastAsia="ja-JP"/>
        </w:rPr>
      </w:pPr>
      <w:r w:rsidRPr="007D3BA9">
        <w:rPr>
          <w:rStyle w:val="BodyBold"/>
        </w:rPr>
        <w:t>Note</w:t>
      </w:r>
      <w:r w:rsidRPr="007D3BA9">
        <w:rPr>
          <w:rFonts w:eastAsia="Times New Roman" w:cs="Times New Roman"/>
          <w:lang w:eastAsia="ja-JP"/>
        </w:rPr>
        <w:t xml:space="preserve">: </w:t>
      </w:r>
      <w:r w:rsidRPr="007D3BA9">
        <w:rPr>
          <w:lang w:eastAsia="ja-JP"/>
        </w:rPr>
        <w:t>Additional custom settings can be implemented similarly to header and footer settings</w:t>
      </w:r>
      <w:r w:rsidR="006C7DA7">
        <w:rPr>
          <w:lang w:eastAsia="ja-JP"/>
        </w:rPr>
        <w:t>.</w:t>
      </w:r>
    </w:p>
    <w:p w14:paraId="396C18F5" w14:textId="6765B189" w:rsidR="007D3BA9" w:rsidRPr="007D3BA9" w:rsidRDefault="00584AAC" w:rsidP="007D3BA9">
      <w:pPr>
        <w:pStyle w:val="Bullet3"/>
        <w:rPr>
          <w:lang w:eastAsia="ja-JP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A297BB" wp14:editId="64FA01A6">
                <wp:simplePos x="0" y="0"/>
                <wp:positionH relativeFrom="column">
                  <wp:posOffset>914400</wp:posOffset>
                </wp:positionH>
                <wp:positionV relativeFrom="paragraph">
                  <wp:posOffset>218259</wp:posOffset>
                </wp:positionV>
                <wp:extent cx="1951550" cy="1426028"/>
                <wp:effectExtent l="0" t="0" r="10795" b="22225"/>
                <wp:wrapNone/>
                <wp:docPr id="13205828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1550" cy="14260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FE3FFF" id="Rectangle 1" o:spid="_x0000_s1026" style="position:absolute;margin-left:1in;margin-top:17.2pt;width:153.65pt;height:112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" fillcolor="#4472c4 [3204]" strokecolor="#09101d [484]" strokeweight="1pt"/>
            </w:pict>
          </mc:Fallback>
        </mc:AlternateContent>
      </w:r>
      <w:r w:rsidR="007D3BA9" w:rsidRPr="007D3BA9">
        <w:rPr>
          <w:lang w:eastAsia="ja-JP"/>
        </w:rPr>
        <w:t>Define different color schemes for the theme (optional):</w:t>
      </w:r>
    </w:p>
    <w:p w14:paraId="2236C2E0" w14:textId="6D3358D2" w:rsidR="007D3BA9" w:rsidRPr="007D3BA9" w:rsidRDefault="007D3BA9" w:rsidP="007D3BA9">
      <w:pPr>
        <w:pStyle w:val="Codetext"/>
        <w:rPr>
          <w:lang w:eastAsia="ja-JP"/>
        </w:rPr>
      </w:pPr>
      <w:r w:rsidRPr="007D3BA9">
        <w:rPr>
          <w:lang w:eastAsia="ja-JP"/>
        </w:rPr>
        <w:t>&lt;settings&gt;</w:t>
      </w:r>
    </w:p>
    <w:p w14:paraId="29DEE18C" w14:textId="3C38BADE" w:rsidR="007D3BA9" w:rsidRPr="007D3BA9" w:rsidRDefault="007D3BA9" w:rsidP="007D3BA9">
      <w:pPr>
        <w:pStyle w:val="Codetext"/>
        <w:rPr>
          <w:lang w:eastAsia="ja-JP"/>
        </w:rPr>
      </w:pPr>
      <w:r w:rsidRPr="007D3BA9">
        <w:rPr>
          <w:lang w:eastAsia="ja-JP"/>
        </w:rPr>
        <w:t>&lt;color-scheme id="blue" name="blue"&gt;</w:t>
      </w:r>
    </w:p>
    <w:p w14:paraId="667F7DFE" w14:textId="4A8D453F" w:rsidR="007D3BA9" w:rsidRPr="007D3BA9" w:rsidRDefault="007D3BA9" w:rsidP="007D3BA9">
      <w:pPr>
        <w:pStyle w:val="Codetext"/>
        <w:rPr>
          <w:lang w:eastAsia="ja-JP"/>
        </w:rPr>
      </w:pPr>
      <w:r w:rsidRPr="007D3BA9">
        <w:rPr>
          <w:lang w:eastAsia="ja-JP"/>
        </w:rPr>
        <w:t>&lt;</w:t>
      </w:r>
      <w:proofErr w:type="spellStart"/>
      <w:r w:rsidRPr="007D3BA9">
        <w:rPr>
          <w:lang w:eastAsia="ja-JP"/>
        </w:rPr>
        <w:t>css</w:t>
      </w:r>
      <w:proofErr w:type="spellEnd"/>
      <w:r w:rsidRPr="007D3BA9">
        <w:rPr>
          <w:lang w:eastAsia="ja-JP"/>
        </w:rPr>
        <w:t>-class&gt;blue&lt;/</w:t>
      </w:r>
      <w:proofErr w:type="spellStart"/>
      <w:r w:rsidRPr="007D3BA9">
        <w:rPr>
          <w:lang w:eastAsia="ja-JP"/>
        </w:rPr>
        <w:t>css</w:t>
      </w:r>
      <w:proofErr w:type="spellEnd"/>
      <w:r w:rsidRPr="007D3BA9">
        <w:rPr>
          <w:lang w:eastAsia="ja-JP"/>
        </w:rPr>
        <w:t>-class&gt;</w:t>
      </w:r>
    </w:p>
    <w:p w14:paraId="441153B6" w14:textId="77777777" w:rsidR="007D3BA9" w:rsidRPr="007D3BA9" w:rsidRDefault="007D3BA9" w:rsidP="007D3BA9">
      <w:pPr>
        <w:pStyle w:val="Codetext"/>
        <w:rPr>
          <w:lang w:eastAsia="ja-JP"/>
        </w:rPr>
      </w:pPr>
      <w:r w:rsidRPr="007D3BA9">
        <w:rPr>
          <w:lang w:eastAsia="ja-JP"/>
        </w:rPr>
        <w:t>&lt;/color-scheme&gt;</w:t>
      </w:r>
    </w:p>
    <w:p w14:paraId="67C5502C" w14:textId="77777777" w:rsidR="007D3BA9" w:rsidRPr="007D3BA9" w:rsidRDefault="007D3BA9" w:rsidP="007D3BA9">
      <w:pPr>
        <w:pStyle w:val="Codetext"/>
        <w:rPr>
          <w:lang w:eastAsia="ja-JP"/>
        </w:rPr>
      </w:pPr>
      <w:r w:rsidRPr="007D3BA9">
        <w:rPr>
          <w:lang w:eastAsia="ja-JP"/>
        </w:rPr>
        <w:t>&lt;/settings&gt;</w:t>
      </w:r>
    </w:p>
    <w:p w14:paraId="2ABC04CA" w14:textId="30E75B98" w:rsidR="007D3BA9" w:rsidRPr="007D3BA9" w:rsidRDefault="007D3BA9" w:rsidP="007D3BA9">
      <w:pPr>
        <w:pStyle w:val="ListParagraph"/>
        <w:rPr>
          <w:lang w:eastAsia="ja-JP"/>
        </w:rPr>
      </w:pPr>
      <w:r w:rsidRPr="007D3BA9">
        <w:rPr>
          <w:rStyle w:val="BodyBold"/>
        </w:rPr>
        <w:t>id</w:t>
      </w:r>
      <w:r w:rsidRPr="007D3BA9">
        <w:rPr>
          <w:lang w:eastAsia="ja-JP"/>
        </w:rPr>
        <w:t xml:space="preserve"> - Unique identifier for the </w:t>
      </w:r>
      <w:proofErr w:type="spellStart"/>
      <w:r w:rsidRPr="007D3BA9">
        <w:rPr>
          <w:lang w:eastAsia="ja-JP"/>
        </w:rPr>
        <w:t>color</w:t>
      </w:r>
      <w:proofErr w:type="spellEnd"/>
      <w:r w:rsidRPr="007D3BA9">
        <w:rPr>
          <w:lang w:eastAsia="ja-JP"/>
        </w:rPr>
        <w:t xml:space="preserve"> scheme.</w:t>
      </w:r>
    </w:p>
    <w:p w14:paraId="0A108F54" w14:textId="77777777" w:rsidR="007D3BA9" w:rsidRPr="007D3BA9" w:rsidRDefault="007D3BA9" w:rsidP="007D3BA9">
      <w:pPr>
        <w:pStyle w:val="ListParagraph"/>
        <w:rPr>
          <w:lang w:eastAsia="ja-JP"/>
        </w:rPr>
      </w:pPr>
      <w:r w:rsidRPr="007D3BA9">
        <w:rPr>
          <w:rStyle w:val="BodyBold"/>
        </w:rPr>
        <w:t>name</w:t>
      </w:r>
      <w:r w:rsidRPr="007D3BA9">
        <w:rPr>
          <w:lang w:eastAsia="ja-JP"/>
        </w:rPr>
        <w:t xml:space="preserve"> - Display name.</w:t>
      </w:r>
    </w:p>
    <w:p w14:paraId="38574A1B" w14:textId="7EA39096" w:rsidR="007D3BA9" w:rsidRPr="007D3BA9" w:rsidRDefault="007D3BA9" w:rsidP="007D3BA9">
      <w:pPr>
        <w:pStyle w:val="ListParagraph"/>
        <w:rPr>
          <w:lang w:eastAsia="ja-JP"/>
        </w:rPr>
      </w:pPr>
      <w:r w:rsidRPr="007D3BA9">
        <w:rPr>
          <w:rStyle w:val="BodyBold"/>
        </w:rPr>
        <w:t>&lt;</w:t>
      </w:r>
      <w:proofErr w:type="spellStart"/>
      <w:r w:rsidRPr="007D3BA9">
        <w:rPr>
          <w:rStyle w:val="BodyBold"/>
        </w:rPr>
        <w:t>css</w:t>
      </w:r>
      <w:proofErr w:type="spellEnd"/>
      <w:r w:rsidRPr="007D3BA9">
        <w:rPr>
          <w:rStyle w:val="BodyBold"/>
        </w:rPr>
        <w:t>-class&gt;</w:t>
      </w:r>
      <w:r w:rsidRPr="007D3BA9">
        <w:rPr>
          <w:lang w:eastAsia="ja-JP"/>
        </w:rPr>
        <w:t xml:space="preserve"> - Defines a CSS class applied to the theme when this scheme is active.</w:t>
      </w:r>
    </w:p>
    <w:p w14:paraId="07C2B751" w14:textId="31D33ECA" w:rsidR="007D3BA9" w:rsidRPr="007D3BA9" w:rsidRDefault="00584AAC" w:rsidP="007D3BA9">
      <w:pPr>
        <w:pStyle w:val="BodyParagraphJustified"/>
        <w:rPr>
          <w:lang w:eastAsia="ja-JP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F63539" wp14:editId="7B8755EA">
                <wp:simplePos x="0" y="0"/>
                <wp:positionH relativeFrom="column">
                  <wp:posOffset>914400</wp:posOffset>
                </wp:positionH>
                <wp:positionV relativeFrom="paragraph">
                  <wp:posOffset>153489</wp:posOffset>
                </wp:positionV>
                <wp:extent cx="3950970" cy="1937475"/>
                <wp:effectExtent l="0" t="0" r="11430" b="24765"/>
                <wp:wrapNone/>
                <wp:docPr id="8344840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0970" cy="1937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DD4E4F" id="Rectangle 1" o:spid="_x0000_s1026" style="position:absolute;margin-left:1in;margin-top:12.1pt;width:311.1pt;height:152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" fillcolor="#4472c4 [3204]" strokecolor="#09101d [484]" strokeweight="1pt"/>
            </w:pict>
          </mc:Fallback>
        </mc:AlternateContent>
      </w:r>
      <w:r w:rsidR="007D3BA9" w:rsidRPr="007D3BA9">
        <w:rPr>
          <w:rStyle w:val="BodyBold"/>
        </w:rPr>
        <w:t>Note</w:t>
      </w:r>
      <w:r w:rsidR="007D3BA9" w:rsidRPr="007D3BA9">
        <w:rPr>
          <w:rFonts w:eastAsia="Times New Roman" w:cs="Times New Roman"/>
          <w:lang w:eastAsia="ja-JP"/>
        </w:rPr>
        <w:t xml:space="preserve">: </w:t>
      </w:r>
      <w:r w:rsidR="007D3BA9" w:rsidRPr="007D3BA9">
        <w:rPr>
          <w:lang w:eastAsia="ja-JP"/>
        </w:rPr>
        <w:t xml:space="preserve">Just like color schemes, we can also configure layouts, permissions, and CSS/JS resources. (Reference: </w:t>
      </w:r>
      <w:hyperlink r:id="rId14">
        <w:r w:rsidR="007D3BA9" w:rsidRPr="007D3BA9">
          <w:rPr>
            <w:color w:val="467886"/>
            <w:u w:val="single"/>
            <w:lang w:eastAsia="ja-JP"/>
          </w:rPr>
          <w:t>https://help.liferay.com/hc/en-us/categories/360000868172-Documentation</w:t>
        </w:r>
      </w:hyperlink>
      <w:r w:rsidR="007D3BA9" w:rsidRPr="007D3BA9">
        <w:rPr>
          <w:lang w:eastAsia="ja-JP"/>
        </w:rPr>
        <w:t>)</w:t>
      </w:r>
    </w:p>
    <w:p w14:paraId="53FF592B" w14:textId="25D9DBD5" w:rsidR="007D3BA9" w:rsidRPr="007D3BA9" w:rsidRDefault="007D3BA9" w:rsidP="001B72E2">
      <w:pPr>
        <w:pStyle w:val="EIQSteps"/>
        <w:rPr>
          <w:lang w:eastAsia="ja-JP"/>
        </w:rPr>
      </w:pPr>
      <w:r w:rsidRPr="007D3BA9">
        <w:rPr>
          <w:lang w:eastAsia="ja-JP"/>
        </w:rPr>
        <w:t>Retrieving and updating settings values:</w:t>
      </w:r>
    </w:p>
    <w:p w14:paraId="2FCA85A4" w14:textId="2BACADBE" w:rsidR="007D3BA9" w:rsidRPr="007D3BA9" w:rsidRDefault="007D3BA9" w:rsidP="007D3BA9">
      <w:pPr>
        <w:pStyle w:val="Bullet3"/>
        <w:rPr>
          <w:lang w:eastAsia="ja-JP"/>
        </w:rPr>
      </w:pPr>
      <w:r w:rsidRPr="007D3BA9">
        <w:rPr>
          <w:lang w:eastAsia="ja-JP"/>
        </w:rPr>
        <w:t xml:space="preserve">Include below code in </w:t>
      </w:r>
      <w:proofErr w:type="spellStart"/>
      <w:r w:rsidRPr="007D3BA9">
        <w:rPr>
          <w:lang w:eastAsia="ja-JP"/>
        </w:rPr>
        <w:t>init_custom.ftl</w:t>
      </w:r>
      <w:proofErr w:type="spellEnd"/>
      <w:r w:rsidRPr="007D3BA9">
        <w:rPr>
          <w:lang w:eastAsia="ja-JP"/>
        </w:rPr>
        <w:t xml:space="preserve"> file</w:t>
      </w:r>
    </w:p>
    <w:p w14:paraId="0775B0C9" w14:textId="7BA65169" w:rsidR="007D3BA9" w:rsidRPr="007D3BA9" w:rsidRDefault="007D3BA9" w:rsidP="007D3BA9">
      <w:pPr>
        <w:pStyle w:val="Codetext"/>
        <w:rPr>
          <w:lang w:eastAsia="ja-JP"/>
        </w:rPr>
      </w:pPr>
      <w:r w:rsidRPr="007D3BA9">
        <w:rPr>
          <w:lang w:eastAsia="ja-JP"/>
        </w:rPr>
        <w:t xml:space="preserve">&lt;#assign </w:t>
      </w:r>
      <w:proofErr w:type="spellStart"/>
      <w:r w:rsidRPr="007D3BA9">
        <w:rPr>
          <w:lang w:eastAsia="ja-JP"/>
        </w:rPr>
        <w:t>show_header</w:t>
      </w:r>
      <w:proofErr w:type="spellEnd"/>
      <w:r w:rsidRPr="007D3BA9">
        <w:rPr>
          <w:lang w:eastAsia="ja-JP"/>
        </w:rPr>
        <w:t xml:space="preserve"> = </w:t>
      </w:r>
      <w:proofErr w:type="spellStart"/>
      <w:r w:rsidRPr="007D3BA9">
        <w:rPr>
          <w:lang w:eastAsia="ja-JP"/>
        </w:rPr>
        <w:t>getterUtil.getBoolean</w:t>
      </w:r>
      <w:proofErr w:type="spellEnd"/>
      <w:r w:rsidRPr="007D3BA9">
        <w:rPr>
          <w:lang w:eastAsia="ja-JP"/>
        </w:rPr>
        <w:t>(</w:t>
      </w:r>
      <w:proofErr w:type="spellStart"/>
      <w:r w:rsidRPr="007D3BA9">
        <w:rPr>
          <w:lang w:eastAsia="ja-JP"/>
        </w:rPr>
        <w:t>theme_settings</w:t>
      </w:r>
      <w:proofErr w:type="spellEnd"/>
      <w:r w:rsidRPr="007D3BA9">
        <w:rPr>
          <w:lang w:eastAsia="ja-JP"/>
        </w:rPr>
        <w:t xml:space="preserve">["view-header"]!"", true) /&gt; &lt;#assign </w:t>
      </w:r>
      <w:proofErr w:type="spellStart"/>
      <w:r w:rsidRPr="007D3BA9">
        <w:rPr>
          <w:lang w:eastAsia="ja-JP"/>
        </w:rPr>
        <w:t>show_footer</w:t>
      </w:r>
      <w:proofErr w:type="spellEnd"/>
      <w:r w:rsidRPr="007D3BA9">
        <w:rPr>
          <w:lang w:eastAsia="ja-JP"/>
        </w:rPr>
        <w:t xml:space="preserve"> = </w:t>
      </w:r>
      <w:proofErr w:type="spellStart"/>
      <w:r w:rsidRPr="007D3BA9">
        <w:rPr>
          <w:lang w:eastAsia="ja-JP"/>
        </w:rPr>
        <w:t>getterUtil.getBoolean</w:t>
      </w:r>
      <w:proofErr w:type="spellEnd"/>
      <w:r w:rsidRPr="007D3BA9">
        <w:rPr>
          <w:lang w:eastAsia="ja-JP"/>
        </w:rPr>
        <w:t>(</w:t>
      </w:r>
      <w:proofErr w:type="spellStart"/>
      <w:r w:rsidRPr="007D3BA9">
        <w:rPr>
          <w:lang w:eastAsia="ja-JP"/>
        </w:rPr>
        <w:t>theme_settings</w:t>
      </w:r>
      <w:proofErr w:type="spellEnd"/>
      <w:r w:rsidRPr="007D3BA9">
        <w:rPr>
          <w:lang w:eastAsia="ja-JP"/>
        </w:rPr>
        <w:t>["view-footer"]!"", true) /&gt;</w:t>
      </w:r>
    </w:p>
    <w:p w14:paraId="490BB814" w14:textId="77777777" w:rsidR="007D3BA9" w:rsidRPr="007D3BA9" w:rsidRDefault="007D3BA9" w:rsidP="007D3BA9">
      <w:pPr>
        <w:pStyle w:val="Bullet3"/>
        <w:rPr>
          <w:lang w:eastAsia="ja-JP"/>
        </w:rPr>
      </w:pPr>
      <w:r w:rsidRPr="007D3BA9">
        <w:rPr>
          <w:rFonts w:eastAsia="Times New Roman" w:cs="Times New Roman"/>
          <w:lang w:eastAsia="ja-JP"/>
        </w:rPr>
        <w:t xml:space="preserve">Including </w:t>
      </w:r>
      <w:proofErr w:type="spellStart"/>
      <w:r w:rsidRPr="007D3BA9">
        <w:rPr>
          <w:lang w:eastAsia="ja-JP"/>
        </w:rPr>
        <w:t>init_custom.ftl</w:t>
      </w:r>
      <w:proofErr w:type="spellEnd"/>
      <w:r w:rsidRPr="007D3BA9">
        <w:rPr>
          <w:lang w:eastAsia="ja-JP"/>
        </w:rPr>
        <w:t xml:space="preserve"> in </w:t>
      </w:r>
      <w:proofErr w:type="spellStart"/>
      <w:r w:rsidRPr="007D3BA9">
        <w:rPr>
          <w:lang w:eastAsia="ja-JP"/>
        </w:rPr>
        <w:t>init.ftl</w:t>
      </w:r>
      <w:proofErr w:type="spellEnd"/>
    </w:p>
    <w:p w14:paraId="61A1C5C8" w14:textId="77777777" w:rsidR="007D3BA9" w:rsidRPr="007D3BA9" w:rsidRDefault="007D3BA9" w:rsidP="007D3BA9">
      <w:pPr>
        <w:pStyle w:val="Codetext"/>
        <w:rPr>
          <w:rFonts w:eastAsia="Times New Roman" w:cs="Times New Roman"/>
          <w:lang w:eastAsia="ja-JP"/>
        </w:rPr>
      </w:pPr>
      <w:r w:rsidRPr="007D3BA9">
        <w:rPr>
          <w:lang w:eastAsia="ja-JP"/>
        </w:rPr>
        <w:t>&lt;#include "${</w:t>
      </w:r>
      <w:proofErr w:type="spellStart"/>
      <w:r w:rsidRPr="007D3BA9">
        <w:rPr>
          <w:lang w:eastAsia="ja-JP"/>
        </w:rPr>
        <w:t>full_templates_path</w:t>
      </w:r>
      <w:proofErr w:type="spellEnd"/>
      <w:r w:rsidRPr="007D3BA9">
        <w:rPr>
          <w:lang w:eastAsia="ja-JP"/>
        </w:rPr>
        <w:t>}/</w:t>
      </w:r>
      <w:proofErr w:type="spellStart"/>
      <w:r w:rsidRPr="007D3BA9">
        <w:rPr>
          <w:lang w:eastAsia="ja-JP"/>
        </w:rPr>
        <w:t>init_custom.ftl</w:t>
      </w:r>
      <w:proofErr w:type="spellEnd"/>
      <w:r w:rsidRPr="007D3BA9">
        <w:rPr>
          <w:lang w:eastAsia="ja-JP"/>
        </w:rPr>
        <w:t>" /&gt;</w:t>
      </w:r>
    </w:p>
    <w:p w14:paraId="2DDD5EA0" w14:textId="77777777" w:rsidR="007D3BA9" w:rsidRPr="007D3BA9" w:rsidRDefault="007D3BA9" w:rsidP="007D3BA9">
      <w:pPr>
        <w:pStyle w:val="BodyParagraphJustified"/>
      </w:pPr>
    </w:p>
    <w:p w14:paraId="06EAA5B2" w14:textId="77777777" w:rsidR="00237A46" w:rsidRDefault="00237A46" w:rsidP="00237A46">
      <w:pPr>
        <w:pStyle w:val="Heading3"/>
        <w:rPr>
          <w:rFonts w:eastAsia="Aptos"/>
          <w:lang w:eastAsia="ja-JP"/>
        </w:rPr>
      </w:pPr>
      <w:bookmarkStart w:id="10" w:name="_Toc190954261"/>
      <w:r w:rsidRPr="00237A46">
        <w:rPr>
          <w:rFonts w:eastAsia="Aptos"/>
          <w:lang w:eastAsia="ja-JP"/>
        </w:rPr>
        <w:t xml:space="preserve">Step 4: </w:t>
      </w:r>
      <w:proofErr w:type="spellStart"/>
      <w:r w:rsidRPr="00237A46">
        <w:rPr>
          <w:rFonts w:eastAsia="Aptos"/>
          <w:lang w:eastAsia="ja-JP"/>
        </w:rPr>
        <w:t>FreeMarker</w:t>
      </w:r>
      <w:proofErr w:type="spellEnd"/>
      <w:r w:rsidRPr="00237A46">
        <w:rPr>
          <w:rFonts w:eastAsia="Aptos"/>
          <w:lang w:eastAsia="ja-JP"/>
        </w:rPr>
        <w:t xml:space="preserve"> (FTL)</w:t>
      </w:r>
      <w:bookmarkEnd w:id="10"/>
    </w:p>
    <w:p w14:paraId="38AC730A" w14:textId="5A5C399F" w:rsidR="007D3BA9" w:rsidRDefault="00E45DB3" w:rsidP="00E45DB3">
      <w:pPr>
        <w:pStyle w:val="Heading4"/>
        <w:rPr>
          <w:lang w:eastAsia="ja-JP"/>
        </w:rPr>
      </w:pPr>
      <w:r>
        <w:rPr>
          <w:lang w:eastAsia="ja-JP"/>
        </w:rPr>
        <w:t>Objects</w:t>
      </w:r>
    </w:p>
    <w:p w14:paraId="42C98E36" w14:textId="10D34F8D" w:rsidR="00E45DB3" w:rsidRDefault="00E45DB3" w:rsidP="00E45DB3">
      <w:pPr>
        <w:pStyle w:val="BodyParagraphJustified"/>
      </w:pPr>
      <w:proofErr w:type="spellStart"/>
      <w:r w:rsidRPr="00E45DB3">
        <w:rPr>
          <w:rStyle w:val="BodyBold"/>
        </w:rPr>
        <w:t>ThemeDisplay</w:t>
      </w:r>
      <w:proofErr w:type="spellEnd"/>
      <w:r w:rsidRPr="0AF6FC0D">
        <w:t xml:space="preserve">: </w:t>
      </w:r>
    </w:p>
    <w:p w14:paraId="3D5A07E4" w14:textId="0439263B" w:rsidR="00E45DB3" w:rsidRDefault="00584AAC" w:rsidP="00E45DB3">
      <w:pPr>
        <w:pStyle w:val="BodyParagraphJustifie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87EC37" wp14:editId="0E8EF64D">
                <wp:simplePos x="0" y="0"/>
                <wp:positionH relativeFrom="column">
                  <wp:posOffset>334010</wp:posOffset>
                </wp:positionH>
                <wp:positionV relativeFrom="paragraph">
                  <wp:posOffset>43452</wp:posOffset>
                </wp:positionV>
                <wp:extent cx="2531842" cy="984445"/>
                <wp:effectExtent l="0" t="0" r="20955" b="25400"/>
                <wp:wrapNone/>
                <wp:docPr id="17396013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1842" cy="9844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1BA100" id="Rectangle 1" o:spid="_x0000_s1026" style="position:absolute;margin-left:26.3pt;margin-top:3.4pt;width:199.35pt;height:77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" fillcolor="#4472c4 [3204]" strokecolor="#09101d [484]" strokeweight="1pt"/>
            </w:pict>
          </mc:Fallback>
        </mc:AlternateContent>
      </w:r>
      <w:r w:rsidR="00E45DB3" w:rsidRPr="0AF6FC0D">
        <w:t xml:space="preserve">Provided by </w:t>
      </w:r>
      <w:r w:rsidR="00E45DB3">
        <w:t xml:space="preserve">Platform </w:t>
      </w:r>
      <w:r w:rsidR="00E45DB3" w:rsidRPr="0AF6FC0D">
        <w:t xml:space="preserve"> (as </w:t>
      </w:r>
      <w:proofErr w:type="spellStart"/>
      <w:r w:rsidR="00E45DB3" w:rsidRPr="0AF6FC0D">
        <w:t>themeDisplay</w:t>
      </w:r>
      <w:proofErr w:type="spellEnd"/>
      <w:r w:rsidR="00E45DB3" w:rsidRPr="0AF6FC0D">
        <w:t>), this object holds context information about the current page, layout, and theme.</w:t>
      </w:r>
    </w:p>
    <w:p w14:paraId="41ED9909" w14:textId="0993BFFE" w:rsidR="00E45DB3" w:rsidRDefault="00E45DB3" w:rsidP="00E45DB3">
      <w:pPr>
        <w:pStyle w:val="BodyParagraphJustified"/>
      </w:pPr>
      <w:r w:rsidRPr="0AF6FC0D">
        <w:t xml:space="preserve">In the file, </w:t>
      </w:r>
      <w:r>
        <w:t>it is</w:t>
      </w:r>
      <w:r w:rsidRPr="0AF6FC0D">
        <w:t xml:space="preserve"> assigned to a local variable with </w:t>
      </w:r>
    </w:p>
    <w:p w14:paraId="5314B4A0" w14:textId="77777777" w:rsidR="00E45DB3" w:rsidRDefault="00E45DB3" w:rsidP="00E45DB3">
      <w:pPr>
        <w:pStyle w:val="Codetext"/>
      </w:pPr>
      <w:r w:rsidRPr="0AF6FC0D">
        <w:t xml:space="preserve">&lt;#assign </w:t>
      </w:r>
      <w:proofErr w:type="spellStart"/>
      <w:r w:rsidRPr="0AF6FC0D">
        <w:t>theme_display</w:t>
      </w:r>
      <w:proofErr w:type="spellEnd"/>
      <w:r w:rsidRPr="0AF6FC0D">
        <w:t xml:space="preserve"> = </w:t>
      </w:r>
      <w:proofErr w:type="spellStart"/>
      <w:r w:rsidRPr="0AF6FC0D">
        <w:t>themeDisplay</w:t>
      </w:r>
      <w:proofErr w:type="spellEnd"/>
      <w:r w:rsidRPr="0AF6FC0D">
        <w:t>&gt;.</w:t>
      </w:r>
    </w:p>
    <w:p w14:paraId="5C624D78" w14:textId="463B7612" w:rsidR="00E45DB3" w:rsidRDefault="00E45DB3" w:rsidP="00E45DB3">
      <w:pPr>
        <w:pStyle w:val="BodyParagraphJustified"/>
      </w:pPr>
      <w:r w:rsidRPr="0AF6FC0D">
        <w:t>It offers methods to get theme-related paths (like CSS, images, JavaScript), current language, and even user details.</w:t>
      </w:r>
    </w:p>
    <w:p w14:paraId="5BA96EB8" w14:textId="77777777" w:rsidR="00A440F5" w:rsidRDefault="00A440F5" w:rsidP="00E45DB3">
      <w:pPr>
        <w:pStyle w:val="BodyParagraphJustified"/>
      </w:pPr>
    </w:p>
    <w:p w14:paraId="4242CB49" w14:textId="172E0B23" w:rsidR="00E45DB3" w:rsidRDefault="00E45DB3" w:rsidP="00E45DB3">
      <w:pPr>
        <w:pStyle w:val="BodyParagraphJustified"/>
      </w:pPr>
      <w:proofErr w:type="spellStart"/>
      <w:r w:rsidRPr="00E45DB3">
        <w:rPr>
          <w:rStyle w:val="BodyBold"/>
        </w:rPr>
        <w:t>PortletDisplay</w:t>
      </w:r>
      <w:proofErr w:type="spellEnd"/>
      <w:r w:rsidRPr="0AF6FC0D">
        <w:t>:</w:t>
      </w:r>
    </w:p>
    <w:p w14:paraId="101D569F" w14:textId="77777777" w:rsidR="00E45DB3" w:rsidRDefault="00E45DB3" w:rsidP="00E45DB3">
      <w:pPr>
        <w:pStyle w:val="BodyParagraphJustified"/>
      </w:pPr>
      <w:r w:rsidRPr="0AF6FC0D">
        <w:t xml:space="preserve">This object (from </w:t>
      </w:r>
      <w:proofErr w:type="spellStart"/>
      <w:r w:rsidRPr="0AF6FC0D">
        <w:t>portletDisplay</w:t>
      </w:r>
      <w:proofErr w:type="spellEnd"/>
      <w:r w:rsidRPr="0AF6FC0D">
        <w:t xml:space="preserve">) gives details about the current portlet </w:t>
      </w:r>
    </w:p>
    <w:p w14:paraId="14B959CC" w14:textId="080AF880" w:rsidR="00E45DB3" w:rsidRDefault="00B47BB6" w:rsidP="00E45DB3">
      <w:pPr>
        <w:pStyle w:val="Bullet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249A1B" wp14:editId="67269B05">
                <wp:simplePos x="0" y="0"/>
                <wp:positionH relativeFrom="column">
                  <wp:posOffset>816429</wp:posOffset>
                </wp:positionH>
                <wp:positionV relativeFrom="paragraph">
                  <wp:posOffset>174171</wp:posOffset>
                </wp:positionV>
                <wp:extent cx="2903129" cy="2209213"/>
                <wp:effectExtent l="0" t="0" r="12065" b="19685"/>
                <wp:wrapNone/>
                <wp:docPr id="6993321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3129" cy="22092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17C387" id="Rectangle 1" o:spid="_x0000_s1026" style="position:absolute;margin-left:64.3pt;margin-top:13.7pt;width:228.6pt;height:173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" fillcolor="#4472c4 [3204]" strokecolor="#09101d [484]" strokeweight="1pt"/>
            </w:pict>
          </mc:Fallback>
        </mc:AlternateContent>
      </w:r>
      <w:r w:rsidR="00E45DB3" w:rsidRPr="0AF6FC0D">
        <w:t xml:space="preserve">instance—its configuration, title, and </w:t>
      </w:r>
      <w:proofErr w:type="spellStart"/>
      <w:r w:rsidR="00E45DB3" w:rsidRPr="0AF6FC0D">
        <w:t>state.It</w:t>
      </w:r>
      <w:proofErr w:type="spellEnd"/>
      <w:r w:rsidR="00E45DB3" w:rsidRPr="0AF6FC0D">
        <w:t xml:space="preserve"> is similarly assigned as </w:t>
      </w:r>
    </w:p>
    <w:p w14:paraId="177D8F6E" w14:textId="02E78CA3" w:rsidR="00E45DB3" w:rsidRDefault="00E45DB3" w:rsidP="00E45DB3">
      <w:pPr>
        <w:pStyle w:val="Codetext"/>
      </w:pPr>
      <w:r w:rsidRPr="0AF6FC0D">
        <w:t xml:space="preserve">&lt;#assign </w:t>
      </w:r>
      <w:proofErr w:type="spellStart"/>
      <w:r w:rsidRPr="0AF6FC0D">
        <w:t>portlet_display</w:t>
      </w:r>
      <w:proofErr w:type="spellEnd"/>
      <w:r w:rsidRPr="0AF6FC0D">
        <w:t xml:space="preserve"> = </w:t>
      </w:r>
      <w:proofErr w:type="spellStart"/>
      <w:r w:rsidRPr="0AF6FC0D">
        <w:t>portletDisplay</w:t>
      </w:r>
      <w:proofErr w:type="spellEnd"/>
      <w:r w:rsidRPr="0AF6FC0D">
        <w:t>&gt;.</w:t>
      </w:r>
    </w:p>
    <w:p w14:paraId="46F4359E" w14:textId="4063E547" w:rsidR="00E45DB3" w:rsidRDefault="00E45DB3" w:rsidP="00E45DB3">
      <w:pPr>
        <w:pStyle w:val="BodyParagraphJustified"/>
      </w:pPr>
      <w:r w:rsidRPr="0AF6FC0D">
        <w:t>making its properties available  throughout the template.</w:t>
      </w:r>
    </w:p>
    <w:p w14:paraId="02A4D17C" w14:textId="77777777" w:rsidR="001B72E2" w:rsidRDefault="001B72E2" w:rsidP="00E45DB3">
      <w:pPr>
        <w:pStyle w:val="BodyParagraphJustified"/>
      </w:pPr>
    </w:p>
    <w:p w14:paraId="21B9D341" w14:textId="30A0D965" w:rsidR="00E45DB3" w:rsidRDefault="00E45DB3" w:rsidP="00E45DB3">
      <w:pPr>
        <w:pStyle w:val="BodyParagraphJustified"/>
      </w:pPr>
      <w:r w:rsidRPr="00E45DB3">
        <w:rPr>
          <w:rStyle w:val="BodyBold"/>
        </w:rPr>
        <w:t>Company</w:t>
      </w:r>
      <w:r w:rsidRPr="0AF6FC0D">
        <w:t>:</w:t>
      </w:r>
    </w:p>
    <w:p w14:paraId="70EA2AD2" w14:textId="77777777" w:rsidR="00E45DB3" w:rsidRPr="00E45DB3" w:rsidRDefault="00E45DB3" w:rsidP="00E45DB3">
      <w:r w:rsidRPr="00E45DB3">
        <w:t xml:space="preserve">The </w:t>
      </w:r>
      <w:r w:rsidRPr="00E45DB3">
        <w:rPr>
          <w:rStyle w:val="BodyBold"/>
        </w:rPr>
        <w:t>company</w:t>
      </w:r>
      <w:r w:rsidRPr="00E45DB3">
        <w:t xml:space="preserve"> object represents the current portal’s company and is used to access company-specific details.</w:t>
      </w:r>
    </w:p>
    <w:p w14:paraId="62799BB2" w14:textId="77777777" w:rsidR="00E45DB3" w:rsidRPr="00E45DB3" w:rsidRDefault="00E45DB3" w:rsidP="00E45DB3">
      <w:r w:rsidRPr="00E45DB3">
        <w:t>Examples in the file include:</w:t>
      </w:r>
    </w:p>
    <w:p w14:paraId="6E56DA99" w14:textId="27D7648E" w:rsidR="00E45DB3" w:rsidRPr="00E45DB3" w:rsidRDefault="00E45DB3" w:rsidP="00E45DB3">
      <w:pPr>
        <w:pStyle w:val="Codetext"/>
      </w:pPr>
      <w:r w:rsidRPr="00E45DB3">
        <w:t xml:space="preserve">&lt;#assign </w:t>
      </w:r>
      <w:proofErr w:type="spellStart"/>
      <w:r w:rsidRPr="00E45DB3">
        <w:t>company_id</w:t>
      </w:r>
      <w:proofErr w:type="spellEnd"/>
      <w:r w:rsidRPr="00E45DB3">
        <w:t xml:space="preserve"> = </w:t>
      </w:r>
      <w:proofErr w:type="spellStart"/>
      <w:r w:rsidRPr="00E45DB3">
        <w:t>company.getCompanyId</w:t>
      </w:r>
      <w:proofErr w:type="spellEnd"/>
      <w:r w:rsidRPr="00E45DB3">
        <w:t>()&gt;</w:t>
      </w:r>
      <w:r w:rsidRPr="00E45DB3">
        <w:br/>
        <w:t xml:space="preserve">&lt;#assign </w:t>
      </w:r>
      <w:proofErr w:type="spellStart"/>
      <w:r w:rsidRPr="00E45DB3">
        <w:t>company_name</w:t>
      </w:r>
      <w:proofErr w:type="spellEnd"/>
      <w:r w:rsidRPr="00E45DB3">
        <w:t xml:space="preserve"> = </w:t>
      </w:r>
      <w:proofErr w:type="spellStart"/>
      <w:r w:rsidRPr="00E45DB3">
        <w:t>htmlUtil.escape</w:t>
      </w:r>
      <w:proofErr w:type="spellEnd"/>
      <w:r w:rsidRPr="00E45DB3">
        <w:t>(</w:t>
      </w:r>
      <w:proofErr w:type="spellStart"/>
      <w:r w:rsidRPr="00E45DB3">
        <w:t>company.getName</w:t>
      </w:r>
      <w:proofErr w:type="spellEnd"/>
      <w:r w:rsidRPr="00E45DB3">
        <w:t>())&gt;</w:t>
      </w:r>
    </w:p>
    <w:p w14:paraId="150CFEBE" w14:textId="77777777" w:rsidR="00E45DB3" w:rsidRPr="00E45DB3" w:rsidRDefault="00E45DB3" w:rsidP="00E45DB3">
      <w:r w:rsidRPr="00E45DB3">
        <w:t>It also provides company logos and URLs.</w:t>
      </w:r>
    </w:p>
    <w:p w14:paraId="2E958CE0" w14:textId="3E5F6F05" w:rsidR="00E45DB3" w:rsidRDefault="00E45DB3" w:rsidP="00E45DB3">
      <w:pPr>
        <w:pStyle w:val="BodyParagraphJustified"/>
      </w:pPr>
      <w:r w:rsidRPr="00E45DB3">
        <w:rPr>
          <w:rStyle w:val="BodyBold"/>
        </w:rPr>
        <w:t>User</w:t>
      </w:r>
      <w:r w:rsidRPr="0AF6FC0D">
        <w:t>:</w:t>
      </w:r>
    </w:p>
    <w:p w14:paraId="3A4A3CA6" w14:textId="77777777" w:rsidR="00E45DB3" w:rsidRDefault="00E45DB3" w:rsidP="00E45DB3">
      <w:pPr>
        <w:pStyle w:val="BodyParagraphJustified"/>
      </w:pPr>
      <w:r w:rsidRPr="0AF6FC0D">
        <w:t xml:space="preserve">The </w:t>
      </w:r>
      <w:r w:rsidRPr="0AF6FC0D">
        <w:rPr>
          <w:b/>
          <w:bCs/>
        </w:rPr>
        <w:t xml:space="preserve">user </w:t>
      </w:r>
      <w:r w:rsidRPr="0AF6FC0D">
        <w:t>object holds the current user’s data.</w:t>
      </w:r>
    </w:p>
    <w:p w14:paraId="4D058CE3" w14:textId="7118F6D0" w:rsidR="00E45DB3" w:rsidRDefault="00584AAC" w:rsidP="00E45DB3">
      <w:pPr>
        <w:pStyle w:val="BodyParagraphJustifie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4C6296C" wp14:editId="74E7E880">
                <wp:simplePos x="0" y="0"/>
                <wp:positionH relativeFrom="column">
                  <wp:posOffset>65315</wp:posOffset>
                </wp:positionH>
                <wp:positionV relativeFrom="paragraph">
                  <wp:posOffset>83094</wp:posOffset>
                </wp:positionV>
                <wp:extent cx="2531842" cy="984445"/>
                <wp:effectExtent l="0" t="0" r="20955" b="25400"/>
                <wp:wrapNone/>
                <wp:docPr id="5657364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1842" cy="9844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011543" id="Rectangle 1" o:spid="_x0000_s1026" style="position:absolute;margin-left:5.15pt;margin-top:6.55pt;width:199.35pt;height:77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" fillcolor="#4472c4 [3204]" strokecolor="#09101d [484]" strokeweight="1pt"/>
            </w:pict>
          </mc:Fallback>
        </mc:AlternateContent>
      </w:r>
      <w:r w:rsidR="00E45DB3" w:rsidRPr="0AF6FC0D">
        <w:t xml:space="preserve">Later in the file, properties like the full name, email, greeting, and more are fetched using methods such as </w:t>
      </w:r>
    </w:p>
    <w:p w14:paraId="68FABF79" w14:textId="77777777" w:rsidR="00E45DB3" w:rsidRDefault="00E45DB3" w:rsidP="00E45DB3">
      <w:pPr>
        <w:pStyle w:val="BodyParagraphJustified"/>
      </w:pPr>
      <w:proofErr w:type="spellStart"/>
      <w:r w:rsidRPr="0AF6FC0D">
        <w:rPr>
          <w:b/>
          <w:bCs/>
        </w:rPr>
        <w:t>user.getFullName</w:t>
      </w:r>
      <w:proofErr w:type="spellEnd"/>
      <w:r w:rsidRPr="0AF6FC0D">
        <w:rPr>
          <w:b/>
          <w:bCs/>
        </w:rPr>
        <w:t>()</w:t>
      </w:r>
      <w:r w:rsidRPr="0AF6FC0D">
        <w:t xml:space="preserve"> and </w:t>
      </w:r>
      <w:proofErr w:type="spellStart"/>
      <w:r w:rsidRPr="0AF6FC0D">
        <w:rPr>
          <w:b/>
          <w:bCs/>
        </w:rPr>
        <w:t>user.getEmailAddress</w:t>
      </w:r>
      <w:proofErr w:type="spellEnd"/>
      <w:r w:rsidRPr="0AF6FC0D">
        <w:rPr>
          <w:b/>
          <w:bCs/>
        </w:rPr>
        <w:t>()</w:t>
      </w:r>
      <w:r w:rsidRPr="0AF6FC0D">
        <w:t>.</w:t>
      </w:r>
    </w:p>
    <w:p w14:paraId="76906B15" w14:textId="77777777" w:rsidR="00E45DB3" w:rsidRDefault="00E45DB3" w:rsidP="00E45DB3">
      <w:pPr>
        <w:pStyle w:val="BodyParagraphJustified"/>
      </w:pPr>
      <w:r w:rsidRPr="0AF6FC0D">
        <w:t>Conditional checks (like if (</w:t>
      </w:r>
      <w:r w:rsidRPr="0AF6FC0D">
        <w:rPr>
          <w:b/>
          <w:bCs/>
        </w:rPr>
        <w:t>!</w:t>
      </w:r>
      <w:proofErr w:type="spellStart"/>
      <w:r w:rsidRPr="0AF6FC0D">
        <w:rPr>
          <w:b/>
          <w:bCs/>
        </w:rPr>
        <w:t>user_initialized</w:t>
      </w:r>
      <w:proofErr w:type="spellEnd"/>
      <w:r w:rsidRPr="0AF6FC0D">
        <w:rPr>
          <w:b/>
          <w:bCs/>
        </w:rPr>
        <w:t>??</w:t>
      </w:r>
      <w:r w:rsidRPr="0AF6FC0D">
        <w:t>)) ensure that user properties are only assigned if they haven’t been set already.</w:t>
      </w:r>
    </w:p>
    <w:p w14:paraId="793B3515" w14:textId="77777777" w:rsidR="001B72E2" w:rsidRDefault="001B72E2" w:rsidP="00E45DB3">
      <w:pPr>
        <w:pStyle w:val="BodyParagraphJustified"/>
      </w:pPr>
    </w:p>
    <w:p w14:paraId="78B2BAB2" w14:textId="61CD318D" w:rsidR="00E45DB3" w:rsidRDefault="00E45DB3" w:rsidP="00E45DB3">
      <w:pPr>
        <w:pStyle w:val="Heading4"/>
        <w:rPr>
          <w:lang w:eastAsia="ja-JP"/>
        </w:rPr>
      </w:pPr>
      <w:r>
        <w:rPr>
          <w:lang w:eastAsia="ja-JP"/>
        </w:rPr>
        <w:t>Variables</w:t>
      </w:r>
    </w:p>
    <w:p w14:paraId="527CFD25" w14:textId="5EAF7F0B" w:rsidR="009C6B5F" w:rsidRDefault="00B47BB6" w:rsidP="009C6B5F">
      <w:pPr>
        <w:pStyle w:val="BodyParagraphJustified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418C126" wp14:editId="7C68CD66">
                <wp:simplePos x="0" y="0"/>
                <wp:positionH relativeFrom="column">
                  <wp:posOffset>283029</wp:posOffset>
                </wp:positionH>
                <wp:positionV relativeFrom="paragraph">
                  <wp:posOffset>283118</wp:posOffset>
                </wp:positionV>
                <wp:extent cx="3440339" cy="3494315"/>
                <wp:effectExtent l="0" t="0" r="27305" b="11430"/>
                <wp:wrapNone/>
                <wp:docPr id="1168076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0339" cy="34943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755F5A" id="Rectangle 1" o:spid="_x0000_s1026" style="position:absolute;margin-left:22.3pt;margin-top:22.3pt;width:270.9pt;height:275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" fillcolor="#4472c4 [3204]" strokecolor="#09101d [484]" strokeweight="1pt"/>
            </w:pict>
          </mc:Fallback>
        </mc:AlternateContent>
      </w:r>
      <w:proofErr w:type="spellStart"/>
      <w:r w:rsidR="009C6B5F" w:rsidRPr="0AF6FC0D">
        <w:t>FreeMarker</w:t>
      </w:r>
      <w:proofErr w:type="spellEnd"/>
      <w:r w:rsidR="009C6B5F" w:rsidRPr="0AF6FC0D">
        <w:t xml:space="preserve"> uses the </w:t>
      </w:r>
      <w:r w:rsidR="009C6B5F" w:rsidRPr="009C6B5F">
        <w:rPr>
          <w:rStyle w:val="BodyBold"/>
        </w:rPr>
        <w:t>&lt;#assign&gt;</w:t>
      </w:r>
      <w:r w:rsidR="009C6B5F" w:rsidRPr="0AF6FC0D">
        <w:t xml:space="preserve"> directive to create and initialize variables. This allows you to store reusable data throughout your template.</w:t>
      </w:r>
    </w:p>
    <w:p w14:paraId="03B493C2" w14:textId="4AB919AC" w:rsidR="009C6B5F" w:rsidRDefault="009C6B5F" w:rsidP="009C6B5F">
      <w:pPr>
        <w:pStyle w:val="BodyParagraphJustified"/>
      </w:pPr>
      <w:r>
        <w:t>Example</w:t>
      </w:r>
    </w:p>
    <w:p w14:paraId="20085254" w14:textId="641B0547" w:rsidR="009C6B5F" w:rsidRDefault="009C6B5F" w:rsidP="009C6B5F">
      <w:pPr>
        <w:pStyle w:val="Codetext"/>
      </w:pPr>
      <w:r w:rsidRPr="0AF6FC0D">
        <w:t xml:space="preserve">&lt;#assign </w:t>
      </w:r>
      <w:proofErr w:type="spellStart"/>
      <w:r w:rsidRPr="0AF6FC0D">
        <w:t>userName</w:t>
      </w:r>
      <w:proofErr w:type="spellEnd"/>
      <w:r w:rsidRPr="0AF6FC0D">
        <w:t xml:space="preserve"> = "John Doe"/&gt;</w:t>
      </w:r>
    </w:p>
    <w:p w14:paraId="6A6184E6" w14:textId="77777777" w:rsidR="009C6B5F" w:rsidRPr="009C6B5F" w:rsidRDefault="009C6B5F" w:rsidP="009C6B5F">
      <w:pPr>
        <w:rPr>
          <w:lang w:eastAsia="ja-JP"/>
        </w:rPr>
      </w:pPr>
    </w:p>
    <w:p w14:paraId="4470484B" w14:textId="21CB5620" w:rsidR="00E45DB3" w:rsidRDefault="00E45DB3" w:rsidP="00E45DB3">
      <w:pPr>
        <w:pStyle w:val="Heading4"/>
        <w:rPr>
          <w:lang w:eastAsia="ja-JP"/>
        </w:rPr>
      </w:pPr>
      <w:r>
        <w:rPr>
          <w:lang w:eastAsia="ja-JP"/>
        </w:rPr>
        <w:t>Conditions</w:t>
      </w:r>
    </w:p>
    <w:p w14:paraId="6C3E1C3B" w14:textId="4BEF1E83" w:rsidR="00E72A22" w:rsidRDefault="00E72A22" w:rsidP="00E72A22">
      <w:pPr>
        <w:pStyle w:val="BodyParagraphJustified"/>
      </w:pPr>
      <w:proofErr w:type="spellStart"/>
      <w:r w:rsidRPr="0AF6FC0D">
        <w:t>FreeMarker</w:t>
      </w:r>
      <w:proofErr w:type="spellEnd"/>
      <w:r w:rsidRPr="0AF6FC0D">
        <w:t xml:space="preserve"> conditionals are handled with </w:t>
      </w:r>
      <w:r w:rsidRPr="00E72A22">
        <w:rPr>
          <w:rStyle w:val="BodyBold"/>
        </w:rPr>
        <w:t>&lt;#if&gt;</w:t>
      </w:r>
      <w:r w:rsidRPr="0AF6FC0D">
        <w:t xml:space="preserve">, </w:t>
      </w:r>
      <w:r w:rsidRPr="00E72A22">
        <w:rPr>
          <w:rStyle w:val="BodyBold"/>
        </w:rPr>
        <w:t>&lt;#elseif&gt;</w:t>
      </w:r>
      <w:r w:rsidRPr="0AF6FC0D">
        <w:t xml:space="preserve">, and </w:t>
      </w:r>
      <w:r w:rsidRPr="00E72A22">
        <w:rPr>
          <w:rStyle w:val="BodyBold"/>
        </w:rPr>
        <w:t>&lt;#else&gt;</w:t>
      </w:r>
      <w:r w:rsidRPr="0AF6FC0D">
        <w:t xml:space="preserve"> directives.</w:t>
      </w:r>
    </w:p>
    <w:p w14:paraId="25CDFA1F" w14:textId="77777777" w:rsidR="00E72A22" w:rsidRDefault="00E72A22" w:rsidP="00E72A22">
      <w:pPr>
        <w:pStyle w:val="Codetext"/>
      </w:pPr>
      <w:r w:rsidRPr="0AF6FC0D">
        <w:t xml:space="preserve">&lt;#if </w:t>
      </w:r>
      <w:proofErr w:type="spellStart"/>
      <w:r w:rsidRPr="0AF6FC0D">
        <w:t>layoutTypePortlet.hasStateMax</w:t>
      </w:r>
      <w:proofErr w:type="spellEnd"/>
      <w:r w:rsidRPr="0AF6FC0D">
        <w:t xml:space="preserve">()&gt; </w:t>
      </w:r>
    </w:p>
    <w:p w14:paraId="6A01464F" w14:textId="0EA4E746" w:rsidR="00E72A22" w:rsidRDefault="00E72A22" w:rsidP="00E72A22">
      <w:pPr>
        <w:pStyle w:val="Codetext"/>
      </w:pPr>
      <w:r w:rsidRPr="0AF6FC0D">
        <w:t xml:space="preserve">&lt;#assign </w:t>
      </w:r>
      <w:proofErr w:type="spellStart"/>
      <w:r w:rsidRPr="0AF6FC0D">
        <w:t>css_class</w:t>
      </w:r>
      <w:proofErr w:type="spellEnd"/>
      <w:r w:rsidRPr="0AF6FC0D">
        <w:t xml:space="preserve"> = </w:t>
      </w:r>
      <w:proofErr w:type="spellStart"/>
      <w:r w:rsidRPr="0AF6FC0D">
        <w:t>css_class</w:t>
      </w:r>
      <w:proofErr w:type="spellEnd"/>
      <w:r w:rsidRPr="0AF6FC0D">
        <w:t xml:space="preserve"> + " page-maximized" /&gt; </w:t>
      </w:r>
    </w:p>
    <w:p w14:paraId="4DF336BD" w14:textId="3D606CC9" w:rsidR="00E72A22" w:rsidRDefault="00E72A22" w:rsidP="00E72A22">
      <w:pPr>
        <w:pStyle w:val="Codetext"/>
      </w:pPr>
      <w:r w:rsidRPr="0AF6FC0D">
        <w:t>&lt;/#if&gt;</w:t>
      </w:r>
    </w:p>
    <w:p w14:paraId="0687DC09" w14:textId="5BBC37A4" w:rsidR="00E72A22" w:rsidRDefault="00E72A22" w:rsidP="00E72A22">
      <w:pPr>
        <w:pStyle w:val="BodyParagraphJustified"/>
      </w:pPr>
      <w:r w:rsidRPr="0AF6FC0D">
        <w:t>This block checks whether the portlet is maximized, and if so, it appends an extra CSS class.</w:t>
      </w:r>
    </w:p>
    <w:p w14:paraId="6BFF802F" w14:textId="77777777" w:rsidR="00E72A22" w:rsidRPr="00E72A22" w:rsidRDefault="00E72A22" w:rsidP="00E72A22">
      <w:pPr>
        <w:pStyle w:val="BodyParagraphJustified"/>
        <w:rPr>
          <w:lang w:eastAsia="ja-JP"/>
        </w:rPr>
      </w:pPr>
    </w:p>
    <w:p w14:paraId="31C6FBE2" w14:textId="37190970" w:rsidR="00E45DB3" w:rsidRDefault="00E45DB3" w:rsidP="00E45DB3">
      <w:pPr>
        <w:pStyle w:val="Heading4"/>
        <w:rPr>
          <w:lang w:eastAsia="ja-JP"/>
        </w:rPr>
      </w:pPr>
      <w:r>
        <w:rPr>
          <w:lang w:eastAsia="ja-JP"/>
        </w:rPr>
        <w:t>Looping</w:t>
      </w:r>
    </w:p>
    <w:p w14:paraId="270DE194" w14:textId="77777777" w:rsidR="00A440F5" w:rsidRDefault="00A440F5" w:rsidP="00A440F5">
      <w:pPr>
        <w:pStyle w:val="BodyParagraphJustified"/>
      </w:pPr>
      <w:r w:rsidRPr="0AF6FC0D">
        <w:t xml:space="preserve">Although the provided snippet doesn’t include a </w:t>
      </w:r>
      <w:r w:rsidRPr="00A440F5">
        <w:rPr>
          <w:rStyle w:val="BodyBold"/>
        </w:rPr>
        <w:t>&lt;#list&gt;</w:t>
      </w:r>
      <w:r w:rsidRPr="0AF6FC0D">
        <w:t xml:space="preserve"> loop, loops in </w:t>
      </w:r>
      <w:proofErr w:type="spellStart"/>
      <w:r w:rsidRPr="0AF6FC0D">
        <w:t>FreeMarker</w:t>
      </w:r>
      <w:proofErr w:type="spellEnd"/>
      <w:r w:rsidRPr="0AF6FC0D">
        <w:t xml:space="preserve"> are implemented using the </w:t>
      </w:r>
      <w:r w:rsidRPr="00A440F5">
        <w:rPr>
          <w:rStyle w:val="BodyBold"/>
        </w:rPr>
        <w:t>&lt;#list&gt;</w:t>
      </w:r>
      <w:r w:rsidRPr="0AF6FC0D">
        <w:t xml:space="preserve"> directive.</w:t>
      </w:r>
    </w:p>
    <w:p w14:paraId="5A93AD9A" w14:textId="77777777" w:rsidR="00A440F5" w:rsidRDefault="00A440F5" w:rsidP="00A440F5">
      <w:pPr>
        <w:pStyle w:val="Codetext"/>
      </w:pPr>
      <w:r w:rsidRPr="0AF6FC0D">
        <w:t xml:space="preserve">&lt;#list </w:t>
      </w:r>
      <w:proofErr w:type="spellStart"/>
      <w:r w:rsidRPr="0AF6FC0D">
        <w:t>navItems</w:t>
      </w:r>
      <w:proofErr w:type="spellEnd"/>
      <w:r w:rsidRPr="0AF6FC0D">
        <w:t xml:space="preserve"> as </w:t>
      </w:r>
      <w:proofErr w:type="spellStart"/>
      <w:r w:rsidRPr="0AF6FC0D">
        <w:t>navItem</w:t>
      </w:r>
      <w:proofErr w:type="spellEnd"/>
      <w:r w:rsidRPr="0AF6FC0D">
        <w:t>&gt;</w:t>
      </w:r>
    </w:p>
    <w:p w14:paraId="6E77C7AE" w14:textId="77777777" w:rsidR="00A440F5" w:rsidRDefault="00A440F5" w:rsidP="00A440F5">
      <w:pPr>
        <w:pStyle w:val="Codetext"/>
      </w:pPr>
      <w:r w:rsidRPr="0AF6FC0D">
        <w:t xml:space="preserve">    &lt;li&gt;${navItem.name}&lt;/li&gt;</w:t>
      </w:r>
    </w:p>
    <w:p w14:paraId="04345D25" w14:textId="77777777" w:rsidR="00A440F5" w:rsidRDefault="00A440F5" w:rsidP="00A440F5">
      <w:pPr>
        <w:pStyle w:val="Codetext"/>
      </w:pPr>
      <w:r w:rsidRPr="0AF6FC0D">
        <w:t>&lt;/#list&gt;</w:t>
      </w:r>
    </w:p>
    <w:p w14:paraId="67E5FC87" w14:textId="77777777" w:rsidR="00A440F5" w:rsidRDefault="00A440F5" w:rsidP="00A440F5">
      <w:pPr>
        <w:pStyle w:val="BodyParagraphJustified"/>
      </w:pPr>
      <w:r w:rsidRPr="0AF6FC0D">
        <w:t>This iterates over a collection (e.g., navigation items) and outputs each item.</w:t>
      </w:r>
    </w:p>
    <w:p w14:paraId="498673EF" w14:textId="77777777" w:rsidR="009C57E8" w:rsidRPr="009C57E8" w:rsidRDefault="009C57E8" w:rsidP="00A440F5">
      <w:pPr>
        <w:pStyle w:val="BodyParagraphJustified"/>
        <w:rPr>
          <w:lang w:eastAsia="ja-JP"/>
        </w:rPr>
      </w:pPr>
    </w:p>
    <w:p w14:paraId="3DACF799" w14:textId="52D45411" w:rsidR="00E45DB3" w:rsidRDefault="00E45DB3" w:rsidP="00E45DB3">
      <w:pPr>
        <w:pStyle w:val="Heading4"/>
        <w:rPr>
          <w:rFonts w:eastAsia="Aptos"/>
        </w:rPr>
      </w:pPr>
      <w:r w:rsidRPr="0AF6FC0D">
        <w:rPr>
          <w:rFonts w:eastAsia="Aptos"/>
        </w:rPr>
        <w:lastRenderedPageBreak/>
        <w:t xml:space="preserve">Accessing Web Content in </w:t>
      </w:r>
      <w:proofErr w:type="spellStart"/>
      <w:r w:rsidRPr="0AF6FC0D">
        <w:rPr>
          <w:rFonts w:eastAsia="Aptos"/>
        </w:rPr>
        <w:t>FreeMarker</w:t>
      </w:r>
      <w:proofErr w:type="spellEnd"/>
    </w:p>
    <w:p w14:paraId="285A72F1" w14:textId="7669D311" w:rsidR="00A440F5" w:rsidRPr="00A440F5" w:rsidRDefault="00A440F5" w:rsidP="00A440F5">
      <w:pPr>
        <w:pStyle w:val="BodyParagraphJustified"/>
        <w:rPr>
          <w:lang w:eastAsia="ja-JP"/>
        </w:rPr>
      </w:pPr>
      <w:r w:rsidRPr="00A440F5">
        <w:rPr>
          <w:lang w:eastAsia="ja-JP"/>
        </w:rPr>
        <w:t xml:space="preserve">While the </w:t>
      </w:r>
      <w:proofErr w:type="spellStart"/>
      <w:r w:rsidRPr="00A440F5">
        <w:rPr>
          <w:lang w:eastAsia="ja-JP"/>
        </w:rPr>
        <w:t>init.ftl</w:t>
      </w:r>
      <w:proofErr w:type="spellEnd"/>
      <w:r w:rsidRPr="00A440F5">
        <w:rPr>
          <w:lang w:eastAsia="ja-JP"/>
        </w:rPr>
        <w:t xml:space="preserve"> file mainly sets up the theme’s environment, the same</w:t>
      </w:r>
      <w:r w:rsidR="001B72E2">
        <w:rPr>
          <w:lang w:eastAsia="ja-JP"/>
        </w:rPr>
        <w:t xml:space="preserve"> </w:t>
      </w:r>
      <w:r w:rsidRPr="00A440F5">
        <w:rPr>
          <w:lang w:eastAsia="ja-JP"/>
        </w:rPr>
        <w:t>principles apply when accessing web content:</w:t>
      </w:r>
    </w:p>
    <w:p w14:paraId="7DB7CD2F" w14:textId="77777777" w:rsidR="00A440F5" w:rsidRDefault="00A440F5" w:rsidP="00A440F5">
      <w:pPr>
        <w:pStyle w:val="BodyParagraphJustified"/>
        <w:rPr>
          <w:lang w:eastAsia="ja-JP"/>
        </w:rPr>
      </w:pPr>
      <w:r w:rsidRPr="00A440F5">
        <w:rPr>
          <w:b/>
          <w:bCs/>
          <w:lang w:eastAsia="ja-JP"/>
        </w:rPr>
        <w:t>Web Content Structures:</w:t>
      </w:r>
    </w:p>
    <w:p w14:paraId="30F848C7" w14:textId="0A0D822C" w:rsidR="00A440F5" w:rsidRDefault="00A440F5" w:rsidP="00A440F5">
      <w:pPr>
        <w:pStyle w:val="BodyParagraphJustified"/>
        <w:rPr>
          <w:lang w:eastAsia="ja-JP"/>
        </w:rPr>
      </w:pPr>
      <w:r w:rsidRPr="00A440F5">
        <w:rPr>
          <w:lang w:eastAsia="ja-JP"/>
        </w:rPr>
        <w:t xml:space="preserve">When you define a web content structure in Liferay, you set up fields (like title, body, etc.) that become variables in your </w:t>
      </w:r>
      <w:proofErr w:type="spellStart"/>
      <w:r w:rsidRPr="00A440F5">
        <w:rPr>
          <w:lang w:eastAsia="ja-JP"/>
        </w:rPr>
        <w:t>FreeMarker</w:t>
      </w:r>
      <w:proofErr w:type="spellEnd"/>
      <w:r w:rsidRPr="00A440F5">
        <w:rPr>
          <w:lang w:eastAsia="ja-JP"/>
        </w:rPr>
        <w:t xml:space="preserve"> template.</w:t>
      </w:r>
    </w:p>
    <w:p w14:paraId="3FA7BCC6" w14:textId="77777777" w:rsidR="00A440F5" w:rsidRPr="00A440F5" w:rsidRDefault="00A440F5" w:rsidP="00A440F5">
      <w:pPr>
        <w:pStyle w:val="BodyParagraphJustified"/>
        <w:rPr>
          <w:lang w:eastAsia="ja-JP"/>
        </w:rPr>
      </w:pPr>
    </w:p>
    <w:p w14:paraId="69E74624" w14:textId="2C16EA95" w:rsidR="00A440F5" w:rsidRDefault="00B47BB6" w:rsidP="00A440F5">
      <w:pPr>
        <w:pStyle w:val="BodyParagraphJustified"/>
        <w:rPr>
          <w:lang w:eastAsia="ja-JP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D114DB" wp14:editId="2A3A8FA5">
                <wp:simplePos x="0" y="0"/>
                <wp:positionH relativeFrom="column">
                  <wp:posOffset>410307</wp:posOffset>
                </wp:positionH>
                <wp:positionV relativeFrom="paragraph">
                  <wp:posOffset>188595</wp:posOffset>
                </wp:positionV>
                <wp:extent cx="779585" cy="439615"/>
                <wp:effectExtent l="0" t="0" r="20955" b="17780"/>
                <wp:wrapNone/>
                <wp:docPr id="9751699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585" cy="4396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A6E536" id="Rectangle 1" o:spid="_x0000_s1026" style="position:absolute;margin-left:32.3pt;margin-top:14.85pt;width:61.4pt;height:34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" fillcolor="#4472c4 [3204]" strokecolor="#09101d [484]" strokeweight="1pt"/>
            </w:pict>
          </mc:Fallback>
        </mc:AlternateContent>
      </w:r>
      <w:r w:rsidR="00A440F5">
        <w:rPr>
          <w:lang w:eastAsia="ja-JP"/>
        </w:rPr>
        <w:t>Example:</w:t>
      </w:r>
    </w:p>
    <w:p w14:paraId="400CC57C" w14:textId="28F07721" w:rsidR="00A440F5" w:rsidRPr="00A440F5" w:rsidRDefault="00A440F5" w:rsidP="00A440F5">
      <w:pPr>
        <w:pStyle w:val="BodyParagraphJustified"/>
        <w:rPr>
          <w:lang w:eastAsia="ja-JP"/>
        </w:rPr>
      </w:pPr>
      <w:r w:rsidRPr="00A440F5">
        <w:rPr>
          <w:lang w:eastAsia="ja-JP"/>
        </w:rPr>
        <w:t>&lt;h1&gt;${</w:t>
      </w:r>
      <w:proofErr w:type="spellStart"/>
      <w:r w:rsidRPr="00A440F5">
        <w:rPr>
          <w:lang w:eastAsia="ja-JP"/>
        </w:rPr>
        <w:t>title.getData</w:t>
      </w:r>
      <w:proofErr w:type="spellEnd"/>
      <w:r w:rsidRPr="00A440F5">
        <w:rPr>
          <w:lang w:eastAsia="ja-JP"/>
        </w:rPr>
        <w:t>()}&lt;/h1&gt;</w:t>
      </w:r>
    </w:p>
    <w:p w14:paraId="4500F74E" w14:textId="1FC4E03D" w:rsidR="00A440F5" w:rsidRPr="00A440F5" w:rsidRDefault="00A440F5" w:rsidP="00A440F5">
      <w:pPr>
        <w:pStyle w:val="BodyParagraphJustified"/>
        <w:rPr>
          <w:lang w:eastAsia="ja-JP"/>
        </w:rPr>
      </w:pPr>
      <w:r w:rsidRPr="00A440F5">
        <w:rPr>
          <w:lang w:eastAsia="ja-JP"/>
        </w:rPr>
        <w:t>&lt;div&gt;${</w:t>
      </w:r>
      <w:proofErr w:type="spellStart"/>
      <w:r w:rsidRPr="00A440F5">
        <w:rPr>
          <w:lang w:eastAsia="ja-JP"/>
        </w:rPr>
        <w:t>body.getData</w:t>
      </w:r>
      <w:proofErr w:type="spellEnd"/>
      <w:r w:rsidRPr="00A440F5">
        <w:rPr>
          <w:lang w:eastAsia="ja-JP"/>
        </w:rPr>
        <w:t>()}&lt;/div&gt;</w:t>
      </w:r>
    </w:p>
    <w:p w14:paraId="511C57FB" w14:textId="77777777" w:rsidR="00A440F5" w:rsidRPr="00A440F5" w:rsidRDefault="00A440F5" w:rsidP="00A440F5">
      <w:pPr>
        <w:pStyle w:val="BodyParagraphJustified"/>
        <w:rPr>
          <w:lang w:eastAsia="ja-JP"/>
        </w:rPr>
      </w:pPr>
    </w:p>
    <w:p w14:paraId="7050F6BC" w14:textId="0D7874D8" w:rsidR="00E45DB3" w:rsidRDefault="00E45DB3" w:rsidP="00A440F5">
      <w:pPr>
        <w:pStyle w:val="Heading4"/>
        <w:rPr>
          <w:rFonts w:eastAsia="Aptos"/>
        </w:rPr>
      </w:pPr>
      <w:r w:rsidRPr="0AF6FC0D">
        <w:rPr>
          <w:rFonts w:eastAsia="Aptos"/>
        </w:rPr>
        <w:t>Including External JavaScript Files</w:t>
      </w:r>
    </w:p>
    <w:p w14:paraId="7BCB3107" w14:textId="4BDDFBEC" w:rsidR="00A440F5" w:rsidRDefault="00B47BB6" w:rsidP="00A440F5">
      <w:pPr>
        <w:pStyle w:val="BodyParagraphJustifie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513C78" wp14:editId="2F3F3C55">
                <wp:simplePos x="0" y="0"/>
                <wp:positionH relativeFrom="column">
                  <wp:posOffset>587829</wp:posOffset>
                </wp:positionH>
                <wp:positionV relativeFrom="paragraph">
                  <wp:posOffset>117384</wp:posOffset>
                </wp:positionV>
                <wp:extent cx="3788228" cy="6002216"/>
                <wp:effectExtent l="0" t="0" r="22225" b="17780"/>
                <wp:wrapNone/>
                <wp:docPr id="15879101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8228" cy="600221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4B15AD" id="Rectangle 1" o:spid="_x0000_s1026" style="position:absolute;margin-left:46.3pt;margin-top:9.25pt;width:298.3pt;height:472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" fillcolor="#4472c4 [3204]" strokecolor="#09101d [484]" strokeweight="1pt"/>
            </w:pict>
          </mc:Fallback>
        </mc:AlternateContent>
      </w:r>
      <w:r w:rsidR="00A440F5">
        <w:t xml:space="preserve">Themes </w:t>
      </w:r>
      <w:r w:rsidR="00A440F5" w:rsidRPr="0AF6FC0D">
        <w:t>typically include external JavaScript files by dynamically generating their URLs:</w:t>
      </w:r>
    </w:p>
    <w:p w14:paraId="3D24CD28" w14:textId="0660BD1F" w:rsidR="00A440F5" w:rsidRDefault="00A440F5" w:rsidP="00A440F5">
      <w:pPr>
        <w:pStyle w:val="BodyParagraphJustified"/>
      </w:pPr>
      <w:r w:rsidRPr="0AF6FC0D">
        <w:t>Generating the JS File URL:</w:t>
      </w:r>
    </w:p>
    <w:p w14:paraId="6C44353E" w14:textId="755EF4D4" w:rsidR="00A440F5" w:rsidRDefault="00A440F5" w:rsidP="00A440F5">
      <w:pPr>
        <w:pStyle w:val="BodyParagraphJustified"/>
      </w:pPr>
      <w:r w:rsidRPr="0AF6FC0D">
        <w:t xml:space="preserve">In the </w:t>
      </w:r>
      <w:proofErr w:type="spellStart"/>
      <w:r w:rsidRPr="00A440F5">
        <w:rPr>
          <w:rStyle w:val="BodyBold"/>
        </w:rPr>
        <w:t>init.ftl</w:t>
      </w:r>
      <w:proofErr w:type="spellEnd"/>
      <w:r w:rsidRPr="0AF6FC0D">
        <w:t xml:space="preserve">, the JavaScript folder is determined from the </w:t>
      </w:r>
      <w:proofErr w:type="spellStart"/>
      <w:r w:rsidRPr="0AF6FC0D">
        <w:t>theme_display</w:t>
      </w:r>
      <w:proofErr w:type="spellEnd"/>
      <w:r w:rsidRPr="0AF6FC0D">
        <w:t xml:space="preserve"> object</w:t>
      </w:r>
      <w:r>
        <w:t xml:space="preserve"> </w:t>
      </w:r>
      <w:r w:rsidRPr="0AF6FC0D">
        <w:t>as below.</w:t>
      </w:r>
    </w:p>
    <w:p w14:paraId="47DF5BDC" w14:textId="69701DB1" w:rsidR="00A440F5" w:rsidRPr="00A440F5" w:rsidRDefault="00A440F5" w:rsidP="00A440F5">
      <w:pPr>
        <w:pStyle w:val="Codetext"/>
      </w:pPr>
      <w:r w:rsidRPr="00A440F5">
        <w:t xml:space="preserve">&lt;#assign </w:t>
      </w:r>
      <w:proofErr w:type="spellStart"/>
      <w:r w:rsidRPr="00A440F5">
        <w:t>javascript_folder</w:t>
      </w:r>
      <w:proofErr w:type="spellEnd"/>
      <w:r w:rsidRPr="00A440F5">
        <w:t xml:space="preserve"> = </w:t>
      </w:r>
      <w:proofErr w:type="spellStart"/>
      <w:r w:rsidRPr="00A440F5">
        <w:t>theme_display.getPathThemeJavaScript</w:t>
      </w:r>
      <w:proofErr w:type="spellEnd"/>
      <w:r w:rsidRPr="00A440F5">
        <w:t xml:space="preserve">()&gt; </w:t>
      </w:r>
    </w:p>
    <w:p w14:paraId="5ED3E914" w14:textId="7232E5CA" w:rsidR="00A440F5" w:rsidRDefault="00A440F5" w:rsidP="00A440F5">
      <w:pPr>
        <w:pStyle w:val="BodyParagraphJustified"/>
        <w:rPr>
          <w:b/>
          <w:bCs/>
        </w:rPr>
      </w:pPr>
      <w:r w:rsidRPr="0AF6FC0D">
        <w:t xml:space="preserve">This creates a secure, escaped URL for </w:t>
      </w:r>
      <w:proofErr w:type="spellStart"/>
      <w:r w:rsidRPr="00A440F5">
        <w:rPr>
          <w:rStyle w:val="BodyBold"/>
        </w:rPr>
        <w:t>portal_normal.ftl</w:t>
      </w:r>
      <w:proofErr w:type="spellEnd"/>
    </w:p>
    <w:p w14:paraId="02A17C29" w14:textId="77777777" w:rsidR="00A440F5" w:rsidRDefault="00A440F5" w:rsidP="00A440F5">
      <w:pPr>
        <w:pStyle w:val="Codetext"/>
      </w:pPr>
      <w:r w:rsidRPr="0AF6FC0D">
        <w:t xml:space="preserve">&lt;script </w:t>
      </w:r>
      <w:proofErr w:type="spellStart"/>
      <w:r w:rsidRPr="0AF6FC0D">
        <w:t>src</w:t>
      </w:r>
      <w:proofErr w:type="spellEnd"/>
      <w:r w:rsidRPr="0AF6FC0D">
        <w:t>="${</w:t>
      </w:r>
      <w:proofErr w:type="spellStart"/>
      <w:r w:rsidRPr="0AF6FC0D">
        <w:t>js_main_file</w:t>
      </w:r>
      <w:proofErr w:type="spellEnd"/>
      <w:r w:rsidRPr="0AF6FC0D">
        <w:t>}"&gt;&lt;/script&gt;</w:t>
      </w:r>
    </w:p>
    <w:p w14:paraId="0824E6D9" w14:textId="2082C104" w:rsidR="00A440F5" w:rsidRDefault="00A440F5" w:rsidP="00A440F5">
      <w:pPr>
        <w:pStyle w:val="BodyParagraphJustified"/>
      </w:pPr>
      <w:r w:rsidRPr="0AF6FC0D">
        <w:t>This ensures that the script is loaded correctly with proper path and versioning.</w:t>
      </w:r>
    </w:p>
    <w:p w14:paraId="2EAC6123" w14:textId="39D2178B" w:rsidR="00E45DB3" w:rsidRDefault="00E45DB3" w:rsidP="00A440F5">
      <w:pPr>
        <w:pStyle w:val="Heading4"/>
        <w:rPr>
          <w:rFonts w:eastAsia="Aptos"/>
        </w:rPr>
      </w:pPr>
      <w:r w:rsidRPr="0AF6FC0D">
        <w:rPr>
          <w:rFonts w:eastAsia="Aptos"/>
        </w:rPr>
        <w:t>Including External CSS files</w:t>
      </w:r>
    </w:p>
    <w:p w14:paraId="06B1DAE5" w14:textId="55A437A5" w:rsidR="000319A6" w:rsidRDefault="000319A6" w:rsidP="000319A6">
      <w:pPr>
        <w:pStyle w:val="BodyParagraphJustified"/>
      </w:pPr>
      <w:r w:rsidRPr="0AF6FC0D">
        <w:t>Generating the CSS File URL:</w:t>
      </w:r>
    </w:p>
    <w:p w14:paraId="67947B39" w14:textId="3277C45D" w:rsidR="000319A6" w:rsidRDefault="000319A6" w:rsidP="000319A6">
      <w:pPr>
        <w:pStyle w:val="BodyParagraphJustified"/>
      </w:pPr>
      <w:r w:rsidRPr="0AF6FC0D">
        <w:t xml:space="preserve">The CSS folder path is set as </w:t>
      </w:r>
      <w:r>
        <w:t>the following</w:t>
      </w:r>
      <w:r w:rsidRPr="0AF6FC0D">
        <w:t>.</w:t>
      </w:r>
    </w:p>
    <w:p w14:paraId="464824B4" w14:textId="2BC2BA2F" w:rsidR="000319A6" w:rsidRDefault="000319A6" w:rsidP="000319A6">
      <w:pPr>
        <w:pStyle w:val="Codetext"/>
      </w:pPr>
      <w:r w:rsidRPr="0AF6FC0D">
        <w:t xml:space="preserve">&lt;#assign </w:t>
      </w:r>
      <w:proofErr w:type="spellStart"/>
      <w:r w:rsidRPr="0AF6FC0D">
        <w:t>css_folder</w:t>
      </w:r>
      <w:proofErr w:type="spellEnd"/>
      <w:r w:rsidRPr="0AF6FC0D">
        <w:t xml:space="preserve"> = </w:t>
      </w:r>
      <w:proofErr w:type="spellStart"/>
      <w:r w:rsidRPr="0AF6FC0D">
        <w:t>theme_display.getPathThemeCss</w:t>
      </w:r>
      <w:proofErr w:type="spellEnd"/>
      <w:r w:rsidRPr="0AF6FC0D">
        <w:t xml:space="preserve">()&gt; </w:t>
      </w:r>
    </w:p>
    <w:p w14:paraId="04771219" w14:textId="77777777" w:rsidR="000319A6" w:rsidRDefault="000319A6" w:rsidP="000319A6">
      <w:pPr>
        <w:pStyle w:val="BodyParagraphJustified"/>
      </w:pPr>
    </w:p>
    <w:p w14:paraId="58B4F5EA" w14:textId="77777777" w:rsidR="000319A6" w:rsidRDefault="000319A6" w:rsidP="000319A6">
      <w:pPr>
        <w:pStyle w:val="Codetext"/>
      </w:pPr>
      <w:r w:rsidRPr="0AF6FC0D">
        <w:t xml:space="preserve">&lt;link </w:t>
      </w:r>
      <w:proofErr w:type="spellStart"/>
      <w:r w:rsidRPr="0AF6FC0D">
        <w:t>rel</w:t>
      </w:r>
      <w:proofErr w:type="spellEnd"/>
      <w:r w:rsidRPr="0AF6FC0D">
        <w:t>="stylesheet" type="text/</w:t>
      </w:r>
      <w:proofErr w:type="spellStart"/>
      <w:r w:rsidRPr="0AF6FC0D">
        <w:t>css</w:t>
      </w:r>
      <w:proofErr w:type="spellEnd"/>
      <w:r w:rsidRPr="0AF6FC0D">
        <w:t xml:space="preserve">" </w:t>
      </w:r>
      <w:proofErr w:type="spellStart"/>
      <w:r w:rsidRPr="0AF6FC0D">
        <w:t>href</w:t>
      </w:r>
      <w:proofErr w:type="spellEnd"/>
      <w:r w:rsidRPr="0AF6FC0D">
        <w:t>="${</w:t>
      </w:r>
      <w:proofErr w:type="spellStart"/>
      <w:r w:rsidRPr="0AF6FC0D">
        <w:t>css_main_file</w:t>
      </w:r>
      <w:proofErr w:type="spellEnd"/>
      <w:r w:rsidRPr="0AF6FC0D">
        <w:t>}" /&gt;</w:t>
      </w:r>
    </w:p>
    <w:p w14:paraId="314AFAC2" w14:textId="77777777" w:rsidR="000319A6" w:rsidRDefault="000319A6" w:rsidP="000319A6">
      <w:r w:rsidRPr="0AF6FC0D">
        <w:t>This method takes care of ensuring the file’s URL is correct and properly escaped for use in the browser.</w:t>
      </w:r>
    </w:p>
    <w:p w14:paraId="48ABDA2C" w14:textId="77777777" w:rsidR="00E45DB3" w:rsidRPr="00E45DB3" w:rsidRDefault="00E45DB3" w:rsidP="00E45DB3">
      <w:pPr>
        <w:pStyle w:val="Heading4"/>
        <w:rPr>
          <w:rFonts w:eastAsia="Aptos"/>
          <w:lang w:eastAsia="ja-JP"/>
        </w:rPr>
      </w:pPr>
      <w:r w:rsidRPr="00E45DB3">
        <w:rPr>
          <w:rFonts w:eastAsia="Aptos"/>
          <w:lang w:eastAsia="ja-JP"/>
        </w:rPr>
        <w:t>Including External Plugins</w:t>
      </w:r>
    </w:p>
    <w:p w14:paraId="3C480520" w14:textId="77777777" w:rsidR="00E45DB3" w:rsidRDefault="00E45DB3">
      <w:pPr>
        <w:pStyle w:val="EIQSteps"/>
        <w:numPr>
          <w:ilvl w:val="0"/>
          <w:numId w:val="16"/>
        </w:numPr>
      </w:pPr>
      <w:r w:rsidRPr="0AF6FC0D">
        <w:t xml:space="preserve">Create a directory named </w:t>
      </w:r>
      <w:r w:rsidRPr="001B72E2">
        <w:rPr>
          <w:b/>
          <w:bCs/>
        </w:rPr>
        <w:t>lib</w:t>
      </w:r>
      <w:r w:rsidRPr="0AF6FC0D">
        <w:t xml:space="preserve"> (or </w:t>
      </w:r>
      <w:r w:rsidRPr="001B72E2">
        <w:rPr>
          <w:b/>
          <w:bCs/>
        </w:rPr>
        <w:t>library</w:t>
      </w:r>
      <w:r w:rsidRPr="0AF6FC0D">
        <w:t xml:space="preserve">) inside the </w:t>
      </w:r>
      <w:r w:rsidRPr="001B72E2">
        <w:rPr>
          <w:b/>
          <w:bCs/>
        </w:rPr>
        <w:t>webapps</w:t>
      </w:r>
      <w:r w:rsidRPr="0AF6FC0D">
        <w:t xml:space="preserve"> folder.</w:t>
      </w:r>
    </w:p>
    <w:p w14:paraId="31F97A70" w14:textId="77777777" w:rsidR="00E45DB3" w:rsidRDefault="00E45DB3" w:rsidP="001B72E2">
      <w:pPr>
        <w:pStyle w:val="EIQSteps"/>
      </w:pPr>
      <w:r w:rsidRPr="0AF6FC0D">
        <w:t xml:space="preserve">Include the CSS by adding this code to your </w:t>
      </w:r>
      <w:proofErr w:type="spellStart"/>
      <w:r w:rsidRPr="0AF6FC0D">
        <w:t>portal_normal.ftl</w:t>
      </w:r>
      <w:proofErr w:type="spellEnd"/>
    </w:p>
    <w:p w14:paraId="49855783" w14:textId="389970A5" w:rsidR="00E45DB3" w:rsidRDefault="00E45DB3" w:rsidP="000319A6">
      <w:pPr>
        <w:pStyle w:val="ListParagraph"/>
      </w:pPr>
      <w:r>
        <w:t>Example</w:t>
      </w:r>
      <w:r w:rsidR="000319A6">
        <w:t>:</w:t>
      </w:r>
    </w:p>
    <w:p w14:paraId="338247F8" w14:textId="77777777" w:rsidR="00E45DB3" w:rsidRDefault="00E45DB3" w:rsidP="00E45DB3">
      <w:pPr>
        <w:pStyle w:val="Codetext"/>
      </w:pPr>
      <w:r w:rsidRPr="0AF6FC0D">
        <w:t>&lt;link href="${javascript_folder}/../lib/css/datatable/dataTables.min.css"</w:t>
      </w:r>
    </w:p>
    <w:p w14:paraId="1B7B1EAC" w14:textId="3B5B1D1E" w:rsidR="00E45DB3" w:rsidRDefault="00E45DB3" w:rsidP="00E45DB3">
      <w:pPr>
        <w:pStyle w:val="Codetext"/>
      </w:pPr>
      <w:proofErr w:type="spellStart"/>
      <w:r w:rsidRPr="0AF6FC0D">
        <w:t>rel</w:t>
      </w:r>
      <w:proofErr w:type="spellEnd"/>
      <w:r w:rsidRPr="0AF6FC0D">
        <w:t>="stylesheet" type="text/</w:t>
      </w:r>
      <w:proofErr w:type="spellStart"/>
      <w:r w:rsidRPr="0AF6FC0D">
        <w:t>css</w:t>
      </w:r>
      <w:proofErr w:type="spellEnd"/>
      <w:r w:rsidRPr="0AF6FC0D">
        <w:t>" /&gt;</w:t>
      </w:r>
    </w:p>
    <w:p w14:paraId="5D547D68" w14:textId="77777777" w:rsidR="00E45DB3" w:rsidRDefault="00E45DB3" w:rsidP="001B72E2">
      <w:pPr>
        <w:pStyle w:val="EIQSteps"/>
      </w:pPr>
      <w:r w:rsidRPr="0AF6FC0D">
        <w:t xml:space="preserve">Include the JavaScript in </w:t>
      </w:r>
      <w:proofErr w:type="spellStart"/>
      <w:r w:rsidRPr="0AF6FC0D">
        <w:t>portal_normal.ftl</w:t>
      </w:r>
      <w:proofErr w:type="spellEnd"/>
      <w:r w:rsidRPr="0AF6FC0D">
        <w:t xml:space="preserve"> by adding this code:</w:t>
      </w:r>
    </w:p>
    <w:p w14:paraId="223885D2" w14:textId="2D51E02A" w:rsidR="00E45DB3" w:rsidRDefault="00E45DB3" w:rsidP="000319A6">
      <w:pPr>
        <w:pStyle w:val="ListParagraph"/>
      </w:pPr>
      <w:r>
        <w:rPr>
          <w:lang w:val="en-GB"/>
        </w:rPr>
        <w:t>Example</w:t>
      </w:r>
      <w:r w:rsidR="000319A6">
        <w:rPr>
          <w:lang w:val="en-GB"/>
        </w:rPr>
        <w:t>:</w:t>
      </w:r>
    </w:p>
    <w:p w14:paraId="43B46B18" w14:textId="77777777" w:rsidR="00E45DB3" w:rsidRDefault="00E45DB3" w:rsidP="00E45DB3">
      <w:pPr>
        <w:pStyle w:val="Codetext"/>
      </w:pPr>
      <w:r w:rsidRPr="0AF6FC0D">
        <w:t>&lt;script type="text/</w:t>
      </w:r>
      <w:proofErr w:type="spellStart"/>
      <w:r w:rsidRPr="0AF6FC0D">
        <w:t>javascript</w:t>
      </w:r>
      <w:proofErr w:type="spellEnd"/>
      <w:r w:rsidRPr="0AF6FC0D">
        <w:t>" src="${javascript_folder}/../lib/javascript/datatable/dataTables.min.js"&gt;&lt;/script&gt;</w:t>
      </w:r>
    </w:p>
    <w:bookmarkStart w:id="11" w:name="_Toc190954262"/>
    <w:p w14:paraId="517BA2AF" w14:textId="4EF79ADA" w:rsidR="00237A46" w:rsidRDefault="00584AAC" w:rsidP="00237A46">
      <w:pPr>
        <w:pStyle w:val="Heading3"/>
        <w:rPr>
          <w:rFonts w:eastAsia="Aptos"/>
          <w:lang w:eastAsia="ja-JP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53334C4" wp14:editId="7250A98C">
                <wp:simplePos x="0" y="0"/>
                <wp:positionH relativeFrom="column">
                  <wp:posOffset>1099457</wp:posOffset>
                </wp:positionH>
                <wp:positionV relativeFrom="paragraph">
                  <wp:posOffset>-108857</wp:posOffset>
                </wp:positionV>
                <wp:extent cx="3065145" cy="3570514"/>
                <wp:effectExtent l="0" t="0" r="20955" b="11430"/>
                <wp:wrapNone/>
                <wp:docPr id="5710631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5145" cy="35705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6FAB4F" id="Rectangle 1" o:spid="_x0000_s1026" style="position:absolute;margin-left:86.55pt;margin-top:-8.55pt;width:241.35pt;height:281.1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" fillcolor="#4472c4 [3204]" strokecolor="#09101d [484]" strokeweight="1pt"/>
            </w:pict>
          </mc:Fallback>
        </mc:AlternateContent>
      </w:r>
      <w:r w:rsidR="00237A46" w:rsidRPr="00237A46">
        <w:rPr>
          <w:rFonts w:eastAsia="Aptos"/>
          <w:lang w:eastAsia="ja-JP"/>
        </w:rPr>
        <w:t>Step 5: Update Login Structure</w:t>
      </w:r>
      <w:bookmarkEnd w:id="11"/>
    </w:p>
    <w:p w14:paraId="67DC4A6A" w14:textId="7449811D" w:rsidR="000319A6" w:rsidRDefault="000319A6">
      <w:pPr>
        <w:pStyle w:val="EIQSteps"/>
        <w:numPr>
          <w:ilvl w:val="0"/>
          <w:numId w:val="17"/>
        </w:numPr>
      </w:pPr>
      <w:r w:rsidRPr="1C48AA7F">
        <w:t xml:space="preserve">Open the </w:t>
      </w:r>
      <w:r w:rsidRPr="001B72E2">
        <w:rPr>
          <w:b/>
          <w:bCs/>
        </w:rPr>
        <w:t>main.js</w:t>
      </w:r>
      <w:r w:rsidRPr="1C48AA7F">
        <w:t xml:space="preserve"> file located in </w:t>
      </w:r>
      <w:proofErr w:type="spellStart"/>
      <w:r w:rsidRPr="1C48AA7F">
        <w:t>src</w:t>
      </w:r>
      <w:proofErr w:type="spellEnd"/>
      <w:r w:rsidRPr="1C48AA7F">
        <w:t>/main/webapp/</w:t>
      </w:r>
      <w:proofErr w:type="spellStart"/>
      <w:r w:rsidRPr="1C48AA7F">
        <w:t>js</w:t>
      </w:r>
      <w:proofErr w:type="spellEnd"/>
      <w:r w:rsidRPr="1C48AA7F">
        <w:t>/.</w:t>
      </w:r>
    </w:p>
    <w:p w14:paraId="091FC251" w14:textId="77777777" w:rsidR="000319A6" w:rsidRDefault="000319A6" w:rsidP="001B72E2">
      <w:pPr>
        <w:pStyle w:val="EIQSteps"/>
      </w:pPr>
      <w:r w:rsidRPr="1C48AA7F">
        <w:t>Modify the login structure as per your requirements.</w:t>
      </w:r>
    </w:p>
    <w:p w14:paraId="226E4FEE" w14:textId="77777777" w:rsidR="000319A6" w:rsidRDefault="000319A6" w:rsidP="001B72E2">
      <w:pPr>
        <w:pStyle w:val="EIQSteps"/>
      </w:pPr>
      <w:r w:rsidRPr="1C48AA7F">
        <w:t xml:space="preserve">Update the </w:t>
      </w:r>
      <w:proofErr w:type="spellStart"/>
      <w:r w:rsidRPr="1C48AA7F">
        <w:rPr>
          <w:b/>
          <w:bCs/>
        </w:rPr>
        <w:t>login.scss</w:t>
      </w:r>
      <w:proofErr w:type="spellEnd"/>
      <w:r w:rsidRPr="1C48AA7F">
        <w:t xml:space="preserve"> file in </w:t>
      </w:r>
      <w:proofErr w:type="spellStart"/>
      <w:r w:rsidRPr="1C48AA7F">
        <w:t>src</w:t>
      </w:r>
      <w:proofErr w:type="spellEnd"/>
      <w:r w:rsidRPr="1C48AA7F">
        <w:t>/main/webapp/</w:t>
      </w:r>
      <w:proofErr w:type="spellStart"/>
      <w:r w:rsidRPr="1C48AA7F">
        <w:t>css</w:t>
      </w:r>
      <w:proofErr w:type="spellEnd"/>
      <w:r w:rsidRPr="1C48AA7F">
        <w:t>/components/ to customize the login styles.</w:t>
      </w:r>
    </w:p>
    <w:p w14:paraId="7CFD2145" w14:textId="11F6D2DA" w:rsidR="000319A6" w:rsidRDefault="000319A6" w:rsidP="000319A6">
      <w:pPr>
        <w:pStyle w:val="BodyParagraphJustified"/>
      </w:pPr>
      <w:r w:rsidRPr="0AF6FC0D">
        <w:t>For example, the company logo (</w:t>
      </w:r>
      <w:proofErr w:type="spellStart"/>
      <w:r w:rsidRPr="0AF6FC0D">
        <w:t>contesco_banner</w:t>
      </w:r>
      <w:proofErr w:type="spellEnd"/>
      <w:r w:rsidRPr="0AF6FC0D">
        <w:t xml:space="preserve">) </w:t>
      </w:r>
      <w:r>
        <w:t xml:space="preserve">is added </w:t>
      </w:r>
      <w:r w:rsidRPr="0AF6FC0D">
        <w:t xml:space="preserve">in the </w:t>
      </w:r>
      <w:proofErr w:type="spellStart"/>
      <w:r w:rsidRPr="0AF6FC0D">
        <w:rPr>
          <w:b/>
          <w:bCs/>
        </w:rPr>
        <w:t>login.scss</w:t>
      </w:r>
      <w:proofErr w:type="spellEnd"/>
      <w:r w:rsidRPr="0AF6FC0D">
        <w:t xml:space="preserve"> .</w:t>
      </w:r>
    </w:p>
    <w:p w14:paraId="0BAD92B3" w14:textId="77777777" w:rsidR="00237A46" w:rsidRDefault="00237A46" w:rsidP="00237A46">
      <w:pPr>
        <w:pStyle w:val="Heading3"/>
      </w:pPr>
      <w:bookmarkStart w:id="12" w:name="_Toc190954263"/>
      <w:r w:rsidRPr="00237A46">
        <w:t>Step 6: Design the Header</w:t>
      </w:r>
      <w:bookmarkEnd w:id="12"/>
    </w:p>
    <w:p w14:paraId="50DA1DE4" w14:textId="77777777" w:rsidR="000319A6" w:rsidRDefault="000319A6">
      <w:pPr>
        <w:pStyle w:val="EIQSteps"/>
        <w:numPr>
          <w:ilvl w:val="0"/>
          <w:numId w:val="18"/>
        </w:numPr>
      </w:pPr>
      <w:r w:rsidRPr="1C48AA7F">
        <w:t xml:space="preserve">Open the </w:t>
      </w:r>
      <w:proofErr w:type="spellStart"/>
      <w:r w:rsidRPr="001B72E2">
        <w:rPr>
          <w:b/>
          <w:bCs/>
        </w:rPr>
        <w:t>portal_normal.ftl</w:t>
      </w:r>
      <w:proofErr w:type="spellEnd"/>
      <w:r w:rsidRPr="1C48AA7F">
        <w:t xml:space="preserve"> file located in </w:t>
      </w:r>
      <w:proofErr w:type="spellStart"/>
      <w:r w:rsidRPr="1C48AA7F">
        <w:t>src</w:t>
      </w:r>
      <w:proofErr w:type="spellEnd"/>
      <w:r w:rsidRPr="1C48AA7F">
        <w:t>/main/webapp/templates/.</w:t>
      </w:r>
    </w:p>
    <w:p w14:paraId="5AB99E60" w14:textId="0230D871" w:rsidR="000319A6" w:rsidRDefault="000319A6" w:rsidP="001B72E2">
      <w:pPr>
        <w:pStyle w:val="EIQSteps"/>
      </w:pPr>
      <w:r w:rsidRPr="1C48AA7F">
        <w:t xml:space="preserve">Update the header styles in the </w:t>
      </w:r>
      <w:r w:rsidRPr="1C48AA7F">
        <w:rPr>
          <w:b/>
          <w:bCs/>
        </w:rPr>
        <w:t>_</w:t>
      </w:r>
      <w:proofErr w:type="spellStart"/>
      <w:r w:rsidRPr="1C48AA7F">
        <w:rPr>
          <w:b/>
          <w:bCs/>
        </w:rPr>
        <w:t>header.scss</w:t>
      </w:r>
      <w:proofErr w:type="spellEnd"/>
      <w:r w:rsidRPr="1C48AA7F">
        <w:t xml:space="preserve"> file found in </w:t>
      </w:r>
      <w:proofErr w:type="spellStart"/>
      <w:r w:rsidRPr="1C48AA7F">
        <w:t>src</w:t>
      </w:r>
      <w:proofErr w:type="spellEnd"/>
      <w:r w:rsidRPr="1C48AA7F">
        <w:t>/main/webapp/</w:t>
      </w:r>
      <w:proofErr w:type="spellStart"/>
      <w:r w:rsidRPr="1C48AA7F">
        <w:t>css</w:t>
      </w:r>
      <w:proofErr w:type="spellEnd"/>
      <w:r w:rsidRPr="1C48AA7F">
        <w:t>/.</w:t>
      </w:r>
    </w:p>
    <w:p w14:paraId="1DFDADF5" w14:textId="3F645B27" w:rsidR="000319A6" w:rsidRDefault="000319A6" w:rsidP="000319A6">
      <w:pPr>
        <w:pStyle w:val="BodyParagraphJustified"/>
      </w:pPr>
      <w:r w:rsidRPr="0AF6FC0D">
        <w:t>For instance,</w:t>
      </w:r>
      <w:r>
        <w:t xml:space="preserve"> </w:t>
      </w:r>
      <w:r w:rsidRPr="0AF6FC0D">
        <w:t xml:space="preserve">the background color of the dashboard </w:t>
      </w:r>
      <w:r>
        <w:t xml:space="preserve">is changed </w:t>
      </w:r>
      <w:r w:rsidRPr="0AF6FC0D">
        <w:t xml:space="preserve">to orange in the </w:t>
      </w:r>
      <w:r w:rsidRPr="0AF6FC0D">
        <w:rPr>
          <w:b/>
          <w:bCs/>
        </w:rPr>
        <w:t>_</w:t>
      </w:r>
      <w:proofErr w:type="spellStart"/>
      <w:r w:rsidRPr="0AF6FC0D">
        <w:rPr>
          <w:b/>
          <w:bCs/>
        </w:rPr>
        <w:t>header.scss</w:t>
      </w:r>
      <w:proofErr w:type="spellEnd"/>
      <w:r w:rsidRPr="0AF6FC0D">
        <w:t xml:space="preserve"> file.</w:t>
      </w:r>
    </w:p>
    <w:p w14:paraId="7D0D0ECC" w14:textId="07E3594B" w:rsidR="000319A6" w:rsidRPr="000319A6" w:rsidRDefault="000319A6" w:rsidP="000319A6">
      <w:pPr>
        <w:pStyle w:val="BodyParagraphJustified"/>
      </w:pPr>
    </w:p>
    <w:p w14:paraId="48F14E45" w14:textId="61C94446" w:rsidR="00237A46" w:rsidRDefault="00237A46" w:rsidP="00237A46">
      <w:pPr>
        <w:pStyle w:val="Heading3"/>
        <w:rPr>
          <w:rFonts w:eastAsia="Aptos"/>
        </w:rPr>
      </w:pPr>
      <w:bookmarkStart w:id="13" w:name="_Toc190954264"/>
      <w:r w:rsidRPr="0AF6FC0D">
        <w:rPr>
          <w:rFonts w:eastAsia="Aptos"/>
        </w:rPr>
        <w:t>Step 7: Configure Side Navigation</w:t>
      </w:r>
      <w:bookmarkEnd w:id="13"/>
    </w:p>
    <w:p w14:paraId="278E04A0" w14:textId="77777777" w:rsidR="000319A6" w:rsidRDefault="000319A6">
      <w:pPr>
        <w:pStyle w:val="EIQSteps"/>
        <w:numPr>
          <w:ilvl w:val="0"/>
          <w:numId w:val="19"/>
        </w:numPr>
      </w:pPr>
      <w:r w:rsidRPr="1C48AA7F">
        <w:t xml:space="preserve">Edit the </w:t>
      </w:r>
      <w:proofErr w:type="spellStart"/>
      <w:r w:rsidRPr="001B72E2">
        <w:rPr>
          <w:b/>
          <w:bCs/>
        </w:rPr>
        <w:t>Navigation.ftl</w:t>
      </w:r>
      <w:proofErr w:type="spellEnd"/>
      <w:r w:rsidRPr="1C48AA7F">
        <w:t xml:space="preserve"> file located in </w:t>
      </w:r>
      <w:proofErr w:type="spellStart"/>
      <w:r w:rsidRPr="1C48AA7F">
        <w:t>src</w:t>
      </w:r>
      <w:proofErr w:type="spellEnd"/>
      <w:r w:rsidRPr="1C48AA7F">
        <w:t>/main/webapp/templates/ to design the side navigation.</w:t>
      </w:r>
    </w:p>
    <w:p w14:paraId="0E543217" w14:textId="2602A819" w:rsidR="000319A6" w:rsidRDefault="000319A6" w:rsidP="001B72E2">
      <w:pPr>
        <w:pStyle w:val="EIQSteps"/>
      </w:pPr>
      <w:r w:rsidRPr="1C48AA7F">
        <w:t xml:space="preserve">Update the navigation styles in the </w:t>
      </w:r>
      <w:r w:rsidRPr="1C48AA7F">
        <w:rPr>
          <w:b/>
          <w:bCs/>
        </w:rPr>
        <w:t>_</w:t>
      </w:r>
      <w:proofErr w:type="spellStart"/>
      <w:r w:rsidRPr="1C48AA7F">
        <w:rPr>
          <w:b/>
          <w:bCs/>
        </w:rPr>
        <w:t>navigation.scss</w:t>
      </w:r>
      <w:proofErr w:type="spellEnd"/>
      <w:r w:rsidRPr="1C48AA7F">
        <w:t xml:space="preserve"> file in </w:t>
      </w:r>
      <w:proofErr w:type="spellStart"/>
      <w:r w:rsidRPr="1C48AA7F">
        <w:t>src</w:t>
      </w:r>
      <w:proofErr w:type="spellEnd"/>
      <w:r w:rsidRPr="1C48AA7F">
        <w:t>/main/webapp/</w:t>
      </w:r>
      <w:proofErr w:type="spellStart"/>
      <w:r w:rsidRPr="1C48AA7F">
        <w:t>css</w:t>
      </w:r>
      <w:proofErr w:type="spellEnd"/>
      <w:r w:rsidRPr="1C48AA7F">
        <w:t>/.</w:t>
      </w:r>
    </w:p>
    <w:p w14:paraId="4F12462A" w14:textId="5FACBC1C" w:rsidR="000319A6" w:rsidRDefault="000319A6" w:rsidP="000319A6">
      <w:pPr>
        <w:pStyle w:val="BodyParagraphJustified"/>
      </w:pPr>
      <w:r w:rsidRPr="0AF6FC0D">
        <w:t xml:space="preserve">As an example, </w:t>
      </w:r>
      <w:r>
        <w:t>t</w:t>
      </w:r>
      <w:r w:rsidRPr="0AF6FC0D">
        <w:t xml:space="preserve">he side navigation color </w:t>
      </w:r>
      <w:r>
        <w:t xml:space="preserve">is changed </w:t>
      </w:r>
      <w:r w:rsidRPr="0AF6FC0D">
        <w:t xml:space="preserve">to match the header (orange) in the </w:t>
      </w:r>
      <w:r w:rsidRPr="0AF6FC0D">
        <w:rPr>
          <w:b/>
          <w:bCs/>
        </w:rPr>
        <w:t>_</w:t>
      </w:r>
      <w:proofErr w:type="spellStart"/>
      <w:r w:rsidRPr="0AF6FC0D">
        <w:rPr>
          <w:b/>
          <w:bCs/>
        </w:rPr>
        <w:t>navigation.scss</w:t>
      </w:r>
      <w:proofErr w:type="spellEnd"/>
      <w:r w:rsidRPr="0AF6FC0D">
        <w:t xml:space="preserve"> file.</w:t>
      </w:r>
    </w:p>
    <w:p w14:paraId="3F666DF0" w14:textId="317A892B" w:rsidR="000319A6" w:rsidRDefault="000319A6" w:rsidP="000319A6">
      <w:pPr>
        <w:pStyle w:val="Heading4"/>
      </w:pPr>
      <w:r>
        <w:t>Including Plugins</w:t>
      </w:r>
    </w:p>
    <w:p w14:paraId="16DBC1E0" w14:textId="77777777" w:rsidR="000319A6" w:rsidRDefault="000319A6">
      <w:pPr>
        <w:pStyle w:val="EIQSteps"/>
        <w:numPr>
          <w:ilvl w:val="0"/>
          <w:numId w:val="20"/>
        </w:numPr>
      </w:pPr>
      <w:r w:rsidRPr="0AF6FC0D">
        <w:t xml:space="preserve">Create a directory named </w:t>
      </w:r>
      <w:r w:rsidRPr="001B72E2">
        <w:rPr>
          <w:b/>
          <w:bCs/>
        </w:rPr>
        <w:t>lib</w:t>
      </w:r>
      <w:r w:rsidRPr="0AF6FC0D">
        <w:t xml:space="preserve"> (or </w:t>
      </w:r>
      <w:r w:rsidRPr="001B72E2">
        <w:rPr>
          <w:b/>
          <w:bCs/>
        </w:rPr>
        <w:t>library</w:t>
      </w:r>
      <w:r w:rsidRPr="0AF6FC0D">
        <w:t xml:space="preserve">) inside the </w:t>
      </w:r>
      <w:r w:rsidRPr="001B72E2">
        <w:rPr>
          <w:b/>
          <w:bCs/>
        </w:rPr>
        <w:t>webapps</w:t>
      </w:r>
      <w:r w:rsidRPr="0AF6FC0D">
        <w:t xml:space="preserve"> folder.</w:t>
      </w:r>
    </w:p>
    <w:p w14:paraId="07A96BE6" w14:textId="77777777" w:rsidR="000319A6" w:rsidRDefault="000319A6" w:rsidP="001B72E2">
      <w:pPr>
        <w:pStyle w:val="EIQSteps"/>
      </w:pPr>
      <w:r w:rsidRPr="0AF6FC0D">
        <w:t>Include the CSS by adding this code to your HTML:</w:t>
      </w:r>
    </w:p>
    <w:p w14:paraId="0067A25F" w14:textId="62D32796" w:rsidR="000319A6" w:rsidRDefault="00B47BB6" w:rsidP="000319A6">
      <w:pPr>
        <w:pStyle w:val="Code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9D141B5" wp14:editId="62DBA556">
                <wp:simplePos x="0" y="0"/>
                <wp:positionH relativeFrom="column">
                  <wp:posOffset>522514</wp:posOffset>
                </wp:positionH>
                <wp:positionV relativeFrom="paragraph">
                  <wp:posOffset>8527</wp:posOffset>
                </wp:positionV>
                <wp:extent cx="3762466" cy="1294862"/>
                <wp:effectExtent l="0" t="0" r="28575" b="19685"/>
                <wp:wrapNone/>
                <wp:docPr id="10601491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2466" cy="12948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B4AC1A" id="Rectangle 1" o:spid="_x0000_s1026" style="position:absolute;margin-left:41.15pt;margin-top:.65pt;width:296.25pt;height:101.9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" fillcolor="#4472c4 [3204]" strokecolor="#09101d [484]" strokeweight="1pt"/>
            </w:pict>
          </mc:Fallback>
        </mc:AlternateContent>
      </w:r>
      <w:r w:rsidR="000319A6" w:rsidRPr="0AF6FC0D">
        <w:t xml:space="preserve">&lt;link href="${javascript_folder}/../lib/css/datatable/dataTables.min.css" </w:t>
      </w:r>
    </w:p>
    <w:p w14:paraId="099CFF8B" w14:textId="6B45762A" w:rsidR="000319A6" w:rsidRDefault="000319A6" w:rsidP="000319A6">
      <w:pPr>
        <w:pStyle w:val="Codetext"/>
      </w:pPr>
      <w:proofErr w:type="spellStart"/>
      <w:r w:rsidRPr="0AF6FC0D">
        <w:t>rel</w:t>
      </w:r>
      <w:proofErr w:type="spellEnd"/>
      <w:r w:rsidRPr="0AF6FC0D">
        <w:t>="stylesheet" type="text/</w:t>
      </w:r>
      <w:proofErr w:type="spellStart"/>
      <w:r w:rsidRPr="0AF6FC0D">
        <w:t>css</w:t>
      </w:r>
      <w:proofErr w:type="spellEnd"/>
      <w:r w:rsidRPr="0AF6FC0D">
        <w:t>" /&gt;</w:t>
      </w:r>
    </w:p>
    <w:p w14:paraId="670438AF" w14:textId="77777777" w:rsidR="000319A6" w:rsidRDefault="000319A6" w:rsidP="001B72E2">
      <w:pPr>
        <w:pStyle w:val="EIQSteps"/>
      </w:pPr>
      <w:r w:rsidRPr="0AF6FC0D">
        <w:t>Include the JavaScript by adding this code:</w:t>
      </w:r>
    </w:p>
    <w:p w14:paraId="0CF0D15F" w14:textId="77777777" w:rsidR="000319A6" w:rsidRDefault="000319A6" w:rsidP="000319A6">
      <w:pPr>
        <w:pStyle w:val="Codetext"/>
      </w:pPr>
      <w:r w:rsidRPr="0AF6FC0D">
        <w:t>&lt;script type="text/</w:t>
      </w:r>
      <w:proofErr w:type="spellStart"/>
      <w:r w:rsidRPr="0AF6FC0D">
        <w:t>javascript</w:t>
      </w:r>
      <w:proofErr w:type="spellEnd"/>
      <w:r w:rsidRPr="0AF6FC0D">
        <w:t>" src="${javascript_folder}/../lib/javascript/datatable/dataTables.min.js"&gt;&lt;/script&gt;</w:t>
      </w:r>
    </w:p>
    <w:p w14:paraId="39B45FA6" w14:textId="77777777" w:rsidR="000319A6" w:rsidRPr="000319A6" w:rsidRDefault="000319A6" w:rsidP="000319A6">
      <w:pPr>
        <w:pStyle w:val="BodyParagraphJustified"/>
      </w:pPr>
    </w:p>
    <w:bookmarkStart w:id="14" w:name="_Toc190954265"/>
    <w:p w14:paraId="48F3E7F4" w14:textId="64D7B368" w:rsidR="00C748E4" w:rsidRDefault="00584AAC" w:rsidP="00237A46">
      <w:pPr>
        <w:pStyle w:val="Heading3"/>
        <w:rPr>
          <w:rFonts w:eastAsia="Apto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242273C" wp14:editId="718AC30C">
                <wp:simplePos x="0" y="0"/>
                <wp:positionH relativeFrom="column">
                  <wp:posOffset>1632857</wp:posOffset>
                </wp:positionH>
                <wp:positionV relativeFrom="paragraph">
                  <wp:posOffset>186781</wp:posOffset>
                </wp:positionV>
                <wp:extent cx="2531842" cy="984445"/>
                <wp:effectExtent l="0" t="0" r="20955" b="25400"/>
                <wp:wrapNone/>
                <wp:docPr id="9901339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1842" cy="9844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2B4CE" id="Rectangle 1" o:spid="_x0000_s1026" style="position:absolute;margin-left:128.55pt;margin-top:14.7pt;width:199.35pt;height:77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" fillcolor="#4472c4 [3204]" strokecolor="#09101d [484]" strokeweight="1pt"/>
            </w:pict>
          </mc:Fallback>
        </mc:AlternateContent>
      </w:r>
      <w:r w:rsidR="00237A46" w:rsidRPr="0AF6FC0D">
        <w:rPr>
          <w:rFonts w:eastAsia="Aptos"/>
        </w:rPr>
        <w:t>Step 8: Modify the Navbar and Scrollbar</w:t>
      </w:r>
      <w:bookmarkEnd w:id="14"/>
    </w:p>
    <w:p w14:paraId="4E78775B" w14:textId="098AB5BF" w:rsidR="000319A6" w:rsidRDefault="000319A6">
      <w:pPr>
        <w:pStyle w:val="EIQSteps"/>
        <w:numPr>
          <w:ilvl w:val="0"/>
          <w:numId w:val="21"/>
        </w:numPr>
      </w:pPr>
      <w:r w:rsidRPr="1C48AA7F">
        <w:t xml:space="preserve">Customize the navbar styles by editing the </w:t>
      </w:r>
      <w:r w:rsidRPr="001B72E2">
        <w:rPr>
          <w:b/>
          <w:bCs/>
        </w:rPr>
        <w:t>_</w:t>
      </w:r>
      <w:proofErr w:type="spellStart"/>
      <w:r w:rsidRPr="001B72E2">
        <w:rPr>
          <w:b/>
          <w:bCs/>
        </w:rPr>
        <w:t>navbars.scss</w:t>
      </w:r>
      <w:proofErr w:type="spellEnd"/>
      <w:r w:rsidRPr="1C48AA7F">
        <w:t xml:space="preserve"> file in </w:t>
      </w:r>
      <w:proofErr w:type="spellStart"/>
      <w:r w:rsidRPr="1C48AA7F">
        <w:t>src</w:t>
      </w:r>
      <w:proofErr w:type="spellEnd"/>
      <w:r w:rsidRPr="1C48AA7F">
        <w:t>/main/webapp/</w:t>
      </w:r>
      <w:proofErr w:type="spellStart"/>
      <w:r w:rsidRPr="1C48AA7F">
        <w:t>css</w:t>
      </w:r>
      <w:proofErr w:type="spellEnd"/>
      <w:r w:rsidRPr="1C48AA7F">
        <w:t>/.</w:t>
      </w:r>
    </w:p>
    <w:p w14:paraId="7E87C096" w14:textId="58D7AB69" w:rsidR="000319A6" w:rsidRDefault="000319A6" w:rsidP="001B72E2">
      <w:pPr>
        <w:pStyle w:val="EIQSteps"/>
      </w:pPr>
      <w:r w:rsidRPr="1C48AA7F">
        <w:t xml:space="preserve">Modify the scrollbar styles in the </w:t>
      </w:r>
      <w:r w:rsidRPr="1C48AA7F">
        <w:rPr>
          <w:b/>
          <w:bCs/>
        </w:rPr>
        <w:t>_</w:t>
      </w:r>
      <w:proofErr w:type="spellStart"/>
      <w:r w:rsidRPr="1C48AA7F">
        <w:rPr>
          <w:b/>
          <w:bCs/>
        </w:rPr>
        <w:t>scrollbar.scss</w:t>
      </w:r>
      <w:proofErr w:type="spellEnd"/>
      <w:r w:rsidRPr="1C48AA7F">
        <w:t xml:space="preserve"> file.</w:t>
      </w:r>
    </w:p>
    <w:p w14:paraId="38F4353A" w14:textId="77777777" w:rsidR="000319A6" w:rsidRDefault="000319A6" w:rsidP="001B72E2">
      <w:pPr>
        <w:pStyle w:val="EIQSteps"/>
      </w:pPr>
      <w:r w:rsidRPr="1C48AA7F">
        <w:t xml:space="preserve">Add header logos and icons to the </w:t>
      </w:r>
      <w:r w:rsidRPr="1C48AA7F">
        <w:rPr>
          <w:b/>
          <w:bCs/>
        </w:rPr>
        <w:t>images</w:t>
      </w:r>
      <w:r w:rsidRPr="1C48AA7F">
        <w:t xml:space="preserve"> folder located in </w:t>
      </w:r>
      <w:proofErr w:type="spellStart"/>
      <w:r w:rsidRPr="1C48AA7F">
        <w:t>src</w:t>
      </w:r>
      <w:proofErr w:type="spellEnd"/>
      <w:r w:rsidRPr="1C48AA7F">
        <w:t>/main/webapp/images/.</w:t>
      </w:r>
    </w:p>
    <w:p w14:paraId="38CF94AE" w14:textId="77777777" w:rsidR="000319A6" w:rsidRPr="000319A6" w:rsidRDefault="000319A6" w:rsidP="000319A6"/>
    <w:p w14:paraId="4C7B5FA0" w14:textId="76040FF0" w:rsidR="00237A46" w:rsidRDefault="00237A46" w:rsidP="00237A46">
      <w:pPr>
        <w:pStyle w:val="Heading3"/>
        <w:rPr>
          <w:rFonts w:eastAsia="Aptos"/>
        </w:rPr>
      </w:pPr>
      <w:bookmarkStart w:id="15" w:name="_Toc190954266"/>
      <w:r w:rsidRPr="0AF6FC0D">
        <w:rPr>
          <w:rFonts w:eastAsia="Aptos"/>
        </w:rPr>
        <w:t>Step 9: Build and Deploy Theme</w:t>
      </w:r>
      <w:bookmarkEnd w:id="15"/>
    </w:p>
    <w:p w14:paraId="3184EA84" w14:textId="77777777" w:rsidR="000319A6" w:rsidRPr="000319A6" w:rsidRDefault="000319A6" w:rsidP="001B72E2">
      <w:pPr>
        <w:pStyle w:val="BodyParagraphJustified"/>
        <w:rPr>
          <w:lang w:eastAsia="ja-JP"/>
        </w:rPr>
      </w:pPr>
      <w:r w:rsidRPr="000319A6">
        <w:rPr>
          <w:lang w:eastAsia="ja-JP"/>
        </w:rPr>
        <w:t>After completing all design changes, build the WAR file by running the following Maven command from the project directory:</w:t>
      </w:r>
    </w:p>
    <w:p w14:paraId="63C7AE69" w14:textId="243A0633" w:rsidR="000319A6" w:rsidRDefault="000319A6" w:rsidP="000319A6">
      <w:pPr>
        <w:pStyle w:val="BodyParagraphJustified"/>
        <w:rPr>
          <w:rFonts w:eastAsia="Times New Roman" w:cs="Times New Roman"/>
          <w:lang w:eastAsia="ja-JP"/>
        </w:rPr>
      </w:pPr>
      <w:proofErr w:type="spellStart"/>
      <w:r w:rsidRPr="000319A6">
        <w:rPr>
          <w:b/>
          <w:bCs/>
          <w:lang w:eastAsia="ja-JP"/>
        </w:rPr>
        <w:t>mvn</w:t>
      </w:r>
      <w:proofErr w:type="spellEnd"/>
      <w:r w:rsidRPr="000319A6">
        <w:rPr>
          <w:b/>
          <w:bCs/>
          <w:lang w:eastAsia="ja-JP"/>
        </w:rPr>
        <w:t xml:space="preserve"> clean install</w:t>
      </w:r>
    </w:p>
    <w:p w14:paraId="7E7AE23C" w14:textId="77777777" w:rsidR="000319A6" w:rsidRPr="000319A6" w:rsidRDefault="000319A6" w:rsidP="000319A6">
      <w:pPr>
        <w:pStyle w:val="BodyParagraphJustified"/>
        <w:rPr>
          <w:lang w:eastAsia="ja-JP"/>
        </w:rPr>
      </w:pPr>
      <w:r w:rsidRPr="000319A6">
        <w:rPr>
          <w:lang w:eastAsia="ja-JP"/>
        </w:rPr>
        <w:t>Once the build completes, the WAR file will be located in the target/ directory within the project folder:</w:t>
      </w:r>
    </w:p>
    <w:p w14:paraId="083CAC60" w14:textId="5319BC14" w:rsidR="00275C8A" w:rsidRDefault="000319A6" w:rsidP="000319A6">
      <w:pPr>
        <w:pStyle w:val="BodyParagraphJustified"/>
        <w:rPr>
          <w:rFonts w:eastAsia="Times New Roman" w:cs="Times New Roman"/>
          <w:lang w:eastAsia="ja-JP"/>
        </w:rPr>
      </w:pPr>
      <w:r w:rsidRPr="001B72E2">
        <w:rPr>
          <w:rStyle w:val="BodyBold"/>
        </w:rPr>
        <w:t>Path</w:t>
      </w:r>
      <w:r w:rsidRPr="000319A6">
        <w:rPr>
          <w:lang w:eastAsia="ja-JP"/>
        </w:rPr>
        <w:t>: Sample-project/target/</w:t>
      </w:r>
    </w:p>
    <w:p w14:paraId="2C7BCA3E" w14:textId="10434D3D" w:rsidR="00237A46" w:rsidRDefault="00237A46" w:rsidP="00237A46">
      <w:pPr>
        <w:pStyle w:val="Heading3"/>
        <w:rPr>
          <w:rFonts w:eastAsia="Aptos"/>
        </w:rPr>
      </w:pPr>
      <w:bookmarkStart w:id="16" w:name="_Toc190954267"/>
      <w:r w:rsidRPr="0AF6FC0D">
        <w:rPr>
          <w:rFonts w:eastAsia="Aptos"/>
        </w:rPr>
        <w:lastRenderedPageBreak/>
        <w:t>Step 10: Deploy the WAR File to the Server</w:t>
      </w:r>
      <w:bookmarkEnd w:id="16"/>
    </w:p>
    <w:p w14:paraId="1CD403E5" w14:textId="465E69FC" w:rsidR="00237A46" w:rsidRDefault="00584AAC">
      <w:pPr>
        <w:pStyle w:val="EIQSteps"/>
        <w:numPr>
          <w:ilvl w:val="0"/>
          <w:numId w:val="2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A3E9CE4" wp14:editId="17D3B0AB">
                <wp:simplePos x="0" y="0"/>
                <wp:positionH relativeFrom="column">
                  <wp:posOffset>1556657</wp:posOffset>
                </wp:positionH>
                <wp:positionV relativeFrom="paragraph">
                  <wp:posOffset>118291</wp:posOffset>
                </wp:positionV>
                <wp:extent cx="2531842" cy="2383972"/>
                <wp:effectExtent l="0" t="0" r="20955" b="16510"/>
                <wp:wrapNone/>
                <wp:docPr id="9229392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1842" cy="23839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04F03" id="Rectangle 1" o:spid="_x0000_s1026" style="position:absolute;margin-left:122.55pt;margin-top:9.3pt;width:199.35pt;height:187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" fillcolor="#4472c4 [3204]" strokecolor="#09101d [484]" strokeweight="1pt"/>
            </w:pict>
          </mc:Fallback>
        </mc:AlternateContent>
      </w:r>
      <w:r w:rsidR="00237A46">
        <w:t>Deploy the generated WAR file to your server.</w:t>
      </w:r>
    </w:p>
    <w:p w14:paraId="30F0B18A" w14:textId="4F336F9B" w:rsidR="00237A46" w:rsidRPr="00237A46" w:rsidRDefault="00237A46" w:rsidP="001B72E2">
      <w:pPr>
        <w:pStyle w:val="EIQSteps"/>
      </w:pPr>
      <w:r>
        <w:t xml:space="preserve">Once the WAR file is deployed successfully, the </w:t>
      </w:r>
      <w:proofErr w:type="spellStart"/>
      <w:r>
        <w:t>Contesco</w:t>
      </w:r>
      <w:proofErr w:type="spellEnd"/>
      <w:r>
        <w:t xml:space="preserve"> theme will appear in the Platform Control Panel.</w:t>
      </w:r>
    </w:p>
    <w:p w14:paraId="78ABD886" w14:textId="56D86442" w:rsidR="00237A46" w:rsidRPr="00237A46" w:rsidRDefault="00237A46" w:rsidP="00237A46">
      <w:pPr>
        <w:pStyle w:val="Heading3"/>
        <w:rPr>
          <w:rFonts w:eastAsia="Times New Roman" w:cs="Times New Roman"/>
          <w:lang w:eastAsia="ja-JP"/>
        </w:rPr>
      </w:pPr>
      <w:bookmarkStart w:id="17" w:name="_Toc190954268"/>
      <w:r w:rsidRPr="00237A46">
        <w:rPr>
          <w:rFonts w:eastAsia="Aptos"/>
          <w:lang w:eastAsia="ja-JP"/>
        </w:rPr>
        <w:t>Step 1</w:t>
      </w:r>
      <w:r>
        <w:rPr>
          <w:lang w:eastAsia="ja-JP"/>
        </w:rPr>
        <w:t>1</w:t>
      </w:r>
      <w:r w:rsidRPr="00237A46">
        <w:rPr>
          <w:rFonts w:eastAsia="Aptos"/>
          <w:lang w:eastAsia="ja-JP"/>
        </w:rPr>
        <w:t>: Configure the Deployed Theme</w:t>
      </w:r>
      <w:bookmarkEnd w:id="17"/>
    </w:p>
    <w:p w14:paraId="2AE9296C" w14:textId="6BC83866" w:rsidR="00237A46" w:rsidRDefault="00237A46">
      <w:pPr>
        <w:pStyle w:val="EIQSteps"/>
        <w:numPr>
          <w:ilvl w:val="0"/>
          <w:numId w:val="14"/>
        </w:numPr>
      </w:pPr>
      <w:r>
        <w:t>Log in to the Platform.</w:t>
      </w:r>
    </w:p>
    <w:p w14:paraId="4DE6CDA1" w14:textId="10D0F383" w:rsidR="00237A46" w:rsidRDefault="00237A46" w:rsidP="001B72E2">
      <w:pPr>
        <w:pStyle w:val="EIQSteps"/>
      </w:pPr>
      <w:r>
        <w:t xml:space="preserve">In the Platform </w:t>
      </w:r>
      <w:proofErr w:type="spellStart"/>
      <w:r>
        <w:t>titile</w:t>
      </w:r>
      <w:proofErr w:type="spellEnd"/>
      <w:r>
        <w:t xml:space="preserve"> bar, click Administration Settings. Details appear on the left side of the page.</w:t>
      </w:r>
    </w:p>
    <w:p w14:paraId="2A6B7893" w14:textId="3C91F485" w:rsidR="00237A46" w:rsidRDefault="00237A46" w:rsidP="001B72E2">
      <w:pPr>
        <w:pStyle w:val="EIQSteps"/>
      </w:pPr>
      <w:r>
        <w:t xml:space="preserve">Click and expand the Site Menu and then click </w:t>
      </w:r>
      <w:r w:rsidRPr="00237A46">
        <w:rPr>
          <w:rStyle w:val="BodyBold"/>
        </w:rPr>
        <w:t>Page Tree</w:t>
      </w:r>
      <w:r>
        <w:t>.</w:t>
      </w:r>
    </w:p>
    <w:p w14:paraId="77FD6622" w14:textId="4F97790C" w:rsidR="00237A46" w:rsidRDefault="00237A46" w:rsidP="001B72E2">
      <w:pPr>
        <w:pStyle w:val="EIQSteps"/>
      </w:pPr>
      <w:r>
        <w:t>In the Settings (next to the Public Pages Menu), select Look and Feel.</w:t>
      </w:r>
    </w:p>
    <w:p w14:paraId="4F44122C" w14:textId="77777777" w:rsidR="00237A46" w:rsidRDefault="00237A46" w:rsidP="001B72E2">
      <w:pPr>
        <w:pStyle w:val="EIQSteps"/>
      </w:pPr>
      <w:r>
        <w:t xml:space="preserve">Scroll to the bottom and click </w:t>
      </w:r>
      <w:r w:rsidRPr="00237A46">
        <w:rPr>
          <w:rStyle w:val="BodyBold"/>
        </w:rPr>
        <w:t>Change Current Theme</w:t>
      </w:r>
      <w:r>
        <w:t>.</w:t>
      </w:r>
    </w:p>
    <w:p w14:paraId="017A0A83" w14:textId="77777777" w:rsidR="00237A46" w:rsidRDefault="00237A46" w:rsidP="001B72E2">
      <w:pPr>
        <w:pStyle w:val="EIQSteps"/>
      </w:pPr>
      <w:r>
        <w:t xml:space="preserve">Select the newly deployed </w:t>
      </w:r>
      <w:proofErr w:type="spellStart"/>
      <w:r w:rsidRPr="00237A46">
        <w:rPr>
          <w:rStyle w:val="BodyBold"/>
        </w:rPr>
        <w:t>Contesco</w:t>
      </w:r>
      <w:proofErr w:type="spellEnd"/>
      <w:r w:rsidRPr="00237A46">
        <w:rPr>
          <w:rStyle w:val="BodyBold"/>
        </w:rPr>
        <w:t xml:space="preserve"> theme</w:t>
      </w:r>
      <w:r>
        <w:t xml:space="preserve"> from the list of available themes.</w:t>
      </w:r>
    </w:p>
    <w:p w14:paraId="192D433F" w14:textId="41F205FA" w:rsidR="00237A46" w:rsidRDefault="00237A46" w:rsidP="00237A46">
      <w:pPr>
        <w:pStyle w:val="BodyParagraphJustified"/>
      </w:pPr>
      <w:r w:rsidRPr="00237A46">
        <w:rPr>
          <w:rStyle w:val="BodyBold"/>
        </w:rPr>
        <w:t>Optional</w:t>
      </w:r>
      <w:r>
        <w:t>: If you have customized the login page, repeat the steps above to apply the same theme configuration for the login page.</w:t>
      </w:r>
    </w:p>
    <w:p w14:paraId="6B8A19D4" w14:textId="77777777" w:rsidR="006C7DA7" w:rsidRDefault="006C7DA7" w:rsidP="00237A46">
      <w:pPr>
        <w:pStyle w:val="BodyParagraphJustified"/>
      </w:pPr>
    </w:p>
    <w:p w14:paraId="464F6F62" w14:textId="6E85A7C3" w:rsidR="00CB3EA0" w:rsidRPr="00CB3EA0" w:rsidRDefault="00CB3EA0" w:rsidP="00613763">
      <w:pPr>
        <w:pStyle w:val="Heading2"/>
        <w:rPr>
          <w:rFonts w:eastAsia="Times New Roman" w:cs="Times New Roman"/>
          <w:lang w:eastAsia="ja-JP"/>
        </w:rPr>
      </w:pPr>
      <w:bookmarkStart w:id="18" w:name="_Toc190954269"/>
      <w:r w:rsidRPr="00CB3EA0">
        <w:rPr>
          <w:rFonts w:eastAsia="Aptos"/>
          <w:lang w:eastAsia="ja-JP"/>
        </w:rPr>
        <w:t>Conclusion</w:t>
      </w:r>
      <w:bookmarkEnd w:id="18"/>
    </w:p>
    <w:p w14:paraId="7070EBA6" w14:textId="00F901EF" w:rsidR="00CB3EA0" w:rsidRPr="00CB3EA0" w:rsidRDefault="00CB3EA0" w:rsidP="00CB3EA0">
      <w:pPr>
        <w:pStyle w:val="BodyParagraphJustified"/>
        <w:rPr>
          <w:rFonts w:eastAsia="Times New Roman" w:cs="Times New Roman"/>
          <w:lang w:eastAsia="ja-JP"/>
        </w:rPr>
      </w:pPr>
      <w:r w:rsidRPr="00CB3EA0">
        <w:rPr>
          <w:lang w:eastAsia="ja-JP"/>
        </w:rPr>
        <w:t>By following the steps</w:t>
      </w:r>
      <w:r>
        <w:rPr>
          <w:lang w:eastAsia="ja-JP"/>
        </w:rPr>
        <w:t xml:space="preserve"> mentioned in this documentation</w:t>
      </w:r>
      <w:r w:rsidRPr="00CB3EA0">
        <w:rPr>
          <w:lang w:eastAsia="ja-JP"/>
        </w:rPr>
        <w:t xml:space="preserve">, you will be able to successfully create, customize, and deploy the </w:t>
      </w:r>
      <w:proofErr w:type="spellStart"/>
      <w:r w:rsidRPr="00CB3EA0">
        <w:rPr>
          <w:b/>
          <w:bCs/>
          <w:lang w:eastAsia="ja-JP"/>
        </w:rPr>
        <w:t>Contesco</w:t>
      </w:r>
      <w:proofErr w:type="spellEnd"/>
      <w:r w:rsidRPr="00CB3EA0">
        <w:rPr>
          <w:lang w:eastAsia="ja-JP"/>
        </w:rPr>
        <w:t xml:space="preserve"> theme. The project is designed to be flexible, allowing you to modify key elements such as login structure, header, navigation, and overall theme style to match your requirements.</w:t>
      </w:r>
    </w:p>
    <w:p w14:paraId="7ECD3278" w14:textId="65A69626" w:rsidR="00DC12E5" w:rsidRDefault="00DC12E5" w:rsidP="006A4A78">
      <w:pPr>
        <w:pStyle w:val="BodyParagraphJustified"/>
      </w:pPr>
    </w:p>
    <w:sectPr w:rsidR="00DC12E5" w:rsidSect="00CB3EA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0DCAC" w14:textId="77777777" w:rsidR="00E14B20" w:rsidRDefault="00E14B20" w:rsidP="004B3C9E">
      <w:pPr>
        <w:spacing w:after="0"/>
      </w:pPr>
      <w:r>
        <w:separator/>
      </w:r>
    </w:p>
  </w:endnote>
  <w:endnote w:type="continuationSeparator" w:id="0">
    <w:p w14:paraId="2BE002ED" w14:textId="77777777" w:rsidR="00E14B20" w:rsidRDefault="00E14B20" w:rsidP="004B3C9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sz="18" w:space="0" w:color="2E74B5" w:themeColor="accent5" w:themeShade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5"/>
      <w:gridCol w:w="3005"/>
      <w:gridCol w:w="3006"/>
    </w:tblGrid>
    <w:tr w:rsidR="001309DF" w:rsidRPr="004B3C9E" w14:paraId="3CAB0548" w14:textId="77777777" w:rsidTr="002C25A8">
      <w:tc>
        <w:tcPr>
          <w:tcW w:w="3005" w:type="dxa"/>
          <w:vAlign w:val="center"/>
        </w:tcPr>
        <w:p w14:paraId="309E8735" w14:textId="008F9805" w:rsidR="001309DF" w:rsidRPr="004B3C9E" w:rsidRDefault="00136318" w:rsidP="00F92181">
          <w:pPr>
            <w:pStyle w:val="Footer"/>
          </w:pPr>
          <w:fldSimple w:instr=" STYLEREF  Title2  \* MERGEFORMAT ">
            <w:r>
              <w:rPr>
                <w:noProof/>
              </w:rPr>
              <w:t>Technical Manual</w:t>
            </w:r>
          </w:fldSimple>
        </w:p>
      </w:tc>
      <w:tc>
        <w:tcPr>
          <w:tcW w:w="3005" w:type="dxa"/>
        </w:tcPr>
        <w:p w14:paraId="4CB5D664" w14:textId="0434754E" w:rsidR="001309DF" w:rsidRPr="004B3C9E" w:rsidRDefault="001309DF" w:rsidP="00F92181">
          <w:pPr>
            <w:pStyle w:val="Footer"/>
          </w:pPr>
          <w:r>
            <w:rPr>
              <w:noProof/>
            </w:rPr>
            <w:t>Process Flow Activities</w:t>
          </w:r>
        </w:p>
      </w:tc>
      <w:tc>
        <w:tcPr>
          <w:tcW w:w="3006" w:type="dxa"/>
        </w:tcPr>
        <w:sdt>
          <w:sdtPr>
            <w:id w:val="-1057618145"/>
            <w:docPartObj>
              <w:docPartGallery w:val="Page Numbers (Bottom of Page)"/>
              <w:docPartUnique/>
            </w:docPartObj>
          </w:sdtPr>
          <w:sdtContent>
            <w:sdt>
              <w:sdtPr>
                <w:id w:val="-2090300308"/>
                <w:docPartObj>
                  <w:docPartGallery w:val="Page Numbers (Top of Page)"/>
                  <w:docPartUnique/>
                </w:docPartObj>
              </w:sdtPr>
              <w:sdtContent>
                <w:p w14:paraId="76EEA7DF" w14:textId="07887880" w:rsidR="001309DF" w:rsidRPr="004B3C9E" w:rsidRDefault="001309DF" w:rsidP="00F92181">
                  <w:pPr>
                    <w:pStyle w:val="Footer"/>
                  </w:pPr>
                  <w:r>
                    <w:fldChar w:fldCharType="begin"/>
                  </w:r>
                  <w:r>
                    <w:instrText xml:space="preserve"> PAGE   \* MERGEFORMAT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1</w:t>
                  </w:r>
                  <w:r>
                    <w:rPr>
                      <w:noProof/>
                    </w:rPr>
                    <w:fldChar w:fldCharType="end"/>
                  </w:r>
                </w:p>
              </w:sdtContent>
            </w:sdt>
          </w:sdtContent>
        </w:sdt>
      </w:tc>
    </w:tr>
  </w:tbl>
  <w:p w14:paraId="14A1F2DC" w14:textId="77777777" w:rsidR="001309DF" w:rsidRPr="008E6F13" w:rsidRDefault="001309DF" w:rsidP="008E6F1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sz="18" w:space="0" w:color="2E74B5" w:themeColor="accent5" w:themeShade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5"/>
      <w:gridCol w:w="3835"/>
      <w:gridCol w:w="2176"/>
    </w:tblGrid>
    <w:tr w:rsidR="001309DF" w:rsidRPr="004B3C9E" w14:paraId="6B3C4399" w14:textId="77777777" w:rsidTr="00561352">
      <w:tc>
        <w:tcPr>
          <w:tcW w:w="3005" w:type="dxa"/>
          <w:vAlign w:val="center"/>
        </w:tcPr>
        <w:p w14:paraId="095D1D76" w14:textId="4B9E3B6D" w:rsidR="001309DF" w:rsidRPr="004B3C9E" w:rsidRDefault="00136318" w:rsidP="00F92181">
          <w:pPr>
            <w:pStyle w:val="Footer"/>
          </w:pPr>
          <w:fldSimple w:instr=" STYLEREF  Title2  \* MERGEFORMAT ">
            <w:r>
              <w:rPr>
                <w:noProof/>
              </w:rPr>
              <w:t>Technical Manual</w:t>
            </w:r>
          </w:fldSimple>
        </w:p>
      </w:tc>
      <w:tc>
        <w:tcPr>
          <w:tcW w:w="3835" w:type="dxa"/>
        </w:tcPr>
        <w:p w14:paraId="543FFCBA" w14:textId="7F11352B" w:rsidR="001309DF" w:rsidRPr="004B3C9E" w:rsidRDefault="00136318" w:rsidP="00561352">
          <w:pPr>
            <w:pStyle w:val="Footer"/>
            <w:jc w:val="center"/>
          </w:pPr>
          <w:fldSimple w:instr=" STYLEREF  Title3  \* MERGEFORMAT ">
            <w:r>
              <w:rPr>
                <w:noProof/>
              </w:rPr>
              <w:t>Theme Customization Setup</w:t>
            </w:r>
          </w:fldSimple>
        </w:p>
      </w:tc>
      <w:tc>
        <w:tcPr>
          <w:tcW w:w="2176" w:type="dxa"/>
        </w:tcPr>
        <w:sdt>
          <w:sdtPr>
            <w:id w:val="1122809815"/>
            <w:docPartObj>
              <w:docPartGallery w:val="Page Numbers (Top of Page)"/>
              <w:docPartUnique/>
            </w:docPartObj>
          </w:sdtPr>
          <w:sdtContent>
            <w:p w14:paraId="35CF42A3" w14:textId="17F7372A" w:rsidR="001309DF" w:rsidRPr="004B3C9E" w:rsidRDefault="001309DF" w:rsidP="00F92181">
              <w:pPr>
                <w:pStyle w:val="Footer"/>
                <w:jc w:val="right"/>
              </w:pPr>
              <w:r>
                <w:fldChar w:fldCharType="begin"/>
              </w:r>
              <w:r>
                <w:instrText xml:space="preserve"> PAGE   \* MERGEFORMAT </w:instrText>
              </w:r>
              <w:r>
                <w:fldChar w:fldCharType="separate"/>
              </w:r>
              <w:r w:rsidR="006A4A78">
                <w:rPr>
                  <w:noProof/>
                </w:rPr>
                <w:t>iv</w:t>
              </w:r>
              <w:r>
                <w:rPr>
                  <w:noProof/>
                </w:rPr>
                <w:fldChar w:fldCharType="end"/>
              </w:r>
            </w:p>
          </w:sdtContent>
        </w:sdt>
      </w:tc>
    </w:tr>
  </w:tbl>
  <w:p w14:paraId="01FA435D" w14:textId="77777777" w:rsidR="001309DF" w:rsidRPr="008E6F13" w:rsidRDefault="001309DF" w:rsidP="009804F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892E1" w14:textId="77777777" w:rsidR="004935C6" w:rsidRDefault="004935C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sz="18" w:space="0" w:color="2E74B5" w:themeColor="accent5" w:themeShade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5"/>
      <w:gridCol w:w="3005"/>
      <w:gridCol w:w="3006"/>
    </w:tblGrid>
    <w:tr w:rsidR="001309DF" w:rsidRPr="004B3C9E" w14:paraId="12BB42E3" w14:textId="77777777" w:rsidTr="00CA0242">
      <w:tc>
        <w:tcPr>
          <w:tcW w:w="3005" w:type="dxa"/>
          <w:vAlign w:val="center"/>
        </w:tcPr>
        <w:p w14:paraId="6263CDE3" w14:textId="7DB613E7" w:rsidR="001309DF" w:rsidRPr="004B3C9E" w:rsidRDefault="00136318" w:rsidP="00F92181">
          <w:pPr>
            <w:pStyle w:val="Footer"/>
          </w:pPr>
          <w:fldSimple w:instr=" STYLEREF  Title2  \* MERGEFORMAT ">
            <w:r>
              <w:rPr>
                <w:noProof/>
              </w:rPr>
              <w:t>Technical Manual</w:t>
            </w:r>
          </w:fldSimple>
        </w:p>
      </w:tc>
      <w:tc>
        <w:tcPr>
          <w:tcW w:w="3005" w:type="dxa"/>
        </w:tcPr>
        <w:p w14:paraId="29DE5B94" w14:textId="5A8E5F6B" w:rsidR="001309DF" w:rsidRPr="004B3C9E" w:rsidRDefault="00136318" w:rsidP="00F92181">
          <w:pPr>
            <w:pStyle w:val="Footer"/>
          </w:pPr>
          <w:fldSimple w:instr=" STYLEREF  Title3  \* MERGEFORMAT ">
            <w:r>
              <w:rPr>
                <w:noProof/>
              </w:rPr>
              <w:t>Theme Customization Setup</w:t>
            </w:r>
          </w:fldSimple>
        </w:p>
      </w:tc>
      <w:tc>
        <w:tcPr>
          <w:tcW w:w="3006" w:type="dxa"/>
        </w:tcPr>
        <w:sdt>
          <w:sdtPr>
            <w:id w:val="-1700546181"/>
            <w:docPartObj>
              <w:docPartGallery w:val="Page Numbers (Bottom of Page)"/>
              <w:docPartUnique/>
            </w:docPartObj>
          </w:sdtPr>
          <w:sdtContent>
            <w:sdt>
              <w:sdtPr>
                <w:id w:val="-59634360"/>
                <w:docPartObj>
                  <w:docPartGallery w:val="Page Numbers (Top of Page)"/>
                  <w:docPartUnique/>
                </w:docPartObj>
              </w:sdtPr>
              <w:sdtContent>
                <w:p w14:paraId="526BF5A3" w14:textId="17EEA1A4" w:rsidR="001309DF" w:rsidRPr="004B3C9E" w:rsidRDefault="001309DF" w:rsidP="00F92181">
                  <w:pPr>
                    <w:pStyle w:val="Footer"/>
                  </w:pPr>
                  <w:r>
                    <w:t xml:space="preserve">Page </w:t>
                  </w:r>
                  <w:r>
                    <w:fldChar w:fldCharType="begin"/>
                  </w:r>
                  <w:r>
                    <w:instrText xml:space="preserve"> PAGE  \* Arabic  \* MERGEFORMAT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1</w:t>
                  </w:r>
                  <w:r>
                    <w:fldChar w:fldCharType="end"/>
                  </w:r>
                  <w:r>
                    <w:t xml:space="preserve"> of </w:t>
                  </w:r>
                  <w:fldSimple w:instr=" NUMPAGES  \* Arabic  \* MERGEFORMAT ">
                    <w:r>
                      <w:rPr>
                        <w:noProof/>
                      </w:rPr>
                      <w:t>35</w:t>
                    </w:r>
                  </w:fldSimple>
                </w:p>
              </w:sdtContent>
            </w:sdt>
          </w:sdtContent>
        </w:sdt>
      </w:tc>
    </w:tr>
  </w:tbl>
  <w:p w14:paraId="3501BBAF" w14:textId="77777777" w:rsidR="001309DF" w:rsidRPr="008E6F13" w:rsidRDefault="001309DF" w:rsidP="008E6F13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sz="18" w:space="0" w:color="2E74B5" w:themeColor="accent5" w:themeShade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00"/>
      <w:gridCol w:w="3600"/>
      <w:gridCol w:w="2716"/>
    </w:tblGrid>
    <w:tr w:rsidR="001309DF" w:rsidRPr="00A440F5" w14:paraId="35CB162A" w14:textId="77777777" w:rsidTr="00FC6ABD">
      <w:tc>
        <w:tcPr>
          <w:tcW w:w="2700" w:type="dxa"/>
          <w:vAlign w:val="center"/>
        </w:tcPr>
        <w:p w14:paraId="300E6AEB" w14:textId="15415F27" w:rsidR="001309DF" w:rsidRPr="00A440F5" w:rsidRDefault="001309DF" w:rsidP="00F92181">
          <w:pPr>
            <w:pStyle w:val="Footer"/>
          </w:pPr>
        </w:p>
      </w:tc>
      <w:tc>
        <w:tcPr>
          <w:tcW w:w="3600" w:type="dxa"/>
        </w:tcPr>
        <w:p w14:paraId="34288487" w14:textId="77D72F60" w:rsidR="001309DF" w:rsidRPr="00A440F5" w:rsidRDefault="001309DF" w:rsidP="00FC6ABD">
          <w:pPr>
            <w:pStyle w:val="Footer"/>
            <w:jc w:val="center"/>
          </w:pPr>
        </w:p>
      </w:tc>
      <w:tc>
        <w:tcPr>
          <w:tcW w:w="2716" w:type="dxa"/>
        </w:tcPr>
        <w:sdt>
          <w:sdtPr>
            <w:id w:val="1620565253"/>
            <w:docPartObj>
              <w:docPartGallery w:val="Page Numbers (Bottom of Page)"/>
              <w:docPartUnique/>
            </w:docPartObj>
          </w:sdtPr>
          <w:sdtContent>
            <w:sdt>
              <w:sdtPr>
                <w:id w:val="1617952802"/>
                <w:docPartObj>
                  <w:docPartGallery w:val="Page Numbers (Top of Page)"/>
                  <w:docPartUnique/>
                </w:docPartObj>
              </w:sdtPr>
              <w:sdtContent>
                <w:p w14:paraId="1170F747" w14:textId="6809F093" w:rsidR="001309DF" w:rsidRPr="00A440F5" w:rsidRDefault="001309DF" w:rsidP="00360C23">
                  <w:pPr>
                    <w:pStyle w:val="Footer"/>
                    <w:jc w:val="right"/>
                  </w:pPr>
                  <w:r w:rsidRPr="00A440F5">
                    <w:t xml:space="preserve">Page </w:t>
                  </w:r>
                  <w:r w:rsidRPr="00A440F5">
                    <w:fldChar w:fldCharType="begin"/>
                  </w:r>
                  <w:r w:rsidRPr="00A440F5">
                    <w:instrText xml:space="preserve"> PAGE  \* Arabic  \* MERGEFORMAT </w:instrText>
                  </w:r>
                  <w:r w:rsidRPr="00A440F5">
                    <w:fldChar w:fldCharType="separate"/>
                  </w:r>
                  <w:r w:rsidR="00870312" w:rsidRPr="00A440F5">
                    <w:rPr>
                      <w:noProof/>
                    </w:rPr>
                    <w:t>6</w:t>
                  </w:r>
                  <w:r w:rsidRPr="00A440F5">
                    <w:fldChar w:fldCharType="end"/>
                  </w:r>
                  <w:r w:rsidRPr="00A440F5">
                    <w:t xml:space="preserve"> of </w:t>
                  </w:r>
                  <w:fldSimple w:instr=" NUMPAGES  \* Arabic  \* MERGEFORMAT ">
                    <w:r w:rsidR="00870312" w:rsidRPr="00A440F5">
                      <w:rPr>
                        <w:noProof/>
                      </w:rPr>
                      <w:t>6</w:t>
                    </w:r>
                  </w:fldSimple>
                </w:p>
              </w:sdtContent>
            </w:sdt>
          </w:sdtContent>
        </w:sdt>
      </w:tc>
    </w:tr>
  </w:tbl>
  <w:p w14:paraId="4B1E2C03" w14:textId="77777777" w:rsidR="001309DF" w:rsidRPr="008E6F13" w:rsidRDefault="001309DF" w:rsidP="009804F5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sz="18" w:space="0" w:color="2E74B5" w:themeColor="accent5" w:themeShade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5"/>
      <w:gridCol w:w="3565"/>
      <w:gridCol w:w="2446"/>
    </w:tblGrid>
    <w:tr w:rsidR="001309DF" w:rsidRPr="00F71E49" w14:paraId="7D89AB9E" w14:textId="77777777" w:rsidTr="00561352">
      <w:tc>
        <w:tcPr>
          <w:tcW w:w="3005" w:type="dxa"/>
          <w:vAlign w:val="center"/>
        </w:tcPr>
        <w:p w14:paraId="12BBECC1" w14:textId="47163D93" w:rsidR="001309DF" w:rsidRPr="00F71E49" w:rsidRDefault="001309DF" w:rsidP="00F92181">
          <w:pPr>
            <w:pStyle w:val="Footer"/>
          </w:pPr>
        </w:p>
      </w:tc>
      <w:tc>
        <w:tcPr>
          <w:tcW w:w="3565" w:type="dxa"/>
        </w:tcPr>
        <w:p w14:paraId="4E765A17" w14:textId="53D25511" w:rsidR="001309DF" w:rsidRPr="00F71E49" w:rsidRDefault="001309DF" w:rsidP="00561352">
          <w:pPr>
            <w:pStyle w:val="Footer"/>
            <w:jc w:val="center"/>
          </w:pPr>
        </w:p>
      </w:tc>
      <w:tc>
        <w:tcPr>
          <w:tcW w:w="2446" w:type="dxa"/>
        </w:tcPr>
        <w:sdt>
          <w:sdtPr>
            <w:id w:val="161679777"/>
            <w:docPartObj>
              <w:docPartGallery w:val="Page Numbers (Bottom of Page)"/>
              <w:docPartUnique/>
            </w:docPartObj>
          </w:sdtPr>
          <w:sdtContent>
            <w:sdt>
              <w:sdtPr>
                <w:id w:val="-1644420485"/>
                <w:docPartObj>
                  <w:docPartGallery w:val="Page Numbers (Top of Page)"/>
                  <w:docPartUnique/>
                </w:docPartObj>
              </w:sdtPr>
              <w:sdtContent>
                <w:p w14:paraId="2D6B041E" w14:textId="5EF47AC4" w:rsidR="001309DF" w:rsidRPr="00F71E49" w:rsidRDefault="001309DF" w:rsidP="00360C23">
                  <w:pPr>
                    <w:pStyle w:val="Footer"/>
                    <w:jc w:val="right"/>
                  </w:pPr>
                  <w:r w:rsidRPr="00F71E49">
                    <w:t xml:space="preserve">Page </w:t>
                  </w:r>
                  <w:r w:rsidRPr="00F71E49">
                    <w:fldChar w:fldCharType="begin"/>
                  </w:r>
                  <w:r w:rsidRPr="00F71E49">
                    <w:instrText xml:space="preserve"> PAGE  \* Arabic  \* MERGEFORMAT </w:instrText>
                  </w:r>
                  <w:r w:rsidRPr="00F71E49">
                    <w:fldChar w:fldCharType="separate"/>
                  </w:r>
                  <w:r w:rsidR="00870312" w:rsidRPr="00F71E49">
                    <w:rPr>
                      <w:noProof/>
                    </w:rPr>
                    <w:t>5</w:t>
                  </w:r>
                  <w:r w:rsidRPr="00F71E49">
                    <w:fldChar w:fldCharType="end"/>
                  </w:r>
                  <w:r w:rsidRPr="00F71E49">
                    <w:t xml:space="preserve"> of </w:t>
                  </w:r>
                  <w:fldSimple w:instr=" NUMPAGES  \* Arabic  \* MERGEFORMAT ">
                    <w:r w:rsidR="00870312" w:rsidRPr="00F71E49">
                      <w:rPr>
                        <w:noProof/>
                      </w:rPr>
                      <w:t>6</w:t>
                    </w:r>
                  </w:fldSimple>
                </w:p>
              </w:sdtContent>
            </w:sdt>
          </w:sdtContent>
        </w:sdt>
      </w:tc>
    </w:tr>
  </w:tbl>
  <w:p w14:paraId="2589B97F" w14:textId="77777777" w:rsidR="001309DF" w:rsidRPr="008E6F13" w:rsidRDefault="001309DF" w:rsidP="008E6F1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5017B" w14:textId="77777777" w:rsidR="00E14B20" w:rsidRDefault="00E14B20" w:rsidP="004B3C9E">
      <w:pPr>
        <w:spacing w:after="0"/>
      </w:pPr>
      <w:r>
        <w:separator/>
      </w:r>
    </w:p>
  </w:footnote>
  <w:footnote w:type="continuationSeparator" w:id="0">
    <w:p w14:paraId="05F35E15" w14:textId="77777777" w:rsidR="00E14B20" w:rsidRDefault="00E14B20" w:rsidP="004B3C9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696F6" w14:textId="7C6C2E7F" w:rsidR="001309DF" w:rsidRDefault="00000000" w:rsidP="0043048D">
    <w:pPr>
      <w:pStyle w:val="Header"/>
      <w:pBdr>
        <w:bottom w:val="single" w:sz="12" w:space="1" w:color="2E74B5" w:themeColor="accent5" w:themeShade="BF"/>
      </w:pBdr>
    </w:pPr>
    <w:r>
      <w:rPr>
        <w:noProof/>
      </w:rPr>
      <w:pict w14:anchorId="5E7679D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2" type="#_x0000_t136" style="position:absolute;margin-left:0;margin-top:0;width:576.6pt;height:59.65pt;rotation:315;z-index:-25164288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NFIDENTIAL. DO NOT COPY DARSANA"/>
          <w10:wrap anchorx="margin" anchory="margin"/>
        </v:shape>
      </w:pict>
    </w:r>
    <w:fldSimple w:instr=" STYLEREF  &quot;TOC Heading&quot;  \* MERGEFORMAT ">
      <w:r w:rsidR="004935C6">
        <w:rPr>
          <w:noProof/>
        </w:rPr>
        <w:t>Table of Contents</w:t>
      </w:r>
    </w:fldSimple>
    <w:r w:rsidR="001309DF">
      <w:ptab w:relativeTo="margin" w:alignment="center" w:leader="none"/>
    </w:r>
    <w:r w:rsidR="001309DF">
      <w:ptab w:relativeTo="margin" w:alignment="right" w:leader="none"/>
    </w:r>
    <w:r w:rsidR="001309DF">
      <w:rPr>
        <w:noProof/>
        <w:lang w:eastAsia="en-IN"/>
      </w:rPr>
      <w:drawing>
        <wp:inline distT="0" distB="0" distL="0" distR="0" wp14:anchorId="4A5A4996" wp14:editId="04C5E0C1">
          <wp:extent cx="1314450" cy="374112"/>
          <wp:effectExtent l="0" t="0" r="0" b="6985"/>
          <wp:docPr id="924298985" name="Picture 9242989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IQ_ico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2542" cy="393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3F280" w14:textId="7F0E2EB6" w:rsidR="001309DF" w:rsidRPr="00C74505" w:rsidRDefault="00000000" w:rsidP="00C74505">
    <w:pPr>
      <w:pStyle w:val="Header"/>
      <w:pBdr>
        <w:bottom w:val="single" w:sz="12" w:space="1" w:color="2E74B5" w:themeColor="accent5" w:themeShade="BF"/>
      </w:pBdr>
    </w:pPr>
    <w:r>
      <w:rPr>
        <w:noProof/>
      </w:rPr>
      <w:pict w14:anchorId="2783B18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3" type="#_x0000_t136" style="position:absolute;margin-left:0;margin-top:0;width:576.6pt;height:59.65pt;rotation:315;z-index:-25164083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NFIDENTIAL. DO NOT COPY DARSANA"/>
          <w10:wrap anchorx="margin" anchory="margin"/>
        </v:shape>
      </w:pict>
    </w:r>
    <w:fldSimple w:instr=" STYLEREF  &quot;Heading 1&quot;  \* MERGEFORMAT ">
      <w:r w:rsidR="00136318">
        <w:rPr>
          <w:noProof/>
        </w:rPr>
        <w:t>Contesco Theme Setup</w:t>
      </w:r>
    </w:fldSimple>
    <w:r w:rsidR="001309DF">
      <w:ptab w:relativeTo="margin" w:alignment="center" w:leader="none"/>
    </w:r>
    <w:r w:rsidR="001309DF"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F2B26" w14:textId="21B330C5" w:rsidR="00F71E49" w:rsidRDefault="00000000">
    <w:pPr>
      <w:pStyle w:val="Header"/>
    </w:pPr>
    <w:r>
      <w:rPr>
        <w:noProof/>
      </w:rPr>
      <w:pict w14:anchorId="0A38020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1" type="#_x0000_t136" style="position:absolute;margin-left:0;margin-top:0;width:576.6pt;height:59.65pt;rotation:315;z-index:-25164492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NFIDENTIAL. DO NOT COPY DARSANA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074C5" w14:textId="6F33541F" w:rsidR="00F71E49" w:rsidRDefault="00000000">
    <w:pPr>
      <w:pStyle w:val="Header"/>
    </w:pPr>
    <w:r>
      <w:rPr>
        <w:noProof/>
      </w:rPr>
      <w:pict w14:anchorId="5A57A3C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5" type="#_x0000_t136" style="position:absolute;margin-left:0;margin-top:0;width:576.6pt;height:59.65pt;rotation:315;z-index:-25163673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NFIDENTIAL. DO NOT COPY DARSANA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80C44" w14:textId="40709515" w:rsidR="00F71E49" w:rsidRDefault="00000000" w:rsidP="00F71E49">
    <w:pPr>
      <w:pStyle w:val="Header"/>
      <w:pBdr>
        <w:bottom w:val="single" w:sz="12" w:space="1" w:color="2E74B5" w:themeColor="accent5" w:themeShade="BF"/>
      </w:pBdr>
    </w:pPr>
    <w:r>
      <w:rPr>
        <w:noProof/>
      </w:rPr>
      <w:pict w14:anchorId="6726755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6" type="#_x0000_t136" style="position:absolute;margin-left:0;margin-top:0;width:576.6pt;height:59.65pt;rotation:315;z-index:-25163468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NFIDENTIAL. DO NOT COPY DARSANA"/>
          <w10:wrap anchorx="margin" anchory="margin"/>
        </v:shape>
      </w:pict>
    </w:r>
    <w:fldSimple w:instr=" STYLEREF  &quot;Heading 1&quot;  \* MERGEFORMAT ">
      <w:r w:rsidR="008828F3">
        <w:rPr>
          <w:noProof/>
        </w:rPr>
        <w:t>Contesco Theme Setup</w:t>
      </w:r>
    </w:fldSimple>
    <w:r w:rsidR="00F71E49">
      <w:ptab w:relativeTo="margin" w:alignment="center" w:leader="none"/>
    </w:r>
    <w:r w:rsidR="00F71E49">
      <w:t xml:space="preserve"> </w:t>
    </w:r>
    <w:r w:rsidR="00F71E49">
      <w:ptab w:relativeTo="margin" w:alignment="right" w:leader="none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AE957" w14:textId="60401738" w:rsidR="001309DF" w:rsidRDefault="00000000">
    <w:pPr>
      <w:pStyle w:val="Header"/>
    </w:pPr>
    <w:r>
      <w:rPr>
        <w:noProof/>
      </w:rPr>
      <w:pict w14:anchorId="177AE21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4" type="#_x0000_t136" style="position:absolute;margin-left:0;margin-top:0;width:576.6pt;height:59.65pt;rotation:315;z-index:-25163878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NFIDENTIAL. DO NOT COPY DARSANA"/>
          <w10:wrap anchorx="margin" anchory="margin"/>
        </v:shape>
      </w:pict>
    </w:r>
    <w:r w:rsidR="001309DF">
      <w:ptab w:relativeTo="margin" w:alignment="center" w:leader="none"/>
    </w:r>
    <w:r w:rsidR="001309DF"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771076357" o:spid="_x0000_i1025" type="#_x0000_t75" style="width:366.6pt;height:384.6pt;visibility:visible;mso-wrap-style:square" o:bullet="t">
        <v:imagedata r:id="rId1" o:title=""/>
      </v:shape>
    </w:pict>
  </w:numPicBullet>
  <w:numPicBullet w:numPicBulletId="1">
    <w:pict>
      <v:shape id="Picture 1776176401" o:spid="_x0000_i1026" type="#_x0000_t75" style="width:675pt;height:451.2pt;visibility:visible;mso-wrap-style:square" o:bullet="t">
        <v:imagedata r:id="rId2" o:title=""/>
      </v:shape>
    </w:pict>
  </w:numPicBullet>
  <w:numPicBullet w:numPicBulletId="2">
    <w:pict>
      <v:shape id="Picture 1778319620" o:spid="_x0000_i1027" type="#_x0000_t75" style="width:112.2pt;height:127.8pt;visibility:visible;mso-wrap-style:square" o:bullet="t">
        <v:imagedata r:id="rId3" o:title=""/>
      </v:shape>
    </w:pict>
  </w:numPicBullet>
  <w:abstractNum w:abstractNumId="0" w15:restartNumberingAfterBreak="0">
    <w:nsid w:val="03673CF1"/>
    <w:multiLevelType w:val="hybridMultilevel"/>
    <w:tmpl w:val="FE9689E2"/>
    <w:lvl w:ilvl="0" w:tplc="3E70DCB4">
      <w:start w:val="1"/>
      <w:numFmt w:val="bullet"/>
      <w:pStyle w:val="Note2"/>
      <w:lvlText w:val=""/>
      <w:lvlJc w:val="left"/>
      <w:pPr>
        <w:ind w:left="1440" w:hanging="360"/>
      </w:pPr>
      <w:rPr>
        <w:rFonts w:ascii="Wingdings" w:hAnsi="Wingdings" w:hint="default"/>
        <w:b/>
        <w:i w:val="0"/>
        <w:color w:val="002060"/>
        <w:sz w:val="36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F75F43"/>
    <w:multiLevelType w:val="hybridMultilevel"/>
    <w:tmpl w:val="3A16EEAE"/>
    <w:lvl w:ilvl="0" w:tplc="2272E61C">
      <w:start w:val="1"/>
      <w:numFmt w:val="bullet"/>
      <w:pStyle w:val="Warning2dont"/>
      <w:lvlText w:val=""/>
      <w:lvlPicBulletId w:val="0"/>
      <w:lvlJc w:val="left"/>
      <w:pPr>
        <w:ind w:left="1080" w:hanging="360"/>
      </w:pPr>
      <w:rPr>
        <w:rFonts w:ascii="Symbol" w:hAnsi="Symbol" w:hint="default"/>
        <w:b/>
        <w:i w:val="0"/>
        <w:color w:val="auto"/>
        <w:sz w:val="3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E43802"/>
    <w:multiLevelType w:val="multilevel"/>
    <w:tmpl w:val="B7F6EC06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DC2324A"/>
    <w:multiLevelType w:val="hybridMultilevel"/>
    <w:tmpl w:val="E364F53E"/>
    <w:lvl w:ilvl="0" w:tplc="968AB55A">
      <w:start w:val="1"/>
      <w:numFmt w:val="bullet"/>
      <w:pStyle w:val="ReferToThisDoc"/>
      <w:lvlText w:val="§"/>
      <w:lvlJc w:val="left"/>
      <w:pPr>
        <w:ind w:left="1080" w:hanging="360"/>
      </w:pPr>
      <w:rPr>
        <w:rFonts w:ascii="Lucida Bright" w:hAnsi="Lucida Bright" w:hint="default"/>
        <w:b/>
        <w:i w:val="0"/>
        <w:color w:val="70AD47" w:themeColor="accent6"/>
        <w:sz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6C0233A"/>
    <w:multiLevelType w:val="hybridMultilevel"/>
    <w:tmpl w:val="F9BE9558"/>
    <w:lvl w:ilvl="0" w:tplc="FB324344">
      <w:start w:val="1"/>
      <w:numFmt w:val="bullet"/>
      <w:pStyle w:val="Warning1"/>
      <w:lvlText w:val=""/>
      <w:lvlPicBulletId w:val="1"/>
      <w:lvlJc w:val="left"/>
      <w:pPr>
        <w:ind w:left="720" w:hanging="360"/>
      </w:pPr>
      <w:rPr>
        <w:rFonts w:ascii="Symbol" w:hAnsi="Symbol" w:hint="default"/>
        <w:b/>
        <w:i w:val="0"/>
        <w:color w:val="auto"/>
        <w:sz w:val="32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7404659"/>
    <w:multiLevelType w:val="hybridMultilevel"/>
    <w:tmpl w:val="32DA3A0E"/>
    <w:lvl w:ilvl="0" w:tplc="83DE5860">
      <w:start w:val="1"/>
      <w:numFmt w:val="bullet"/>
      <w:pStyle w:val="TableNote1"/>
      <w:lvlText w:val=""/>
      <w:lvlJc w:val="left"/>
      <w:pPr>
        <w:ind w:left="864" w:hanging="360"/>
      </w:pPr>
      <w:rPr>
        <w:rFonts w:ascii="Wingdings" w:hAnsi="Wingdings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3A394A48"/>
    <w:multiLevelType w:val="hybridMultilevel"/>
    <w:tmpl w:val="9AD6887A"/>
    <w:lvl w:ilvl="0" w:tplc="2256A312">
      <w:start w:val="1"/>
      <w:numFmt w:val="lowerRoman"/>
      <w:pStyle w:val="Listlevel2"/>
      <w:lvlText w:val="%1."/>
      <w:lvlJc w:val="left"/>
      <w:pPr>
        <w:ind w:left="115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72" w:hanging="360"/>
      </w:pPr>
    </w:lvl>
    <w:lvl w:ilvl="2" w:tplc="4009001B" w:tentative="1">
      <w:start w:val="1"/>
      <w:numFmt w:val="lowerRoman"/>
      <w:lvlText w:val="%3."/>
      <w:lvlJc w:val="right"/>
      <w:pPr>
        <w:ind w:left="2592" w:hanging="180"/>
      </w:pPr>
    </w:lvl>
    <w:lvl w:ilvl="3" w:tplc="4009000F" w:tentative="1">
      <w:start w:val="1"/>
      <w:numFmt w:val="decimal"/>
      <w:lvlText w:val="%4."/>
      <w:lvlJc w:val="left"/>
      <w:pPr>
        <w:ind w:left="3312" w:hanging="360"/>
      </w:pPr>
    </w:lvl>
    <w:lvl w:ilvl="4" w:tplc="40090019" w:tentative="1">
      <w:start w:val="1"/>
      <w:numFmt w:val="lowerLetter"/>
      <w:lvlText w:val="%5."/>
      <w:lvlJc w:val="left"/>
      <w:pPr>
        <w:ind w:left="4032" w:hanging="360"/>
      </w:pPr>
    </w:lvl>
    <w:lvl w:ilvl="5" w:tplc="4009001B" w:tentative="1">
      <w:start w:val="1"/>
      <w:numFmt w:val="lowerRoman"/>
      <w:lvlText w:val="%6."/>
      <w:lvlJc w:val="right"/>
      <w:pPr>
        <w:ind w:left="4752" w:hanging="180"/>
      </w:pPr>
    </w:lvl>
    <w:lvl w:ilvl="6" w:tplc="4009000F" w:tentative="1">
      <w:start w:val="1"/>
      <w:numFmt w:val="decimal"/>
      <w:lvlText w:val="%7."/>
      <w:lvlJc w:val="left"/>
      <w:pPr>
        <w:ind w:left="5472" w:hanging="360"/>
      </w:pPr>
    </w:lvl>
    <w:lvl w:ilvl="7" w:tplc="40090019" w:tentative="1">
      <w:start w:val="1"/>
      <w:numFmt w:val="lowerLetter"/>
      <w:lvlText w:val="%8."/>
      <w:lvlJc w:val="left"/>
      <w:pPr>
        <w:ind w:left="6192" w:hanging="360"/>
      </w:pPr>
    </w:lvl>
    <w:lvl w:ilvl="8" w:tplc="40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7" w15:restartNumberingAfterBreak="0">
    <w:nsid w:val="40E72E16"/>
    <w:multiLevelType w:val="hybridMultilevel"/>
    <w:tmpl w:val="F84AB13E"/>
    <w:lvl w:ilvl="0" w:tplc="35B86674">
      <w:start w:val="1"/>
      <w:numFmt w:val="bullet"/>
      <w:pStyle w:val="Important1"/>
      <w:lvlText w:val=""/>
      <w:lvlPicBulletId w:val="2"/>
      <w:lvlJc w:val="left"/>
      <w:pPr>
        <w:ind w:left="720" w:hanging="360"/>
      </w:pPr>
      <w:rPr>
        <w:rFonts w:ascii="Symbol" w:hAnsi="Symbol" w:hint="default"/>
        <w:b/>
        <w:i w:val="0"/>
        <w:color w:val="auto"/>
        <w:sz w:val="3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0063623"/>
    <w:multiLevelType w:val="hybridMultilevel"/>
    <w:tmpl w:val="94DEA148"/>
    <w:lvl w:ilvl="0" w:tplc="C082DC18">
      <w:start w:val="1"/>
      <w:numFmt w:val="bullet"/>
      <w:pStyle w:val="Note1tips"/>
      <w:lvlText w:val=""/>
      <w:lvlJc w:val="left"/>
      <w:pPr>
        <w:ind w:left="720" w:hanging="360"/>
      </w:pPr>
      <w:rPr>
        <w:rFonts w:ascii="Segoe MDL2 Assets" w:hAnsi="Segoe MDL2 Assets" w:hint="default"/>
        <w:b/>
        <w:i w:val="0"/>
        <w:color w:val="2F5496" w:themeColor="accent1" w:themeShade="BF"/>
        <w:sz w:val="3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2D739AD"/>
    <w:multiLevelType w:val="hybridMultilevel"/>
    <w:tmpl w:val="6FF45EE6"/>
    <w:lvl w:ilvl="0" w:tplc="F38ABBD6">
      <w:start w:val="1"/>
      <w:numFmt w:val="bullet"/>
      <w:pStyle w:val="ReferToOtherDoc"/>
      <w:lvlText w:val=""/>
      <w:lvlJc w:val="left"/>
      <w:pPr>
        <w:ind w:left="720" w:hanging="360"/>
      </w:pPr>
      <w:rPr>
        <w:rFonts w:ascii="Wingdings" w:hAnsi="Wingdings" w:hint="default"/>
        <w:b/>
        <w:i w:val="0"/>
        <w:color w:val="70AD47" w:themeColor="accent6"/>
        <w:sz w:val="24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720B40"/>
    <w:multiLevelType w:val="hybridMultilevel"/>
    <w:tmpl w:val="EB56F676"/>
    <w:lvl w:ilvl="0" w:tplc="9D7E60E2">
      <w:start w:val="1"/>
      <w:numFmt w:val="decimal"/>
      <w:pStyle w:val="ListNumber1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81D64B8"/>
    <w:multiLevelType w:val="hybridMultilevel"/>
    <w:tmpl w:val="52145EDE"/>
    <w:lvl w:ilvl="0" w:tplc="F7A05BC0">
      <w:start w:val="1"/>
      <w:numFmt w:val="bullet"/>
      <w:pStyle w:val="Bullet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8F4B2B6">
      <w:start w:val="1"/>
      <w:numFmt w:val="bullet"/>
      <w:pStyle w:val="BulletLevel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FEB6C5B"/>
    <w:multiLevelType w:val="hybridMultilevel"/>
    <w:tmpl w:val="0A6AF1AA"/>
    <w:lvl w:ilvl="0" w:tplc="8DB2783C">
      <w:start w:val="1"/>
      <w:numFmt w:val="decimal"/>
      <w:pStyle w:val="EIQSteps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num w:numId="1" w16cid:durableId="2044789370">
    <w:abstractNumId w:val="2"/>
  </w:num>
  <w:num w:numId="2" w16cid:durableId="1748184411">
    <w:abstractNumId w:val="11"/>
  </w:num>
  <w:num w:numId="3" w16cid:durableId="938753916">
    <w:abstractNumId w:val="10"/>
  </w:num>
  <w:num w:numId="4" w16cid:durableId="201358349">
    <w:abstractNumId w:val="12"/>
  </w:num>
  <w:num w:numId="5" w16cid:durableId="811941994">
    <w:abstractNumId w:val="9"/>
  </w:num>
  <w:num w:numId="6" w16cid:durableId="1319920813">
    <w:abstractNumId w:val="8"/>
  </w:num>
  <w:num w:numId="7" w16cid:durableId="891385481">
    <w:abstractNumId w:val="0"/>
  </w:num>
  <w:num w:numId="8" w16cid:durableId="802426196">
    <w:abstractNumId w:val="4"/>
  </w:num>
  <w:num w:numId="9" w16cid:durableId="2001960952">
    <w:abstractNumId w:val="7"/>
  </w:num>
  <w:num w:numId="10" w16cid:durableId="1456943328">
    <w:abstractNumId w:val="1"/>
  </w:num>
  <w:num w:numId="11" w16cid:durableId="1052072979">
    <w:abstractNumId w:val="5"/>
  </w:num>
  <w:num w:numId="12" w16cid:durableId="2015843272">
    <w:abstractNumId w:val="6"/>
  </w:num>
  <w:num w:numId="13" w16cid:durableId="1389526383">
    <w:abstractNumId w:val="3"/>
  </w:num>
  <w:num w:numId="14" w16cid:durableId="568006635">
    <w:abstractNumId w:val="12"/>
    <w:lvlOverride w:ilvl="0">
      <w:startOverride w:val="1"/>
    </w:lvlOverride>
  </w:num>
  <w:num w:numId="15" w16cid:durableId="1094744798">
    <w:abstractNumId w:val="12"/>
    <w:lvlOverride w:ilvl="0">
      <w:startOverride w:val="1"/>
    </w:lvlOverride>
  </w:num>
  <w:num w:numId="16" w16cid:durableId="1191989739">
    <w:abstractNumId w:val="12"/>
    <w:lvlOverride w:ilvl="0">
      <w:startOverride w:val="1"/>
    </w:lvlOverride>
  </w:num>
  <w:num w:numId="17" w16cid:durableId="726537617">
    <w:abstractNumId w:val="12"/>
    <w:lvlOverride w:ilvl="0">
      <w:startOverride w:val="1"/>
    </w:lvlOverride>
  </w:num>
  <w:num w:numId="18" w16cid:durableId="1401101717">
    <w:abstractNumId w:val="12"/>
    <w:lvlOverride w:ilvl="0">
      <w:startOverride w:val="1"/>
    </w:lvlOverride>
  </w:num>
  <w:num w:numId="19" w16cid:durableId="374626836">
    <w:abstractNumId w:val="12"/>
    <w:lvlOverride w:ilvl="0">
      <w:startOverride w:val="1"/>
    </w:lvlOverride>
  </w:num>
  <w:num w:numId="20" w16cid:durableId="1690720087">
    <w:abstractNumId w:val="12"/>
    <w:lvlOverride w:ilvl="0">
      <w:startOverride w:val="1"/>
    </w:lvlOverride>
  </w:num>
  <w:num w:numId="21" w16cid:durableId="1892881372">
    <w:abstractNumId w:val="12"/>
    <w:lvlOverride w:ilvl="0">
      <w:startOverride w:val="1"/>
    </w:lvlOverride>
  </w:num>
  <w:num w:numId="22" w16cid:durableId="1165784490">
    <w:abstractNumId w:val="12"/>
    <w:lvlOverride w:ilvl="0">
      <w:startOverride w:val="1"/>
    </w:lvlOverride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attachedTemplate r:id="rId1"/>
  <w:stylePaneSortMethod w:val="00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YwMbEwsjSwMDc3MzBS0lEKTi0uzszPAykwNDKuBQAxfzHALgAAAA=="/>
  </w:docVars>
  <w:rsids>
    <w:rsidRoot w:val="000A0AD5"/>
    <w:rsid w:val="00001CFA"/>
    <w:rsid w:val="000027DD"/>
    <w:rsid w:val="00002D72"/>
    <w:rsid w:val="00003566"/>
    <w:rsid w:val="00005602"/>
    <w:rsid w:val="00005D89"/>
    <w:rsid w:val="00005FE6"/>
    <w:rsid w:val="00006217"/>
    <w:rsid w:val="00006812"/>
    <w:rsid w:val="00006D97"/>
    <w:rsid w:val="00007CFE"/>
    <w:rsid w:val="00010713"/>
    <w:rsid w:val="000112E0"/>
    <w:rsid w:val="00011789"/>
    <w:rsid w:val="000119C0"/>
    <w:rsid w:val="00011B62"/>
    <w:rsid w:val="00011BA6"/>
    <w:rsid w:val="0001424C"/>
    <w:rsid w:val="00016EE2"/>
    <w:rsid w:val="00016FDF"/>
    <w:rsid w:val="000205B0"/>
    <w:rsid w:val="00020D50"/>
    <w:rsid w:val="00021502"/>
    <w:rsid w:val="00021745"/>
    <w:rsid w:val="00021A79"/>
    <w:rsid w:val="00021C64"/>
    <w:rsid w:val="00021CE1"/>
    <w:rsid w:val="00021D29"/>
    <w:rsid w:val="000221A5"/>
    <w:rsid w:val="00022721"/>
    <w:rsid w:val="00022FF6"/>
    <w:rsid w:val="00023014"/>
    <w:rsid w:val="00023203"/>
    <w:rsid w:val="00024716"/>
    <w:rsid w:val="00024C55"/>
    <w:rsid w:val="00025757"/>
    <w:rsid w:val="00025C89"/>
    <w:rsid w:val="00025F7D"/>
    <w:rsid w:val="000310B7"/>
    <w:rsid w:val="000319A6"/>
    <w:rsid w:val="00031CC5"/>
    <w:rsid w:val="00031D04"/>
    <w:rsid w:val="00031E07"/>
    <w:rsid w:val="0003273A"/>
    <w:rsid w:val="00032CB0"/>
    <w:rsid w:val="00032E70"/>
    <w:rsid w:val="0003300A"/>
    <w:rsid w:val="0003301A"/>
    <w:rsid w:val="000343F7"/>
    <w:rsid w:val="00035437"/>
    <w:rsid w:val="000357DB"/>
    <w:rsid w:val="0003597B"/>
    <w:rsid w:val="00035DBB"/>
    <w:rsid w:val="000369D7"/>
    <w:rsid w:val="00036D37"/>
    <w:rsid w:val="00037C8E"/>
    <w:rsid w:val="00042475"/>
    <w:rsid w:val="00042775"/>
    <w:rsid w:val="000429C5"/>
    <w:rsid w:val="00042A29"/>
    <w:rsid w:val="00043BA0"/>
    <w:rsid w:val="00043E08"/>
    <w:rsid w:val="00044B41"/>
    <w:rsid w:val="00044B59"/>
    <w:rsid w:val="00045138"/>
    <w:rsid w:val="00047955"/>
    <w:rsid w:val="00050D0B"/>
    <w:rsid w:val="000516E7"/>
    <w:rsid w:val="00051A86"/>
    <w:rsid w:val="00051B8E"/>
    <w:rsid w:val="0005285E"/>
    <w:rsid w:val="00052F71"/>
    <w:rsid w:val="00053415"/>
    <w:rsid w:val="00055612"/>
    <w:rsid w:val="00057799"/>
    <w:rsid w:val="00057DCF"/>
    <w:rsid w:val="000603BB"/>
    <w:rsid w:val="00060D0F"/>
    <w:rsid w:val="000615E9"/>
    <w:rsid w:val="00062070"/>
    <w:rsid w:val="000633EC"/>
    <w:rsid w:val="0006398B"/>
    <w:rsid w:val="00063FC7"/>
    <w:rsid w:val="000654A1"/>
    <w:rsid w:val="00065F64"/>
    <w:rsid w:val="000666BE"/>
    <w:rsid w:val="00067077"/>
    <w:rsid w:val="0006743C"/>
    <w:rsid w:val="0006774F"/>
    <w:rsid w:val="00071689"/>
    <w:rsid w:val="0007298E"/>
    <w:rsid w:val="00072A2D"/>
    <w:rsid w:val="000732FC"/>
    <w:rsid w:val="00074411"/>
    <w:rsid w:val="00076AD1"/>
    <w:rsid w:val="0007735F"/>
    <w:rsid w:val="00077BAB"/>
    <w:rsid w:val="00077BD7"/>
    <w:rsid w:val="00080772"/>
    <w:rsid w:val="00080AEB"/>
    <w:rsid w:val="00082981"/>
    <w:rsid w:val="000834A7"/>
    <w:rsid w:val="0008446A"/>
    <w:rsid w:val="0008610F"/>
    <w:rsid w:val="00086404"/>
    <w:rsid w:val="0008708E"/>
    <w:rsid w:val="00090E01"/>
    <w:rsid w:val="00091873"/>
    <w:rsid w:val="00091C47"/>
    <w:rsid w:val="000925E6"/>
    <w:rsid w:val="00092B69"/>
    <w:rsid w:val="0009373B"/>
    <w:rsid w:val="000946F7"/>
    <w:rsid w:val="000958E0"/>
    <w:rsid w:val="00095E6B"/>
    <w:rsid w:val="000970EF"/>
    <w:rsid w:val="000978C5"/>
    <w:rsid w:val="000A04E8"/>
    <w:rsid w:val="000A0AD5"/>
    <w:rsid w:val="000A0C95"/>
    <w:rsid w:val="000A2484"/>
    <w:rsid w:val="000A2D2C"/>
    <w:rsid w:val="000A354F"/>
    <w:rsid w:val="000A6D0A"/>
    <w:rsid w:val="000A7341"/>
    <w:rsid w:val="000B0326"/>
    <w:rsid w:val="000B1F21"/>
    <w:rsid w:val="000B332E"/>
    <w:rsid w:val="000B34F9"/>
    <w:rsid w:val="000B3F8C"/>
    <w:rsid w:val="000B5230"/>
    <w:rsid w:val="000B5423"/>
    <w:rsid w:val="000B5663"/>
    <w:rsid w:val="000B577B"/>
    <w:rsid w:val="000B5D74"/>
    <w:rsid w:val="000B6182"/>
    <w:rsid w:val="000B63A8"/>
    <w:rsid w:val="000B7B3A"/>
    <w:rsid w:val="000C1250"/>
    <w:rsid w:val="000C189B"/>
    <w:rsid w:val="000C28F3"/>
    <w:rsid w:val="000C2A37"/>
    <w:rsid w:val="000C33ED"/>
    <w:rsid w:val="000C3B00"/>
    <w:rsid w:val="000C3D05"/>
    <w:rsid w:val="000C3D99"/>
    <w:rsid w:val="000C5465"/>
    <w:rsid w:val="000C57F7"/>
    <w:rsid w:val="000C5B7B"/>
    <w:rsid w:val="000C5B94"/>
    <w:rsid w:val="000C5C7D"/>
    <w:rsid w:val="000C66A2"/>
    <w:rsid w:val="000C6AF8"/>
    <w:rsid w:val="000C7F61"/>
    <w:rsid w:val="000D1DB7"/>
    <w:rsid w:val="000D2F40"/>
    <w:rsid w:val="000D30EA"/>
    <w:rsid w:val="000D4044"/>
    <w:rsid w:val="000D408C"/>
    <w:rsid w:val="000D4411"/>
    <w:rsid w:val="000D4922"/>
    <w:rsid w:val="000D498E"/>
    <w:rsid w:val="000D4CB2"/>
    <w:rsid w:val="000D5DBC"/>
    <w:rsid w:val="000D5FA3"/>
    <w:rsid w:val="000D6070"/>
    <w:rsid w:val="000D6C22"/>
    <w:rsid w:val="000D6F65"/>
    <w:rsid w:val="000D7010"/>
    <w:rsid w:val="000D7B86"/>
    <w:rsid w:val="000E0C49"/>
    <w:rsid w:val="000E3B96"/>
    <w:rsid w:val="000E48CF"/>
    <w:rsid w:val="000E5087"/>
    <w:rsid w:val="000E51EF"/>
    <w:rsid w:val="000E51F7"/>
    <w:rsid w:val="000E52AA"/>
    <w:rsid w:val="000E5413"/>
    <w:rsid w:val="000E5981"/>
    <w:rsid w:val="000E6223"/>
    <w:rsid w:val="000E63B3"/>
    <w:rsid w:val="000F049C"/>
    <w:rsid w:val="000F0647"/>
    <w:rsid w:val="000F074A"/>
    <w:rsid w:val="000F0E5F"/>
    <w:rsid w:val="000F2FC1"/>
    <w:rsid w:val="000F402B"/>
    <w:rsid w:val="000F4281"/>
    <w:rsid w:val="000F47A0"/>
    <w:rsid w:val="000F4A82"/>
    <w:rsid w:val="000F53A9"/>
    <w:rsid w:val="000F5C55"/>
    <w:rsid w:val="000F6607"/>
    <w:rsid w:val="000F69CD"/>
    <w:rsid w:val="000F70CA"/>
    <w:rsid w:val="000F71CB"/>
    <w:rsid w:val="001003E7"/>
    <w:rsid w:val="001005DF"/>
    <w:rsid w:val="00100ABF"/>
    <w:rsid w:val="00101BEC"/>
    <w:rsid w:val="00101FB1"/>
    <w:rsid w:val="0010246B"/>
    <w:rsid w:val="00103546"/>
    <w:rsid w:val="00103FB9"/>
    <w:rsid w:val="001043B9"/>
    <w:rsid w:val="001048C8"/>
    <w:rsid w:val="00104DDF"/>
    <w:rsid w:val="0010547E"/>
    <w:rsid w:val="0010558D"/>
    <w:rsid w:val="00106F5D"/>
    <w:rsid w:val="00107000"/>
    <w:rsid w:val="001112B3"/>
    <w:rsid w:val="00111A3D"/>
    <w:rsid w:val="00111C44"/>
    <w:rsid w:val="0011245A"/>
    <w:rsid w:val="0011458D"/>
    <w:rsid w:val="00116531"/>
    <w:rsid w:val="0012015E"/>
    <w:rsid w:val="001214B2"/>
    <w:rsid w:val="0012196E"/>
    <w:rsid w:val="00122B4D"/>
    <w:rsid w:val="001231CB"/>
    <w:rsid w:val="00123741"/>
    <w:rsid w:val="0012591B"/>
    <w:rsid w:val="00127076"/>
    <w:rsid w:val="0012771B"/>
    <w:rsid w:val="00130190"/>
    <w:rsid w:val="001309DF"/>
    <w:rsid w:val="00130B79"/>
    <w:rsid w:val="00130BAD"/>
    <w:rsid w:val="001314FC"/>
    <w:rsid w:val="001317B0"/>
    <w:rsid w:val="00131866"/>
    <w:rsid w:val="00131B31"/>
    <w:rsid w:val="00131DE1"/>
    <w:rsid w:val="001330F5"/>
    <w:rsid w:val="0013431F"/>
    <w:rsid w:val="0013492B"/>
    <w:rsid w:val="00134C07"/>
    <w:rsid w:val="00135B03"/>
    <w:rsid w:val="00136318"/>
    <w:rsid w:val="00136589"/>
    <w:rsid w:val="0013673D"/>
    <w:rsid w:val="001370BA"/>
    <w:rsid w:val="001372B6"/>
    <w:rsid w:val="0013758D"/>
    <w:rsid w:val="001377CE"/>
    <w:rsid w:val="00141FBB"/>
    <w:rsid w:val="001424D6"/>
    <w:rsid w:val="00143551"/>
    <w:rsid w:val="00143AB2"/>
    <w:rsid w:val="00144844"/>
    <w:rsid w:val="00144D2A"/>
    <w:rsid w:val="00144F3A"/>
    <w:rsid w:val="00145F2A"/>
    <w:rsid w:val="00146DF5"/>
    <w:rsid w:val="00146F17"/>
    <w:rsid w:val="00146FDB"/>
    <w:rsid w:val="001478E9"/>
    <w:rsid w:val="00147DF6"/>
    <w:rsid w:val="001500CC"/>
    <w:rsid w:val="00150D90"/>
    <w:rsid w:val="00152A9E"/>
    <w:rsid w:val="00152BF4"/>
    <w:rsid w:val="00153EF1"/>
    <w:rsid w:val="001548F2"/>
    <w:rsid w:val="00155289"/>
    <w:rsid w:val="00156B3F"/>
    <w:rsid w:val="00157254"/>
    <w:rsid w:val="001605E4"/>
    <w:rsid w:val="00160F74"/>
    <w:rsid w:val="001618DD"/>
    <w:rsid w:val="00163766"/>
    <w:rsid w:val="00163778"/>
    <w:rsid w:val="00163DBE"/>
    <w:rsid w:val="00163E91"/>
    <w:rsid w:val="0016557E"/>
    <w:rsid w:val="001658FE"/>
    <w:rsid w:val="00166E8A"/>
    <w:rsid w:val="00167308"/>
    <w:rsid w:val="001675F1"/>
    <w:rsid w:val="001676FA"/>
    <w:rsid w:val="00167796"/>
    <w:rsid w:val="00167D16"/>
    <w:rsid w:val="00172526"/>
    <w:rsid w:val="00172884"/>
    <w:rsid w:val="001728F1"/>
    <w:rsid w:val="00172CB1"/>
    <w:rsid w:val="001731AE"/>
    <w:rsid w:val="0017416E"/>
    <w:rsid w:val="0017464A"/>
    <w:rsid w:val="001748E7"/>
    <w:rsid w:val="00174E87"/>
    <w:rsid w:val="00175FA7"/>
    <w:rsid w:val="001767CB"/>
    <w:rsid w:val="001768AE"/>
    <w:rsid w:val="00177C74"/>
    <w:rsid w:val="00180120"/>
    <w:rsid w:val="00180135"/>
    <w:rsid w:val="0018170E"/>
    <w:rsid w:val="00181AF0"/>
    <w:rsid w:val="001825C2"/>
    <w:rsid w:val="001830BD"/>
    <w:rsid w:val="001834E5"/>
    <w:rsid w:val="00184CF2"/>
    <w:rsid w:val="001857B8"/>
    <w:rsid w:val="00186175"/>
    <w:rsid w:val="00187858"/>
    <w:rsid w:val="00187B3D"/>
    <w:rsid w:val="00190010"/>
    <w:rsid w:val="001900CE"/>
    <w:rsid w:val="00190525"/>
    <w:rsid w:val="00190B6E"/>
    <w:rsid w:val="00191C09"/>
    <w:rsid w:val="001921BA"/>
    <w:rsid w:val="001923F2"/>
    <w:rsid w:val="00192DBD"/>
    <w:rsid w:val="0019427B"/>
    <w:rsid w:val="001943FC"/>
    <w:rsid w:val="001951A8"/>
    <w:rsid w:val="00196ADE"/>
    <w:rsid w:val="00197C02"/>
    <w:rsid w:val="00197E59"/>
    <w:rsid w:val="001A227B"/>
    <w:rsid w:val="001A36E1"/>
    <w:rsid w:val="001A3EA1"/>
    <w:rsid w:val="001A4650"/>
    <w:rsid w:val="001A4B2D"/>
    <w:rsid w:val="001A4CB2"/>
    <w:rsid w:val="001A5AE7"/>
    <w:rsid w:val="001A7152"/>
    <w:rsid w:val="001A744D"/>
    <w:rsid w:val="001B00EF"/>
    <w:rsid w:val="001B0A9F"/>
    <w:rsid w:val="001B0EE9"/>
    <w:rsid w:val="001B1000"/>
    <w:rsid w:val="001B123D"/>
    <w:rsid w:val="001B1B54"/>
    <w:rsid w:val="001B21E3"/>
    <w:rsid w:val="001B2B54"/>
    <w:rsid w:val="001B2C80"/>
    <w:rsid w:val="001B3315"/>
    <w:rsid w:val="001B45E3"/>
    <w:rsid w:val="001B4AE2"/>
    <w:rsid w:val="001B4EF6"/>
    <w:rsid w:val="001B4F52"/>
    <w:rsid w:val="001B69AF"/>
    <w:rsid w:val="001B6AC7"/>
    <w:rsid w:val="001B72E2"/>
    <w:rsid w:val="001C0048"/>
    <w:rsid w:val="001C068A"/>
    <w:rsid w:val="001C09F5"/>
    <w:rsid w:val="001C1328"/>
    <w:rsid w:val="001C19C9"/>
    <w:rsid w:val="001C1A85"/>
    <w:rsid w:val="001C2322"/>
    <w:rsid w:val="001C2AB8"/>
    <w:rsid w:val="001C369D"/>
    <w:rsid w:val="001C36FE"/>
    <w:rsid w:val="001C5C0C"/>
    <w:rsid w:val="001C6387"/>
    <w:rsid w:val="001C6782"/>
    <w:rsid w:val="001D0146"/>
    <w:rsid w:val="001D08FF"/>
    <w:rsid w:val="001D0A02"/>
    <w:rsid w:val="001D0FEE"/>
    <w:rsid w:val="001D131D"/>
    <w:rsid w:val="001D1372"/>
    <w:rsid w:val="001D2E45"/>
    <w:rsid w:val="001D3424"/>
    <w:rsid w:val="001D3532"/>
    <w:rsid w:val="001D3A8D"/>
    <w:rsid w:val="001D4DE3"/>
    <w:rsid w:val="001D5A3B"/>
    <w:rsid w:val="001D69ED"/>
    <w:rsid w:val="001D6A6C"/>
    <w:rsid w:val="001E052F"/>
    <w:rsid w:val="001E185D"/>
    <w:rsid w:val="001E18C7"/>
    <w:rsid w:val="001E19D8"/>
    <w:rsid w:val="001E384E"/>
    <w:rsid w:val="001E4544"/>
    <w:rsid w:val="001E4AF5"/>
    <w:rsid w:val="001E4EFA"/>
    <w:rsid w:val="001E63E0"/>
    <w:rsid w:val="001E6578"/>
    <w:rsid w:val="001E6F3A"/>
    <w:rsid w:val="001F01C1"/>
    <w:rsid w:val="001F04FB"/>
    <w:rsid w:val="001F100A"/>
    <w:rsid w:val="001F15FD"/>
    <w:rsid w:val="001F1E12"/>
    <w:rsid w:val="001F2585"/>
    <w:rsid w:val="001F2AE4"/>
    <w:rsid w:val="001F360D"/>
    <w:rsid w:val="001F3E44"/>
    <w:rsid w:val="001F4856"/>
    <w:rsid w:val="001F5021"/>
    <w:rsid w:val="001F5A62"/>
    <w:rsid w:val="001F5B7D"/>
    <w:rsid w:val="001F6527"/>
    <w:rsid w:val="001F6C9A"/>
    <w:rsid w:val="001F7769"/>
    <w:rsid w:val="00200E1C"/>
    <w:rsid w:val="002010FF"/>
    <w:rsid w:val="00201468"/>
    <w:rsid w:val="002015EF"/>
    <w:rsid w:val="00201A74"/>
    <w:rsid w:val="00203247"/>
    <w:rsid w:val="00203DDF"/>
    <w:rsid w:val="0020408D"/>
    <w:rsid w:val="00204BB4"/>
    <w:rsid w:val="002057DB"/>
    <w:rsid w:val="00206603"/>
    <w:rsid w:val="00206643"/>
    <w:rsid w:val="0020693E"/>
    <w:rsid w:val="0020770D"/>
    <w:rsid w:val="002077EE"/>
    <w:rsid w:val="00207940"/>
    <w:rsid w:val="00207C8A"/>
    <w:rsid w:val="00210867"/>
    <w:rsid w:val="00212542"/>
    <w:rsid w:val="00212AAD"/>
    <w:rsid w:val="00212FDB"/>
    <w:rsid w:val="00213ABC"/>
    <w:rsid w:val="00213C89"/>
    <w:rsid w:val="00214667"/>
    <w:rsid w:val="002157A1"/>
    <w:rsid w:val="002160F5"/>
    <w:rsid w:val="002163D6"/>
    <w:rsid w:val="0021659B"/>
    <w:rsid w:val="002172E1"/>
    <w:rsid w:val="00217480"/>
    <w:rsid w:val="00217B9D"/>
    <w:rsid w:val="00221396"/>
    <w:rsid w:val="00221AEF"/>
    <w:rsid w:val="00222A69"/>
    <w:rsid w:val="002239AB"/>
    <w:rsid w:val="00223CCA"/>
    <w:rsid w:val="00223FC6"/>
    <w:rsid w:val="0022571A"/>
    <w:rsid w:val="0022594A"/>
    <w:rsid w:val="00225AA4"/>
    <w:rsid w:val="00226B2A"/>
    <w:rsid w:val="00226D41"/>
    <w:rsid w:val="00226F44"/>
    <w:rsid w:val="002302E2"/>
    <w:rsid w:val="00230A08"/>
    <w:rsid w:val="002318CD"/>
    <w:rsid w:val="002329B9"/>
    <w:rsid w:val="00232A27"/>
    <w:rsid w:val="00233E5C"/>
    <w:rsid w:val="00233F4F"/>
    <w:rsid w:val="00237A46"/>
    <w:rsid w:val="00237E66"/>
    <w:rsid w:val="00240547"/>
    <w:rsid w:val="002420DF"/>
    <w:rsid w:val="002425A6"/>
    <w:rsid w:val="0024341F"/>
    <w:rsid w:val="00243694"/>
    <w:rsid w:val="002446EB"/>
    <w:rsid w:val="00245109"/>
    <w:rsid w:val="002459F6"/>
    <w:rsid w:val="00245B20"/>
    <w:rsid w:val="00246979"/>
    <w:rsid w:val="002469CF"/>
    <w:rsid w:val="00246FF1"/>
    <w:rsid w:val="00247502"/>
    <w:rsid w:val="00250374"/>
    <w:rsid w:val="00251D3C"/>
    <w:rsid w:val="00251DEF"/>
    <w:rsid w:val="0025317E"/>
    <w:rsid w:val="00253CE2"/>
    <w:rsid w:val="00254476"/>
    <w:rsid w:val="00254590"/>
    <w:rsid w:val="002546BC"/>
    <w:rsid w:val="00255817"/>
    <w:rsid w:val="002566E4"/>
    <w:rsid w:val="00256D57"/>
    <w:rsid w:val="0025721D"/>
    <w:rsid w:val="002619D9"/>
    <w:rsid w:val="002623E6"/>
    <w:rsid w:val="00262E98"/>
    <w:rsid w:val="00262FE1"/>
    <w:rsid w:val="002643DB"/>
    <w:rsid w:val="0026468F"/>
    <w:rsid w:val="0026474E"/>
    <w:rsid w:val="002651B9"/>
    <w:rsid w:val="00267402"/>
    <w:rsid w:val="00267474"/>
    <w:rsid w:val="00267F3A"/>
    <w:rsid w:val="00271232"/>
    <w:rsid w:val="00271CAA"/>
    <w:rsid w:val="00271E72"/>
    <w:rsid w:val="002721B3"/>
    <w:rsid w:val="00272FF5"/>
    <w:rsid w:val="002737CD"/>
    <w:rsid w:val="0027411E"/>
    <w:rsid w:val="00275C8A"/>
    <w:rsid w:val="00276003"/>
    <w:rsid w:val="002769BF"/>
    <w:rsid w:val="00276A3F"/>
    <w:rsid w:val="00276B1A"/>
    <w:rsid w:val="00277AAA"/>
    <w:rsid w:val="002811ED"/>
    <w:rsid w:val="00281247"/>
    <w:rsid w:val="002812F6"/>
    <w:rsid w:val="002813EC"/>
    <w:rsid w:val="00281C76"/>
    <w:rsid w:val="00282004"/>
    <w:rsid w:val="002822DA"/>
    <w:rsid w:val="00282D82"/>
    <w:rsid w:val="00283B81"/>
    <w:rsid w:val="00285C38"/>
    <w:rsid w:val="0028672B"/>
    <w:rsid w:val="00287402"/>
    <w:rsid w:val="0029138F"/>
    <w:rsid w:val="002922EA"/>
    <w:rsid w:val="002924BB"/>
    <w:rsid w:val="00293536"/>
    <w:rsid w:val="00293911"/>
    <w:rsid w:val="002948D7"/>
    <w:rsid w:val="00295111"/>
    <w:rsid w:val="00295635"/>
    <w:rsid w:val="00295B88"/>
    <w:rsid w:val="00295BA2"/>
    <w:rsid w:val="00296D00"/>
    <w:rsid w:val="00297440"/>
    <w:rsid w:val="00297455"/>
    <w:rsid w:val="002A006D"/>
    <w:rsid w:val="002A0892"/>
    <w:rsid w:val="002A0F19"/>
    <w:rsid w:val="002A1BE5"/>
    <w:rsid w:val="002A2A6C"/>
    <w:rsid w:val="002A403C"/>
    <w:rsid w:val="002A50EB"/>
    <w:rsid w:val="002A5333"/>
    <w:rsid w:val="002A5436"/>
    <w:rsid w:val="002A5F2B"/>
    <w:rsid w:val="002A7516"/>
    <w:rsid w:val="002A7CBF"/>
    <w:rsid w:val="002B031A"/>
    <w:rsid w:val="002B1635"/>
    <w:rsid w:val="002B2D3A"/>
    <w:rsid w:val="002B2F09"/>
    <w:rsid w:val="002B3451"/>
    <w:rsid w:val="002B5072"/>
    <w:rsid w:val="002B5B34"/>
    <w:rsid w:val="002B5BFE"/>
    <w:rsid w:val="002B63AD"/>
    <w:rsid w:val="002B77A4"/>
    <w:rsid w:val="002C2182"/>
    <w:rsid w:val="002C25A8"/>
    <w:rsid w:val="002C2C2C"/>
    <w:rsid w:val="002C3422"/>
    <w:rsid w:val="002C391A"/>
    <w:rsid w:val="002C5246"/>
    <w:rsid w:val="002C52CB"/>
    <w:rsid w:val="002C591C"/>
    <w:rsid w:val="002C5D75"/>
    <w:rsid w:val="002C6F1C"/>
    <w:rsid w:val="002C7066"/>
    <w:rsid w:val="002C7B98"/>
    <w:rsid w:val="002D0F64"/>
    <w:rsid w:val="002D15FB"/>
    <w:rsid w:val="002D21FE"/>
    <w:rsid w:val="002D2C94"/>
    <w:rsid w:val="002D2F62"/>
    <w:rsid w:val="002D4655"/>
    <w:rsid w:val="002D4767"/>
    <w:rsid w:val="002D4895"/>
    <w:rsid w:val="002D54A3"/>
    <w:rsid w:val="002D6293"/>
    <w:rsid w:val="002D6A00"/>
    <w:rsid w:val="002D6B02"/>
    <w:rsid w:val="002D6B7B"/>
    <w:rsid w:val="002D74EB"/>
    <w:rsid w:val="002E0217"/>
    <w:rsid w:val="002E1672"/>
    <w:rsid w:val="002E3CDE"/>
    <w:rsid w:val="002E533B"/>
    <w:rsid w:val="002E56B0"/>
    <w:rsid w:val="002E6254"/>
    <w:rsid w:val="002E7193"/>
    <w:rsid w:val="002E7A8E"/>
    <w:rsid w:val="002E7B04"/>
    <w:rsid w:val="002F156C"/>
    <w:rsid w:val="002F19E7"/>
    <w:rsid w:val="002F1E80"/>
    <w:rsid w:val="002F20E0"/>
    <w:rsid w:val="002F2398"/>
    <w:rsid w:val="002F37EE"/>
    <w:rsid w:val="002F3C31"/>
    <w:rsid w:val="002F5E5D"/>
    <w:rsid w:val="002F6EB2"/>
    <w:rsid w:val="002F6F06"/>
    <w:rsid w:val="00301301"/>
    <w:rsid w:val="00301C0B"/>
    <w:rsid w:val="003022B1"/>
    <w:rsid w:val="0030392B"/>
    <w:rsid w:val="00304029"/>
    <w:rsid w:val="00304F05"/>
    <w:rsid w:val="00306094"/>
    <w:rsid w:val="0030634D"/>
    <w:rsid w:val="00306887"/>
    <w:rsid w:val="003076D2"/>
    <w:rsid w:val="0031003A"/>
    <w:rsid w:val="00311283"/>
    <w:rsid w:val="0031286A"/>
    <w:rsid w:val="00312CF2"/>
    <w:rsid w:val="003130D5"/>
    <w:rsid w:val="00313DB5"/>
    <w:rsid w:val="00315CB0"/>
    <w:rsid w:val="003169E5"/>
    <w:rsid w:val="003171EE"/>
    <w:rsid w:val="00317421"/>
    <w:rsid w:val="00320366"/>
    <w:rsid w:val="003218EB"/>
    <w:rsid w:val="00321B0C"/>
    <w:rsid w:val="003221F5"/>
    <w:rsid w:val="003230A0"/>
    <w:rsid w:val="003231A4"/>
    <w:rsid w:val="00323FB9"/>
    <w:rsid w:val="00324786"/>
    <w:rsid w:val="00324F85"/>
    <w:rsid w:val="0032512A"/>
    <w:rsid w:val="0032576E"/>
    <w:rsid w:val="00325A66"/>
    <w:rsid w:val="00325AC4"/>
    <w:rsid w:val="0032668B"/>
    <w:rsid w:val="00327559"/>
    <w:rsid w:val="003300C6"/>
    <w:rsid w:val="003308E3"/>
    <w:rsid w:val="003317D3"/>
    <w:rsid w:val="0033187A"/>
    <w:rsid w:val="003318F3"/>
    <w:rsid w:val="00333416"/>
    <w:rsid w:val="003336BB"/>
    <w:rsid w:val="0033381E"/>
    <w:rsid w:val="003344D5"/>
    <w:rsid w:val="00335A04"/>
    <w:rsid w:val="00337880"/>
    <w:rsid w:val="00340B70"/>
    <w:rsid w:val="00341038"/>
    <w:rsid w:val="003411B8"/>
    <w:rsid w:val="003425C1"/>
    <w:rsid w:val="003433B1"/>
    <w:rsid w:val="0034374B"/>
    <w:rsid w:val="003439DC"/>
    <w:rsid w:val="00343E91"/>
    <w:rsid w:val="003443BB"/>
    <w:rsid w:val="00344841"/>
    <w:rsid w:val="003465B2"/>
    <w:rsid w:val="00346E52"/>
    <w:rsid w:val="00347B39"/>
    <w:rsid w:val="00347D8D"/>
    <w:rsid w:val="003505F2"/>
    <w:rsid w:val="00350EB7"/>
    <w:rsid w:val="00351AEB"/>
    <w:rsid w:val="00352836"/>
    <w:rsid w:val="00353636"/>
    <w:rsid w:val="00354082"/>
    <w:rsid w:val="00354586"/>
    <w:rsid w:val="0035519F"/>
    <w:rsid w:val="0035564D"/>
    <w:rsid w:val="00355659"/>
    <w:rsid w:val="0035592E"/>
    <w:rsid w:val="00356483"/>
    <w:rsid w:val="00356682"/>
    <w:rsid w:val="0035724C"/>
    <w:rsid w:val="00357A1B"/>
    <w:rsid w:val="00357A48"/>
    <w:rsid w:val="00360C23"/>
    <w:rsid w:val="00361576"/>
    <w:rsid w:val="00362D49"/>
    <w:rsid w:val="00365453"/>
    <w:rsid w:val="00366EC8"/>
    <w:rsid w:val="00366F92"/>
    <w:rsid w:val="0036766C"/>
    <w:rsid w:val="00370464"/>
    <w:rsid w:val="00370AC7"/>
    <w:rsid w:val="00371C00"/>
    <w:rsid w:val="00371CBD"/>
    <w:rsid w:val="00372ECE"/>
    <w:rsid w:val="00373AA8"/>
    <w:rsid w:val="003747BF"/>
    <w:rsid w:val="00375102"/>
    <w:rsid w:val="00375EF7"/>
    <w:rsid w:val="00375FAD"/>
    <w:rsid w:val="003766C1"/>
    <w:rsid w:val="0038087B"/>
    <w:rsid w:val="00382681"/>
    <w:rsid w:val="0038467C"/>
    <w:rsid w:val="003848E8"/>
    <w:rsid w:val="00385604"/>
    <w:rsid w:val="00385BF8"/>
    <w:rsid w:val="0038600C"/>
    <w:rsid w:val="00386088"/>
    <w:rsid w:val="00391ACF"/>
    <w:rsid w:val="00392CE8"/>
    <w:rsid w:val="00393295"/>
    <w:rsid w:val="0039357E"/>
    <w:rsid w:val="00393617"/>
    <w:rsid w:val="00394321"/>
    <w:rsid w:val="003945EF"/>
    <w:rsid w:val="0039468E"/>
    <w:rsid w:val="00395719"/>
    <w:rsid w:val="00395A7C"/>
    <w:rsid w:val="00396DB7"/>
    <w:rsid w:val="003A26F2"/>
    <w:rsid w:val="003A29C2"/>
    <w:rsid w:val="003A2A24"/>
    <w:rsid w:val="003A322B"/>
    <w:rsid w:val="003A32B3"/>
    <w:rsid w:val="003A5238"/>
    <w:rsid w:val="003A67A6"/>
    <w:rsid w:val="003A69C8"/>
    <w:rsid w:val="003A7214"/>
    <w:rsid w:val="003A798F"/>
    <w:rsid w:val="003A7D29"/>
    <w:rsid w:val="003B0858"/>
    <w:rsid w:val="003B0AA8"/>
    <w:rsid w:val="003B12AC"/>
    <w:rsid w:val="003B2018"/>
    <w:rsid w:val="003B420C"/>
    <w:rsid w:val="003B627A"/>
    <w:rsid w:val="003B68C8"/>
    <w:rsid w:val="003B7848"/>
    <w:rsid w:val="003B7D80"/>
    <w:rsid w:val="003C05F3"/>
    <w:rsid w:val="003C230E"/>
    <w:rsid w:val="003C3E98"/>
    <w:rsid w:val="003C4215"/>
    <w:rsid w:val="003C4645"/>
    <w:rsid w:val="003C5201"/>
    <w:rsid w:val="003C6566"/>
    <w:rsid w:val="003C6D90"/>
    <w:rsid w:val="003C6E95"/>
    <w:rsid w:val="003C7634"/>
    <w:rsid w:val="003C7C17"/>
    <w:rsid w:val="003C7D3C"/>
    <w:rsid w:val="003D0208"/>
    <w:rsid w:val="003D16FC"/>
    <w:rsid w:val="003D1804"/>
    <w:rsid w:val="003D184F"/>
    <w:rsid w:val="003D202A"/>
    <w:rsid w:val="003D266D"/>
    <w:rsid w:val="003D2679"/>
    <w:rsid w:val="003D33B6"/>
    <w:rsid w:val="003D48D7"/>
    <w:rsid w:val="003D57BB"/>
    <w:rsid w:val="003D61D9"/>
    <w:rsid w:val="003D640F"/>
    <w:rsid w:val="003D6549"/>
    <w:rsid w:val="003D7516"/>
    <w:rsid w:val="003D7619"/>
    <w:rsid w:val="003D78B8"/>
    <w:rsid w:val="003E0205"/>
    <w:rsid w:val="003E07EC"/>
    <w:rsid w:val="003E326F"/>
    <w:rsid w:val="003E3BC9"/>
    <w:rsid w:val="003E4393"/>
    <w:rsid w:val="003E5230"/>
    <w:rsid w:val="003E5743"/>
    <w:rsid w:val="003E5ED0"/>
    <w:rsid w:val="003E6E60"/>
    <w:rsid w:val="003E6EDC"/>
    <w:rsid w:val="003E7674"/>
    <w:rsid w:val="003E7F20"/>
    <w:rsid w:val="003F0CBE"/>
    <w:rsid w:val="003F101C"/>
    <w:rsid w:val="003F16CE"/>
    <w:rsid w:val="003F1730"/>
    <w:rsid w:val="003F1877"/>
    <w:rsid w:val="003F1C68"/>
    <w:rsid w:val="003F1D2F"/>
    <w:rsid w:val="003F1EB8"/>
    <w:rsid w:val="003F4FD2"/>
    <w:rsid w:val="003F597A"/>
    <w:rsid w:val="003F5D4E"/>
    <w:rsid w:val="003F6F41"/>
    <w:rsid w:val="003F7D18"/>
    <w:rsid w:val="0040013A"/>
    <w:rsid w:val="0040161B"/>
    <w:rsid w:val="004016B8"/>
    <w:rsid w:val="004022EE"/>
    <w:rsid w:val="004028B8"/>
    <w:rsid w:val="004042D4"/>
    <w:rsid w:val="00404C40"/>
    <w:rsid w:val="0040556C"/>
    <w:rsid w:val="00405B60"/>
    <w:rsid w:val="004061AC"/>
    <w:rsid w:val="0040734C"/>
    <w:rsid w:val="0040765F"/>
    <w:rsid w:val="00407B59"/>
    <w:rsid w:val="00410267"/>
    <w:rsid w:val="00410DD6"/>
    <w:rsid w:val="00411747"/>
    <w:rsid w:val="00413D56"/>
    <w:rsid w:val="004140C6"/>
    <w:rsid w:val="00414403"/>
    <w:rsid w:val="004152D7"/>
    <w:rsid w:val="00415881"/>
    <w:rsid w:val="004214E6"/>
    <w:rsid w:val="00424970"/>
    <w:rsid w:val="004255BC"/>
    <w:rsid w:val="00425B4C"/>
    <w:rsid w:val="00426098"/>
    <w:rsid w:val="00426194"/>
    <w:rsid w:val="004277AB"/>
    <w:rsid w:val="0043048D"/>
    <w:rsid w:val="004322F6"/>
    <w:rsid w:val="00432518"/>
    <w:rsid w:val="0043287B"/>
    <w:rsid w:val="00432A13"/>
    <w:rsid w:val="0043425B"/>
    <w:rsid w:val="004342F6"/>
    <w:rsid w:val="004346D3"/>
    <w:rsid w:val="00437084"/>
    <w:rsid w:val="00437AB8"/>
    <w:rsid w:val="00437F3D"/>
    <w:rsid w:val="004404EB"/>
    <w:rsid w:val="00442DBC"/>
    <w:rsid w:val="00442F0B"/>
    <w:rsid w:val="0044397D"/>
    <w:rsid w:val="00443F9D"/>
    <w:rsid w:val="00444546"/>
    <w:rsid w:val="0044503C"/>
    <w:rsid w:val="0044514F"/>
    <w:rsid w:val="004466EA"/>
    <w:rsid w:val="0044674C"/>
    <w:rsid w:val="00447820"/>
    <w:rsid w:val="00450D17"/>
    <w:rsid w:val="00451046"/>
    <w:rsid w:val="00451214"/>
    <w:rsid w:val="00451A7A"/>
    <w:rsid w:val="004528A1"/>
    <w:rsid w:val="00453BD0"/>
    <w:rsid w:val="004543B6"/>
    <w:rsid w:val="004546EB"/>
    <w:rsid w:val="00454729"/>
    <w:rsid w:val="00455B5C"/>
    <w:rsid w:val="00457B24"/>
    <w:rsid w:val="00460008"/>
    <w:rsid w:val="004600A0"/>
    <w:rsid w:val="004615A5"/>
    <w:rsid w:val="004615FB"/>
    <w:rsid w:val="00461951"/>
    <w:rsid w:val="00462960"/>
    <w:rsid w:val="00463050"/>
    <w:rsid w:val="004633E5"/>
    <w:rsid w:val="00466F5C"/>
    <w:rsid w:val="00470267"/>
    <w:rsid w:val="0047080B"/>
    <w:rsid w:val="004725D5"/>
    <w:rsid w:val="004734AB"/>
    <w:rsid w:val="00473EB3"/>
    <w:rsid w:val="004740BA"/>
    <w:rsid w:val="00475594"/>
    <w:rsid w:val="00476124"/>
    <w:rsid w:val="0047647E"/>
    <w:rsid w:val="004768DF"/>
    <w:rsid w:val="00476E8B"/>
    <w:rsid w:val="0047719A"/>
    <w:rsid w:val="004773B0"/>
    <w:rsid w:val="004775D7"/>
    <w:rsid w:val="004777EF"/>
    <w:rsid w:val="00477B27"/>
    <w:rsid w:val="004803FD"/>
    <w:rsid w:val="00480622"/>
    <w:rsid w:val="00480634"/>
    <w:rsid w:val="00480A26"/>
    <w:rsid w:val="004817F0"/>
    <w:rsid w:val="00483DDE"/>
    <w:rsid w:val="00483E7A"/>
    <w:rsid w:val="00483EB2"/>
    <w:rsid w:val="00483FE0"/>
    <w:rsid w:val="00484B93"/>
    <w:rsid w:val="00484C50"/>
    <w:rsid w:val="004865CA"/>
    <w:rsid w:val="00490315"/>
    <w:rsid w:val="00492B98"/>
    <w:rsid w:val="004935C6"/>
    <w:rsid w:val="00493C4C"/>
    <w:rsid w:val="00493F61"/>
    <w:rsid w:val="00494222"/>
    <w:rsid w:val="004944B0"/>
    <w:rsid w:val="004958FF"/>
    <w:rsid w:val="00495C8D"/>
    <w:rsid w:val="00495FF3"/>
    <w:rsid w:val="004964B7"/>
    <w:rsid w:val="0049664B"/>
    <w:rsid w:val="00496771"/>
    <w:rsid w:val="00497045"/>
    <w:rsid w:val="00497496"/>
    <w:rsid w:val="004975DE"/>
    <w:rsid w:val="00497927"/>
    <w:rsid w:val="00497D36"/>
    <w:rsid w:val="00497F0E"/>
    <w:rsid w:val="004A1018"/>
    <w:rsid w:val="004A106A"/>
    <w:rsid w:val="004A1542"/>
    <w:rsid w:val="004A1A5F"/>
    <w:rsid w:val="004A1CD5"/>
    <w:rsid w:val="004A2601"/>
    <w:rsid w:val="004A3CF7"/>
    <w:rsid w:val="004A3D57"/>
    <w:rsid w:val="004A4E53"/>
    <w:rsid w:val="004A5462"/>
    <w:rsid w:val="004A7489"/>
    <w:rsid w:val="004A7CC6"/>
    <w:rsid w:val="004A7EA7"/>
    <w:rsid w:val="004B0419"/>
    <w:rsid w:val="004B0D72"/>
    <w:rsid w:val="004B1490"/>
    <w:rsid w:val="004B2301"/>
    <w:rsid w:val="004B2427"/>
    <w:rsid w:val="004B2589"/>
    <w:rsid w:val="004B3C9E"/>
    <w:rsid w:val="004B3F3A"/>
    <w:rsid w:val="004B481E"/>
    <w:rsid w:val="004B5130"/>
    <w:rsid w:val="004B5E25"/>
    <w:rsid w:val="004B7A26"/>
    <w:rsid w:val="004C0274"/>
    <w:rsid w:val="004C1FF8"/>
    <w:rsid w:val="004C20E1"/>
    <w:rsid w:val="004C37B2"/>
    <w:rsid w:val="004C4007"/>
    <w:rsid w:val="004C426D"/>
    <w:rsid w:val="004C450A"/>
    <w:rsid w:val="004C4718"/>
    <w:rsid w:val="004C48A3"/>
    <w:rsid w:val="004C4BF6"/>
    <w:rsid w:val="004C54D7"/>
    <w:rsid w:val="004C57C6"/>
    <w:rsid w:val="004C5C52"/>
    <w:rsid w:val="004C5DCB"/>
    <w:rsid w:val="004C6D80"/>
    <w:rsid w:val="004C6E1F"/>
    <w:rsid w:val="004C719F"/>
    <w:rsid w:val="004C7F5E"/>
    <w:rsid w:val="004D003F"/>
    <w:rsid w:val="004D0840"/>
    <w:rsid w:val="004D1155"/>
    <w:rsid w:val="004D11EC"/>
    <w:rsid w:val="004D1D18"/>
    <w:rsid w:val="004D4308"/>
    <w:rsid w:val="004D48F0"/>
    <w:rsid w:val="004D4F2C"/>
    <w:rsid w:val="004D6FD4"/>
    <w:rsid w:val="004E16E0"/>
    <w:rsid w:val="004E1D87"/>
    <w:rsid w:val="004E2B78"/>
    <w:rsid w:val="004E2E7C"/>
    <w:rsid w:val="004E2F6B"/>
    <w:rsid w:val="004E3291"/>
    <w:rsid w:val="004E3584"/>
    <w:rsid w:val="004E38A1"/>
    <w:rsid w:val="004E4812"/>
    <w:rsid w:val="004E4B44"/>
    <w:rsid w:val="004E4F7C"/>
    <w:rsid w:val="004E5D30"/>
    <w:rsid w:val="004E748A"/>
    <w:rsid w:val="004E7525"/>
    <w:rsid w:val="004E78DF"/>
    <w:rsid w:val="004F0249"/>
    <w:rsid w:val="004F0DCD"/>
    <w:rsid w:val="004F1510"/>
    <w:rsid w:val="004F4BDC"/>
    <w:rsid w:val="004F5589"/>
    <w:rsid w:val="004F564E"/>
    <w:rsid w:val="004F5A4A"/>
    <w:rsid w:val="004F65FC"/>
    <w:rsid w:val="004F6BCE"/>
    <w:rsid w:val="004F6FBB"/>
    <w:rsid w:val="00500966"/>
    <w:rsid w:val="00500B8D"/>
    <w:rsid w:val="00502459"/>
    <w:rsid w:val="005025AF"/>
    <w:rsid w:val="00502E3D"/>
    <w:rsid w:val="0050469F"/>
    <w:rsid w:val="00504C89"/>
    <w:rsid w:val="0050582D"/>
    <w:rsid w:val="0050657C"/>
    <w:rsid w:val="00507673"/>
    <w:rsid w:val="00507E2B"/>
    <w:rsid w:val="00510567"/>
    <w:rsid w:val="0051098F"/>
    <w:rsid w:val="00510D3C"/>
    <w:rsid w:val="00511109"/>
    <w:rsid w:val="00511688"/>
    <w:rsid w:val="00511F20"/>
    <w:rsid w:val="00512825"/>
    <w:rsid w:val="005128A5"/>
    <w:rsid w:val="005130D7"/>
    <w:rsid w:val="0051326A"/>
    <w:rsid w:val="0051350E"/>
    <w:rsid w:val="00513CF7"/>
    <w:rsid w:val="00514C3E"/>
    <w:rsid w:val="0051628B"/>
    <w:rsid w:val="005165AB"/>
    <w:rsid w:val="005204AC"/>
    <w:rsid w:val="00520DE7"/>
    <w:rsid w:val="0052322A"/>
    <w:rsid w:val="0052565E"/>
    <w:rsid w:val="00525976"/>
    <w:rsid w:val="005266F0"/>
    <w:rsid w:val="00526B09"/>
    <w:rsid w:val="005301E2"/>
    <w:rsid w:val="00530356"/>
    <w:rsid w:val="0053116F"/>
    <w:rsid w:val="00532908"/>
    <w:rsid w:val="005334CE"/>
    <w:rsid w:val="00533C04"/>
    <w:rsid w:val="00533F23"/>
    <w:rsid w:val="00534E25"/>
    <w:rsid w:val="00535871"/>
    <w:rsid w:val="0053591B"/>
    <w:rsid w:val="005379DF"/>
    <w:rsid w:val="00541884"/>
    <w:rsid w:val="005418D5"/>
    <w:rsid w:val="005427B0"/>
    <w:rsid w:val="00542EE4"/>
    <w:rsid w:val="0054372C"/>
    <w:rsid w:val="0054474A"/>
    <w:rsid w:val="00544E82"/>
    <w:rsid w:val="0054573B"/>
    <w:rsid w:val="00545E19"/>
    <w:rsid w:val="00547DBE"/>
    <w:rsid w:val="005500F2"/>
    <w:rsid w:val="005501AF"/>
    <w:rsid w:val="00550F8D"/>
    <w:rsid w:val="00551D4B"/>
    <w:rsid w:val="005521DB"/>
    <w:rsid w:val="0055234A"/>
    <w:rsid w:val="005525F2"/>
    <w:rsid w:val="00553BF1"/>
    <w:rsid w:val="00553F44"/>
    <w:rsid w:val="00554AB1"/>
    <w:rsid w:val="005554B9"/>
    <w:rsid w:val="005556BC"/>
    <w:rsid w:val="005576A9"/>
    <w:rsid w:val="00560131"/>
    <w:rsid w:val="0056105E"/>
    <w:rsid w:val="00561352"/>
    <w:rsid w:val="005618E9"/>
    <w:rsid w:val="00561972"/>
    <w:rsid w:val="00561C52"/>
    <w:rsid w:val="005630F8"/>
    <w:rsid w:val="005641EA"/>
    <w:rsid w:val="005649B5"/>
    <w:rsid w:val="00564CEA"/>
    <w:rsid w:val="00566E22"/>
    <w:rsid w:val="00567528"/>
    <w:rsid w:val="00567682"/>
    <w:rsid w:val="005707E6"/>
    <w:rsid w:val="00571171"/>
    <w:rsid w:val="005714FC"/>
    <w:rsid w:val="00571EC6"/>
    <w:rsid w:val="005723EE"/>
    <w:rsid w:val="00572794"/>
    <w:rsid w:val="005728A2"/>
    <w:rsid w:val="00574B92"/>
    <w:rsid w:val="00575493"/>
    <w:rsid w:val="005754A2"/>
    <w:rsid w:val="00577360"/>
    <w:rsid w:val="00577FEE"/>
    <w:rsid w:val="00580D27"/>
    <w:rsid w:val="005812DB"/>
    <w:rsid w:val="005827AE"/>
    <w:rsid w:val="00582A64"/>
    <w:rsid w:val="00584AAC"/>
    <w:rsid w:val="00586589"/>
    <w:rsid w:val="005868C3"/>
    <w:rsid w:val="005869A3"/>
    <w:rsid w:val="00587F50"/>
    <w:rsid w:val="00587F78"/>
    <w:rsid w:val="00590407"/>
    <w:rsid w:val="00590D57"/>
    <w:rsid w:val="0059262A"/>
    <w:rsid w:val="00592B67"/>
    <w:rsid w:val="0059476B"/>
    <w:rsid w:val="0059508E"/>
    <w:rsid w:val="0059590B"/>
    <w:rsid w:val="005A0984"/>
    <w:rsid w:val="005A1676"/>
    <w:rsid w:val="005A176D"/>
    <w:rsid w:val="005A2C11"/>
    <w:rsid w:val="005A2D86"/>
    <w:rsid w:val="005A2F03"/>
    <w:rsid w:val="005A46C9"/>
    <w:rsid w:val="005A47C0"/>
    <w:rsid w:val="005A4AAD"/>
    <w:rsid w:val="005A577D"/>
    <w:rsid w:val="005A5B21"/>
    <w:rsid w:val="005A68BB"/>
    <w:rsid w:val="005A6FE1"/>
    <w:rsid w:val="005A7067"/>
    <w:rsid w:val="005A7449"/>
    <w:rsid w:val="005B0716"/>
    <w:rsid w:val="005B0AD1"/>
    <w:rsid w:val="005B0F63"/>
    <w:rsid w:val="005B160A"/>
    <w:rsid w:val="005B1C09"/>
    <w:rsid w:val="005B207D"/>
    <w:rsid w:val="005B36F5"/>
    <w:rsid w:val="005B44DF"/>
    <w:rsid w:val="005B4AFA"/>
    <w:rsid w:val="005B549C"/>
    <w:rsid w:val="005B6C1B"/>
    <w:rsid w:val="005B6EF6"/>
    <w:rsid w:val="005B7411"/>
    <w:rsid w:val="005B7C5C"/>
    <w:rsid w:val="005C030B"/>
    <w:rsid w:val="005C06CD"/>
    <w:rsid w:val="005C11ED"/>
    <w:rsid w:val="005C248E"/>
    <w:rsid w:val="005C2758"/>
    <w:rsid w:val="005C36FF"/>
    <w:rsid w:val="005C3BCA"/>
    <w:rsid w:val="005C3E4A"/>
    <w:rsid w:val="005C3F40"/>
    <w:rsid w:val="005C4819"/>
    <w:rsid w:val="005C49FB"/>
    <w:rsid w:val="005C4FF8"/>
    <w:rsid w:val="005C57E9"/>
    <w:rsid w:val="005C62FA"/>
    <w:rsid w:val="005C690A"/>
    <w:rsid w:val="005D0561"/>
    <w:rsid w:val="005D09EF"/>
    <w:rsid w:val="005D1ECD"/>
    <w:rsid w:val="005D2A7A"/>
    <w:rsid w:val="005D3211"/>
    <w:rsid w:val="005D3ACB"/>
    <w:rsid w:val="005D476A"/>
    <w:rsid w:val="005D4C6A"/>
    <w:rsid w:val="005D4FF7"/>
    <w:rsid w:val="005D5573"/>
    <w:rsid w:val="005D5E68"/>
    <w:rsid w:val="005D66DC"/>
    <w:rsid w:val="005D6F55"/>
    <w:rsid w:val="005D7571"/>
    <w:rsid w:val="005E156B"/>
    <w:rsid w:val="005E1B91"/>
    <w:rsid w:val="005E1F6E"/>
    <w:rsid w:val="005E28BF"/>
    <w:rsid w:val="005E30A1"/>
    <w:rsid w:val="005E33BF"/>
    <w:rsid w:val="005E38B3"/>
    <w:rsid w:val="005E4580"/>
    <w:rsid w:val="005E5335"/>
    <w:rsid w:val="005E5FA4"/>
    <w:rsid w:val="005E630D"/>
    <w:rsid w:val="005E6BBA"/>
    <w:rsid w:val="005E7E73"/>
    <w:rsid w:val="005F04C0"/>
    <w:rsid w:val="005F2583"/>
    <w:rsid w:val="005F3C69"/>
    <w:rsid w:val="005F3D0E"/>
    <w:rsid w:val="005F4986"/>
    <w:rsid w:val="005F4A49"/>
    <w:rsid w:val="005F4C39"/>
    <w:rsid w:val="005F55F0"/>
    <w:rsid w:val="005F58F9"/>
    <w:rsid w:val="005F5EA3"/>
    <w:rsid w:val="005F68E3"/>
    <w:rsid w:val="005F753D"/>
    <w:rsid w:val="005F77A7"/>
    <w:rsid w:val="00600CE1"/>
    <w:rsid w:val="00601FF8"/>
    <w:rsid w:val="00602538"/>
    <w:rsid w:val="0060288B"/>
    <w:rsid w:val="00604456"/>
    <w:rsid w:val="00605084"/>
    <w:rsid w:val="0060523D"/>
    <w:rsid w:val="006055A1"/>
    <w:rsid w:val="0060560B"/>
    <w:rsid w:val="00605D08"/>
    <w:rsid w:val="00606539"/>
    <w:rsid w:val="00606677"/>
    <w:rsid w:val="00607DC5"/>
    <w:rsid w:val="00610154"/>
    <w:rsid w:val="006116C6"/>
    <w:rsid w:val="00611B5A"/>
    <w:rsid w:val="00613B03"/>
    <w:rsid w:val="00614DB4"/>
    <w:rsid w:val="0061529A"/>
    <w:rsid w:val="006169B9"/>
    <w:rsid w:val="00616CBD"/>
    <w:rsid w:val="00617939"/>
    <w:rsid w:val="00617D8B"/>
    <w:rsid w:val="0062008E"/>
    <w:rsid w:val="006216E5"/>
    <w:rsid w:val="006225D4"/>
    <w:rsid w:val="00622A27"/>
    <w:rsid w:val="00622DBF"/>
    <w:rsid w:val="00623232"/>
    <w:rsid w:val="00623676"/>
    <w:rsid w:val="00624402"/>
    <w:rsid w:val="006254AF"/>
    <w:rsid w:val="00625FD9"/>
    <w:rsid w:val="0063060A"/>
    <w:rsid w:val="00630DE2"/>
    <w:rsid w:val="00630E3D"/>
    <w:rsid w:val="00630E74"/>
    <w:rsid w:val="00630E7B"/>
    <w:rsid w:val="00631921"/>
    <w:rsid w:val="006321F8"/>
    <w:rsid w:val="00632919"/>
    <w:rsid w:val="00633D86"/>
    <w:rsid w:val="0063433F"/>
    <w:rsid w:val="00634598"/>
    <w:rsid w:val="00637034"/>
    <w:rsid w:val="0063737F"/>
    <w:rsid w:val="00637EF3"/>
    <w:rsid w:val="006401A7"/>
    <w:rsid w:val="006407D6"/>
    <w:rsid w:val="00640DD1"/>
    <w:rsid w:val="00640FD4"/>
    <w:rsid w:val="00641B8C"/>
    <w:rsid w:val="006428A1"/>
    <w:rsid w:val="00642A51"/>
    <w:rsid w:val="006431FD"/>
    <w:rsid w:val="00645DF0"/>
    <w:rsid w:val="0064693A"/>
    <w:rsid w:val="00646F9D"/>
    <w:rsid w:val="0065010A"/>
    <w:rsid w:val="00651E56"/>
    <w:rsid w:val="006521D6"/>
    <w:rsid w:val="006533AE"/>
    <w:rsid w:val="00654845"/>
    <w:rsid w:val="00654E5D"/>
    <w:rsid w:val="00654F98"/>
    <w:rsid w:val="00656A2F"/>
    <w:rsid w:val="00657CA0"/>
    <w:rsid w:val="006603CC"/>
    <w:rsid w:val="0066120C"/>
    <w:rsid w:val="0066125E"/>
    <w:rsid w:val="0066130A"/>
    <w:rsid w:val="00663691"/>
    <w:rsid w:val="00664C67"/>
    <w:rsid w:val="00664C86"/>
    <w:rsid w:val="00665316"/>
    <w:rsid w:val="00666124"/>
    <w:rsid w:val="0066619A"/>
    <w:rsid w:val="006669A7"/>
    <w:rsid w:val="00666EB9"/>
    <w:rsid w:val="006671AF"/>
    <w:rsid w:val="0067018F"/>
    <w:rsid w:val="00670C5B"/>
    <w:rsid w:val="00673062"/>
    <w:rsid w:val="006734BB"/>
    <w:rsid w:val="006761C3"/>
    <w:rsid w:val="0067655B"/>
    <w:rsid w:val="00676759"/>
    <w:rsid w:val="00677D83"/>
    <w:rsid w:val="00677E99"/>
    <w:rsid w:val="00680A03"/>
    <w:rsid w:val="00680FA5"/>
    <w:rsid w:val="006815D5"/>
    <w:rsid w:val="00681993"/>
    <w:rsid w:val="00681EEF"/>
    <w:rsid w:val="006829E5"/>
    <w:rsid w:val="006844D7"/>
    <w:rsid w:val="006848A7"/>
    <w:rsid w:val="00684AD4"/>
    <w:rsid w:val="00684B4B"/>
    <w:rsid w:val="00685CA9"/>
    <w:rsid w:val="006869EC"/>
    <w:rsid w:val="00686F20"/>
    <w:rsid w:val="00687038"/>
    <w:rsid w:val="00687C05"/>
    <w:rsid w:val="00690D89"/>
    <w:rsid w:val="00691071"/>
    <w:rsid w:val="00691D87"/>
    <w:rsid w:val="0069267C"/>
    <w:rsid w:val="00692A9A"/>
    <w:rsid w:val="00694358"/>
    <w:rsid w:val="006943EE"/>
    <w:rsid w:val="006946DF"/>
    <w:rsid w:val="00695A32"/>
    <w:rsid w:val="0069664F"/>
    <w:rsid w:val="00696E4D"/>
    <w:rsid w:val="00697DF3"/>
    <w:rsid w:val="006A0442"/>
    <w:rsid w:val="006A0909"/>
    <w:rsid w:val="006A1299"/>
    <w:rsid w:val="006A133F"/>
    <w:rsid w:val="006A16EA"/>
    <w:rsid w:val="006A28EF"/>
    <w:rsid w:val="006A3810"/>
    <w:rsid w:val="006A3950"/>
    <w:rsid w:val="006A39E0"/>
    <w:rsid w:val="006A42A7"/>
    <w:rsid w:val="006A4A78"/>
    <w:rsid w:val="006A4CF4"/>
    <w:rsid w:val="006A6812"/>
    <w:rsid w:val="006A684C"/>
    <w:rsid w:val="006A6A7D"/>
    <w:rsid w:val="006A6B3B"/>
    <w:rsid w:val="006A7569"/>
    <w:rsid w:val="006A77DB"/>
    <w:rsid w:val="006A7A74"/>
    <w:rsid w:val="006B0387"/>
    <w:rsid w:val="006B0EF0"/>
    <w:rsid w:val="006B161D"/>
    <w:rsid w:val="006B179E"/>
    <w:rsid w:val="006B2FA6"/>
    <w:rsid w:val="006B39A8"/>
    <w:rsid w:val="006B4285"/>
    <w:rsid w:val="006B4338"/>
    <w:rsid w:val="006B4EA4"/>
    <w:rsid w:val="006B4F6F"/>
    <w:rsid w:val="006B52E2"/>
    <w:rsid w:val="006B5810"/>
    <w:rsid w:val="006B6767"/>
    <w:rsid w:val="006C01C6"/>
    <w:rsid w:val="006C0A81"/>
    <w:rsid w:val="006C2E0B"/>
    <w:rsid w:val="006C3E11"/>
    <w:rsid w:val="006C427E"/>
    <w:rsid w:val="006C48FD"/>
    <w:rsid w:val="006C4C0B"/>
    <w:rsid w:val="006C4CD0"/>
    <w:rsid w:val="006C50CD"/>
    <w:rsid w:val="006C643F"/>
    <w:rsid w:val="006C75D9"/>
    <w:rsid w:val="006C7DA7"/>
    <w:rsid w:val="006D007A"/>
    <w:rsid w:val="006D01C1"/>
    <w:rsid w:val="006D0491"/>
    <w:rsid w:val="006D0E86"/>
    <w:rsid w:val="006D1207"/>
    <w:rsid w:val="006D4252"/>
    <w:rsid w:val="006D4CED"/>
    <w:rsid w:val="006D50B0"/>
    <w:rsid w:val="006D5BF6"/>
    <w:rsid w:val="006D77C1"/>
    <w:rsid w:val="006D7E14"/>
    <w:rsid w:val="006E033B"/>
    <w:rsid w:val="006E0756"/>
    <w:rsid w:val="006E0995"/>
    <w:rsid w:val="006E0FF4"/>
    <w:rsid w:val="006E42CF"/>
    <w:rsid w:val="006E4988"/>
    <w:rsid w:val="006E4C7B"/>
    <w:rsid w:val="006E5153"/>
    <w:rsid w:val="006E5232"/>
    <w:rsid w:val="006E53CE"/>
    <w:rsid w:val="006E5D03"/>
    <w:rsid w:val="006E7C5E"/>
    <w:rsid w:val="006F054C"/>
    <w:rsid w:val="006F11AA"/>
    <w:rsid w:val="006F2CF6"/>
    <w:rsid w:val="006F302A"/>
    <w:rsid w:val="006F335D"/>
    <w:rsid w:val="006F39C4"/>
    <w:rsid w:val="006F3AFE"/>
    <w:rsid w:val="006F420D"/>
    <w:rsid w:val="006F542B"/>
    <w:rsid w:val="006F564D"/>
    <w:rsid w:val="006F5D1B"/>
    <w:rsid w:val="00700455"/>
    <w:rsid w:val="007006C2"/>
    <w:rsid w:val="00702495"/>
    <w:rsid w:val="00702723"/>
    <w:rsid w:val="007037D4"/>
    <w:rsid w:val="00703EB9"/>
    <w:rsid w:val="007040CE"/>
    <w:rsid w:val="007066CC"/>
    <w:rsid w:val="00710EE4"/>
    <w:rsid w:val="00710FC1"/>
    <w:rsid w:val="00711809"/>
    <w:rsid w:val="0071307A"/>
    <w:rsid w:val="007131C5"/>
    <w:rsid w:val="00713434"/>
    <w:rsid w:val="007136A9"/>
    <w:rsid w:val="00714B58"/>
    <w:rsid w:val="007153AE"/>
    <w:rsid w:val="00716A3A"/>
    <w:rsid w:val="007170A3"/>
    <w:rsid w:val="00717B95"/>
    <w:rsid w:val="00720A9D"/>
    <w:rsid w:val="00720B08"/>
    <w:rsid w:val="007218C3"/>
    <w:rsid w:val="00721F6F"/>
    <w:rsid w:val="00724C3C"/>
    <w:rsid w:val="00725601"/>
    <w:rsid w:val="00725EA5"/>
    <w:rsid w:val="00726554"/>
    <w:rsid w:val="00726642"/>
    <w:rsid w:val="00726E1A"/>
    <w:rsid w:val="00727B75"/>
    <w:rsid w:val="00730F23"/>
    <w:rsid w:val="00731A96"/>
    <w:rsid w:val="00731B7A"/>
    <w:rsid w:val="0073252A"/>
    <w:rsid w:val="007348C6"/>
    <w:rsid w:val="00734D5D"/>
    <w:rsid w:val="00734D71"/>
    <w:rsid w:val="0073568E"/>
    <w:rsid w:val="00736085"/>
    <w:rsid w:val="007367CF"/>
    <w:rsid w:val="007372C6"/>
    <w:rsid w:val="00741B2D"/>
    <w:rsid w:val="00743044"/>
    <w:rsid w:val="0074367F"/>
    <w:rsid w:val="00744440"/>
    <w:rsid w:val="00746DE6"/>
    <w:rsid w:val="007471F3"/>
    <w:rsid w:val="00747CFA"/>
    <w:rsid w:val="007501CD"/>
    <w:rsid w:val="00750B47"/>
    <w:rsid w:val="007511BD"/>
    <w:rsid w:val="007511CF"/>
    <w:rsid w:val="00751805"/>
    <w:rsid w:val="0075229F"/>
    <w:rsid w:val="00752552"/>
    <w:rsid w:val="00752A49"/>
    <w:rsid w:val="00753087"/>
    <w:rsid w:val="00753501"/>
    <w:rsid w:val="0075356F"/>
    <w:rsid w:val="007540AC"/>
    <w:rsid w:val="00754AEB"/>
    <w:rsid w:val="00754D8C"/>
    <w:rsid w:val="00754FE1"/>
    <w:rsid w:val="00755969"/>
    <w:rsid w:val="00755A85"/>
    <w:rsid w:val="007573F4"/>
    <w:rsid w:val="00757896"/>
    <w:rsid w:val="007614F7"/>
    <w:rsid w:val="007619F2"/>
    <w:rsid w:val="00762BE8"/>
    <w:rsid w:val="007633DC"/>
    <w:rsid w:val="00763406"/>
    <w:rsid w:val="00765EE5"/>
    <w:rsid w:val="007670D0"/>
    <w:rsid w:val="00767FDF"/>
    <w:rsid w:val="007712F7"/>
    <w:rsid w:val="007714E3"/>
    <w:rsid w:val="007719DE"/>
    <w:rsid w:val="0077241C"/>
    <w:rsid w:val="00772447"/>
    <w:rsid w:val="007724CC"/>
    <w:rsid w:val="007729BC"/>
    <w:rsid w:val="00772A4C"/>
    <w:rsid w:val="00773FF2"/>
    <w:rsid w:val="00774455"/>
    <w:rsid w:val="00774EA8"/>
    <w:rsid w:val="00774F07"/>
    <w:rsid w:val="00775573"/>
    <w:rsid w:val="007765B8"/>
    <w:rsid w:val="0077764F"/>
    <w:rsid w:val="00777656"/>
    <w:rsid w:val="00780F72"/>
    <w:rsid w:val="00781541"/>
    <w:rsid w:val="007819F3"/>
    <w:rsid w:val="00782415"/>
    <w:rsid w:val="00782F62"/>
    <w:rsid w:val="00783043"/>
    <w:rsid w:val="007830E9"/>
    <w:rsid w:val="007833C5"/>
    <w:rsid w:val="00783FB5"/>
    <w:rsid w:val="007845A7"/>
    <w:rsid w:val="00784976"/>
    <w:rsid w:val="00785C93"/>
    <w:rsid w:val="0079004F"/>
    <w:rsid w:val="007924C6"/>
    <w:rsid w:val="0079293D"/>
    <w:rsid w:val="00792F52"/>
    <w:rsid w:val="00793317"/>
    <w:rsid w:val="00793517"/>
    <w:rsid w:val="00793966"/>
    <w:rsid w:val="00794966"/>
    <w:rsid w:val="0079655D"/>
    <w:rsid w:val="007966EE"/>
    <w:rsid w:val="00796EB8"/>
    <w:rsid w:val="00797A39"/>
    <w:rsid w:val="00797F60"/>
    <w:rsid w:val="007A1833"/>
    <w:rsid w:val="007A49D2"/>
    <w:rsid w:val="007A4AEA"/>
    <w:rsid w:val="007A4FA5"/>
    <w:rsid w:val="007A516D"/>
    <w:rsid w:val="007A55A4"/>
    <w:rsid w:val="007A5DA7"/>
    <w:rsid w:val="007A7C7E"/>
    <w:rsid w:val="007B0C54"/>
    <w:rsid w:val="007B1B75"/>
    <w:rsid w:val="007B1EEF"/>
    <w:rsid w:val="007B2319"/>
    <w:rsid w:val="007B51DD"/>
    <w:rsid w:val="007B55CB"/>
    <w:rsid w:val="007B5877"/>
    <w:rsid w:val="007B76B4"/>
    <w:rsid w:val="007C06AD"/>
    <w:rsid w:val="007C075A"/>
    <w:rsid w:val="007C1EA2"/>
    <w:rsid w:val="007C224E"/>
    <w:rsid w:val="007C263A"/>
    <w:rsid w:val="007C2ED8"/>
    <w:rsid w:val="007C2EF8"/>
    <w:rsid w:val="007C3B81"/>
    <w:rsid w:val="007C4B79"/>
    <w:rsid w:val="007C4CB3"/>
    <w:rsid w:val="007C4DC7"/>
    <w:rsid w:val="007C60E2"/>
    <w:rsid w:val="007C6C8E"/>
    <w:rsid w:val="007C7638"/>
    <w:rsid w:val="007D0597"/>
    <w:rsid w:val="007D1481"/>
    <w:rsid w:val="007D1E90"/>
    <w:rsid w:val="007D2169"/>
    <w:rsid w:val="007D250D"/>
    <w:rsid w:val="007D2C6E"/>
    <w:rsid w:val="007D31C0"/>
    <w:rsid w:val="007D3492"/>
    <w:rsid w:val="007D35CD"/>
    <w:rsid w:val="007D3BA9"/>
    <w:rsid w:val="007D3CFD"/>
    <w:rsid w:val="007D3DFA"/>
    <w:rsid w:val="007D40DA"/>
    <w:rsid w:val="007D5059"/>
    <w:rsid w:val="007D5FD1"/>
    <w:rsid w:val="007D65C5"/>
    <w:rsid w:val="007D65DC"/>
    <w:rsid w:val="007D6992"/>
    <w:rsid w:val="007D6DA2"/>
    <w:rsid w:val="007D7037"/>
    <w:rsid w:val="007D7A61"/>
    <w:rsid w:val="007D7DE2"/>
    <w:rsid w:val="007E0C14"/>
    <w:rsid w:val="007E0F9F"/>
    <w:rsid w:val="007E28A2"/>
    <w:rsid w:val="007E2948"/>
    <w:rsid w:val="007E325C"/>
    <w:rsid w:val="007E377F"/>
    <w:rsid w:val="007E3A39"/>
    <w:rsid w:val="007E416C"/>
    <w:rsid w:val="007E44FC"/>
    <w:rsid w:val="007E6098"/>
    <w:rsid w:val="007E609F"/>
    <w:rsid w:val="007E6172"/>
    <w:rsid w:val="007E66E5"/>
    <w:rsid w:val="007E6835"/>
    <w:rsid w:val="007E7AD1"/>
    <w:rsid w:val="007F0777"/>
    <w:rsid w:val="007F0BAE"/>
    <w:rsid w:val="007F4650"/>
    <w:rsid w:val="007F6876"/>
    <w:rsid w:val="007F79C3"/>
    <w:rsid w:val="007F7A62"/>
    <w:rsid w:val="007F7EB1"/>
    <w:rsid w:val="008019E2"/>
    <w:rsid w:val="00801EAB"/>
    <w:rsid w:val="00803293"/>
    <w:rsid w:val="0080340A"/>
    <w:rsid w:val="008036C0"/>
    <w:rsid w:val="00803E4A"/>
    <w:rsid w:val="00804054"/>
    <w:rsid w:val="00804605"/>
    <w:rsid w:val="00804A3F"/>
    <w:rsid w:val="00804EE5"/>
    <w:rsid w:val="00806314"/>
    <w:rsid w:val="00810790"/>
    <w:rsid w:val="00810B50"/>
    <w:rsid w:val="00810D82"/>
    <w:rsid w:val="00811856"/>
    <w:rsid w:val="00811B40"/>
    <w:rsid w:val="00812616"/>
    <w:rsid w:val="0081347C"/>
    <w:rsid w:val="00813896"/>
    <w:rsid w:val="008148F4"/>
    <w:rsid w:val="00814A22"/>
    <w:rsid w:val="00815820"/>
    <w:rsid w:val="008164A4"/>
    <w:rsid w:val="00816633"/>
    <w:rsid w:val="0081742E"/>
    <w:rsid w:val="00817552"/>
    <w:rsid w:val="00820483"/>
    <w:rsid w:val="00821258"/>
    <w:rsid w:val="00821A7A"/>
    <w:rsid w:val="00821D1E"/>
    <w:rsid w:val="0082295C"/>
    <w:rsid w:val="008237C9"/>
    <w:rsid w:val="008255A7"/>
    <w:rsid w:val="008258AE"/>
    <w:rsid w:val="008262D5"/>
    <w:rsid w:val="00830468"/>
    <w:rsid w:val="0083070F"/>
    <w:rsid w:val="00831542"/>
    <w:rsid w:val="00831CBE"/>
    <w:rsid w:val="00831CDB"/>
    <w:rsid w:val="00833571"/>
    <w:rsid w:val="00833FC2"/>
    <w:rsid w:val="0083440A"/>
    <w:rsid w:val="00834DEA"/>
    <w:rsid w:val="008369B6"/>
    <w:rsid w:val="00836AA1"/>
    <w:rsid w:val="00836F04"/>
    <w:rsid w:val="008370D4"/>
    <w:rsid w:val="0083770C"/>
    <w:rsid w:val="0084021D"/>
    <w:rsid w:val="00840795"/>
    <w:rsid w:val="00840981"/>
    <w:rsid w:val="00841682"/>
    <w:rsid w:val="00841E95"/>
    <w:rsid w:val="00844B5E"/>
    <w:rsid w:val="00845024"/>
    <w:rsid w:val="00845161"/>
    <w:rsid w:val="00845A29"/>
    <w:rsid w:val="00845A44"/>
    <w:rsid w:val="00845C56"/>
    <w:rsid w:val="008511DF"/>
    <w:rsid w:val="00852147"/>
    <w:rsid w:val="00852167"/>
    <w:rsid w:val="008531F2"/>
    <w:rsid w:val="00853F96"/>
    <w:rsid w:val="008542FB"/>
    <w:rsid w:val="0085601C"/>
    <w:rsid w:val="00856C92"/>
    <w:rsid w:val="0085711A"/>
    <w:rsid w:val="00857DB0"/>
    <w:rsid w:val="008602FC"/>
    <w:rsid w:val="00861401"/>
    <w:rsid w:val="00861C16"/>
    <w:rsid w:val="008634F5"/>
    <w:rsid w:val="00864C70"/>
    <w:rsid w:val="008660B4"/>
    <w:rsid w:val="00870312"/>
    <w:rsid w:val="00870713"/>
    <w:rsid w:val="008717EC"/>
    <w:rsid w:val="0087190C"/>
    <w:rsid w:val="00871CCB"/>
    <w:rsid w:val="00871D5F"/>
    <w:rsid w:val="00872AF0"/>
    <w:rsid w:val="00872F4F"/>
    <w:rsid w:val="00873355"/>
    <w:rsid w:val="008733A0"/>
    <w:rsid w:val="008737DC"/>
    <w:rsid w:val="00874C06"/>
    <w:rsid w:val="00874E6A"/>
    <w:rsid w:val="00876186"/>
    <w:rsid w:val="00876EAE"/>
    <w:rsid w:val="008770E8"/>
    <w:rsid w:val="00880A70"/>
    <w:rsid w:val="00880B12"/>
    <w:rsid w:val="00881229"/>
    <w:rsid w:val="008828F3"/>
    <w:rsid w:val="00884143"/>
    <w:rsid w:val="00885814"/>
    <w:rsid w:val="008862B8"/>
    <w:rsid w:val="008879EB"/>
    <w:rsid w:val="0089081F"/>
    <w:rsid w:val="00891190"/>
    <w:rsid w:val="00891385"/>
    <w:rsid w:val="0089367C"/>
    <w:rsid w:val="00893D8F"/>
    <w:rsid w:val="008946BE"/>
    <w:rsid w:val="00894701"/>
    <w:rsid w:val="00894CCB"/>
    <w:rsid w:val="008954C9"/>
    <w:rsid w:val="00895E64"/>
    <w:rsid w:val="008960C6"/>
    <w:rsid w:val="00897FF6"/>
    <w:rsid w:val="008A028F"/>
    <w:rsid w:val="008A268B"/>
    <w:rsid w:val="008A27B9"/>
    <w:rsid w:val="008A2ECC"/>
    <w:rsid w:val="008A404B"/>
    <w:rsid w:val="008A414A"/>
    <w:rsid w:val="008A4A07"/>
    <w:rsid w:val="008A52A2"/>
    <w:rsid w:val="008A534B"/>
    <w:rsid w:val="008A5641"/>
    <w:rsid w:val="008A59E6"/>
    <w:rsid w:val="008A72CF"/>
    <w:rsid w:val="008B0708"/>
    <w:rsid w:val="008B1EA4"/>
    <w:rsid w:val="008B1F8D"/>
    <w:rsid w:val="008B3159"/>
    <w:rsid w:val="008B38BF"/>
    <w:rsid w:val="008B415D"/>
    <w:rsid w:val="008B4ACA"/>
    <w:rsid w:val="008B4EBA"/>
    <w:rsid w:val="008B50ED"/>
    <w:rsid w:val="008B571D"/>
    <w:rsid w:val="008B5E9D"/>
    <w:rsid w:val="008B63DF"/>
    <w:rsid w:val="008B6649"/>
    <w:rsid w:val="008B6D69"/>
    <w:rsid w:val="008B7288"/>
    <w:rsid w:val="008C00E1"/>
    <w:rsid w:val="008C0350"/>
    <w:rsid w:val="008C17FA"/>
    <w:rsid w:val="008C1A1C"/>
    <w:rsid w:val="008C3201"/>
    <w:rsid w:val="008C3334"/>
    <w:rsid w:val="008C3FFD"/>
    <w:rsid w:val="008C4AA7"/>
    <w:rsid w:val="008C540A"/>
    <w:rsid w:val="008C54D6"/>
    <w:rsid w:val="008C6291"/>
    <w:rsid w:val="008C666E"/>
    <w:rsid w:val="008C68EB"/>
    <w:rsid w:val="008C6D19"/>
    <w:rsid w:val="008C7781"/>
    <w:rsid w:val="008D06E4"/>
    <w:rsid w:val="008D0D93"/>
    <w:rsid w:val="008D20EF"/>
    <w:rsid w:val="008D22EB"/>
    <w:rsid w:val="008D262C"/>
    <w:rsid w:val="008D29FF"/>
    <w:rsid w:val="008D2B2D"/>
    <w:rsid w:val="008D3949"/>
    <w:rsid w:val="008D3F18"/>
    <w:rsid w:val="008D489A"/>
    <w:rsid w:val="008D4EDE"/>
    <w:rsid w:val="008D5036"/>
    <w:rsid w:val="008D613D"/>
    <w:rsid w:val="008D6154"/>
    <w:rsid w:val="008D6608"/>
    <w:rsid w:val="008D68B9"/>
    <w:rsid w:val="008E068C"/>
    <w:rsid w:val="008E1B2D"/>
    <w:rsid w:val="008E4622"/>
    <w:rsid w:val="008E48F6"/>
    <w:rsid w:val="008E4CE2"/>
    <w:rsid w:val="008E5791"/>
    <w:rsid w:val="008E5812"/>
    <w:rsid w:val="008E5FE0"/>
    <w:rsid w:val="008E6F13"/>
    <w:rsid w:val="008E74FA"/>
    <w:rsid w:val="008F1433"/>
    <w:rsid w:val="008F440B"/>
    <w:rsid w:val="008F5232"/>
    <w:rsid w:val="008F553D"/>
    <w:rsid w:val="008F592A"/>
    <w:rsid w:val="008F5A4E"/>
    <w:rsid w:val="008F6F8D"/>
    <w:rsid w:val="008F7486"/>
    <w:rsid w:val="00900BCD"/>
    <w:rsid w:val="00901E5D"/>
    <w:rsid w:val="00902155"/>
    <w:rsid w:val="009021D7"/>
    <w:rsid w:val="0090253B"/>
    <w:rsid w:val="00902A00"/>
    <w:rsid w:val="00902ACD"/>
    <w:rsid w:val="00902C18"/>
    <w:rsid w:val="0090355D"/>
    <w:rsid w:val="0090397A"/>
    <w:rsid w:val="00904F45"/>
    <w:rsid w:val="009074DE"/>
    <w:rsid w:val="00907849"/>
    <w:rsid w:val="009101BF"/>
    <w:rsid w:val="0091173B"/>
    <w:rsid w:val="00911D2B"/>
    <w:rsid w:val="00911D9C"/>
    <w:rsid w:val="00912C1F"/>
    <w:rsid w:val="00912DAB"/>
    <w:rsid w:val="0091352B"/>
    <w:rsid w:val="00915535"/>
    <w:rsid w:val="00915758"/>
    <w:rsid w:val="0091684D"/>
    <w:rsid w:val="00917115"/>
    <w:rsid w:val="00917879"/>
    <w:rsid w:val="00917A49"/>
    <w:rsid w:val="00917F52"/>
    <w:rsid w:val="009210C4"/>
    <w:rsid w:val="00921183"/>
    <w:rsid w:val="009211CB"/>
    <w:rsid w:val="0092282F"/>
    <w:rsid w:val="009229B1"/>
    <w:rsid w:val="0092360E"/>
    <w:rsid w:val="00925856"/>
    <w:rsid w:val="0092595F"/>
    <w:rsid w:val="00925BD4"/>
    <w:rsid w:val="00925FBA"/>
    <w:rsid w:val="009262C9"/>
    <w:rsid w:val="00926CD6"/>
    <w:rsid w:val="009276ED"/>
    <w:rsid w:val="00927AB7"/>
    <w:rsid w:val="00930D2E"/>
    <w:rsid w:val="00930F40"/>
    <w:rsid w:val="00931100"/>
    <w:rsid w:val="00931205"/>
    <w:rsid w:val="0093204C"/>
    <w:rsid w:val="00932AFB"/>
    <w:rsid w:val="00932C3F"/>
    <w:rsid w:val="00932E9E"/>
    <w:rsid w:val="00932F00"/>
    <w:rsid w:val="00933F1E"/>
    <w:rsid w:val="0093447B"/>
    <w:rsid w:val="00934D2B"/>
    <w:rsid w:val="009362B8"/>
    <w:rsid w:val="00940489"/>
    <w:rsid w:val="00941D7E"/>
    <w:rsid w:val="009427C2"/>
    <w:rsid w:val="00943007"/>
    <w:rsid w:val="009430D1"/>
    <w:rsid w:val="00943941"/>
    <w:rsid w:val="009453F1"/>
    <w:rsid w:val="009467C5"/>
    <w:rsid w:val="00946E68"/>
    <w:rsid w:val="00947427"/>
    <w:rsid w:val="009541A0"/>
    <w:rsid w:val="009559EE"/>
    <w:rsid w:val="00956264"/>
    <w:rsid w:val="00956789"/>
    <w:rsid w:val="0095727F"/>
    <w:rsid w:val="00957957"/>
    <w:rsid w:val="00960A13"/>
    <w:rsid w:val="00960C5E"/>
    <w:rsid w:val="00961F0C"/>
    <w:rsid w:val="009621D5"/>
    <w:rsid w:val="00962914"/>
    <w:rsid w:val="00963158"/>
    <w:rsid w:val="0096374A"/>
    <w:rsid w:val="0096386F"/>
    <w:rsid w:val="00964348"/>
    <w:rsid w:val="009669F2"/>
    <w:rsid w:val="00966D82"/>
    <w:rsid w:val="0096705A"/>
    <w:rsid w:val="009674AE"/>
    <w:rsid w:val="0096752E"/>
    <w:rsid w:val="00970AC6"/>
    <w:rsid w:val="009727F6"/>
    <w:rsid w:val="00972DE1"/>
    <w:rsid w:val="009748FD"/>
    <w:rsid w:val="009804F5"/>
    <w:rsid w:val="00980981"/>
    <w:rsid w:val="00981432"/>
    <w:rsid w:val="00981825"/>
    <w:rsid w:val="00981AC9"/>
    <w:rsid w:val="0098225F"/>
    <w:rsid w:val="00983392"/>
    <w:rsid w:val="00983958"/>
    <w:rsid w:val="0098399A"/>
    <w:rsid w:val="00983B8B"/>
    <w:rsid w:val="00985F29"/>
    <w:rsid w:val="00986A73"/>
    <w:rsid w:val="0099078D"/>
    <w:rsid w:val="009907E0"/>
    <w:rsid w:val="00991FB7"/>
    <w:rsid w:val="009935E8"/>
    <w:rsid w:val="00993BEC"/>
    <w:rsid w:val="00996045"/>
    <w:rsid w:val="00997227"/>
    <w:rsid w:val="00997717"/>
    <w:rsid w:val="009A014A"/>
    <w:rsid w:val="009A0730"/>
    <w:rsid w:val="009A2166"/>
    <w:rsid w:val="009A2939"/>
    <w:rsid w:val="009A2DF7"/>
    <w:rsid w:val="009A3C47"/>
    <w:rsid w:val="009A3EB3"/>
    <w:rsid w:val="009A5D72"/>
    <w:rsid w:val="009A5F56"/>
    <w:rsid w:val="009A6215"/>
    <w:rsid w:val="009A67FE"/>
    <w:rsid w:val="009A74AD"/>
    <w:rsid w:val="009A7F9B"/>
    <w:rsid w:val="009B16F5"/>
    <w:rsid w:val="009B1782"/>
    <w:rsid w:val="009B3608"/>
    <w:rsid w:val="009B40FA"/>
    <w:rsid w:val="009B473F"/>
    <w:rsid w:val="009B50FB"/>
    <w:rsid w:val="009B63B9"/>
    <w:rsid w:val="009B65A4"/>
    <w:rsid w:val="009B710F"/>
    <w:rsid w:val="009C0797"/>
    <w:rsid w:val="009C0962"/>
    <w:rsid w:val="009C280E"/>
    <w:rsid w:val="009C2937"/>
    <w:rsid w:val="009C2CEB"/>
    <w:rsid w:val="009C2DFB"/>
    <w:rsid w:val="009C36BD"/>
    <w:rsid w:val="009C5193"/>
    <w:rsid w:val="009C5277"/>
    <w:rsid w:val="009C57E8"/>
    <w:rsid w:val="009C5FAD"/>
    <w:rsid w:val="009C682D"/>
    <w:rsid w:val="009C6B5F"/>
    <w:rsid w:val="009C6DD7"/>
    <w:rsid w:val="009C732A"/>
    <w:rsid w:val="009D0D5E"/>
    <w:rsid w:val="009D1093"/>
    <w:rsid w:val="009D1514"/>
    <w:rsid w:val="009D22A8"/>
    <w:rsid w:val="009D2A6E"/>
    <w:rsid w:val="009D2C89"/>
    <w:rsid w:val="009D2CA2"/>
    <w:rsid w:val="009D311A"/>
    <w:rsid w:val="009D318D"/>
    <w:rsid w:val="009D3421"/>
    <w:rsid w:val="009D4381"/>
    <w:rsid w:val="009D5C77"/>
    <w:rsid w:val="009D6781"/>
    <w:rsid w:val="009D6B26"/>
    <w:rsid w:val="009D6B8F"/>
    <w:rsid w:val="009E0B6E"/>
    <w:rsid w:val="009E17E4"/>
    <w:rsid w:val="009E2425"/>
    <w:rsid w:val="009E29B1"/>
    <w:rsid w:val="009E2AC9"/>
    <w:rsid w:val="009E4FE4"/>
    <w:rsid w:val="009E574C"/>
    <w:rsid w:val="009E5D32"/>
    <w:rsid w:val="009E6F8B"/>
    <w:rsid w:val="009F0FAD"/>
    <w:rsid w:val="009F17BD"/>
    <w:rsid w:val="009F225B"/>
    <w:rsid w:val="009F2959"/>
    <w:rsid w:val="009F2F3C"/>
    <w:rsid w:val="009F3265"/>
    <w:rsid w:val="009F392A"/>
    <w:rsid w:val="009F4B1D"/>
    <w:rsid w:val="009F5A09"/>
    <w:rsid w:val="009F5A7D"/>
    <w:rsid w:val="009F5B1D"/>
    <w:rsid w:val="009F5C95"/>
    <w:rsid w:val="009F67AE"/>
    <w:rsid w:val="009F6ED3"/>
    <w:rsid w:val="009F7819"/>
    <w:rsid w:val="00A01443"/>
    <w:rsid w:val="00A0272A"/>
    <w:rsid w:val="00A03202"/>
    <w:rsid w:val="00A04799"/>
    <w:rsid w:val="00A04D3F"/>
    <w:rsid w:val="00A05818"/>
    <w:rsid w:val="00A0599C"/>
    <w:rsid w:val="00A05A4F"/>
    <w:rsid w:val="00A06936"/>
    <w:rsid w:val="00A06AC0"/>
    <w:rsid w:val="00A11203"/>
    <w:rsid w:val="00A11564"/>
    <w:rsid w:val="00A1321E"/>
    <w:rsid w:val="00A134D8"/>
    <w:rsid w:val="00A13707"/>
    <w:rsid w:val="00A13D68"/>
    <w:rsid w:val="00A15D24"/>
    <w:rsid w:val="00A15F82"/>
    <w:rsid w:val="00A16FF9"/>
    <w:rsid w:val="00A171DD"/>
    <w:rsid w:val="00A176D9"/>
    <w:rsid w:val="00A17C73"/>
    <w:rsid w:val="00A17D3D"/>
    <w:rsid w:val="00A200DE"/>
    <w:rsid w:val="00A22759"/>
    <w:rsid w:val="00A22A64"/>
    <w:rsid w:val="00A230C8"/>
    <w:rsid w:val="00A24047"/>
    <w:rsid w:val="00A248FE"/>
    <w:rsid w:val="00A256EA"/>
    <w:rsid w:val="00A25A9F"/>
    <w:rsid w:val="00A27488"/>
    <w:rsid w:val="00A27F12"/>
    <w:rsid w:val="00A317B5"/>
    <w:rsid w:val="00A33D3B"/>
    <w:rsid w:val="00A362A0"/>
    <w:rsid w:val="00A37E0A"/>
    <w:rsid w:val="00A40199"/>
    <w:rsid w:val="00A40650"/>
    <w:rsid w:val="00A4175F"/>
    <w:rsid w:val="00A419C6"/>
    <w:rsid w:val="00A42E2A"/>
    <w:rsid w:val="00A43560"/>
    <w:rsid w:val="00A437D2"/>
    <w:rsid w:val="00A43D16"/>
    <w:rsid w:val="00A43DF6"/>
    <w:rsid w:val="00A440F5"/>
    <w:rsid w:val="00A44233"/>
    <w:rsid w:val="00A449CB"/>
    <w:rsid w:val="00A451EE"/>
    <w:rsid w:val="00A45D7C"/>
    <w:rsid w:val="00A46BCF"/>
    <w:rsid w:val="00A5035E"/>
    <w:rsid w:val="00A52358"/>
    <w:rsid w:val="00A5351E"/>
    <w:rsid w:val="00A53D0D"/>
    <w:rsid w:val="00A5409C"/>
    <w:rsid w:val="00A544E4"/>
    <w:rsid w:val="00A554CA"/>
    <w:rsid w:val="00A55D90"/>
    <w:rsid w:val="00A56FA0"/>
    <w:rsid w:val="00A56FB1"/>
    <w:rsid w:val="00A57A41"/>
    <w:rsid w:val="00A57A66"/>
    <w:rsid w:val="00A57D5F"/>
    <w:rsid w:val="00A622A5"/>
    <w:rsid w:val="00A623E8"/>
    <w:rsid w:val="00A62DA3"/>
    <w:rsid w:val="00A62FB0"/>
    <w:rsid w:val="00A63049"/>
    <w:rsid w:val="00A63BB9"/>
    <w:rsid w:val="00A65587"/>
    <w:rsid w:val="00A662DD"/>
    <w:rsid w:val="00A673BE"/>
    <w:rsid w:val="00A67DB4"/>
    <w:rsid w:val="00A67DE1"/>
    <w:rsid w:val="00A70865"/>
    <w:rsid w:val="00A7120C"/>
    <w:rsid w:val="00A72FAF"/>
    <w:rsid w:val="00A73289"/>
    <w:rsid w:val="00A74D03"/>
    <w:rsid w:val="00A74D09"/>
    <w:rsid w:val="00A80A99"/>
    <w:rsid w:val="00A811FA"/>
    <w:rsid w:val="00A81978"/>
    <w:rsid w:val="00A81E7E"/>
    <w:rsid w:val="00A8259D"/>
    <w:rsid w:val="00A833A9"/>
    <w:rsid w:val="00A84019"/>
    <w:rsid w:val="00A84486"/>
    <w:rsid w:val="00A84F53"/>
    <w:rsid w:val="00A860EC"/>
    <w:rsid w:val="00A86C00"/>
    <w:rsid w:val="00A902AC"/>
    <w:rsid w:val="00A908B2"/>
    <w:rsid w:val="00A90FB4"/>
    <w:rsid w:val="00A91B24"/>
    <w:rsid w:val="00A924EE"/>
    <w:rsid w:val="00A927EB"/>
    <w:rsid w:val="00A93F37"/>
    <w:rsid w:val="00A950FB"/>
    <w:rsid w:val="00A9543D"/>
    <w:rsid w:val="00A95D24"/>
    <w:rsid w:val="00A96D76"/>
    <w:rsid w:val="00AA0FB1"/>
    <w:rsid w:val="00AA18DE"/>
    <w:rsid w:val="00AA3096"/>
    <w:rsid w:val="00AA3DA0"/>
    <w:rsid w:val="00AA5233"/>
    <w:rsid w:val="00AA6A90"/>
    <w:rsid w:val="00AA6CE5"/>
    <w:rsid w:val="00AA715E"/>
    <w:rsid w:val="00AA7A7D"/>
    <w:rsid w:val="00AB18D6"/>
    <w:rsid w:val="00AB22B0"/>
    <w:rsid w:val="00AB2509"/>
    <w:rsid w:val="00AB335A"/>
    <w:rsid w:val="00AB40FC"/>
    <w:rsid w:val="00AB449E"/>
    <w:rsid w:val="00AB4C3C"/>
    <w:rsid w:val="00AB51BA"/>
    <w:rsid w:val="00AB7096"/>
    <w:rsid w:val="00AB73B1"/>
    <w:rsid w:val="00AB7402"/>
    <w:rsid w:val="00AB744E"/>
    <w:rsid w:val="00AB7595"/>
    <w:rsid w:val="00AC001D"/>
    <w:rsid w:val="00AC0349"/>
    <w:rsid w:val="00AC0F12"/>
    <w:rsid w:val="00AC1229"/>
    <w:rsid w:val="00AC21AC"/>
    <w:rsid w:val="00AC40C6"/>
    <w:rsid w:val="00AC415D"/>
    <w:rsid w:val="00AC4464"/>
    <w:rsid w:val="00AC4A08"/>
    <w:rsid w:val="00AC4A9C"/>
    <w:rsid w:val="00AC4EC1"/>
    <w:rsid w:val="00AC52C6"/>
    <w:rsid w:val="00AC58A1"/>
    <w:rsid w:val="00AC5B21"/>
    <w:rsid w:val="00AC674C"/>
    <w:rsid w:val="00AC7361"/>
    <w:rsid w:val="00AD00D4"/>
    <w:rsid w:val="00AD0187"/>
    <w:rsid w:val="00AD08A1"/>
    <w:rsid w:val="00AD08E2"/>
    <w:rsid w:val="00AD13C4"/>
    <w:rsid w:val="00AD168E"/>
    <w:rsid w:val="00AD2734"/>
    <w:rsid w:val="00AD33AD"/>
    <w:rsid w:val="00AD38D2"/>
    <w:rsid w:val="00AD400E"/>
    <w:rsid w:val="00AD416B"/>
    <w:rsid w:val="00AD5A77"/>
    <w:rsid w:val="00AD6269"/>
    <w:rsid w:val="00AD7ADC"/>
    <w:rsid w:val="00AD7B3E"/>
    <w:rsid w:val="00AD7FEE"/>
    <w:rsid w:val="00AE11EB"/>
    <w:rsid w:val="00AE19D7"/>
    <w:rsid w:val="00AE1DCE"/>
    <w:rsid w:val="00AE3130"/>
    <w:rsid w:val="00AE31E8"/>
    <w:rsid w:val="00AE31FF"/>
    <w:rsid w:val="00AE50DC"/>
    <w:rsid w:val="00AE51C1"/>
    <w:rsid w:val="00AE5211"/>
    <w:rsid w:val="00AE6318"/>
    <w:rsid w:val="00AE65BB"/>
    <w:rsid w:val="00AE676E"/>
    <w:rsid w:val="00AF0E34"/>
    <w:rsid w:val="00AF0EC2"/>
    <w:rsid w:val="00AF13CA"/>
    <w:rsid w:val="00AF1625"/>
    <w:rsid w:val="00AF2061"/>
    <w:rsid w:val="00AF2512"/>
    <w:rsid w:val="00AF3953"/>
    <w:rsid w:val="00AF44DF"/>
    <w:rsid w:val="00AF4561"/>
    <w:rsid w:val="00AF633D"/>
    <w:rsid w:val="00AF7B0D"/>
    <w:rsid w:val="00B037E0"/>
    <w:rsid w:val="00B03D41"/>
    <w:rsid w:val="00B03E7A"/>
    <w:rsid w:val="00B04A85"/>
    <w:rsid w:val="00B05203"/>
    <w:rsid w:val="00B065AF"/>
    <w:rsid w:val="00B068C5"/>
    <w:rsid w:val="00B06D46"/>
    <w:rsid w:val="00B100CF"/>
    <w:rsid w:val="00B105C7"/>
    <w:rsid w:val="00B10ECA"/>
    <w:rsid w:val="00B10F52"/>
    <w:rsid w:val="00B1215B"/>
    <w:rsid w:val="00B13988"/>
    <w:rsid w:val="00B14616"/>
    <w:rsid w:val="00B14712"/>
    <w:rsid w:val="00B14DE1"/>
    <w:rsid w:val="00B15345"/>
    <w:rsid w:val="00B15D0E"/>
    <w:rsid w:val="00B1605C"/>
    <w:rsid w:val="00B166B0"/>
    <w:rsid w:val="00B16D2F"/>
    <w:rsid w:val="00B17075"/>
    <w:rsid w:val="00B171E3"/>
    <w:rsid w:val="00B179B2"/>
    <w:rsid w:val="00B17E3E"/>
    <w:rsid w:val="00B21203"/>
    <w:rsid w:val="00B21B85"/>
    <w:rsid w:val="00B22E2A"/>
    <w:rsid w:val="00B22F84"/>
    <w:rsid w:val="00B236D5"/>
    <w:rsid w:val="00B23F36"/>
    <w:rsid w:val="00B24F96"/>
    <w:rsid w:val="00B25E68"/>
    <w:rsid w:val="00B26996"/>
    <w:rsid w:val="00B275E6"/>
    <w:rsid w:val="00B3221F"/>
    <w:rsid w:val="00B328B1"/>
    <w:rsid w:val="00B32CBD"/>
    <w:rsid w:val="00B33434"/>
    <w:rsid w:val="00B338FD"/>
    <w:rsid w:val="00B3463A"/>
    <w:rsid w:val="00B3559E"/>
    <w:rsid w:val="00B3569E"/>
    <w:rsid w:val="00B3604C"/>
    <w:rsid w:val="00B372DB"/>
    <w:rsid w:val="00B401FA"/>
    <w:rsid w:val="00B40A62"/>
    <w:rsid w:val="00B4101C"/>
    <w:rsid w:val="00B426EB"/>
    <w:rsid w:val="00B4322F"/>
    <w:rsid w:val="00B43A20"/>
    <w:rsid w:val="00B43C6F"/>
    <w:rsid w:val="00B446F1"/>
    <w:rsid w:val="00B449F9"/>
    <w:rsid w:val="00B44C3C"/>
    <w:rsid w:val="00B44FD9"/>
    <w:rsid w:val="00B4572A"/>
    <w:rsid w:val="00B45866"/>
    <w:rsid w:val="00B459BF"/>
    <w:rsid w:val="00B45C6A"/>
    <w:rsid w:val="00B464C1"/>
    <w:rsid w:val="00B468C3"/>
    <w:rsid w:val="00B47BB6"/>
    <w:rsid w:val="00B506CB"/>
    <w:rsid w:val="00B508B9"/>
    <w:rsid w:val="00B512A4"/>
    <w:rsid w:val="00B51778"/>
    <w:rsid w:val="00B53CC6"/>
    <w:rsid w:val="00B553BD"/>
    <w:rsid w:val="00B55465"/>
    <w:rsid w:val="00B57492"/>
    <w:rsid w:val="00B61473"/>
    <w:rsid w:val="00B6165E"/>
    <w:rsid w:val="00B61945"/>
    <w:rsid w:val="00B62A6C"/>
    <w:rsid w:val="00B634E0"/>
    <w:rsid w:val="00B65D14"/>
    <w:rsid w:val="00B65D95"/>
    <w:rsid w:val="00B65DA5"/>
    <w:rsid w:val="00B67DE9"/>
    <w:rsid w:val="00B70101"/>
    <w:rsid w:val="00B7014E"/>
    <w:rsid w:val="00B701FE"/>
    <w:rsid w:val="00B70563"/>
    <w:rsid w:val="00B70820"/>
    <w:rsid w:val="00B71329"/>
    <w:rsid w:val="00B71B29"/>
    <w:rsid w:val="00B71C78"/>
    <w:rsid w:val="00B723C0"/>
    <w:rsid w:val="00B72B54"/>
    <w:rsid w:val="00B72F73"/>
    <w:rsid w:val="00B7388D"/>
    <w:rsid w:val="00B7392E"/>
    <w:rsid w:val="00B75952"/>
    <w:rsid w:val="00B762A5"/>
    <w:rsid w:val="00B76463"/>
    <w:rsid w:val="00B76837"/>
    <w:rsid w:val="00B800C5"/>
    <w:rsid w:val="00B801ED"/>
    <w:rsid w:val="00B8094D"/>
    <w:rsid w:val="00B80F11"/>
    <w:rsid w:val="00B811A9"/>
    <w:rsid w:val="00B8266A"/>
    <w:rsid w:val="00B82D4C"/>
    <w:rsid w:val="00B83111"/>
    <w:rsid w:val="00B84355"/>
    <w:rsid w:val="00B84760"/>
    <w:rsid w:val="00B8501B"/>
    <w:rsid w:val="00B8541F"/>
    <w:rsid w:val="00B85D72"/>
    <w:rsid w:val="00B86678"/>
    <w:rsid w:val="00B8699C"/>
    <w:rsid w:val="00B9000D"/>
    <w:rsid w:val="00B90DAA"/>
    <w:rsid w:val="00B91784"/>
    <w:rsid w:val="00B917DF"/>
    <w:rsid w:val="00B92058"/>
    <w:rsid w:val="00B92632"/>
    <w:rsid w:val="00B928B8"/>
    <w:rsid w:val="00B93006"/>
    <w:rsid w:val="00B932D2"/>
    <w:rsid w:val="00B935FA"/>
    <w:rsid w:val="00B94CD0"/>
    <w:rsid w:val="00B95417"/>
    <w:rsid w:val="00B954A7"/>
    <w:rsid w:val="00B95ED3"/>
    <w:rsid w:val="00B96BC9"/>
    <w:rsid w:val="00B9721E"/>
    <w:rsid w:val="00B97C96"/>
    <w:rsid w:val="00BA0753"/>
    <w:rsid w:val="00BA1185"/>
    <w:rsid w:val="00BA2145"/>
    <w:rsid w:val="00BA21F6"/>
    <w:rsid w:val="00BA2985"/>
    <w:rsid w:val="00BA5E35"/>
    <w:rsid w:val="00BA68D1"/>
    <w:rsid w:val="00BA6C3B"/>
    <w:rsid w:val="00BB06A3"/>
    <w:rsid w:val="00BB0AB5"/>
    <w:rsid w:val="00BB285F"/>
    <w:rsid w:val="00BB3C44"/>
    <w:rsid w:val="00BB45A4"/>
    <w:rsid w:val="00BB4C76"/>
    <w:rsid w:val="00BB526E"/>
    <w:rsid w:val="00BB52D1"/>
    <w:rsid w:val="00BB7293"/>
    <w:rsid w:val="00BB7627"/>
    <w:rsid w:val="00BB7E3D"/>
    <w:rsid w:val="00BC00C2"/>
    <w:rsid w:val="00BC08EF"/>
    <w:rsid w:val="00BC227B"/>
    <w:rsid w:val="00BC27D2"/>
    <w:rsid w:val="00BC3867"/>
    <w:rsid w:val="00BC542E"/>
    <w:rsid w:val="00BC7543"/>
    <w:rsid w:val="00BC7A5A"/>
    <w:rsid w:val="00BD01A6"/>
    <w:rsid w:val="00BD0850"/>
    <w:rsid w:val="00BD10E3"/>
    <w:rsid w:val="00BD1193"/>
    <w:rsid w:val="00BD3346"/>
    <w:rsid w:val="00BD36E2"/>
    <w:rsid w:val="00BD4577"/>
    <w:rsid w:val="00BD4A78"/>
    <w:rsid w:val="00BD698B"/>
    <w:rsid w:val="00BD7513"/>
    <w:rsid w:val="00BD77C6"/>
    <w:rsid w:val="00BD7F6D"/>
    <w:rsid w:val="00BE0A50"/>
    <w:rsid w:val="00BE1405"/>
    <w:rsid w:val="00BE188C"/>
    <w:rsid w:val="00BE2194"/>
    <w:rsid w:val="00BE248A"/>
    <w:rsid w:val="00BE2C71"/>
    <w:rsid w:val="00BE43DD"/>
    <w:rsid w:val="00BE4C9A"/>
    <w:rsid w:val="00BE4FA0"/>
    <w:rsid w:val="00BE5038"/>
    <w:rsid w:val="00BE6205"/>
    <w:rsid w:val="00BE62D0"/>
    <w:rsid w:val="00BE69DB"/>
    <w:rsid w:val="00BF0180"/>
    <w:rsid w:val="00BF0583"/>
    <w:rsid w:val="00BF09F2"/>
    <w:rsid w:val="00BF0BA7"/>
    <w:rsid w:val="00BF0DA6"/>
    <w:rsid w:val="00BF23AA"/>
    <w:rsid w:val="00BF3E42"/>
    <w:rsid w:val="00BF3F75"/>
    <w:rsid w:val="00BF6555"/>
    <w:rsid w:val="00BF6CDC"/>
    <w:rsid w:val="00BF746A"/>
    <w:rsid w:val="00C004A6"/>
    <w:rsid w:val="00C011A1"/>
    <w:rsid w:val="00C01FAF"/>
    <w:rsid w:val="00C02842"/>
    <w:rsid w:val="00C02894"/>
    <w:rsid w:val="00C03271"/>
    <w:rsid w:val="00C04FF1"/>
    <w:rsid w:val="00C05483"/>
    <w:rsid w:val="00C05926"/>
    <w:rsid w:val="00C05ABC"/>
    <w:rsid w:val="00C05B96"/>
    <w:rsid w:val="00C062B7"/>
    <w:rsid w:val="00C06DD1"/>
    <w:rsid w:val="00C07044"/>
    <w:rsid w:val="00C07B6D"/>
    <w:rsid w:val="00C10E66"/>
    <w:rsid w:val="00C11102"/>
    <w:rsid w:val="00C11C3F"/>
    <w:rsid w:val="00C11FCA"/>
    <w:rsid w:val="00C12213"/>
    <w:rsid w:val="00C132D5"/>
    <w:rsid w:val="00C136ED"/>
    <w:rsid w:val="00C13769"/>
    <w:rsid w:val="00C138BD"/>
    <w:rsid w:val="00C138F3"/>
    <w:rsid w:val="00C15155"/>
    <w:rsid w:val="00C152A6"/>
    <w:rsid w:val="00C153E6"/>
    <w:rsid w:val="00C15C3C"/>
    <w:rsid w:val="00C16C52"/>
    <w:rsid w:val="00C17BE5"/>
    <w:rsid w:val="00C214D8"/>
    <w:rsid w:val="00C22371"/>
    <w:rsid w:val="00C22B3B"/>
    <w:rsid w:val="00C22C85"/>
    <w:rsid w:val="00C24004"/>
    <w:rsid w:val="00C240E9"/>
    <w:rsid w:val="00C24208"/>
    <w:rsid w:val="00C24B96"/>
    <w:rsid w:val="00C261AC"/>
    <w:rsid w:val="00C3022F"/>
    <w:rsid w:val="00C32195"/>
    <w:rsid w:val="00C32420"/>
    <w:rsid w:val="00C32A08"/>
    <w:rsid w:val="00C34C79"/>
    <w:rsid w:val="00C34D7B"/>
    <w:rsid w:val="00C36552"/>
    <w:rsid w:val="00C377DE"/>
    <w:rsid w:val="00C37EA8"/>
    <w:rsid w:val="00C40992"/>
    <w:rsid w:val="00C40A13"/>
    <w:rsid w:val="00C40C7D"/>
    <w:rsid w:val="00C41019"/>
    <w:rsid w:val="00C41A0F"/>
    <w:rsid w:val="00C4219F"/>
    <w:rsid w:val="00C426D3"/>
    <w:rsid w:val="00C428B7"/>
    <w:rsid w:val="00C42C21"/>
    <w:rsid w:val="00C4360B"/>
    <w:rsid w:val="00C437D6"/>
    <w:rsid w:val="00C43B51"/>
    <w:rsid w:val="00C44099"/>
    <w:rsid w:val="00C4460E"/>
    <w:rsid w:val="00C456A7"/>
    <w:rsid w:val="00C4638C"/>
    <w:rsid w:val="00C47D02"/>
    <w:rsid w:val="00C50BD2"/>
    <w:rsid w:val="00C50C03"/>
    <w:rsid w:val="00C5141C"/>
    <w:rsid w:val="00C530ED"/>
    <w:rsid w:val="00C539FA"/>
    <w:rsid w:val="00C54459"/>
    <w:rsid w:val="00C54CE2"/>
    <w:rsid w:val="00C5635A"/>
    <w:rsid w:val="00C56E77"/>
    <w:rsid w:val="00C5712A"/>
    <w:rsid w:val="00C571F1"/>
    <w:rsid w:val="00C57A62"/>
    <w:rsid w:val="00C61425"/>
    <w:rsid w:val="00C61CDC"/>
    <w:rsid w:val="00C627D0"/>
    <w:rsid w:val="00C62BE1"/>
    <w:rsid w:val="00C63A4B"/>
    <w:rsid w:val="00C63F36"/>
    <w:rsid w:val="00C644E5"/>
    <w:rsid w:val="00C644F6"/>
    <w:rsid w:val="00C647B7"/>
    <w:rsid w:val="00C66B80"/>
    <w:rsid w:val="00C67E5B"/>
    <w:rsid w:val="00C70002"/>
    <w:rsid w:val="00C702FE"/>
    <w:rsid w:val="00C7052B"/>
    <w:rsid w:val="00C70D9F"/>
    <w:rsid w:val="00C71147"/>
    <w:rsid w:val="00C71A84"/>
    <w:rsid w:val="00C73E70"/>
    <w:rsid w:val="00C74054"/>
    <w:rsid w:val="00C74334"/>
    <w:rsid w:val="00C74505"/>
    <w:rsid w:val="00C748E4"/>
    <w:rsid w:val="00C7583B"/>
    <w:rsid w:val="00C759A9"/>
    <w:rsid w:val="00C771DE"/>
    <w:rsid w:val="00C77C8D"/>
    <w:rsid w:val="00C80569"/>
    <w:rsid w:val="00C8271B"/>
    <w:rsid w:val="00C827DA"/>
    <w:rsid w:val="00C829B3"/>
    <w:rsid w:val="00C82EDF"/>
    <w:rsid w:val="00C840CF"/>
    <w:rsid w:val="00C85E8E"/>
    <w:rsid w:val="00C87A30"/>
    <w:rsid w:val="00C87B40"/>
    <w:rsid w:val="00C9067A"/>
    <w:rsid w:val="00C91527"/>
    <w:rsid w:val="00C91D09"/>
    <w:rsid w:val="00C91DF9"/>
    <w:rsid w:val="00C92028"/>
    <w:rsid w:val="00C92E2F"/>
    <w:rsid w:val="00C93DA7"/>
    <w:rsid w:val="00C93E43"/>
    <w:rsid w:val="00C95034"/>
    <w:rsid w:val="00C9631B"/>
    <w:rsid w:val="00C96B8C"/>
    <w:rsid w:val="00C971C6"/>
    <w:rsid w:val="00CA001C"/>
    <w:rsid w:val="00CA0128"/>
    <w:rsid w:val="00CA0242"/>
    <w:rsid w:val="00CA2106"/>
    <w:rsid w:val="00CA2E8F"/>
    <w:rsid w:val="00CA481E"/>
    <w:rsid w:val="00CA5F3C"/>
    <w:rsid w:val="00CA767F"/>
    <w:rsid w:val="00CA7B23"/>
    <w:rsid w:val="00CA7F6A"/>
    <w:rsid w:val="00CB099E"/>
    <w:rsid w:val="00CB09A8"/>
    <w:rsid w:val="00CB136F"/>
    <w:rsid w:val="00CB184F"/>
    <w:rsid w:val="00CB2487"/>
    <w:rsid w:val="00CB3EA0"/>
    <w:rsid w:val="00CB57F6"/>
    <w:rsid w:val="00CB5ABA"/>
    <w:rsid w:val="00CB649D"/>
    <w:rsid w:val="00CB64C4"/>
    <w:rsid w:val="00CB654F"/>
    <w:rsid w:val="00CB7241"/>
    <w:rsid w:val="00CB72AE"/>
    <w:rsid w:val="00CB7C03"/>
    <w:rsid w:val="00CC0651"/>
    <w:rsid w:val="00CC07D0"/>
    <w:rsid w:val="00CC0D70"/>
    <w:rsid w:val="00CC1B3B"/>
    <w:rsid w:val="00CC22D9"/>
    <w:rsid w:val="00CC280C"/>
    <w:rsid w:val="00CC3750"/>
    <w:rsid w:val="00CC3BC2"/>
    <w:rsid w:val="00CC3C54"/>
    <w:rsid w:val="00CC713B"/>
    <w:rsid w:val="00CC742D"/>
    <w:rsid w:val="00CC7813"/>
    <w:rsid w:val="00CD065B"/>
    <w:rsid w:val="00CD06BB"/>
    <w:rsid w:val="00CD0A1C"/>
    <w:rsid w:val="00CD0C67"/>
    <w:rsid w:val="00CD1459"/>
    <w:rsid w:val="00CD1D3F"/>
    <w:rsid w:val="00CD1D52"/>
    <w:rsid w:val="00CD20EB"/>
    <w:rsid w:val="00CD24EA"/>
    <w:rsid w:val="00CD3764"/>
    <w:rsid w:val="00CD39E1"/>
    <w:rsid w:val="00CD4036"/>
    <w:rsid w:val="00CD6B7C"/>
    <w:rsid w:val="00CE0D25"/>
    <w:rsid w:val="00CE0D61"/>
    <w:rsid w:val="00CE11D4"/>
    <w:rsid w:val="00CE18E3"/>
    <w:rsid w:val="00CE2DB3"/>
    <w:rsid w:val="00CE3039"/>
    <w:rsid w:val="00CE3D7E"/>
    <w:rsid w:val="00CE4257"/>
    <w:rsid w:val="00CE4439"/>
    <w:rsid w:val="00CE4AB6"/>
    <w:rsid w:val="00CE4BDA"/>
    <w:rsid w:val="00CE5785"/>
    <w:rsid w:val="00CE5F31"/>
    <w:rsid w:val="00CF0DE8"/>
    <w:rsid w:val="00CF130B"/>
    <w:rsid w:val="00CF1F91"/>
    <w:rsid w:val="00CF230E"/>
    <w:rsid w:val="00CF35CE"/>
    <w:rsid w:val="00CF3679"/>
    <w:rsid w:val="00CF3DC4"/>
    <w:rsid w:val="00CF43EA"/>
    <w:rsid w:val="00CF462C"/>
    <w:rsid w:val="00CF4B37"/>
    <w:rsid w:val="00CF4C20"/>
    <w:rsid w:val="00CF5C23"/>
    <w:rsid w:val="00CF68BB"/>
    <w:rsid w:val="00CF6C4A"/>
    <w:rsid w:val="00CF7574"/>
    <w:rsid w:val="00D01327"/>
    <w:rsid w:val="00D026AB"/>
    <w:rsid w:val="00D02DAC"/>
    <w:rsid w:val="00D03DCF"/>
    <w:rsid w:val="00D03F48"/>
    <w:rsid w:val="00D040E0"/>
    <w:rsid w:val="00D044AD"/>
    <w:rsid w:val="00D04745"/>
    <w:rsid w:val="00D069E5"/>
    <w:rsid w:val="00D07237"/>
    <w:rsid w:val="00D07AC6"/>
    <w:rsid w:val="00D07BDD"/>
    <w:rsid w:val="00D10547"/>
    <w:rsid w:val="00D10E7D"/>
    <w:rsid w:val="00D11664"/>
    <w:rsid w:val="00D116F8"/>
    <w:rsid w:val="00D11765"/>
    <w:rsid w:val="00D1299E"/>
    <w:rsid w:val="00D12F87"/>
    <w:rsid w:val="00D131FD"/>
    <w:rsid w:val="00D14AA7"/>
    <w:rsid w:val="00D15783"/>
    <w:rsid w:val="00D172FF"/>
    <w:rsid w:val="00D20D0C"/>
    <w:rsid w:val="00D213A8"/>
    <w:rsid w:val="00D21431"/>
    <w:rsid w:val="00D228A4"/>
    <w:rsid w:val="00D238E9"/>
    <w:rsid w:val="00D2488A"/>
    <w:rsid w:val="00D25141"/>
    <w:rsid w:val="00D25219"/>
    <w:rsid w:val="00D2569B"/>
    <w:rsid w:val="00D27E04"/>
    <w:rsid w:val="00D302E9"/>
    <w:rsid w:val="00D305FF"/>
    <w:rsid w:val="00D31060"/>
    <w:rsid w:val="00D3194F"/>
    <w:rsid w:val="00D319DA"/>
    <w:rsid w:val="00D32556"/>
    <w:rsid w:val="00D3289A"/>
    <w:rsid w:val="00D32D12"/>
    <w:rsid w:val="00D3320D"/>
    <w:rsid w:val="00D33212"/>
    <w:rsid w:val="00D340A2"/>
    <w:rsid w:val="00D3457C"/>
    <w:rsid w:val="00D347C9"/>
    <w:rsid w:val="00D365F5"/>
    <w:rsid w:val="00D369EC"/>
    <w:rsid w:val="00D36CA0"/>
    <w:rsid w:val="00D36EC6"/>
    <w:rsid w:val="00D37140"/>
    <w:rsid w:val="00D40347"/>
    <w:rsid w:val="00D42961"/>
    <w:rsid w:val="00D44B66"/>
    <w:rsid w:val="00D454E6"/>
    <w:rsid w:val="00D45976"/>
    <w:rsid w:val="00D45E81"/>
    <w:rsid w:val="00D47A55"/>
    <w:rsid w:val="00D5016E"/>
    <w:rsid w:val="00D504F8"/>
    <w:rsid w:val="00D50A90"/>
    <w:rsid w:val="00D5143B"/>
    <w:rsid w:val="00D51914"/>
    <w:rsid w:val="00D51C27"/>
    <w:rsid w:val="00D51F18"/>
    <w:rsid w:val="00D529BE"/>
    <w:rsid w:val="00D52E54"/>
    <w:rsid w:val="00D52FFC"/>
    <w:rsid w:val="00D53050"/>
    <w:rsid w:val="00D53823"/>
    <w:rsid w:val="00D5468E"/>
    <w:rsid w:val="00D547F9"/>
    <w:rsid w:val="00D557C3"/>
    <w:rsid w:val="00D566DC"/>
    <w:rsid w:val="00D576E6"/>
    <w:rsid w:val="00D5773F"/>
    <w:rsid w:val="00D61101"/>
    <w:rsid w:val="00D626C2"/>
    <w:rsid w:val="00D62946"/>
    <w:rsid w:val="00D6409E"/>
    <w:rsid w:val="00D64598"/>
    <w:rsid w:val="00D64771"/>
    <w:rsid w:val="00D65027"/>
    <w:rsid w:val="00D650C6"/>
    <w:rsid w:val="00D666CF"/>
    <w:rsid w:val="00D669C9"/>
    <w:rsid w:val="00D67608"/>
    <w:rsid w:val="00D67E9D"/>
    <w:rsid w:val="00D70CFE"/>
    <w:rsid w:val="00D715FC"/>
    <w:rsid w:val="00D7273C"/>
    <w:rsid w:val="00D734C7"/>
    <w:rsid w:val="00D7366F"/>
    <w:rsid w:val="00D73833"/>
    <w:rsid w:val="00D74BEF"/>
    <w:rsid w:val="00D74C17"/>
    <w:rsid w:val="00D75285"/>
    <w:rsid w:val="00D75348"/>
    <w:rsid w:val="00D758A9"/>
    <w:rsid w:val="00D758F8"/>
    <w:rsid w:val="00D75C80"/>
    <w:rsid w:val="00D76C20"/>
    <w:rsid w:val="00D77545"/>
    <w:rsid w:val="00D77B2C"/>
    <w:rsid w:val="00D8023B"/>
    <w:rsid w:val="00D81DF5"/>
    <w:rsid w:val="00D81DFB"/>
    <w:rsid w:val="00D82628"/>
    <w:rsid w:val="00D8290D"/>
    <w:rsid w:val="00D83422"/>
    <w:rsid w:val="00D85AB5"/>
    <w:rsid w:val="00D85E86"/>
    <w:rsid w:val="00D8602A"/>
    <w:rsid w:val="00D8615F"/>
    <w:rsid w:val="00D861B1"/>
    <w:rsid w:val="00D90339"/>
    <w:rsid w:val="00D9047F"/>
    <w:rsid w:val="00D905F7"/>
    <w:rsid w:val="00D94D88"/>
    <w:rsid w:val="00D965DE"/>
    <w:rsid w:val="00D96BBC"/>
    <w:rsid w:val="00D9720D"/>
    <w:rsid w:val="00D9722B"/>
    <w:rsid w:val="00D97339"/>
    <w:rsid w:val="00DA07E8"/>
    <w:rsid w:val="00DA0DD4"/>
    <w:rsid w:val="00DA0FAF"/>
    <w:rsid w:val="00DA26F8"/>
    <w:rsid w:val="00DA2BBD"/>
    <w:rsid w:val="00DA3305"/>
    <w:rsid w:val="00DA343A"/>
    <w:rsid w:val="00DA4311"/>
    <w:rsid w:val="00DA57D2"/>
    <w:rsid w:val="00DA5870"/>
    <w:rsid w:val="00DA66ED"/>
    <w:rsid w:val="00DA6D42"/>
    <w:rsid w:val="00DA6D9C"/>
    <w:rsid w:val="00DA78A0"/>
    <w:rsid w:val="00DA7934"/>
    <w:rsid w:val="00DA7D31"/>
    <w:rsid w:val="00DB059C"/>
    <w:rsid w:val="00DB1439"/>
    <w:rsid w:val="00DB208F"/>
    <w:rsid w:val="00DB2770"/>
    <w:rsid w:val="00DB2D90"/>
    <w:rsid w:val="00DB3736"/>
    <w:rsid w:val="00DB3B42"/>
    <w:rsid w:val="00DB40BD"/>
    <w:rsid w:val="00DB56FE"/>
    <w:rsid w:val="00DB5A4D"/>
    <w:rsid w:val="00DB7532"/>
    <w:rsid w:val="00DB76CF"/>
    <w:rsid w:val="00DB7AE6"/>
    <w:rsid w:val="00DB7C7D"/>
    <w:rsid w:val="00DB7FA7"/>
    <w:rsid w:val="00DC0789"/>
    <w:rsid w:val="00DC0FBE"/>
    <w:rsid w:val="00DC12E5"/>
    <w:rsid w:val="00DC1752"/>
    <w:rsid w:val="00DC1914"/>
    <w:rsid w:val="00DC1C0E"/>
    <w:rsid w:val="00DC2014"/>
    <w:rsid w:val="00DC34AF"/>
    <w:rsid w:val="00DC3E78"/>
    <w:rsid w:val="00DC4224"/>
    <w:rsid w:val="00DC4527"/>
    <w:rsid w:val="00DC4A1A"/>
    <w:rsid w:val="00DC4EE8"/>
    <w:rsid w:val="00DC4F32"/>
    <w:rsid w:val="00DC52E4"/>
    <w:rsid w:val="00DC6989"/>
    <w:rsid w:val="00DC725B"/>
    <w:rsid w:val="00DC738A"/>
    <w:rsid w:val="00DD0D8B"/>
    <w:rsid w:val="00DD28DE"/>
    <w:rsid w:val="00DD338D"/>
    <w:rsid w:val="00DD4E2B"/>
    <w:rsid w:val="00DD58C2"/>
    <w:rsid w:val="00DD5E46"/>
    <w:rsid w:val="00DD6151"/>
    <w:rsid w:val="00DD6970"/>
    <w:rsid w:val="00DD749E"/>
    <w:rsid w:val="00DD7C59"/>
    <w:rsid w:val="00DE1794"/>
    <w:rsid w:val="00DE202A"/>
    <w:rsid w:val="00DE35E8"/>
    <w:rsid w:val="00DE4C71"/>
    <w:rsid w:val="00DE5709"/>
    <w:rsid w:val="00DE677A"/>
    <w:rsid w:val="00DE6ED1"/>
    <w:rsid w:val="00DE7251"/>
    <w:rsid w:val="00DF2E5B"/>
    <w:rsid w:val="00DF30F5"/>
    <w:rsid w:val="00DF360E"/>
    <w:rsid w:val="00DF4087"/>
    <w:rsid w:val="00DF4519"/>
    <w:rsid w:val="00DF47F6"/>
    <w:rsid w:val="00DF5B89"/>
    <w:rsid w:val="00DF74F8"/>
    <w:rsid w:val="00DF7569"/>
    <w:rsid w:val="00DF79D6"/>
    <w:rsid w:val="00E00702"/>
    <w:rsid w:val="00E024AA"/>
    <w:rsid w:val="00E041F9"/>
    <w:rsid w:val="00E04493"/>
    <w:rsid w:val="00E04E3A"/>
    <w:rsid w:val="00E05A9C"/>
    <w:rsid w:val="00E063BA"/>
    <w:rsid w:val="00E079C0"/>
    <w:rsid w:val="00E07B4F"/>
    <w:rsid w:val="00E07F78"/>
    <w:rsid w:val="00E108CF"/>
    <w:rsid w:val="00E10D92"/>
    <w:rsid w:val="00E11094"/>
    <w:rsid w:val="00E11A90"/>
    <w:rsid w:val="00E12CF0"/>
    <w:rsid w:val="00E12F68"/>
    <w:rsid w:val="00E13106"/>
    <w:rsid w:val="00E14019"/>
    <w:rsid w:val="00E14063"/>
    <w:rsid w:val="00E14651"/>
    <w:rsid w:val="00E14B20"/>
    <w:rsid w:val="00E15ACD"/>
    <w:rsid w:val="00E16B17"/>
    <w:rsid w:val="00E16C5E"/>
    <w:rsid w:val="00E172C1"/>
    <w:rsid w:val="00E174AE"/>
    <w:rsid w:val="00E20460"/>
    <w:rsid w:val="00E20554"/>
    <w:rsid w:val="00E20FA4"/>
    <w:rsid w:val="00E21215"/>
    <w:rsid w:val="00E218F9"/>
    <w:rsid w:val="00E22826"/>
    <w:rsid w:val="00E239C9"/>
    <w:rsid w:val="00E249B9"/>
    <w:rsid w:val="00E250AE"/>
    <w:rsid w:val="00E2513C"/>
    <w:rsid w:val="00E259D2"/>
    <w:rsid w:val="00E268A7"/>
    <w:rsid w:val="00E27806"/>
    <w:rsid w:val="00E30F63"/>
    <w:rsid w:val="00E31624"/>
    <w:rsid w:val="00E328B7"/>
    <w:rsid w:val="00E32A0A"/>
    <w:rsid w:val="00E32DB5"/>
    <w:rsid w:val="00E33A46"/>
    <w:rsid w:val="00E33AFC"/>
    <w:rsid w:val="00E33D09"/>
    <w:rsid w:val="00E342CF"/>
    <w:rsid w:val="00E3445A"/>
    <w:rsid w:val="00E35892"/>
    <w:rsid w:val="00E35CDB"/>
    <w:rsid w:val="00E36B8A"/>
    <w:rsid w:val="00E36DD3"/>
    <w:rsid w:val="00E37B35"/>
    <w:rsid w:val="00E37D58"/>
    <w:rsid w:val="00E406AC"/>
    <w:rsid w:val="00E430AC"/>
    <w:rsid w:val="00E44A34"/>
    <w:rsid w:val="00E45D35"/>
    <w:rsid w:val="00E45DB3"/>
    <w:rsid w:val="00E47DA6"/>
    <w:rsid w:val="00E50D86"/>
    <w:rsid w:val="00E51676"/>
    <w:rsid w:val="00E51684"/>
    <w:rsid w:val="00E52A42"/>
    <w:rsid w:val="00E55D74"/>
    <w:rsid w:val="00E55D9D"/>
    <w:rsid w:val="00E569A2"/>
    <w:rsid w:val="00E571D1"/>
    <w:rsid w:val="00E601B5"/>
    <w:rsid w:val="00E60C62"/>
    <w:rsid w:val="00E614AE"/>
    <w:rsid w:val="00E61534"/>
    <w:rsid w:val="00E61B79"/>
    <w:rsid w:val="00E62E6E"/>
    <w:rsid w:val="00E63165"/>
    <w:rsid w:val="00E63718"/>
    <w:rsid w:val="00E6407C"/>
    <w:rsid w:val="00E641BE"/>
    <w:rsid w:val="00E65FF3"/>
    <w:rsid w:val="00E660EC"/>
    <w:rsid w:val="00E6691B"/>
    <w:rsid w:val="00E67265"/>
    <w:rsid w:val="00E675BA"/>
    <w:rsid w:val="00E679CD"/>
    <w:rsid w:val="00E67C29"/>
    <w:rsid w:val="00E67E17"/>
    <w:rsid w:val="00E718A3"/>
    <w:rsid w:val="00E71CDD"/>
    <w:rsid w:val="00E725B8"/>
    <w:rsid w:val="00E72A22"/>
    <w:rsid w:val="00E72A62"/>
    <w:rsid w:val="00E73204"/>
    <w:rsid w:val="00E73266"/>
    <w:rsid w:val="00E760E8"/>
    <w:rsid w:val="00E7638A"/>
    <w:rsid w:val="00E80229"/>
    <w:rsid w:val="00E80AC8"/>
    <w:rsid w:val="00E851DD"/>
    <w:rsid w:val="00E86121"/>
    <w:rsid w:val="00E863D6"/>
    <w:rsid w:val="00E87791"/>
    <w:rsid w:val="00E87C6D"/>
    <w:rsid w:val="00E90314"/>
    <w:rsid w:val="00E90AD4"/>
    <w:rsid w:val="00E9253E"/>
    <w:rsid w:val="00E947D5"/>
    <w:rsid w:val="00E95619"/>
    <w:rsid w:val="00E96641"/>
    <w:rsid w:val="00E9698A"/>
    <w:rsid w:val="00E96AEA"/>
    <w:rsid w:val="00E975E2"/>
    <w:rsid w:val="00EA006F"/>
    <w:rsid w:val="00EA198F"/>
    <w:rsid w:val="00EA202E"/>
    <w:rsid w:val="00EA2FAC"/>
    <w:rsid w:val="00EA2FD7"/>
    <w:rsid w:val="00EA3AD6"/>
    <w:rsid w:val="00EA4BE9"/>
    <w:rsid w:val="00EA5BCD"/>
    <w:rsid w:val="00EA5FFD"/>
    <w:rsid w:val="00EA63DE"/>
    <w:rsid w:val="00EA739D"/>
    <w:rsid w:val="00EA74D2"/>
    <w:rsid w:val="00EA769E"/>
    <w:rsid w:val="00EB2E99"/>
    <w:rsid w:val="00EB3E9E"/>
    <w:rsid w:val="00EB4CBC"/>
    <w:rsid w:val="00EB4CFD"/>
    <w:rsid w:val="00EB5E56"/>
    <w:rsid w:val="00EB7368"/>
    <w:rsid w:val="00EB7A39"/>
    <w:rsid w:val="00EC03E7"/>
    <w:rsid w:val="00EC08B6"/>
    <w:rsid w:val="00EC0B9F"/>
    <w:rsid w:val="00EC1C26"/>
    <w:rsid w:val="00EC2043"/>
    <w:rsid w:val="00EC21FF"/>
    <w:rsid w:val="00EC2F44"/>
    <w:rsid w:val="00EC43B4"/>
    <w:rsid w:val="00EC444E"/>
    <w:rsid w:val="00EC4D85"/>
    <w:rsid w:val="00EC5AD1"/>
    <w:rsid w:val="00EC5E2E"/>
    <w:rsid w:val="00EC62B5"/>
    <w:rsid w:val="00EC7552"/>
    <w:rsid w:val="00EC78FC"/>
    <w:rsid w:val="00ED02A9"/>
    <w:rsid w:val="00ED073B"/>
    <w:rsid w:val="00ED080D"/>
    <w:rsid w:val="00ED10BD"/>
    <w:rsid w:val="00ED2462"/>
    <w:rsid w:val="00ED2511"/>
    <w:rsid w:val="00ED31A2"/>
    <w:rsid w:val="00ED4D0B"/>
    <w:rsid w:val="00ED5419"/>
    <w:rsid w:val="00ED7055"/>
    <w:rsid w:val="00ED7466"/>
    <w:rsid w:val="00EE0216"/>
    <w:rsid w:val="00EE0B57"/>
    <w:rsid w:val="00EE0E43"/>
    <w:rsid w:val="00EE1046"/>
    <w:rsid w:val="00EE1484"/>
    <w:rsid w:val="00EE1EDD"/>
    <w:rsid w:val="00EE2B1F"/>
    <w:rsid w:val="00EE501D"/>
    <w:rsid w:val="00EE5609"/>
    <w:rsid w:val="00EE5689"/>
    <w:rsid w:val="00EE57BF"/>
    <w:rsid w:val="00EE5ADA"/>
    <w:rsid w:val="00EE750B"/>
    <w:rsid w:val="00EE7A25"/>
    <w:rsid w:val="00EE7E9E"/>
    <w:rsid w:val="00EF0C29"/>
    <w:rsid w:val="00EF1335"/>
    <w:rsid w:val="00EF143C"/>
    <w:rsid w:val="00EF1EB2"/>
    <w:rsid w:val="00EF23B1"/>
    <w:rsid w:val="00EF366D"/>
    <w:rsid w:val="00EF3DAF"/>
    <w:rsid w:val="00EF4628"/>
    <w:rsid w:val="00EF5321"/>
    <w:rsid w:val="00EF56B6"/>
    <w:rsid w:val="00EF586E"/>
    <w:rsid w:val="00EF65AF"/>
    <w:rsid w:val="00EF663B"/>
    <w:rsid w:val="00EF697C"/>
    <w:rsid w:val="00EF69AE"/>
    <w:rsid w:val="00EF6A89"/>
    <w:rsid w:val="00EF6D9E"/>
    <w:rsid w:val="00F008CF"/>
    <w:rsid w:val="00F00BAF"/>
    <w:rsid w:val="00F01567"/>
    <w:rsid w:val="00F02267"/>
    <w:rsid w:val="00F03B28"/>
    <w:rsid w:val="00F03CB8"/>
    <w:rsid w:val="00F05479"/>
    <w:rsid w:val="00F056F7"/>
    <w:rsid w:val="00F05F76"/>
    <w:rsid w:val="00F10DAD"/>
    <w:rsid w:val="00F114A5"/>
    <w:rsid w:val="00F1174B"/>
    <w:rsid w:val="00F11AA0"/>
    <w:rsid w:val="00F14071"/>
    <w:rsid w:val="00F14835"/>
    <w:rsid w:val="00F15AA0"/>
    <w:rsid w:val="00F175E8"/>
    <w:rsid w:val="00F20141"/>
    <w:rsid w:val="00F20382"/>
    <w:rsid w:val="00F2070A"/>
    <w:rsid w:val="00F20D9C"/>
    <w:rsid w:val="00F2117A"/>
    <w:rsid w:val="00F21438"/>
    <w:rsid w:val="00F219D8"/>
    <w:rsid w:val="00F2210B"/>
    <w:rsid w:val="00F2230A"/>
    <w:rsid w:val="00F22AB9"/>
    <w:rsid w:val="00F23587"/>
    <w:rsid w:val="00F2480D"/>
    <w:rsid w:val="00F25304"/>
    <w:rsid w:val="00F259CE"/>
    <w:rsid w:val="00F26F90"/>
    <w:rsid w:val="00F27C16"/>
    <w:rsid w:val="00F30FF1"/>
    <w:rsid w:val="00F328DC"/>
    <w:rsid w:val="00F3331A"/>
    <w:rsid w:val="00F33B07"/>
    <w:rsid w:val="00F3421D"/>
    <w:rsid w:val="00F35517"/>
    <w:rsid w:val="00F356BA"/>
    <w:rsid w:val="00F36AC9"/>
    <w:rsid w:val="00F372AC"/>
    <w:rsid w:val="00F3730B"/>
    <w:rsid w:val="00F37CD3"/>
    <w:rsid w:val="00F40080"/>
    <w:rsid w:val="00F410DF"/>
    <w:rsid w:val="00F41522"/>
    <w:rsid w:val="00F41778"/>
    <w:rsid w:val="00F420BE"/>
    <w:rsid w:val="00F42635"/>
    <w:rsid w:val="00F43438"/>
    <w:rsid w:val="00F43C48"/>
    <w:rsid w:val="00F4476B"/>
    <w:rsid w:val="00F4687D"/>
    <w:rsid w:val="00F46CB6"/>
    <w:rsid w:val="00F4765A"/>
    <w:rsid w:val="00F507CC"/>
    <w:rsid w:val="00F51C09"/>
    <w:rsid w:val="00F5292D"/>
    <w:rsid w:val="00F53A14"/>
    <w:rsid w:val="00F54125"/>
    <w:rsid w:val="00F55785"/>
    <w:rsid w:val="00F55988"/>
    <w:rsid w:val="00F5599E"/>
    <w:rsid w:val="00F56172"/>
    <w:rsid w:val="00F56176"/>
    <w:rsid w:val="00F5733D"/>
    <w:rsid w:val="00F57703"/>
    <w:rsid w:val="00F60012"/>
    <w:rsid w:val="00F60AC3"/>
    <w:rsid w:val="00F611E8"/>
    <w:rsid w:val="00F63217"/>
    <w:rsid w:val="00F63A82"/>
    <w:rsid w:val="00F6563F"/>
    <w:rsid w:val="00F6602B"/>
    <w:rsid w:val="00F6717C"/>
    <w:rsid w:val="00F67A02"/>
    <w:rsid w:val="00F67ECA"/>
    <w:rsid w:val="00F71E49"/>
    <w:rsid w:val="00F75083"/>
    <w:rsid w:val="00F7698C"/>
    <w:rsid w:val="00F77B64"/>
    <w:rsid w:val="00F80369"/>
    <w:rsid w:val="00F8051D"/>
    <w:rsid w:val="00F8099F"/>
    <w:rsid w:val="00F81376"/>
    <w:rsid w:val="00F81EE8"/>
    <w:rsid w:val="00F83CAB"/>
    <w:rsid w:val="00F846B9"/>
    <w:rsid w:val="00F8517B"/>
    <w:rsid w:val="00F856BF"/>
    <w:rsid w:val="00F85C55"/>
    <w:rsid w:val="00F8659A"/>
    <w:rsid w:val="00F9156A"/>
    <w:rsid w:val="00F91EF5"/>
    <w:rsid w:val="00F92181"/>
    <w:rsid w:val="00F92CEF"/>
    <w:rsid w:val="00F93203"/>
    <w:rsid w:val="00F9330E"/>
    <w:rsid w:val="00F93D7D"/>
    <w:rsid w:val="00F952E9"/>
    <w:rsid w:val="00F9568F"/>
    <w:rsid w:val="00F95CF5"/>
    <w:rsid w:val="00F96787"/>
    <w:rsid w:val="00F97455"/>
    <w:rsid w:val="00F97812"/>
    <w:rsid w:val="00F978A4"/>
    <w:rsid w:val="00F97B15"/>
    <w:rsid w:val="00F97B3A"/>
    <w:rsid w:val="00FA0784"/>
    <w:rsid w:val="00FA0F88"/>
    <w:rsid w:val="00FA15C9"/>
    <w:rsid w:val="00FA198F"/>
    <w:rsid w:val="00FA3752"/>
    <w:rsid w:val="00FA3FBA"/>
    <w:rsid w:val="00FA5008"/>
    <w:rsid w:val="00FA6522"/>
    <w:rsid w:val="00FA6BF3"/>
    <w:rsid w:val="00FA77CE"/>
    <w:rsid w:val="00FB0B03"/>
    <w:rsid w:val="00FB0BE5"/>
    <w:rsid w:val="00FB0D00"/>
    <w:rsid w:val="00FB143F"/>
    <w:rsid w:val="00FB1863"/>
    <w:rsid w:val="00FB29FB"/>
    <w:rsid w:val="00FB2AE9"/>
    <w:rsid w:val="00FB2BAC"/>
    <w:rsid w:val="00FB2EF0"/>
    <w:rsid w:val="00FB3C5F"/>
    <w:rsid w:val="00FB3DE9"/>
    <w:rsid w:val="00FB4D56"/>
    <w:rsid w:val="00FB526D"/>
    <w:rsid w:val="00FB5552"/>
    <w:rsid w:val="00FB5E3C"/>
    <w:rsid w:val="00FB695D"/>
    <w:rsid w:val="00FB6FCF"/>
    <w:rsid w:val="00FB7B63"/>
    <w:rsid w:val="00FC0348"/>
    <w:rsid w:val="00FC04AF"/>
    <w:rsid w:val="00FC0D70"/>
    <w:rsid w:val="00FC1CB6"/>
    <w:rsid w:val="00FC225B"/>
    <w:rsid w:val="00FC241F"/>
    <w:rsid w:val="00FC2CA3"/>
    <w:rsid w:val="00FC4D0C"/>
    <w:rsid w:val="00FC5265"/>
    <w:rsid w:val="00FC6171"/>
    <w:rsid w:val="00FC61C4"/>
    <w:rsid w:val="00FC6ABD"/>
    <w:rsid w:val="00FC71AB"/>
    <w:rsid w:val="00FD02A4"/>
    <w:rsid w:val="00FD11CB"/>
    <w:rsid w:val="00FD129F"/>
    <w:rsid w:val="00FD15C4"/>
    <w:rsid w:val="00FD1C65"/>
    <w:rsid w:val="00FD1F17"/>
    <w:rsid w:val="00FD23BB"/>
    <w:rsid w:val="00FD2B83"/>
    <w:rsid w:val="00FD5352"/>
    <w:rsid w:val="00FD5BB5"/>
    <w:rsid w:val="00FD6E3E"/>
    <w:rsid w:val="00FE2265"/>
    <w:rsid w:val="00FE2696"/>
    <w:rsid w:val="00FE2700"/>
    <w:rsid w:val="00FE3799"/>
    <w:rsid w:val="00FE4608"/>
    <w:rsid w:val="00FE573D"/>
    <w:rsid w:val="00FE5FCD"/>
    <w:rsid w:val="00FE6E83"/>
    <w:rsid w:val="00FE6EE6"/>
    <w:rsid w:val="00FF0535"/>
    <w:rsid w:val="00FF053A"/>
    <w:rsid w:val="00FF2398"/>
    <w:rsid w:val="00FF2A19"/>
    <w:rsid w:val="00FF2A81"/>
    <w:rsid w:val="00FF43B8"/>
    <w:rsid w:val="00FF5511"/>
    <w:rsid w:val="00FF5EF7"/>
    <w:rsid w:val="00FF6841"/>
    <w:rsid w:val="00FF7960"/>
    <w:rsid w:val="00FF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807CC9"/>
  <w15:chartTrackingRefBased/>
  <w15:docId w15:val="{C6B5D1D7-69B9-4D26-8556-2BD9D465E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17B"/>
  </w:style>
  <w:style w:type="paragraph" w:styleId="Heading1">
    <w:name w:val="heading 1"/>
    <w:basedOn w:val="Normal"/>
    <w:next w:val="Heading2"/>
    <w:link w:val="Heading1Char"/>
    <w:autoRedefine/>
    <w:uiPriority w:val="9"/>
    <w:qFormat/>
    <w:rsid w:val="00607DC5"/>
    <w:pPr>
      <w:keepNext/>
      <w:keepLines/>
      <w:numPr>
        <w:numId w:val="1"/>
      </w:numPr>
      <w:pBdr>
        <w:bottom w:val="single" w:sz="12" w:space="1" w:color="auto"/>
      </w:pBdr>
      <w:suppressAutoHyphens/>
      <w:spacing w:before="40" w:after="360" w:line="240" w:lineRule="auto"/>
      <w:ind w:left="720" w:hanging="720"/>
      <w:contextualSpacing/>
      <w:outlineLvl w:val="0"/>
    </w:pPr>
    <w:rPr>
      <w:rFonts w:ascii="Cambria" w:eastAsiaTheme="majorEastAsia" w:hAnsi="Cambria" w:cstheme="majorBidi"/>
      <w:b/>
      <w:color w:val="0070C0"/>
      <w:sz w:val="40"/>
      <w:szCs w:val="32"/>
      <w:lang w:val="en-US"/>
    </w:rPr>
  </w:style>
  <w:style w:type="paragraph" w:styleId="Heading2">
    <w:name w:val="heading 2"/>
    <w:basedOn w:val="BodyParagraphLeft"/>
    <w:next w:val="BodyParagraphJustified"/>
    <w:link w:val="Heading2Char"/>
    <w:autoRedefine/>
    <w:uiPriority w:val="9"/>
    <w:unhideWhenUsed/>
    <w:qFormat/>
    <w:rsid w:val="000D4411"/>
    <w:pPr>
      <w:keepNext/>
      <w:numPr>
        <w:ilvl w:val="1"/>
        <w:numId w:val="1"/>
      </w:numPr>
      <w:spacing w:before="480" w:after="40"/>
      <w:ind w:left="864" w:hanging="864"/>
      <w:outlineLvl w:val="1"/>
    </w:pPr>
    <w:rPr>
      <w:rFonts w:ascii="Cambria" w:eastAsiaTheme="majorEastAsia" w:hAnsi="Cambria" w:cstheme="majorBidi"/>
      <w:b/>
      <w:color w:val="0070C0"/>
      <w:sz w:val="32"/>
      <w:szCs w:val="26"/>
    </w:rPr>
  </w:style>
  <w:style w:type="paragraph" w:styleId="Heading3">
    <w:name w:val="heading 3"/>
    <w:basedOn w:val="BodyParagraphJustified"/>
    <w:next w:val="BodyParagraphJustified"/>
    <w:link w:val="Heading3Char"/>
    <w:autoRedefine/>
    <w:uiPriority w:val="9"/>
    <w:unhideWhenUsed/>
    <w:qFormat/>
    <w:rsid w:val="002302E2"/>
    <w:pPr>
      <w:keepNext/>
      <w:numPr>
        <w:ilvl w:val="2"/>
        <w:numId w:val="1"/>
      </w:numPr>
      <w:spacing w:before="120" w:after="0"/>
      <w:jc w:val="left"/>
      <w:outlineLvl w:val="2"/>
    </w:pPr>
    <w:rPr>
      <w:rFonts w:ascii="Cambria" w:eastAsiaTheme="majorEastAsia" w:hAnsi="Cambria" w:cstheme="majorBidi"/>
      <w:color w:val="0070C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723EE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C9E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C9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C9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C9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C9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ParagraphJustified">
    <w:name w:val="BodyParagraph_Justified"/>
    <w:basedOn w:val="Normal"/>
    <w:link w:val="BodyParagraphJustifiedChar"/>
    <w:autoRedefine/>
    <w:qFormat/>
    <w:rsid w:val="00E45DB3"/>
    <w:pPr>
      <w:keepLines/>
      <w:spacing w:before="40" w:after="80" w:line="240" w:lineRule="auto"/>
      <w:jc w:val="both"/>
    </w:pPr>
    <w:rPr>
      <w:lang w:val="en-US"/>
    </w:rPr>
  </w:style>
  <w:style w:type="paragraph" w:customStyle="1" w:styleId="BodyParagraphLeft">
    <w:name w:val="BodyParagraph_Left"/>
    <w:basedOn w:val="BodyParagraphJustified"/>
    <w:link w:val="BodyParagraphLeftChar"/>
    <w:qFormat/>
    <w:rsid w:val="009D1093"/>
    <w:pPr>
      <w:jc w:val="left"/>
    </w:pPr>
  </w:style>
  <w:style w:type="character" w:customStyle="1" w:styleId="Heading1Char">
    <w:name w:val="Heading 1 Char"/>
    <w:basedOn w:val="DefaultParagraphFont"/>
    <w:link w:val="Heading1"/>
    <w:uiPriority w:val="9"/>
    <w:rsid w:val="00607DC5"/>
    <w:rPr>
      <w:rFonts w:ascii="Cambria" w:eastAsiaTheme="majorEastAsia" w:hAnsi="Cambria" w:cstheme="majorBidi"/>
      <w:b/>
      <w:color w:val="0070C0"/>
      <w:sz w:val="4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D4411"/>
    <w:rPr>
      <w:rFonts w:ascii="Cambria" w:eastAsiaTheme="majorEastAsia" w:hAnsi="Cambria" w:cstheme="majorBidi"/>
      <w:b/>
      <w:color w:val="0070C0"/>
      <w:sz w:val="32"/>
      <w:szCs w:val="26"/>
      <w:lang w:val="en-US"/>
    </w:rPr>
  </w:style>
  <w:style w:type="character" w:customStyle="1" w:styleId="BodyBold">
    <w:name w:val="BodyBold"/>
    <w:basedOn w:val="DefaultParagraphFont"/>
    <w:uiPriority w:val="1"/>
    <w:qFormat/>
    <w:rsid w:val="00D20D0C"/>
    <w:rPr>
      <w:b/>
    </w:rPr>
  </w:style>
  <w:style w:type="character" w:customStyle="1" w:styleId="BodyItal">
    <w:name w:val="BodyItal"/>
    <w:basedOn w:val="BodyBold"/>
    <w:uiPriority w:val="1"/>
    <w:qFormat/>
    <w:rsid w:val="00EC0B9F"/>
    <w:rPr>
      <w:b w:val="0"/>
      <w:i/>
    </w:rPr>
  </w:style>
  <w:style w:type="character" w:customStyle="1" w:styleId="Heading3Char">
    <w:name w:val="Heading 3 Char"/>
    <w:basedOn w:val="DefaultParagraphFont"/>
    <w:link w:val="Heading3"/>
    <w:uiPriority w:val="9"/>
    <w:rsid w:val="002302E2"/>
    <w:rPr>
      <w:rFonts w:ascii="Cambria" w:eastAsiaTheme="majorEastAsia" w:hAnsi="Cambria" w:cstheme="majorBidi"/>
      <w:color w:val="0070C0"/>
      <w:sz w:val="28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723EE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C9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C9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C9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C9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C9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autoRedefine/>
    <w:uiPriority w:val="99"/>
    <w:unhideWhenUsed/>
    <w:qFormat/>
    <w:rsid w:val="00C74505"/>
    <w:pPr>
      <w:tabs>
        <w:tab w:val="center" w:pos="4513"/>
        <w:tab w:val="right" w:pos="9026"/>
      </w:tabs>
      <w:spacing w:after="24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505"/>
  </w:style>
  <w:style w:type="paragraph" w:styleId="Footer">
    <w:name w:val="footer"/>
    <w:basedOn w:val="BodyParagraphLeft"/>
    <w:next w:val="BodyParagraphLeft"/>
    <w:link w:val="FooterChar"/>
    <w:autoRedefine/>
    <w:uiPriority w:val="99"/>
    <w:unhideWhenUsed/>
    <w:qFormat/>
    <w:rsid w:val="00F92181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92181"/>
    <w:rPr>
      <w:lang w:val="en-US"/>
    </w:rPr>
  </w:style>
  <w:style w:type="table" w:styleId="TableGrid">
    <w:name w:val="Table Grid"/>
    <w:basedOn w:val="TableNormal"/>
    <w:uiPriority w:val="39"/>
    <w:rsid w:val="004B3C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1">
    <w:name w:val="Bullet1"/>
    <w:basedOn w:val="BodyParagraphLeft"/>
    <w:autoRedefine/>
    <w:qFormat/>
    <w:rsid w:val="00247502"/>
    <w:pPr>
      <w:numPr>
        <w:numId w:val="2"/>
      </w:numPr>
      <w:ind w:left="792"/>
    </w:pPr>
  </w:style>
  <w:style w:type="paragraph" w:customStyle="1" w:styleId="ListNumber1">
    <w:name w:val="List_Number1"/>
    <w:basedOn w:val="BodyParagraphLeft"/>
    <w:autoRedefine/>
    <w:qFormat/>
    <w:rsid w:val="00D302E9"/>
    <w:pPr>
      <w:numPr>
        <w:numId w:val="3"/>
      </w:numPr>
      <w:ind w:left="1152"/>
    </w:pPr>
  </w:style>
  <w:style w:type="paragraph" w:customStyle="1" w:styleId="StartPoint">
    <w:name w:val="StartPoint"/>
    <w:basedOn w:val="BodyParagraphLeft"/>
    <w:next w:val="BodyParagraphLeft"/>
    <w:autoRedefine/>
    <w:qFormat/>
    <w:rsid w:val="0081742E"/>
    <w:pPr>
      <w:pBdr>
        <w:bottom w:val="single" w:sz="2" w:space="1" w:color="auto"/>
      </w:pBdr>
      <w:spacing w:before="120"/>
    </w:pPr>
    <w:rPr>
      <w:b/>
    </w:rPr>
  </w:style>
  <w:style w:type="paragraph" w:customStyle="1" w:styleId="EIQSteps">
    <w:name w:val="EIQ_Steps"/>
    <w:basedOn w:val="BodyParagraphLeft"/>
    <w:autoRedefine/>
    <w:qFormat/>
    <w:rsid w:val="001B72E2"/>
    <w:pPr>
      <w:numPr>
        <w:numId w:val="4"/>
      </w:numPr>
      <w:tabs>
        <w:tab w:val="left" w:pos="4032"/>
      </w:tabs>
    </w:pPr>
  </w:style>
  <w:style w:type="paragraph" w:customStyle="1" w:styleId="EndPoint">
    <w:name w:val="EndPoint"/>
    <w:basedOn w:val="StartPoint"/>
    <w:autoRedefine/>
    <w:qFormat/>
    <w:rsid w:val="0012591B"/>
    <w:pPr>
      <w:pBdr>
        <w:bottom w:val="single" w:sz="2" w:space="1" w:color="2F5496" w:themeColor="accent1" w:themeShade="BF"/>
      </w:pBdr>
    </w:pPr>
  </w:style>
  <w:style w:type="paragraph" w:customStyle="1" w:styleId="PictureFull">
    <w:name w:val="PictureFull"/>
    <w:basedOn w:val="BodyParagraphLeft"/>
    <w:autoRedefine/>
    <w:qFormat/>
    <w:rsid w:val="00C74505"/>
    <w:pPr>
      <w:framePr w:wrap="notBeside" w:vAnchor="text" w:hAnchor="text" w:y="1" w:anchorLock="1"/>
      <w:spacing w:before="120" w:after="40"/>
      <w:jc w:val="center"/>
    </w:pPr>
  </w:style>
  <w:style w:type="paragraph" w:styleId="Caption">
    <w:name w:val="caption"/>
    <w:basedOn w:val="Normal"/>
    <w:next w:val="Normal"/>
    <w:autoRedefine/>
    <w:uiPriority w:val="35"/>
    <w:unhideWhenUsed/>
    <w:qFormat/>
    <w:rsid w:val="00D302E9"/>
    <w:pPr>
      <w:framePr w:wrap="notBeside" w:vAnchor="text" w:hAnchor="text" w:y="1" w:anchorLock="1"/>
      <w:spacing w:after="200" w:line="240" w:lineRule="auto"/>
      <w:jc w:val="center"/>
    </w:pPr>
    <w:rPr>
      <w:i/>
      <w:iCs/>
      <w:sz w:val="20"/>
      <w:szCs w:val="18"/>
    </w:rPr>
  </w:style>
  <w:style w:type="paragraph" w:customStyle="1" w:styleId="Picmedium">
    <w:name w:val="Pic_medium"/>
    <w:basedOn w:val="PictureFull"/>
    <w:autoRedefine/>
    <w:qFormat/>
    <w:rsid w:val="00411747"/>
    <w:pPr>
      <w:framePr w:wrap="notBeside"/>
    </w:pPr>
  </w:style>
  <w:style w:type="paragraph" w:customStyle="1" w:styleId="Head1">
    <w:name w:val="Head1"/>
    <w:basedOn w:val="NoteHeading"/>
    <w:next w:val="BodyParagraphJustified"/>
    <w:autoRedefine/>
    <w:qFormat/>
    <w:rsid w:val="00607DC5"/>
    <w:pPr>
      <w:spacing w:after="160" w:line="259" w:lineRule="auto"/>
    </w:pPr>
    <w:rPr>
      <w:rFonts w:eastAsiaTheme="minorEastAsia"/>
      <w:b/>
      <w:color w:val="2F5496" w:themeColor="accent1" w:themeShade="BF"/>
      <w:spacing w:val="15"/>
      <w:sz w:val="28"/>
    </w:rPr>
  </w:style>
  <w:style w:type="paragraph" w:customStyle="1" w:styleId="Note1tips">
    <w:name w:val="Note1_tips"/>
    <w:basedOn w:val="Normal"/>
    <w:autoRedefine/>
    <w:qFormat/>
    <w:rsid w:val="00AA0FB1"/>
    <w:pPr>
      <w:keepLines/>
      <w:numPr>
        <w:numId w:val="6"/>
      </w:numPr>
      <w:pBdr>
        <w:top w:val="single" w:sz="8" w:space="1" w:color="1F3864" w:themeColor="accent1" w:themeShade="80"/>
        <w:left w:val="single" w:sz="8" w:space="4" w:color="1F3864" w:themeColor="accent1" w:themeShade="80"/>
        <w:bottom w:val="single" w:sz="8" w:space="1" w:color="1F3864" w:themeColor="accent1" w:themeShade="80"/>
        <w:right w:val="single" w:sz="8" w:space="4" w:color="1F3864" w:themeColor="accent1" w:themeShade="80"/>
      </w:pBdr>
      <w:shd w:val="clear" w:color="auto" w:fill="DEEAF6" w:themeFill="accent5" w:themeFillTint="33"/>
      <w:spacing w:line="240" w:lineRule="auto"/>
      <w:ind w:right="360"/>
    </w:pPr>
    <w:rPr>
      <w:lang w:val="en-US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806314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06314"/>
  </w:style>
  <w:style w:type="paragraph" w:customStyle="1" w:styleId="Important1">
    <w:name w:val="Important1"/>
    <w:basedOn w:val="Note1tips"/>
    <w:autoRedefine/>
    <w:qFormat/>
    <w:rsid w:val="00B65DA5"/>
    <w:pPr>
      <w:numPr>
        <w:numId w:val="9"/>
      </w:numPr>
      <w:pBdr>
        <w:top w:val="single" w:sz="8" w:space="1" w:color="FFD966" w:themeColor="accent4" w:themeTint="99"/>
        <w:left w:val="single" w:sz="8" w:space="4" w:color="FFD966" w:themeColor="accent4" w:themeTint="99"/>
        <w:bottom w:val="single" w:sz="8" w:space="1" w:color="FFD966" w:themeColor="accent4" w:themeTint="99"/>
        <w:right w:val="single" w:sz="8" w:space="4" w:color="FFD966" w:themeColor="accent4" w:themeTint="99"/>
      </w:pBdr>
      <w:shd w:val="clear" w:color="auto" w:fill="FBFED2"/>
    </w:pPr>
  </w:style>
  <w:style w:type="paragraph" w:customStyle="1" w:styleId="Warning1">
    <w:name w:val="Warning1"/>
    <w:basedOn w:val="Important1"/>
    <w:autoRedefine/>
    <w:qFormat/>
    <w:rsid w:val="00902155"/>
    <w:pPr>
      <w:numPr>
        <w:numId w:val="8"/>
      </w:numPr>
      <w:pBdr>
        <w:top w:val="single" w:sz="8" w:space="1" w:color="C00000"/>
        <w:left w:val="single" w:sz="8" w:space="4" w:color="C00000"/>
        <w:bottom w:val="single" w:sz="8" w:space="1" w:color="C00000"/>
        <w:right w:val="single" w:sz="8" w:space="4" w:color="C00000"/>
      </w:pBdr>
      <w:shd w:val="clear" w:color="auto" w:fill="FEEDE8"/>
      <w:ind w:left="792" w:hanging="432"/>
    </w:pPr>
  </w:style>
  <w:style w:type="paragraph" w:styleId="NoSpacing">
    <w:name w:val="No Spacing"/>
    <w:link w:val="NoSpacingChar"/>
    <w:uiPriority w:val="1"/>
    <w:qFormat/>
    <w:rsid w:val="004E4F7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E4F7C"/>
    <w:rPr>
      <w:rFonts w:eastAsiaTheme="minorEastAsia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72794"/>
    <w:pPr>
      <w:spacing w:after="0" w:line="240" w:lineRule="auto"/>
      <w:contextualSpacing/>
      <w:jc w:val="right"/>
    </w:pPr>
    <w:rPr>
      <w:rFonts w:ascii="Arial" w:eastAsiaTheme="majorEastAsia" w:hAnsi="Arial" w:cstheme="majorBidi"/>
      <w:color w:val="FFFFFF" w:themeColor="background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794"/>
    <w:rPr>
      <w:rFonts w:ascii="Arial" w:eastAsiaTheme="majorEastAsia" w:hAnsi="Arial" w:cstheme="majorBidi"/>
      <w:color w:val="FFFFFF" w:themeColor="background1"/>
      <w:spacing w:val="-10"/>
      <w:kern w:val="28"/>
      <w:sz w:val="56"/>
      <w:szCs w:val="56"/>
    </w:rPr>
  </w:style>
  <w:style w:type="paragraph" w:customStyle="1" w:styleId="Title1">
    <w:name w:val="Title1"/>
    <w:basedOn w:val="Title"/>
    <w:autoRedefine/>
    <w:qFormat/>
    <w:rsid w:val="00136318"/>
    <w:pPr>
      <w:framePr w:hSpace="1440" w:vSpace="9360" w:wrap="around" w:vAnchor="page" w:hAnchor="margin" w:y="9246"/>
      <w:jc w:val="left"/>
    </w:pPr>
    <w:rPr>
      <w:rFonts w:ascii="SimSun" w:eastAsia="SimSun" w:hAnsi="SimSun"/>
      <w:b/>
      <w:bCs/>
      <w:noProof/>
      <w:sz w:val="21"/>
      <w:lang w:val="en-US" w:eastAsia="en-IN"/>
    </w:rPr>
  </w:style>
  <w:style w:type="paragraph" w:customStyle="1" w:styleId="Version">
    <w:name w:val="Version"/>
    <w:basedOn w:val="Title1"/>
    <w:autoRedefine/>
    <w:qFormat/>
    <w:rsid w:val="00572794"/>
    <w:pPr>
      <w:framePr w:wrap="around"/>
    </w:pPr>
    <w:rPr>
      <w:sz w:val="28"/>
    </w:rPr>
  </w:style>
  <w:style w:type="paragraph" w:customStyle="1" w:styleId="Text1">
    <w:name w:val="Text1"/>
    <w:basedOn w:val="Normal"/>
    <w:autoRedefine/>
    <w:qFormat/>
    <w:rsid w:val="00E6407C"/>
    <w:pPr>
      <w:spacing w:after="0" w:line="240" w:lineRule="auto"/>
      <w:jc w:val="center"/>
    </w:pPr>
    <w:rPr>
      <w:rFonts w:ascii="Calibri Light" w:hAnsi="Calibri Light"/>
      <w:b/>
      <w:smallCaps/>
      <w:color w:val="FFFFFF" w:themeColor="background1"/>
      <w:sz w:val="28"/>
      <w:lang w:val="en-US"/>
    </w:rPr>
  </w:style>
  <w:style w:type="paragraph" w:customStyle="1" w:styleId="Title2">
    <w:name w:val="Title2"/>
    <w:basedOn w:val="Title1"/>
    <w:autoRedefine/>
    <w:qFormat/>
    <w:rsid w:val="00607DC5"/>
    <w:pPr>
      <w:framePr w:wrap="around"/>
    </w:pPr>
    <w:rPr>
      <w:caps/>
      <w:sz w:val="44"/>
    </w:rPr>
  </w:style>
  <w:style w:type="paragraph" w:customStyle="1" w:styleId="Title3">
    <w:name w:val="Title3"/>
    <w:basedOn w:val="Title1"/>
    <w:autoRedefine/>
    <w:qFormat/>
    <w:rsid w:val="00607DC5"/>
    <w:pPr>
      <w:framePr w:wrap="around"/>
    </w:pPr>
    <w:rPr>
      <w:sz w:val="4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07DC5"/>
    <w:pPr>
      <w:spacing w:before="120" w:after="80" w:line="240" w:lineRule="auto"/>
      <w:ind w:left="432" w:hanging="432"/>
    </w:pPr>
    <w:rPr>
      <w:rFonts w:cstheme="minorHAnsi"/>
      <w:b/>
      <w:bCs/>
      <w:color w:val="0070C0"/>
      <w:sz w:val="28"/>
      <w:szCs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F356BA"/>
    <w:pPr>
      <w:tabs>
        <w:tab w:val="right" w:leader="dot" w:pos="9016"/>
      </w:tabs>
      <w:spacing w:before="80" w:after="0" w:line="240" w:lineRule="auto"/>
      <w:ind w:left="1008" w:hanging="576"/>
    </w:pPr>
    <w:rPr>
      <w:rFonts w:cstheme="minorHAnsi"/>
      <w:sz w:val="24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F054C"/>
    <w:pPr>
      <w:tabs>
        <w:tab w:val="right" w:leader="dot" w:pos="9014"/>
      </w:tabs>
      <w:spacing w:after="0" w:line="240" w:lineRule="auto"/>
      <w:ind w:left="1728" w:hanging="720"/>
    </w:pPr>
    <w:rPr>
      <w:rFonts w:cstheme="minorHAnsi"/>
      <w:iCs/>
      <w:sz w:val="24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CE0D61"/>
    <w:pPr>
      <w:spacing w:after="0"/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CE0D61"/>
    <w:pPr>
      <w:spacing w:after="0"/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CE0D61"/>
    <w:pPr>
      <w:spacing w:after="0"/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CE0D61"/>
    <w:pPr>
      <w:spacing w:after="0"/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CE0D61"/>
    <w:pPr>
      <w:spacing w:after="0"/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CE0D61"/>
    <w:pPr>
      <w:spacing w:after="0"/>
      <w:ind w:left="1760"/>
    </w:pPr>
    <w:rPr>
      <w:rFonts w:cstheme="minorHAns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E0D6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404C40"/>
    <w:pPr>
      <w:numPr>
        <w:numId w:val="0"/>
      </w:numPr>
      <w:pBdr>
        <w:bottom w:val="single" w:sz="8" w:space="1" w:color="auto"/>
      </w:pBdr>
      <w:suppressAutoHyphens w:val="0"/>
      <w:spacing w:before="240" w:after="0" w:line="259" w:lineRule="auto"/>
      <w:contextualSpacing w:val="0"/>
      <w:outlineLvl w:val="9"/>
    </w:pPr>
    <w:rPr>
      <w:rFonts w:ascii="Times New Roman" w:hAnsi="Times New Roman"/>
      <w:color w:val="4472C4" w:themeColor="accent1"/>
    </w:rPr>
  </w:style>
  <w:style w:type="character" w:styleId="Strong">
    <w:name w:val="Strong"/>
    <w:basedOn w:val="DefaultParagraphFont"/>
    <w:uiPriority w:val="22"/>
    <w:qFormat/>
    <w:rsid w:val="00E13106"/>
    <w:rPr>
      <w:b/>
      <w:bCs/>
    </w:rPr>
  </w:style>
  <w:style w:type="table" w:customStyle="1" w:styleId="Table1">
    <w:name w:val="Table1"/>
    <w:basedOn w:val="GridTable5Dark-Accent5"/>
    <w:uiPriority w:val="99"/>
    <w:rsid w:val="00F37CD3"/>
    <w:rPr>
      <w:color w:val="000000" w:themeColor="text1"/>
      <w:sz w:val="20"/>
      <w:szCs w:val="20"/>
      <w:lang w:eastAsia="en-IN"/>
    </w:rPr>
    <w:tblPr>
      <w:tblStyleColBandSize w:val="2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  <w:tblCellMar>
        <w:top w:w="14" w:type="dxa"/>
        <w:left w:w="115" w:type="dxa"/>
        <w:bottom w:w="14" w:type="dxa"/>
        <w:right w:w="115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customStyle="1" w:styleId="Table2">
    <w:name w:val="Table2"/>
    <w:basedOn w:val="ListTable4-Accent5"/>
    <w:uiPriority w:val="99"/>
    <w:rsid w:val="00E47DA6"/>
    <w:tblPr>
      <w:tblBorders>
        <w:top w:val="single" w:sz="8" w:space="0" w:color="0070C0"/>
        <w:left w:val="single" w:sz="8" w:space="0" w:color="0070C0"/>
        <w:bottom w:val="single" w:sz="8" w:space="0" w:color="0070C0"/>
        <w:right w:val="single" w:sz="8" w:space="0" w:color="0070C0"/>
        <w:insideH w:val="none" w:sz="0" w:space="0" w:color="auto"/>
      </w:tblBorders>
    </w:tblPr>
    <w:tblStylePr w:type="firstRow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</w:tcBorders>
        <w:shd w:val="clear" w:color="auto" w:fill="4472C4" w:themeFill="accent1"/>
        <w:vAlign w:val="center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5Dark-Accent5">
    <w:name w:val="Grid Table 5 Dark Accent 5"/>
    <w:basedOn w:val="TableNormal"/>
    <w:uiPriority w:val="50"/>
    <w:rsid w:val="0021466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IntenseEmphasis">
    <w:name w:val="Intense Emphasis"/>
    <w:basedOn w:val="DefaultParagraphFont"/>
    <w:uiPriority w:val="21"/>
    <w:qFormat/>
    <w:rsid w:val="00E47DA6"/>
    <w:rPr>
      <w:i/>
      <w:iCs/>
      <w:color w:val="4472C4" w:themeColor="accent1"/>
    </w:rPr>
  </w:style>
  <w:style w:type="table" w:styleId="ListTable4-Accent5">
    <w:name w:val="List Table 4 Accent 5"/>
    <w:basedOn w:val="TableNormal"/>
    <w:uiPriority w:val="49"/>
    <w:rsid w:val="006E4C7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TableNote">
    <w:name w:val="TableNote"/>
    <w:basedOn w:val="EndnoteText"/>
    <w:autoRedefine/>
    <w:qFormat/>
    <w:rsid w:val="0060288B"/>
    <w:pPr>
      <w:framePr w:wrap="notBeside" w:vAnchor="text" w:hAnchor="text" w:y="1"/>
      <w:spacing w:after="120"/>
      <w:ind w:left="144"/>
    </w:pPr>
    <w:rPr>
      <w:i/>
    </w:rPr>
  </w:style>
  <w:style w:type="paragraph" w:customStyle="1" w:styleId="SubHead1">
    <w:name w:val="SubHead1"/>
    <w:basedOn w:val="BodyParagraphLeft"/>
    <w:next w:val="BodyParagraphJustified"/>
    <w:link w:val="SubHead1Char"/>
    <w:autoRedefine/>
    <w:qFormat/>
    <w:rsid w:val="00A62DA3"/>
    <w:pPr>
      <w:keepNext/>
      <w:spacing w:after="0"/>
    </w:pPr>
    <w:rPr>
      <w:rFonts w:ascii="Cambria" w:hAnsi="Cambria"/>
      <w:b/>
      <w:bCs/>
      <w:color w:val="4472C4" w:themeColor="accent1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F558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F5589"/>
    <w:rPr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E47DA6"/>
    <w:rPr>
      <w:i/>
      <w:iCs/>
      <w:color w:val="404040" w:themeColor="text1" w:themeTint="BF"/>
    </w:rPr>
  </w:style>
  <w:style w:type="paragraph" w:customStyle="1" w:styleId="ReferToOtherDoc">
    <w:name w:val="ReferToOtherDoc"/>
    <w:basedOn w:val="NoteHeading"/>
    <w:next w:val="BodyParagraphJustified"/>
    <w:autoRedefine/>
    <w:qFormat/>
    <w:rsid w:val="0081742E"/>
    <w:pPr>
      <w:numPr>
        <w:numId w:val="5"/>
      </w:numPr>
      <w:pBdr>
        <w:top w:val="single" w:sz="4" w:space="1" w:color="70AD47" w:themeColor="accent6"/>
        <w:left w:val="single" w:sz="4" w:space="4" w:color="70AD47" w:themeColor="accent6"/>
        <w:bottom w:val="single" w:sz="4" w:space="1" w:color="70AD47" w:themeColor="accent6"/>
        <w:right w:val="single" w:sz="4" w:space="4" w:color="70AD47" w:themeColor="accent6"/>
      </w:pBdr>
      <w:spacing w:before="120" w:after="120"/>
      <w:ind w:left="792" w:right="360" w:hanging="432"/>
    </w:pPr>
    <w:rPr>
      <w:i/>
    </w:rPr>
  </w:style>
  <w:style w:type="paragraph" w:customStyle="1" w:styleId="Note2">
    <w:name w:val="Note2"/>
    <w:basedOn w:val="Note1tips"/>
    <w:autoRedefine/>
    <w:qFormat/>
    <w:rsid w:val="009B710F"/>
    <w:pPr>
      <w:numPr>
        <w:numId w:val="7"/>
      </w:numPr>
      <w:spacing w:after="0"/>
      <w:ind w:left="720"/>
    </w:pPr>
  </w:style>
  <w:style w:type="paragraph" w:styleId="Bibliography">
    <w:name w:val="Bibliography"/>
    <w:basedOn w:val="Normal"/>
    <w:next w:val="Normal"/>
    <w:uiPriority w:val="37"/>
    <w:semiHidden/>
    <w:unhideWhenUsed/>
    <w:rsid w:val="00D11765"/>
  </w:style>
  <w:style w:type="paragraph" w:styleId="CommentText">
    <w:name w:val="annotation text"/>
    <w:basedOn w:val="Normal"/>
    <w:link w:val="CommentTextChar"/>
    <w:uiPriority w:val="99"/>
    <w:unhideWhenUsed/>
    <w:rsid w:val="00D1176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11765"/>
    <w:rPr>
      <w:sz w:val="20"/>
      <w:szCs w:val="20"/>
    </w:rPr>
  </w:style>
  <w:style w:type="paragraph" w:styleId="BlockText">
    <w:name w:val="Block Text"/>
    <w:basedOn w:val="Normal"/>
    <w:uiPriority w:val="99"/>
    <w:semiHidden/>
    <w:unhideWhenUsed/>
    <w:rsid w:val="00D11765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customStyle="1" w:styleId="Warning2dont">
    <w:name w:val="Warning2_dont"/>
    <w:basedOn w:val="Warning1"/>
    <w:autoRedefine/>
    <w:qFormat/>
    <w:rsid w:val="00DC4A1A"/>
    <w:pPr>
      <w:numPr>
        <w:numId w:val="10"/>
      </w:numPr>
      <w:ind w:left="792"/>
    </w:pPr>
  </w:style>
  <w:style w:type="paragraph" w:customStyle="1" w:styleId="Bullet2">
    <w:name w:val="Bullet 2"/>
    <w:basedOn w:val="Bullet1"/>
    <w:autoRedefine/>
    <w:qFormat/>
    <w:rsid w:val="007A4AEA"/>
    <w:pPr>
      <w:spacing w:before="0" w:after="0"/>
      <w:ind w:left="288" w:hanging="216"/>
    </w:pPr>
    <w:rPr>
      <w:color w:val="000000" w:themeColor="text1"/>
      <w:szCs w:val="20"/>
      <w:lang w:eastAsia="en-IN"/>
    </w:rPr>
  </w:style>
  <w:style w:type="paragraph" w:customStyle="1" w:styleId="TableNote1">
    <w:name w:val="TableNote1"/>
    <w:basedOn w:val="TableNote"/>
    <w:autoRedefine/>
    <w:qFormat/>
    <w:rsid w:val="0008708E"/>
    <w:pPr>
      <w:framePr w:wrap="notBeside"/>
      <w:numPr>
        <w:numId w:val="11"/>
      </w:numPr>
      <w:spacing w:after="80"/>
      <w:ind w:left="36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8708E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70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708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0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08E"/>
    <w:rPr>
      <w:rFonts w:ascii="Segoe UI" w:hAnsi="Segoe UI" w:cs="Segoe UI"/>
      <w:sz w:val="18"/>
      <w:szCs w:val="18"/>
    </w:rPr>
  </w:style>
  <w:style w:type="paragraph" w:customStyle="1" w:styleId="Glossary">
    <w:name w:val="Glossary"/>
    <w:basedOn w:val="BodyParagraphLeft"/>
    <w:autoRedefine/>
    <w:qFormat/>
    <w:rsid w:val="00587F50"/>
    <w:pPr>
      <w:ind w:left="720" w:hanging="720"/>
    </w:pPr>
  </w:style>
  <w:style w:type="paragraph" w:styleId="Revision">
    <w:name w:val="Revision"/>
    <w:hidden/>
    <w:uiPriority w:val="99"/>
    <w:semiHidden/>
    <w:rsid w:val="007006C2"/>
    <w:pPr>
      <w:spacing w:after="0" w:line="240" w:lineRule="auto"/>
    </w:pPr>
  </w:style>
  <w:style w:type="paragraph" w:customStyle="1" w:styleId="PicIndend">
    <w:name w:val="Pic Indend"/>
    <w:basedOn w:val="Picmedium"/>
    <w:autoRedefine/>
    <w:qFormat/>
    <w:rsid w:val="00366EC8"/>
    <w:pPr>
      <w:framePr w:wrap="notBeside"/>
      <w:ind w:left="864"/>
    </w:pPr>
    <w:rPr>
      <w:noProof/>
    </w:rPr>
  </w:style>
  <w:style w:type="paragraph" w:customStyle="1" w:styleId="BulletLevel2">
    <w:name w:val="BulletLevel2"/>
    <w:basedOn w:val="Bullet2"/>
    <w:autoRedefine/>
    <w:qFormat/>
    <w:rsid w:val="006A4CF4"/>
    <w:pPr>
      <w:numPr>
        <w:ilvl w:val="1"/>
      </w:numPr>
      <w:ind w:left="936"/>
    </w:pPr>
  </w:style>
  <w:style w:type="table" w:styleId="GridTable4-Accent1">
    <w:name w:val="Grid Table 4 Accent 1"/>
    <w:basedOn w:val="TableNormal"/>
    <w:uiPriority w:val="49"/>
    <w:rsid w:val="003F187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Head3">
    <w:name w:val="Head3"/>
    <w:basedOn w:val="Head1"/>
    <w:autoRedefine/>
    <w:qFormat/>
    <w:rsid w:val="003F1877"/>
    <w:pPr>
      <w:spacing w:before="40" w:after="240" w:line="240" w:lineRule="auto"/>
    </w:pPr>
    <w:rPr>
      <w:rFonts w:asciiTheme="majorHAnsi" w:hAnsiTheme="majorHAnsi"/>
      <w:color w:val="0070C0"/>
      <w:sz w:val="32"/>
      <w:lang w:val="en-US"/>
    </w:rPr>
  </w:style>
  <w:style w:type="paragraph" w:styleId="ListParagraph">
    <w:name w:val="List Paragraph"/>
    <w:basedOn w:val="Normal"/>
    <w:autoRedefine/>
    <w:uiPriority w:val="34"/>
    <w:qFormat/>
    <w:rsid w:val="00637EF3"/>
    <w:pPr>
      <w:spacing w:after="0" w:line="240" w:lineRule="auto"/>
      <w:ind w:left="792"/>
      <w:contextualSpacing/>
    </w:pPr>
  </w:style>
  <w:style w:type="paragraph" w:customStyle="1" w:styleId="Listlevel2">
    <w:name w:val="List level 2"/>
    <w:basedOn w:val="ListNumber1"/>
    <w:autoRedefine/>
    <w:qFormat/>
    <w:rsid w:val="001B4EF6"/>
    <w:pPr>
      <w:numPr>
        <w:numId w:val="12"/>
      </w:numPr>
    </w:pPr>
  </w:style>
  <w:style w:type="paragraph" w:customStyle="1" w:styleId="TableNormalText">
    <w:name w:val="TableNormalText"/>
    <w:basedOn w:val="Normal"/>
    <w:autoRedefine/>
    <w:rsid w:val="00AD7ADC"/>
    <w:pPr>
      <w:framePr w:hSpace="180" w:wrap="around" w:vAnchor="text" w:hAnchor="text" w:x="1555" w:y="1"/>
      <w:tabs>
        <w:tab w:val="left" w:pos="460"/>
      </w:tabs>
      <w:spacing w:before="120" w:after="120" w:line="360" w:lineRule="auto"/>
      <w:suppressOverlap/>
    </w:pPr>
    <w:rPr>
      <w:rFonts w:ascii="Arial" w:eastAsia="Times New Roman" w:hAnsi="Arial" w:cs="Times New Roman"/>
      <w:noProof/>
      <w:color w:val="282828"/>
      <w:sz w:val="20"/>
      <w:szCs w:val="20"/>
      <w:lang w:val="en-GB" w:eastAsia="en-GB"/>
    </w:rPr>
  </w:style>
  <w:style w:type="character" w:styleId="BookTitle">
    <w:name w:val="Book Title"/>
    <w:basedOn w:val="DefaultParagraphFont"/>
    <w:uiPriority w:val="33"/>
    <w:qFormat/>
    <w:rsid w:val="007D65C5"/>
    <w:rPr>
      <w:b/>
      <w:bCs/>
      <w:i/>
      <w:iCs/>
      <w:spacing w:val="5"/>
    </w:rPr>
  </w:style>
  <w:style w:type="paragraph" w:customStyle="1" w:styleId="ReferToThisDoc">
    <w:name w:val="ReferToThisDoc"/>
    <w:basedOn w:val="ReferToOtherDoc"/>
    <w:autoRedefine/>
    <w:qFormat/>
    <w:rsid w:val="006A133F"/>
    <w:pPr>
      <w:numPr>
        <w:numId w:val="13"/>
      </w:numPr>
      <w:ind w:left="720"/>
    </w:pPr>
    <w:rPr>
      <w:bCs/>
    </w:rPr>
  </w:style>
  <w:style w:type="character" w:customStyle="1" w:styleId="BodyParagraphJustifiedChar">
    <w:name w:val="BodyParagraph_Justified Char"/>
    <w:basedOn w:val="DefaultParagraphFont"/>
    <w:link w:val="BodyParagraphJustified"/>
    <w:rsid w:val="00E45DB3"/>
    <w:rPr>
      <w:lang w:val="en-US"/>
    </w:rPr>
  </w:style>
  <w:style w:type="character" w:customStyle="1" w:styleId="BodyParagraphLeftChar">
    <w:name w:val="BodyParagraph_Left Char"/>
    <w:basedOn w:val="BodyParagraphJustifiedChar"/>
    <w:link w:val="BodyParagraphLeft"/>
    <w:rsid w:val="00EE1484"/>
    <w:rPr>
      <w:lang w:val="en-US"/>
    </w:rPr>
  </w:style>
  <w:style w:type="character" w:customStyle="1" w:styleId="SubHead1Char">
    <w:name w:val="SubHead1 Char"/>
    <w:basedOn w:val="BodyParagraphLeftChar"/>
    <w:link w:val="SubHead1"/>
    <w:rsid w:val="00A62DA3"/>
    <w:rPr>
      <w:rFonts w:ascii="Cambria" w:hAnsi="Cambria"/>
      <w:b/>
      <w:bCs/>
      <w:color w:val="4472C4" w:themeColor="accent1"/>
      <w:sz w:val="24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C0349"/>
    <w:rPr>
      <w:color w:val="605E5C"/>
      <w:shd w:val="clear" w:color="auto" w:fill="E1DFDD"/>
    </w:rPr>
  </w:style>
  <w:style w:type="paragraph" w:customStyle="1" w:styleId="Piccenter">
    <w:name w:val="Pic center"/>
    <w:basedOn w:val="Normal"/>
    <w:autoRedefine/>
    <w:rsid w:val="00C827DA"/>
    <w:pPr>
      <w:jc w:val="center"/>
    </w:pPr>
  </w:style>
  <w:style w:type="paragraph" w:styleId="NormalWeb">
    <w:name w:val="Normal (Web)"/>
    <w:basedOn w:val="Normal"/>
    <w:uiPriority w:val="99"/>
    <w:semiHidden/>
    <w:unhideWhenUsed/>
    <w:rsid w:val="00480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2D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812DB"/>
    <w:rPr>
      <w:rFonts w:eastAsiaTheme="minorEastAsia"/>
      <w:color w:val="5A5A5A" w:themeColor="text1" w:themeTint="A5"/>
      <w:spacing w:val="15"/>
    </w:rPr>
  </w:style>
  <w:style w:type="paragraph" w:customStyle="1" w:styleId="SubHead2">
    <w:name w:val="SubHead2"/>
    <w:basedOn w:val="SubHead1"/>
    <w:autoRedefine/>
    <w:qFormat/>
    <w:rsid w:val="005A47C0"/>
    <w:rPr>
      <w:b w:val="0"/>
    </w:rPr>
  </w:style>
  <w:style w:type="character" w:styleId="Emphasis">
    <w:name w:val="Emphasis"/>
    <w:basedOn w:val="DefaultParagraphFont"/>
    <w:uiPriority w:val="20"/>
    <w:qFormat/>
    <w:rsid w:val="0031003A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5A6FE1"/>
    <w:rPr>
      <w:color w:val="954F72" w:themeColor="followedHyperlink"/>
      <w:u w:val="single"/>
    </w:rPr>
  </w:style>
  <w:style w:type="table" w:customStyle="1" w:styleId="TableStyle2">
    <w:name w:val="TableStyle2"/>
    <w:basedOn w:val="GridTable4-Accent3"/>
    <w:uiPriority w:val="99"/>
    <w:rsid w:val="00AD08A1"/>
    <w:tblPr/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3">
    <w:name w:val="Grid Table 4 Accent 3"/>
    <w:basedOn w:val="TableNormal"/>
    <w:uiPriority w:val="49"/>
    <w:rsid w:val="00AD08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Bullet3">
    <w:name w:val="Bullet 3"/>
    <w:basedOn w:val="Bullet1"/>
    <w:autoRedefine/>
    <w:qFormat/>
    <w:rsid w:val="00CF0DE8"/>
    <w:pPr>
      <w:ind w:left="1152"/>
    </w:pPr>
  </w:style>
  <w:style w:type="character" w:styleId="HTMLCode">
    <w:name w:val="HTML Code"/>
    <w:basedOn w:val="DefaultParagraphFont"/>
    <w:uiPriority w:val="99"/>
    <w:semiHidden/>
    <w:unhideWhenUsed/>
    <w:rsid w:val="00B51778"/>
    <w:rPr>
      <w:rFonts w:ascii="Courier New" w:eastAsia="Times New Roman" w:hAnsi="Courier New" w:cs="Courier New"/>
      <w:sz w:val="20"/>
      <w:szCs w:val="20"/>
    </w:rPr>
  </w:style>
  <w:style w:type="paragraph" w:customStyle="1" w:styleId="Codetext">
    <w:name w:val="Codetext"/>
    <w:basedOn w:val="Normal"/>
    <w:next w:val="Normal"/>
    <w:qFormat/>
    <w:rsid w:val="00D97339"/>
    <w:pPr>
      <w:keepLines/>
      <w:pBdr>
        <w:top w:val="single" w:sz="2" w:space="1" w:color="BFBFBF" w:themeColor="background1" w:themeShade="BF"/>
        <w:left w:val="single" w:sz="2" w:space="4" w:color="BFBFBF" w:themeColor="background1" w:themeShade="BF"/>
        <w:bottom w:val="single" w:sz="2" w:space="1" w:color="BFBFBF" w:themeColor="background1" w:themeShade="BF"/>
        <w:right w:val="single" w:sz="2" w:space="4" w:color="BFBFBF" w:themeColor="background1" w:themeShade="BF"/>
      </w:pBdr>
      <w:shd w:val="clear" w:color="auto" w:fill="F2F2F2" w:themeFill="background1" w:themeFillShade="F2"/>
      <w:spacing w:before="20" w:after="40" w:line="240" w:lineRule="auto"/>
      <w:ind w:left="360" w:right="360"/>
      <w:contextualSpacing/>
    </w:pPr>
    <w:rPr>
      <w:rFonts w:ascii="Courier New" w:hAnsi="Courier New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help.liferay.com/hc/en-us/categories/360000868172-Documentation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lates\EIQ_UG_Temp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68EA429-A1DE-4B7B-864D-39E820881775}">
  <we:reference id="wa104380278" version="1.0.0.6" store="en-US" storeType="OMEX"/>
  <we:alternateReferences>
    <we:reference id="WA104380278" version="1.0.0.6" store="WA10438027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C3E4B6-48DB-498B-BBFC-0843BCDF3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EIQ_UG_Temp1</Template>
  <TotalTime>14402</TotalTime>
  <Pages>7</Pages>
  <Words>1690</Words>
  <Characters>9635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Theme Customizaton</vt:lpstr>
    </vt:vector>
  </TitlesOfParts>
  <Company/>
  <LinksUpToDate>false</LinksUpToDate>
  <CharactersWithSpaces>11303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Theme Customizaton</dc:title>
  <dc:subject>Theme Customizaton</dc:subject>
  <dc:creator>Darsana Reejith</dc:creator>
  <cp:keywords>Theme Customizaton</cp:keywords>
  <cp:lastModifiedBy>darsana28@outlook.com</cp:lastModifiedBy>
  <cp:revision>29</cp:revision>
  <cp:lastPrinted>2026-08-29T09:05:00Z</cp:lastPrinted>
  <dcterms:created xsi:type="dcterms:W3CDTF">2023-07-19T05:50:00Z</dcterms:created>
  <dcterms:modified xsi:type="dcterms:W3CDTF">2026-08-29T09:06:00Z</dcterms:modified>
  <cp:category>Theme Customizaton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8c638ba286f0dcae5034d01fed75e564494c0a5b74f2447f1043853c5967330c</vt:lpwstr>
  </property>
</Properties>
</file>